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3E20D2" w14:textId="77777777" w:rsidR="00D62849" w:rsidRDefault="001F4BE3" w:rsidP="0024219A">
      <w:pPr>
        <w:pStyle w:val="Foto-centrada"/>
      </w:pPr>
      <w:r>
        <w:t>Í</w:t>
      </w:r>
      <w:r w:rsidR="00D62849">
        <w:t>ndice:</w:t>
      </w:r>
    </w:p>
    <w:p w14:paraId="356338DE" w14:textId="1ECAF90D" w:rsidR="00BE5392" w:rsidRDefault="002D6F59">
      <w:pPr>
        <w:pStyle w:val="TDC1"/>
        <w:tabs>
          <w:tab w:val="left" w:pos="390"/>
          <w:tab w:val="right" w:leader="dot" w:pos="9628"/>
        </w:tabs>
        <w:rPr>
          <w:rFonts w:eastAsiaTheme="minorEastAsia" w:cstheme="minorBidi"/>
          <w:b w:val="0"/>
          <w:bCs w:val="0"/>
          <w:caps w:val="0"/>
          <w:noProof/>
          <w:u w:val="none"/>
        </w:rPr>
      </w:pPr>
      <w:r>
        <w:fldChar w:fldCharType="begin"/>
      </w:r>
      <w:r w:rsidR="00595569">
        <w:instrText xml:space="preserve"> TOC \o \h \z \u </w:instrText>
      </w:r>
      <w:r>
        <w:fldChar w:fldCharType="separate"/>
      </w:r>
      <w:hyperlink w:anchor="_Toc127522801" w:history="1">
        <w:r w:rsidR="00BE5392" w:rsidRPr="00FE5601">
          <w:rPr>
            <w:rStyle w:val="Hipervnculo"/>
            <w:noProof/>
          </w:rPr>
          <w:t>1.</w:t>
        </w:r>
        <w:r w:rsidR="00BE5392">
          <w:rPr>
            <w:rFonts w:eastAsiaTheme="minorEastAsia" w:cstheme="minorBidi"/>
            <w:b w:val="0"/>
            <w:bCs w:val="0"/>
            <w:caps w:val="0"/>
            <w:noProof/>
            <w:u w:val="none"/>
          </w:rPr>
          <w:tab/>
        </w:r>
        <w:r w:rsidR="00BE5392" w:rsidRPr="00FE5601">
          <w:rPr>
            <w:rStyle w:val="Hipervnculo"/>
            <w:noProof/>
          </w:rPr>
          <w:t>Fuentes de información</w:t>
        </w:r>
        <w:r w:rsidR="00BE5392">
          <w:rPr>
            <w:noProof/>
            <w:webHidden/>
          </w:rPr>
          <w:tab/>
        </w:r>
        <w:r w:rsidR="00BE5392">
          <w:rPr>
            <w:noProof/>
            <w:webHidden/>
          </w:rPr>
          <w:fldChar w:fldCharType="begin"/>
        </w:r>
        <w:r w:rsidR="00BE5392">
          <w:rPr>
            <w:noProof/>
            <w:webHidden/>
          </w:rPr>
          <w:instrText xml:space="preserve"> PAGEREF _Toc127522801 \h </w:instrText>
        </w:r>
        <w:r w:rsidR="00BE5392">
          <w:rPr>
            <w:noProof/>
            <w:webHidden/>
          </w:rPr>
        </w:r>
        <w:r w:rsidR="00BE5392">
          <w:rPr>
            <w:noProof/>
            <w:webHidden/>
          </w:rPr>
          <w:fldChar w:fldCharType="separate"/>
        </w:r>
        <w:r w:rsidR="00BE5392">
          <w:rPr>
            <w:noProof/>
            <w:webHidden/>
          </w:rPr>
          <w:t>5</w:t>
        </w:r>
        <w:r w:rsidR="00BE5392">
          <w:rPr>
            <w:noProof/>
            <w:webHidden/>
          </w:rPr>
          <w:fldChar w:fldCharType="end"/>
        </w:r>
      </w:hyperlink>
    </w:p>
    <w:p w14:paraId="3A896122" w14:textId="48D3DF2E" w:rsidR="00BE5392" w:rsidRDefault="00BE5392">
      <w:pPr>
        <w:pStyle w:val="TDC1"/>
        <w:tabs>
          <w:tab w:val="left" w:pos="390"/>
          <w:tab w:val="right" w:leader="dot" w:pos="9628"/>
        </w:tabs>
        <w:rPr>
          <w:rFonts w:eastAsiaTheme="minorEastAsia" w:cstheme="minorBidi"/>
          <w:b w:val="0"/>
          <w:bCs w:val="0"/>
          <w:caps w:val="0"/>
          <w:noProof/>
          <w:u w:val="none"/>
        </w:rPr>
      </w:pPr>
      <w:hyperlink w:anchor="_Toc127522802" w:history="1">
        <w:r w:rsidRPr="00FE5601">
          <w:rPr>
            <w:rStyle w:val="Hipervnculo"/>
            <w:noProof/>
          </w:rPr>
          <w:t>2.</w:t>
        </w:r>
        <w:r>
          <w:rPr>
            <w:rFonts w:eastAsiaTheme="minorEastAsia" w:cstheme="minorBidi"/>
            <w:b w:val="0"/>
            <w:bCs w:val="0"/>
            <w:caps w:val="0"/>
            <w:noProof/>
            <w:u w:val="none"/>
          </w:rPr>
          <w:tab/>
        </w:r>
        <w:r w:rsidRPr="00FE5601">
          <w:rPr>
            <w:rStyle w:val="Hipervnculo"/>
            <w:noProof/>
          </w:rPr>
          <w:t>Atributos típicos usados en diferentes tablas de una base de datos</w:t>
        </w:r>
        <w:r>
          <w:rPr>
            <w:noProof/>
            <w:webHidden/>
          </w:rPr>
          <w:tab/>
        </w:r>
        <w:r>
          <w:rPr>
            <w:noProof/>
            <w:webHidden/>
          </w:rPr>
          <w:fldChar w:fldCharType="begin"/>
        </w:r>
        <w:r>
          <w:rPr>
            <w:noProof/>
            <w:webHidden/>
          </w:rPr>
          <w:instrText xml:space="preserve"> PAGEREF _Toc127522802 \h </w:instrText>
        </w:r>
        <w:r>
          <w:rPr>
            <w:noProof/>
            <w:webHidden/>
          </w:rPr>
        </w:r>
        <w:r>
          <w:rPr>
            <w:noProof/>
            <w:webHidden/>
          </w:rPr>
          <w:fldChar w:fldCharType="separate"/>
        </w:r>
        <w:r>
          <w:rPr>
            <w:noProof/>
            <w:webHidden/>
          </w:rPr>
          <w:t>5</w:t>
        </w:r>
        <w:r>
          <w:rPr>
            <w:noProof/>
            <w:webHidden/>
          </w:rPr>
          <w:fldChar w:fldCharType="end"/>
        </w:r>
      </w:hyperlink>
    </w:p>
    <w:p w14:paraId="43602FF1" w14:textId="4FB7D31D" w:rsidR="00BE5392" w:rsidRDefault="00BE5392">
      <w:pPr>
        <w:pStyle w:val="TDC2"/>
        <w:tabs>
          <w:tab w:val="left" w:pos="502"/>
          <w:tab w:val="right" w:leader="dot" w:pos="9628"/>
        </w:tabs>
        <w:rPr>
          <w:rFonts w:eastAsiaTheme="minorEastAsia" w:cstheme="minorBidi"/>
          <w:b w:val="0"/>
          <w:bCs w:val="0"/>
          <w:smallCaps w:val="0"/>
          <w:noProof/>
        </w:rPr>
      </w:pPr>
      <w:hyperlink w:anchor="_Toc127522803" w:history="1">
        <w:r w:rsidRPr="00FE5601">
          <w:rPr>
            <w:rStyle w:val="Hipervnculo"/>
            <w:noProof/>
          </w:rPr>
          <w:t>2.1</w:t>
        </w:r>
        <w:r>
          <w:rPr>
            <w:rFonts w:eastAsiaTheme="minorEastAsia" w:cstheme="minorBidi"/>
            <w:b w:val="0"/>
            <w:bCs w:val="0"/>
            <w:smallCaps w:val="0"/>
            <w:noProof/>
          </w:rPr>
          <w:tab/>
        </w:r>
        <w:r w:rsidRPr="00FE5601">
          <w:rPr>
            <w:rStyle w:val="Hipervnculo"/>
            <w:noProof/>
          </w:rPr>
          <w:t>Datos personales</w:t>
        </w:r>
        <w:r>
          <w:rPr>
            <w:noProof/>
            <w:webHidden/>
          </w:rPr>
          <w:tab/>
        </w:r>
        <w:r>
          <w:rPr>
            <w:noProof/>
            <w:webHidden/>
          </w:rPr>
          <w:fldChar w:fldCharType="begin"/>
        </w:r>
        <w:r>
          <w:rPr>
            <w:noProof/>
            <w:webHidden/>
          </w:rPr>
          <w:instrText xml:space="preserve"> PAGEREF _Toc127522803 \h </w:instrText>
        </w:r>
        <w:r>
          <w:rPr>
            <w:noProof/>
            <w:webHidden/>
          </w:rPr>
        </w:r>
        <w:r>
          <w:rPr>
            <w:noProof/>
            <w:webHidden/>
          </w:rPr>
          <w:fldChar w:fldCharType="separate"/>
        </w:r>
        <w:r>
          <w:rPr>
            <w:noProof/>
            <w:webHidden/>
          </w:rPr>
          <w:t>5</w:t>
        </w:r>
        <w:r>
          <w:rPr>
            <w:noProof/>
            <w:webHidden/>
          </w:rPr>
          <w:fldChar w:fldCharType="end"/>
        </w:r>
      </w:hyperlink>
    </w:p>
    <w:p w14:paraId="5C1BFB2E" w14:textId="25230449" w:rsidR="00BE5392" w:rsidRDefault="00BE5392">
      <w:pPr>
        <w:pStyle w:val="TDC2"/>
        <w:tabs>
          <w:tab w:val="left" w:pos="502"/>
          <w:tab w:val="right" w:leader="dot" w:pos="9628"/>
        </w:tabs>
        <w:rPr>
          <w:rFonts w:eastAsiaTheme="minorEastAsia" w:cstheme="minorBidi"/>
          <w:b w:val="0"/>
          <w:bCs w:val="0"/>
          <w:smallCaps w:val="0"/>
          <w:noProof/>
        </w:rPr>
      </w:pPr>
      <w:hyperlink w:anchor="_Toc127522804" w:history="1">
        <w:r w:rsidRPr="00FE5601">
          <w:rPr>
            <w:rStyle w:val="Hipervnculo"/>
            <w:noProof/>
          </w:rPr>
          <w:t>2.2</w:t>
        </w:r>
        <w:r>
          <w:rPr>
            <w:rFonts w:eastAsiaTheme="minorEastAsia" w:cstheme="minorBidi"/>
            <w:b w:val="0"/>
            <w:bCs w:val="0"/>
            <w:smallCaps w:val="0"/>
            <w:noProof/>
          </w:rPr>
          <w:tab/>
        </w:r>
        <w:r w:rsidRPr="00FE5601">
          <w:rPr>
            <w:rStyle w:val="Hipervnculo"/>
            <w:noProof/>
          </w:rPr>
          <w:t>Dirección postal</w:t>
        </w:r>
        <w:r>
          <w:rPr>
            <w:noProof/>
            <w:webHidden/>
          </w:rPr>
          <w:tab/>
        </w:r>
        <w:r>
          <w:rPr>
            <w:noProof/>
            <w:webHidden/>
          </w:rPr>
          <w:fldChar w:fldCharType="begin"/>
        </w:r>
        <w:r>
          <w:rPr>
            <w:noProof/>
            <w:webHidden/>
          </w:rPr>
          <w:instrText xml:space="preserve"> PAGEREF _Toc127522804 \h </w:instrText>
        </w:r>
        <w:r>
          <w:rPr>
            <w:noProof/>
            <w:webHidden/>
          </w:rPr>
        </w:r>
        <w:r>
          <w:rPr>
            <w:noProof/>
            <w:webHidden/>
          </w:rPr>
          <w:fldChar w:fldCharType="separate"/>
        </w:r>
        <w:r>
          <w:rPr>
            <w:noProof/>
            <w:webHidden/>
          </w:rPr>
          <w:t>5</w:t>
        </w:r>
        <w:r>
          <w:rPr>
            <w:noProof/>
            <w:webHidden/>
          </w:rPr>
          <w:fldChar w:fldCharType="end"/>
        </w:r>
      </w:hyperlink>
    </w:p>
    <w:p w14:paraId="387FEA41" w14:textId="1EAB2136" w:rsidR="00BE5392" w:rsidRDefault="00BE5392">
      <w:pPr>
        <w:pStyle w:val="TDC2"/>
        <w:tabs>
          <w:tab w:val="left" w:pos="502"/>
          <w:tab w:val="right" w:leader="dot" w:pos="9628"/>
        </w:tabs>
        <w:rPr>
          <w:rFonts w:eastAsiaTheme="minorEastAsia" w:cstheme="minorBidi"/>
          <w:b w:val="0"/>
          <w:bCs w:val="0"/>
          <w:smallCaps w:val="0"/>
          <w:noProof/>
        </w:rPr>
      </w:pPr>
      <w:hyperlink w:anchor="_Toc127522805" w:history="1">
        <w:r w:rsidRPr="00FE5601">
          <w:rPr>
            <w:rStyle w:val="Hipervnculo"/>
            <w:noProof/>
          </w:rPr>
          <w:t>2.3</w:t>
        </w:r>
        <w:r>
          <w:rPr>
            <w:rFonts w:eastAsiaTheme="minorEastAsia" w:cstheme="minorBidi"/>
            <w:b w:val="0"/>
            <w:bCs w:val="0"/>
            <w:smallCaps w:val="0"/>
            <w:noProof/>
          </w:rPr>
          <w:tab/>
        </w:r>
        <w:r w:rsidRPr="00FE5601">
          <w:rPr>
            <w:rStyle w:val="Hipervnculo"/>
            <w:noProof/>
          </w:rPr>
          <w:t>Tipo de Vía (en una dirección)</w:t>
        </w:r>
        <w:r>
          <w:rPr>
            <w:noProof/>
            <w:webHidden/>
          </w:rPr>
          <w:tab/>
        </w:r>
        <w:r>
          <w:rPr>
            <w:noProof/>
            <w:webHidden/>
          </w:rPr>
          <w:fldChar w:fldCharType="begin"/>
        </w:r>
        <w:r>
          <w:rPr>
            <w:noProof/>
            <w:webHidden/>
          </w:rPr>
          <w:instrText xml:space="preserve"> PAGEREF _Toc127522805 \h </w:instrText>
        </w:r>
        <w:r>
          <w:rPr>
            <w:noProof/>
            <w:webHidden/>
          </w:rPr>
        </w:r>
        <w:r>
          <w:rPr>
            <w:noProof/>
            <w:webHidden/>
          </w:rPr>
          <w:fldChar w:fldCharType="separate"/>
        </w:r>
        <w:r>
          <w:rPr>
            <w:noProof/>
            <w:webHidden/>
          </w:rPr>
          <w:t>5</w:t>
        </w:r>
        <w:r>
          <w:rPr>
            <w:noProof/>
            <w:webHidden/>
          </w:rPr>
          <w:fldChar w:fldCharType="end"/>
        </w:r>
      </w:hyperlink>
    </w:p>
    <w:p w14:paraId="1E4A9196" w14:textId="4A881539" w:rsidR="00BE5392" w:rsidRDefault="00BE5392">
      <w:pPr>
        <w:pStyle w:val="TDC1"/>
        <w:tabs>
          <w:tab w:val="left" w:pos="390"/>
          <w:tab w:val="right" w:leader="dot" w:pos="9628"/>
        </w:tabs>
        <w:rPr>
          <w:rFonts w:eastAsiaTheme="minorEastAsia" w:cstheme="minorBidi"/>
          <w:b w:val="0"/>
          <w:bCs w:val="0"/>
          <w:caps w:val="0"/>
          <w:noProof/>
          <w:u w:val="none"/>
        </w:rPr>
      </w:pPr>
      <w:hyperlink w:anchor="_Toc127522806" w:history="1">
        <w:r w:rsidRPr="00FE5601">
          <w:rPr>
            <w:rStyle w:val="Hipervnculo"/>
            <w:noProof/>
          </w:rPr>
          <w:t>3.</w:t>
        </w:r>
        <w:r>
          <w:rPr>
            <w:rFonts w:eastAsiaTheme="minorEastAsia" w:cstheme="minorBidi"/>
            <w:b w:val="0"/>
            <w:bCs w:val="0"/>
            <w:caps w:val="0"/>
            <w:noProof/>
            <w:u w:val="none"/>
          </w:rPr>
          <w:tab/>
        </w:r>
        <w:r w:rsidRPr="00FE5601">
          <w:rPr>
            <w:rStyle w:val="Hipervnculo"/>
            <w:noProof/>
          </w:rPr>
          <w:t>mysqladmin: programa de consola para administrar el servidor mysql</w:t>
        </w:r>
        <w:r>
          <w:rPr>
            <w:noProof/>
            <w:webHidden/>
          </w:rPr>
          <w:tab/>
        </w:r>
        <w:r>
          <w:rPr>
            <w:noProof/>
            <w:webHidden/>
          </w:rPr>
          <w:fldChar w:fldCharType="begin"/>
        </w:r>
        <w:r>
          <w:rPr>
            <w:noProof/>
            <w:webHidden/>
          </w:rPr>
          <w:instrText xml:space="preserve"> PAGEREF _Toc127522806 \h </w:instrText>
        </w:r>
        <w:r>
          <w:rPr>
            <w:noProof/>
            <w:webHidden/>
          </w:rPr>
        </w:r>
        <w:r>
          <w:rPr>
            <w:noProof/>
            <w:webHidden/>
          </w:rPr>
          <w:fldChar w:fldCharType="separate"/>
        </w:r>
        <w:r>
          <w:rPr>
            <w:noProof/>
            <w:webHidden/>
          </w:rPr>
          <w:t>7</w:t>
        </w:r>
        <w:r>
          <w:rPr>
            <w:noProof/>
            <w:webHidden/>
          </w:rPr>
          <w:fldChar w:fldCharType="end"/>
        </w:r>
      </w:hyperlink>
    </w:p>
    <w:p w14:paraId="2DBFF665" w14:textId="2BF0EA3E" w:rsidR="00BE5392" w:rsidRDefault="00BE5392">
      <w:pPr>
        <w:pStyle w:val="TDC2"/>
        <w:tabs>
          <w:tab w:val="left" w:pos="502"/>
          <w:tab w:val="right" w:leader="dot" w:pos="9628"/>
        </w:tabs>
        <w:rPr>
          <w:rFonts w:eastAsiaTheme="minorEastAsia" w:cstheme="minorBidi"/>
          <w:b w:val="0"/>
          <w:bCs w:val="0"/>
          <w:smallCaps w:val="0"/>
          <w:noProof/>
        </w:rPr>
      </w:pPr>
      <w:hyperlink w:anchor="_Toc127522807" w:history="1">
        <w:r w:rsidRPr="00FE5601">
          <w:rPr>
            <w:rStyle w:val="Hipervnculo"/>
            <w:noProof/>
          </w:rPr>
          <w:t>3.1</w:t>
        </w:r>
        <w:r>
          <w:rPr>
            <w:rFonts w:eastAsiaTheme="minorEastAsia" w:cstheme="minorBidi"/>
            <w:b w:val="0"/>
            <w:bCs w:val="0"/>
            <w:smallCaps w:val="0"/>
            <w:noProof/>
          </w:rPr>
          <w:tab/>
        </w:r>
        <w:r w:rsidRPr="00FE5601">
          <w:rPr>
            <w:rStyle w:val="Hipervnculo"/>
            <w:noProof/>
          </w:rPr>
          <w:t>Establecer la contraseña del usuario root</w:t>
        </w:r>
        <w:r>
          <w:rPr>
            <w:noProof/>
            <w:webHidden/>
          </w:rPr>
          <w:tab/>
        </w:r>
        <w:r>
          <w:rPr>
            <w:noProof/>
            <w:webHidden/>
          </w:rPr>
          <w:fldChar w:fldCharType="begin"/>
        </w:r>
        <w:r>
          <w:rPr>
            <w:noProof/>
            <w:webHidden/>
          </w:rPr>
          <w:instrText xml:space="preserve"> PAGEREF _Toc127522807 \h </w:instrText>
        </w:r>
        <w:r>
          <w:rPr>
            <w:noProof/>
            <w:webHidden/>
          </w:rPr>
        </w:r>
        <w:r>
          <w:rPr>
            <w:noProof/>
            <w:webHidden/>
          </w:rPr>
          <w:fldChar w:fldCharType="separate"/>
        </w:r>
        <w:r>
          <w:rPr>
            <w:noProof/>
            <w:webHidden/>
          </w:rPr>
          <w:t>7</w:t>
        </w:r>
        <w:r>
          <w:rPr>
            <w:noProof/>
            <w:webHidden/>
          </w:rPr>
          <w:fldChar w:fldCharType="end"/>
        </w:r>
      </w:hyperlink>
    </w:p>
    <w:p w14:paraId="385C3E6F" w14:textId="67D0081C" w:rsidR="00BE5392" w:rsidRDefault="00BE5392">
      <w:pPr>
        <w:pStyle w:val="TDC2"/>
        <w:tabs>
          <w:tab w:val="left" w:pos="502"/>
          <w:tab w:val="right" w:leader="dot" w:pos="9628"/>
        </w:tabs>
        <w:rPr>
          <w:rFonts w:eastAsiaTheme="minorEastAsia" w:cstheme="minorBidi"/>
          <w:b w:val="0"/>
          <w:bCs w:val="0"/>
          <w:smallCaps w:val="0"/>
          <w:noProof/>
        </w:rPr>
      </w:pPr>
      <w:hyperlink w:anchor="_Toc127522808" w:history="1">
        <w:r w:rsidRPr="00FE5601">
          <w:rPr>
            <w:rStyle w:val="Hipervnculo"/>
            <w:noProof/>
          </w:rPr>
          <w:t>3.2</w:t>
        </w:r>
        <w:r>
          <w:rPr>
            <w:rFonts w:eastAsiaTheme="minorEastAsia" w:cstheme="minorBidi"/>
            <w:b w:val="0"/>
            <w:bCs w:val="0"/>
            <w:smallCaps w:val="0"/>
            <w:noProof/>
          </w:rPr>
          <w:tab/>
        </w:r>
        <w:r w:rsidRPr="00FE5601">
          <w:rPr>
            <w:rStyle w:val="Hipervnculo"/>
            <w:noProof/>
          </w:rPr>
          <w:t>Cambiar la contraseña del usuario root</w:t>
        </w:r>
        <w:r>
          <w:rPr>
            <w:noProof/>
            <w:webHidden/>
          </w:rPr>
          <w:tab/>
        </w:r>
        <w:r>
          <w:rPr>
            <w:noProof/>
            <w:webHidden/>
          </w:rPr>
          <w:fldChar w:fldCharType="begin"/>
        </w:r>
        <w:r>
          <w:rPr>
            <w:noProof/>
            <w:webHidden/>
          </w:rPr>
          <w:instrText xml:space="preserve"> PAGEREF _Toc127522808 \h </w:instrText>
        </w:r>
        <w:r>
          <w:rPr>
            <w:noProof/>
            <w:webHidden/>
          </w:rPr>
        </w:r>
        <w:r>
          <w:rPr>
            <w:noProof/>
            <w:webHidden/>
          </w:rPr>
          <w:fldChar w:fldCharType="separate"/>
        </w:r>
        <w:r>
          <w:rPr>
            <w:noProof/>
            <w:webHidden/>
          </w:rPr>
          <w:t>7</w:t>
        </w:r>
        <w:r>
          <w:rPr>
            <w:noProof/>
            <w:webHidden/>
          </w:rPr>
          <w:fldChar w:fldCharType="end"/>
        </w:r>
      </w:hyperlink>
    </w:p>
    <w:p w14:paraId="45D3F593" w14:textId="780F8546" w:rsidR="00BE5392" w:rsidRDefault="00BE5392">
      <w:pPr>
        <w:pStyle w:val="TDC2"/>
        <w:tabs>
          <w:tab w:val="left" w:pos="502"/>
          <w:tab w:val="right" w:leader="dot" w:pos="9628"/>
        </w:tabs>
        <w:rPr>
          <w:rFonts w:eastAsiaTheme="minorEastAsia" w:cstheme="minorBidi"/>
          <w:b w:val="0"/>
          <w:bCs w:val="0"/>
          <w:smallCaps w:val="0"/>
          <w:noProof/>
        </w:rPr>
      </w:pPr>
      <w:hyperlink w:anchor="_Toc127522809" w:history="1">
        <w:r w:rsidRPr="00FE5601">
          <w:rPr>
            <w:rStyle w:val="Hipervnculo"/>
            <w:noProof/>
          </w:rPr>
          <w:t>3.3</w:t>
        </w:r>
        <w:r>
          <w:rPr>
            <w:rFonts w:eastAsiaTheme="minorEastAsia" w:cstheme="minorBidi"/>
            <w:b w:val="0"/>
            <w:bCs w:val="0"/>
            <w:smallCaps w:val="0"/>
            <w:noProof/>
          </w:rPr>
          <w:tab/>
        </w:r>
        <w:r w:rsidRPr="00FE5601">
          <w:rPr>
            <w:rStyle w:val="Hipervnculo"/>
            <w:noProof/>
          </w:rPr>
          <w:t>Comprobar si el servidor MySQL está corriendo</w:t>
        </w:r>
        <w:r>
          <w:rPr>
            <w:noProof/>
            <w:webHidden/>
          </w:rPr>
          <w:tab/>
        </w:r>
        <w:r>
          <w:rPr>
            <w:noProof/>
            <w:webHidden/>
          </w:rPr>
          <w:fldChar w:fldCharType="begin"/>
        </w:r>
        <w:r>
          <w:rPr>
            <w:noProof/>
            <w:webHidden/>
          </w:rPr>
          <w:instrText xml:space="preserve"> PAGEREF _Toc127522809 \h </w:instrText>
        </w:r>
        <w:r>
          <w:rPr>
            <w:noProof/>
            <w:webHidden/>
          </w:rPr>
        </w:r>
        <w:r>
          <w:rPr>
            <w:noProof/>
            <w:webHidden/>
          </w:rPr>
          <w:fldChar w:fldCharType="separate"/>
        </w:r>
        <w:r>
          <w:rPr>
            <w:noProof/>
            <w:webHidden/>
          </w:rPr>
          <w:t>7</w:t>
        </w:r>
        <w:r>
          <w:rPr>
            <w:noProof/>
            <w:webHidden/>
          </w:rPr>
          <w:fldChar w:fldCharType="end"/>
        </w:r>
      </w:hyperlink>
    </w:p>
    <w:p w14:paraId="6F80ECA7" w14:textId="529CFE20" w:rsidR="00BE5392" w:rsidRDefault="00BE5392">
      <w:pPr>
        <w:pStyle w:val="TDC2"/>
        <w:tabs>
          <w:tab w:val="left" w:pos="502"/>
          <w:tab w:val="right" w:leader="dot" w:pos="9628"/>
        </w:tabs>
        <w:rPr>
          <w:rFonts w:eastAsiaTheme="minorEastAsia" w:cstheme="minorBidi"/>
          <w:b w:val="0"/>
          <w:bCs w:val="0"/>
          <w:smallCaps w:val="0"/>
          <w:noProof/>
        </w:rPr>
      </w:pPr>
      <w:hyperlink w:anchor="_Toc127522810" w:history="1">
        <w:r w:rsidRPr="00FE5601">
          <w:rPr>
            <w:rStyle w:val="Hipervnculo"/>
            <w:noProof/>
          </w:rPr>
          <w:t>3.4</w:t>
        </w:r>
        <w:r>
          <w:rPr>
            <w:rFonts w:eastAsiaTheme="minorEastAsia" w:cstheme="minorBidi"/>
            <w:b w:val="0"/>
            <w:bCs w:val="0"/>
            <w:smallCaps w:val="0"/>
            <w:noProof/>
          </w:rPr>
          <w:tab/>
        </w:r>
        <w:r w:rsidRPr="00FE5601">
          <w:rPr>
            <w:rStyle w:val="Hipervnculo"/>
            <w:noProof/>
          </w:rPr>
          <w:t>Conocer la versión de MySQL del servidor</w:t>
        </w:r>
        <w:r>
          <w:rPr>
            <w:noProof/>
            <w:webHidden/>
          </w:rPr>
          <w:tab/>
        </w:r>
        <w:r>
          <w:rPr>
            <w:noProof/>
            <w:webHidden/>
          </w:rPr>
          <w:fldChar w:fldCharType="begin"/>
        </w:r>
        <w:r>
          <w:rPr>
            <w:noProof/>
            <w:webHidden/>
          </w:rPr>
          <w:instrText xml:space="preserve"> PAGEREF _Toc127522810 \h </w:instrText>
        </w:r>
        <w:r>
          <w:rPr>
            <w:noProof/>
            <w:webHidden/>
          </w:rPr>
        </w:r>
        <w:r>
          <w:rPr>
            <w:noProof/>
            <w:webHidden/>
          </w:rPr>
          <w:fldChar w:fldCharType="separate"/>
        </w:r>
        <w:r>
          <w:rPr>
            <w:noProof/>
            <w:webHidden/>
          </w:rPr>
          <w:t>8</w:t>
        </w:r>
        <w:r>
          <w:rPr>
            <w:noProof/>
            <w:webHidden/>
          </w:rPr>
          <w:fldChar w:fldCharType="end"/>
        </w:r>
      </w:hyperlink>
    </w:p>
    <w:p w14:paraId="4003C438" w14:textId="05B1D63A" w:rsidR="00BE5392" w:rsidRDefault="00BE5392">
      <w:pPr>
        <w:pStyle w:val="TDC2"/>
        <w:tabs>
          <w:tab w:val="left" w:pos="502"/>
          <w:tab w:val="right" w:leader="dot" w:pos="9628"/>
        </w:tabs>
        <w:rPr>
          <w:rFonts w:eastAsiaTheme="minorEastAsia" w:cstheme="minorBidi"/>
          <w:b w:val="0"/>
          <w:bCs w:val="0"/>
          <w:smallCaps w:val="0"/>
          <w:noProof/>
        </w:rPr>
      </w:pPr>
      <w:hyperlink w:anchor="_Toc127522811" w:history="1">
        <w:r w:rsidRPr="00FE5601">
          <w:rPr>
            <w:rStyle w:val="Hipervnculo"/>
            <w:noProof/>
          </w:rPr>
          <w:t>3.5</w:t>
        </w:r>
        <w:r>
          <w:rPr>
            <w:rFonts w:eastAsiaTheme="minorEastAsia" w:cstheme="minorBidi"/>
            <w:b w:val="0"/>
            <w:bCs w:val="0"/>
            <w:smallCaps w:val="0"/>
            <w:noProof/>
          </w:rPr>
          <w:tab/>
        </w:r>
        <w:r w:rsidRPr="00FE5601">
          <w:rPr>
            <w:rStyle w:val="Hipervnculo"/>
            <w:noProof/>
          </w:rPr>
          <w:t>Conocer el estado actual del servidor MySQL</w:t>
        </w:r>
        <w:r>
          <w:rPr>
            <w:noProof/>
            <w:webHidden/>
          </w:rPr>
          <w:tab/>
        </w:r>
        <w:r>
          <w:rPr>
            <w:noProof/>
            <w:webHidden/>
          </w:rPr>
          <w:fldChar w:fldCharType="begin"/>
        </w:r>
        <w:r>
          <w:rPr>
            <w:noProof/>
            <w:webHidden/>
          </w:rPr>
          <w:instrText xml:space="preserve"> PAGEREF _Toc127522811 \h </w:instrText>
        </w:r>
        <w:r>
          <w:rPr>
            <w:noProof/>
            <w:webHidden/>
          </w:rPr>
        </w:r>
        <w:r>
          <w:rPr>
            <w:noProof/>
            <w:webHidden/>
          </w:rPr>
          <w:fldChar w:fldCharType="separate"/>
        </w:r>
        <w:r>
          <w:rPr>
            <w:noProof/>
            <w:webHidden/>
          </w:rPr>
          <w:t>8</w:t>
        </w:r>
        <w:r>
          <w:rPr>
            <w:noProof/>
            <w:webHidden/>
          </w:rPr>
          <w:fldChar w:fldCharType="end"/>
        </w:r>
      </w:hyperlink>
    </w:p>
    <w:p w14:paraId="6B8B746E" w14:textId="467D2146" w:rsidR="00BE5392" w:rsidRDefault="00BE5392">
      <w:pPr>
        <w:pStyle w:val="TDC2"/>
        <w:tabs>
          <w:tab w:val="left" w:pos="502"/>
          <w:tab w:val="right" w:leader="dot" w:pos="9628"/>
        </w:tabs>
        <w:rPr>
          <w:rFonts w:eastAsiaTheme="minorEastAsia" w:cstheme="minorBidi"/>
          <w:b w:val="0"/>
          <w:bCs w:val="0"/>
          <w:smallCaps w:val="0"/>
          <w:noProof/>
        </w:rPr>
      </w:pPr>
      <w:hyperlink w:anchor="_Toc127522812" w:history="1">
        <w:r w:rsidRPr="00FE5601">
          <w:rPr>
            <w:rStyle w:val="Hipervnculo"/>
            <w:noProof/>
          </w:rPr>
          <w:t>3.6</w:t>
        </w:r>
        <w:r>
          <w:rPr>
            <w:rFonts w:eastAsiaTheme="minorEastAsia" w:cstheme="minorBidi"/>
            <w:b w:val="0"/>
            <w:bCs w:val="0"/>
            <w:smallCaps w:val="0"/>
            <w:noProof/>
          </w:rPr>
          <w:tab/>
        </w:r>
        <w:r w:rsidRPr="00FE5601">
          <w:rPr>
            <w:rStyle w:val="Hipervnculo"/>
            <w:noProof/>
          </w:rPr>
          <w:t>Ver el estado de todas las variables del servidor MySQL y sus valores</w:t>
        </w:r>
        <w:r>
          <w:rPr>
            <w:noProof/>
            <w:webHidden/>
          </w:rPr>
          <w:tab/>
        </w:r>
        <w:r>
          <w:rPr>
            <w:noProof/>
            <w:webHidden/>
          </w:rPr>
          <w:fldChar w:fldCharType="begin"/>
        </w:r>
        <w:r>
          <w:rPr>
            <w:noProof/>
            <w:webHidden/>
          </w:rPr>
          <w:instrText xml:space="preserve"> PAGEREF _Toc127522812 \h </w:instrText>
        </w:r>
        <w:r>
          <w:rPr>
            <w:noProof/>
            <w:webHidden/>
          </w:rPr>
        </w:r>
        <w:r>
          <w:rPr>
            <w:noProof/>
            <w:webHidden/>
          </w:rPr>
          <w:fldChar w:fldCharType="separate"/>
        </w:r>
        <w:r>
          <w:rPr>
            <w:noProof/>
            <w:webHidden/>
          </w:rPr>
          <w:t>8</w:t>
        </w:r>
        <w:r>
          <w:rPr>
            <w:noProof/>
            <w:webHidden/>
          </w:rPr>
          <w:fldChar w:fldCharType="end"/>
        </w:r>
      </w:hyperlink>
    </w:p>
    <w:p w14:paraId="5FFE82DD" w14:textId="77E4956C" w:rsidR="00BE5392" w:rsidRDefault="00BE5392">
      <w:pPr>
        <w:pStyle w:val="TDC2"/>
        <w:tabs>
          <w:tab w:val="left" w:pos="502"/>
          <w:tab w:val="right" w:leader="dot" w:pos="9628"/>
        </w:tabs>
        <w:rPr>
          <w:rFonts w:eastAsiaTheme="minorEastAsia" w:cstheme="minorBidi"/>
          <w:b w:val="0"/>
          <w:bCs w:val="0"/>
          <w:smallCaps w:val="0"/>
          <w:noProof/>
        </w:rPr>
      </w:pPr>
      <w:hyperlink w:anchor="_Toc127522813" w:history="1">
        <w:r w:rsidRPr="00FE5601">
          <w:rPr>
            <w:rStyle w:val="Hipervnculo"/>
            <w:noProof/>
          </w:rPr>
          <w:t>3.7</w:t>
        </w:r>
        <w:r>
          <w:rPr>
            <w:rFonts w:eastAsiaTheme="minorEastAsia" w:cstheme="minorBidi"/>
            <w:b w:val="0"/>
            <w:bCs w:val="0"/>
            <w:smallCaps w:val="0"/>
            <w:noProof/>
          </w:rPr>
          <w:tab/>
        </w:r>
        <w:r w:rsidRPr="00FE5601">
          <w:rPr>
            <w:rStyle w:val="Hipervnculo"/>
            <w:noProof/>
          </w:rPr>
          <w:t>Ver las variables del servidor MySQL y sus valores</w:t>
        </w:r>
        <w:r>
          <w:rPr>
            <w:noProof/>
            <w:webHidden/>
          </w:rPr>
          <w:tab/>
        </w:r>
        <w:r>
          <w:rPr>
            <w:noProof/>
            <w:webHidden/>
          </w:rPr>
          <w:fldChar w:fldCharType="begin"/>
        </w:r>
        <w:r>
          <w:rPr>
            <w:noProof/>
            <w:webHidden/>
          </w:rPr>
          <w:instrText xml:space="preserve"> PAGEREF _Toc127522813 \h </w:instrText>
        </w:r>
        <w:r>
          <w:rPr>
            <w:noProof/>
            <w:webHidden/>
          </w:rPr>
        </w:r>
        <w:r>
          <w:rPr>
            <w:noProof/>
            <w:webHidden/>
          </w:rPr>
          <w:fldChar w:fldCharType="separate"/>
        </w:r>
        <w:r>
          <w:rPr>
            <w:noProof/>
            <w:webHidden/>
          </w:rPr>
          <w:t>8</w:t>
        </w:r>
        <w:r>
          <w:rPr>
            <w:noProof/>
            <w:webHidden/>
          </w:rPr>
          <w:fldChar w:fldCharType="end"/>
        </w:r>
      </w:hyperlink>
    </w:p>
    <w:p w14:paraId="41EF4F7F" w14:textId="6792EAA3" w:rsidR="00BE5392" w:rsidRDefault="00BE5392">
      <w:pPr>
        <w:pStyle w:val="TDC2"/>
        <w:tabs>
          <w:tab w:val="left" w:pos="502"/>
          <w:tab w:val="right" w:leader="dot" w:pos="9628"/>
        </w:tabs>
        <w:rPr>
          <w:rFonts w:eastAsiaTheme="minorEastAsia" w:cstheme="minorBidi"/>
          <w:b w:val="0"/>
          <w:bCs w:val="0"/>
          <w:smallCaps w:val="0"/>
          <w:noProof/>
        </w:rPr>
      </w:pPr>
      <w:hyperlink w:anchor="_Toc127522814" w:history="1">
        <w:r w:rsidRPr="00FE5601">
          <w:rPr>
            <w:rStyle w:val="Hipervnculo"/>
            <w:noProof/>
          </w:rPr>
          <w:t>3.8</w:t>
        </w:r>
        <w:r>
          <w:rPr>
            <w:rFonts w:eastAsiaTheme="minorEastAsia" w:cstheme="minorBidi"/>
            <w:b w:val="0"/>
            <w:bCs w:val="0"/>
            <w:smallCaps w:val="0"/>
            <w:noProof/>
          </w:rPr>
          <w:tab/>
        </w:r>
        <w:r w:rsidRPr="00FE5601">
          <w:rPr>
            <w:rStyle w:val="Hipervnculo"/>
            <w:noProof/>
          </w:rPr>
          <w:t>Cambiar el valor de una variable del servidor</w:t>
        </w:r>
        <w:r>
          <w:rPr>
            <w:noProof/>
            <w:webHidden/>
          </w:rPr>
          <w:tab/>
        </w:r>
        <w:r>
          <w:rPr>
            <w:noProof/>
            <w:webHidden/>
          </w:rPr>
          <w:fldChar w:fldCharType="begin"/>
        </w:r>
        <w:r>
          <w:rPr>
            <w:noProof/>
            <w:webHidden/>
          </w:rPr>
          <w:instrText xml:space="preserve"> PAGEREF _Toc127522814 \h </w:instrText>
        </w:r>
        <w:r>
          <w:rPr>
            <w:noProof/>
            <w:webHidden/>
          </w:rPr>
        </w:r>
        <w:r>
          <w:rPr>
            <w:noProof/>
            <w:webHidden/>
          </w:rPr>
          <w:fldChar w:fldCharType="separate"/>
        </w:r>
        <w:r>
          <w:rPr>
            <w:noProof/>
            <w:webHidden/>
          </w:rPr>
          <w:t>8</w:t>
        </w:r>
        <w:r>
          <w:rPr>
            <w:noProof/>
            <w:webHidden/>
          </w:rPr>
          <w:fldChar w:fldCharType="end"/>
        </w:r>
      </w:hyperlink>
    </w:p>
    <w:p w14:paraId="14C9949B" w14:textId="05BE86F8" w:rsidR="00BE5392" w:rsidRDefault="00BE5392">
      <w:pPr>
        <w:pStyle w:val="TDC3"/>
        <w:tabs>
          <w:tab w:val="left" w:pos="666"/>
          <w:tab w:val="right" w:leader="dot" w:pos="9628"/>
        </w:tabs>
        <w:rPr>
          <w:rFonts w:eastAsiaTheme="minorEastAsia" w:cstheme="minorBidi"/>
          <w:smallCaps w:val="0"/>
          <w:noProof/>
        </w:rPr>
      </w:pPr>
      <w:hyperlink w:anchor="_Toc127522815" w:history="1">
        <w:r w:rsidRPr="00FE5601">
          <w:rPr>
            <w:rStyle w:val="Hipervnculo"/>
            <w:noProof/>
          </w:rPr>
          <w:t>3.8.1</w:t>
        </w:r>
        <w:r>
          <w:rPr>
            <w:rFonts w:eastAsiaTheme="minorEastAsia" w:cstheme="minorBidi"/>
            <w:smallCaps w:val="0"/>
            <w:noProof/>
          </w:rPr>
          <w:tab/>
        </w:r>
        <w:r w:rsidRPr="00FE5601">
          <w:rPr>
            <w:rStyle w:val="Hipervnculo"/>
            <w:noProof/>
          </w:rPr>
          <w:t>Hacer que el cambio de la variable se aplique solo a un comando</w:t>
        </w:r>
        <w:r>
          <w:rPr>
            <w:noProof/>
            <w:webHidden/>
          </w:rPr>
          <w:tab/>
        </w:r>
        <w:r>
          <w:rPr>
            <w:noProof/>
            <w:webHidden/>
          </w:rPr>
          <w:fldChar w:fldCharType="begin"/>
        </w:r>
        <w:r>
          <w:rPr>
            <w:noProof/>
            <w:webHidden/>
          </w:rPr>
          <w:instrText xml:space="preserve"> PAGEREF _Toc127522815 \h </w:instrText>
        </w:r>
        <w:r>
          <w:rPr>
            <w:noProof/>
            <w:webHidden/>
          </w:rPr>
        </w:r>
        <w:r>
          <w:rPr>
            <w:noProof/>
            <w:webHidden/>
          </w:rPr>
          <w:fldChar w:fldCharType="separate"/>
        </w:r>
        <w:r>
          <w:rPr>
            <w:noProof/>
            <w:webHidden/>
          </w:rPr>
          <w:t>8</w:t>
        </w:r>
        <w:r>
          <w:rPr>
            <w:noProof/>
            <w:webHidden/>
          </w:rPr>
          <w:fldChar w:fldCharType="end"/>
        </w:r>
      </w:hyperlink>
    </w:p>
    <w:p w14:paraId="1456AD24" w14:textId="3EBD7003" w:rsidR="00BE5392" w:rsidRDefault="00BE5392">
      <w:pPr>
        <w:pStyle w:val="TDC2"/>
        <w:tabs>
          <w:tab w:val="left" w:pos="502"/>
          <w:tab w:val="right" w:leader="dot" w:pos="9628"/>
        </w:tabs>
        <w:rPr>
          <w:rFonts w:eastAsiaTheme="minorEastAsia" w:cstheme="minorBidi"/>
          <w:b w:val="0"/>
          <w:bCs w:val="0"/>
          <w:smallCaps w:val="0"/>
          <w:noProof/>
        </w:rPr>
      </w:pPr>
      <w:hyperlink w:anchor="_Toc127522816" w:history="1">
        <w:r w:rsidRPr="00FE5601">
          <w:rPr>
            <w:rStyle w:val="Hipervnculo"/>
            <w:noProof/>
          </w:rPr>
          <w:t>3.9</w:t>
        </w:r>
        <w:r>
          <w:rPr>
            <w:rFonts w:eastAsiaTheme="minorEastAsia" w:cstheme="minorBidi"/>
            <w:b w:val="0"/>
            <w:bCs w:val="0"/>
            <w:smallCaps w:val="0"/>
            <w:noProof/>
          </w:rPr>
          <w:tab/>
        </w:r>
        <w:r w:rsidRPr="00FE5601">
          <w:rPr>
            <w:rStyle w:val="Hipervnculo"/>
            <w:noProof/>
          </w:rPr>
          <w:t>Ver todos los procesos que están corriendo del servidor MySQL</w:t>
        </w:r>
        <w:r>
          <w:rPr>
            <w:noProof/>
            <w:webHidden/>
          </w:rPr>
          <w:tab/>
        </w:r>
        <w:r>
          <w:rPr>
            <w:noProof/>
            <w:webHidden/>
          </w:rPr>
          <w:fldChar w:fldCharType="begin"/>
        </w:r>
        <w:r>
          <w:rPr>
            <w:noProof/>
            <w:webHidden/>
          </w:rPr>
          <w:instrText xml:space="preserve"> PAGEREF _Toc127522816 \h </w:instrText>
        </w:r>
        <w:r>
          <w:rPr>
            <w:noProof/>
            <w:webHidden/>
          </w:rPr>
        </w:r>
        <w:r>
          <w:rPr>
            <w:noProof/>
            <w:webHidden/>
          </w:rPr>
          <w:fldChar w:fldCharType="separate"/>
        </w:r>
        <w:r>
          <w:rPr>
            <w:noProof/>
            <w:webHidden/>
          </w:rPr>
          <w:t>9</w:t>
        </w:r>
        <w:r>
          <w:rPr>
            <w:noProof/>
            <w:webHidden/>
          </w:rPr>
          <w:fldChar w:fldCharType="end"/>
        </w:r>
      </w:hyperlink>
    </w:p>
    <w:p w14:paraId="5C3D05B5" w14:textId="0B5235A4" w:rsidR="00BE5392" w:rsidRDefault="00BE5392">
      <w:pPr>
        <w:pStyle w:val="TDC2"/>
        <w:tabs>
          <w:tab w:val="left" w:pos="613"/>
          <w:tab w:val="right" w:leader="dot" w:pos="9628"/>
        </w:tabs>
        <w:rPr>
          <w:rFonts w:eastAsiaTheme="minorEastAsia" w:cstheme="minorBidi"/>
          <w:b w:val="0"/>
          <w:bCs w:val="0"/>
          <w:smallCaps w:val="0"/>
          <w:noProof/>
        </w:rPr>
      </w:pPr>
      <w:hyperlink w:anchor="_Toc127522817" w:history="1">
        <w:r w:rsidRPr="00FE5601">
          <w:rPr>
            <w:rStyle w:val="Hipervnculo"/>
            <w:noProof/>
          </w:rPr>
          <w:t>3.10</w:t>
        </w:r>
        <w:r>
          <w:rPr>
            <w:rFonts w:eastAsiaTheme="minorEastAsia" w:cstheme="minorBidi"/>
            <w:b w:val="0"/>
            <w:bCs w:val="0"/>
            <w:smallCaps w:val="0"/>
            <w:noProof/>
          </w:rPr>
          <w:tab/>
        </w:r>
        <w:r w:rsidRPr="00FE5601">
          <w:rPr>
            <w:rStyle w:val="Hipervnculo"/>
            <w:noProof/>
          </w:rPr>
          <w:t>Crear una base de datos en el servidor MySQL</w:t>
        </w:r>
        <w:r>
          <w:rPr>
            <w:noProof/>
            <w:webHidden/>
          </w:rPr>
          <w:tab/>
        </w:r>
        <w:r>
          <w:rPr>
            <w:noProof/>
            <w:webHidden/>
          </w:rPr>
          <w:fldChar w:fldCharType="begin"/>
        </w:r>
        <w:r>
          <w:rPr>
            <w:noProof/>
            <w:webHidden/>
          </w:rPr>
          <w:instrText xml:space="preserve"> PAGEREF _Toc127522817 \h </w:instrText>
        </w:r>
        <w:r>
          <w:rPr>
            <w:noProof/>
            <w:webHidden/>
          </w:rPr>
        </w:r>
        <w:r>
          <w:rPr>
            <w:noProof/>
            <w:webHidden/>
          </w:rPr>
          <w:fldChar w:fldCharType="separate"/>
        </w:r>
        <w:r>
          <w:rPr>
            <w:noProof/>
            <w:webHidden/>
          </w:rPr>
          <w:t>9</w:t>
        </w:r>
        <w:r>
          <w:rPr>
            <w:noProof/>
            <w:webHidden/>
          </w:rPr>
          <w:fldChar w:fldCharType="end"/>
        </w:r>
      </w:hyperlink>
    </w:p>
    <w:p w14:paraId="2C10E378" w14:textId="1BF69C46" w:rsidR="00BE5392" w:rsidRDefault="00BE5392">
      <w:pPr>
        <w:pStyle w:val="TDC2"/>
        <w:tabs>
          <w:tab w:val="left" w:pos="613"/>
          <w:tab w:val="right" w:leader="dot" w:pos="9628"/>
        </w:tabs>
        <w:rPr>
          <w:rFonts w:eastAsiaTheme="minorEastAsia" w:cstheme="minorBidi"/>
          <w:b w:val="0"/>
          <w:bCs w:val="0"/>
          <w:smallCaps w:val="0"/>
          <w:noProof/>
        </w:rPr>
      </w:pPr>
      <w:hyperlink w:anchor="_Toc127522818" w:history="1">
        <w:r w:rsidRPr="00FE5601">
          <w:rPr>
            <w:rStyle w:val="Hipervnculo"/>
            <w:noProof/>
          </w:rPr>
          <w:t>3.11</w:t>
        </w:r>
        <w:r>
          <w:rPr>
            <w:rFonts w:eastAsiaTheme="minorEastAsia" w:cstheme="minorBidi"/>
            <w:b w:val="0"/>
            <w:bCs w:val="0"/>
            <w:smallCaps w:val="0"/>
            <w:noProof/>
          </w:rPr>
          <w:tab/>
        </w:r>
        <w:r w:rsidRPr="00FE5601">
          <w:rPr>
            <w:rStyle w:val="Hipervnculo"/>
            <w:noProof/>
          </w:rPr>
          <w:t>Eliminar una base de datos</w:t>
        </w:r>
        <w:r>
          <w:rPr>
            <w:noProof/>
            <w:webHidden/>
          </w:rPr>
          <w:tab/>
        </w:r>
        <w:r>
          <w:rPr>
            <w:noProof/>
            <w:webHidden/>
          </w:rPr>
          <w:fldChar w:fldCharType="begin"/>
        </w:r>
        <w:r>
          <w:rPr>
            <w:noProof/>
            <w:webHidden/>
          </w:rPr>
          <w:instrText xml:space="preserve"> PAGEREF _Toc127522818 \h </w:instrText>
        </w:r>
        <w:r>
          <w:rPr>
            <w:noProof/>
            <w:webHidden/>
          </w:rPr>
        </w:r>
        <w:r>
          <w:rPr>
            <w:noProof/>
            <w:webHidden/>
          </w:rPr>
          <w:fldChar w:fldCharType="separate"/>
        </w:r>
        <w:r>
          <w:rPr>
            <w:noProof/>
            <w:webHidden/>
          </w:rPr>
          <w:t>9</w:t>
        </w:r>
        <w:r>
          <w:rPr>
            <w:noProof/>
            <w:webHidden/>
          </w:rPr>
          <w:fldChar w:fldCharType="end"/>
        </w:r>
      </w:hyperlink>
    </w:p>
    <w:p w14:paraId="1EF34FF5" w14:textId="6EDE7205" w:rsidR="00BE5392" w:rsidRDefault="00BE5392">
      <w:pPr>
        <w:pStyle w:val="TDC2"/>
        <w:tabs>
          <w:tab w:val="left" w:pos="613"/>
          <w:tab w:val="right" w:leader="dot" w:pos="9628"/>
        </w:tabs>
        <w:rPr>
          <w:rFonts w:eastAsiaTheme="minorEastAsia" w:cstheme="minorBidi"/>
          <w:b w:val="0"/>
          <w:bCs w:val="0"/>
          <w:smallCaps w:val="0"/>
          <w:noProof/>
        </w:rPr>
      </w:pPr>
      <w:hyperlink w:anchor="_Toc127522819" w:history="1">
        <w:r w:rsidRPr="00FE5601">
          <w:rPr>
            <w:rStyle w:val="Hipervnculo"/>
            <w:noProof/>
          </w:rPr>
          <w:t>3.12</w:t>
        </w:r>
        <w:r>
          <w:rPr>
            <w:rFonts w:eastAsiaTheme="minorEastAsia" w:cstheme="minorBidi"/>
            <w:b w:val="0"/>
            <w:bCs w:val="0"/>
            <w:smallCaps w:val="0"/>
            <w:noProof/>
          </w:rPr>
          <w:tab/>
        </w:r>
        <w:r w:rsidRPr="00FE5601">
          <w:rPr>
            <w:rStyle w:val="Hipervnculo"/>
            <w:noProof/>
          </w:rPr>
          <w:t>Recagar/refrescar los privilegios MySQL</w:t>
        </w:r>
        <w:r>
          <w:rPr>
            <w:noProof/>
            <w:webHidden/>
          </w:rPr>
          <w:tab/>
        </w:r>
        <w:r>
          <w:rPr>
            <w:noProof/>
            <w:webHidden/>
          </w:rPr>
          <w:fldChar w:fldCharType="begin"/>
        </w:r>
        <w:r>
          <w:rPr>
            <w:noProof/>
            <w:webHidden/>
          </w:rPr>
          <w:instrText xml:space="preserve"> PAGEREF _Toc127522819 \h </w:instrText>
        </w:r>
        <w:r>
          <w:rPr>
            <w:noProof/>
            <w:webHidden/>
          </w:rPr>
        </w:r>
        <w:r>
          <w:rPr>
            <w:noProof/>
            <w:webHidden/>
          </w:rPr>
          <w:fldChar w:fldCharType="separate"/>
        </w:r>
        <w:r>
          <w:rPr>
            <w:noProof/>
            <w:webHidden/>
          </w:rPr>
          <w:t>9</w:t>
        </w:r>
        <w:r>
          <w:rPr>
            <w:noProof/>
            <w:webHidden/>
          </w:rPr>
          <w:fldChar w:fldCharType="end"/>
        </w:r>
      </w:hyperlink>
    </w:p>
    <w:p w14:paraId="774F29EA" w14:textId="1FF1458D" w:rsidR="00BE5392" w:rsidRDefault="00BE5392">
      <w:pPr>
        <w:pStyle w:val="TDC2"/>
        <w:tabs>
          <w:tab w:val="left" w:pos="613"/>
          <w:tab w:val="right" w:leader="dot" w:pos="9628"/>
        </w:tabs>
        <w:rPr>
          <w:rFonts w:eastAsiaTheme="minorEastAsia" w:cstheme="minorBidi"/>
          <w:b w:val="0"/>
          <w:bCs w:val="0"/>
          <w:smallCaps w:val="0"/>
          <w:noProof/>
        </w:rPr>
      </w:pPr>
      <w:hyperlink w:anchor="_Toc127522820" w:history="1">
        <w:r w:rsidRPr="00FE5601">
          <w:rPr>
            <w:rStyle w:val="Hipervnculo"/>
            <w:noProof/>
          </w:rPr>
          <w:t>3.13</w:t>
        </w:r>
        <w:r>
          <w:rPr>
            <w:rFonts w:eastAsiaTheme="minorEastAsia" w:cstheme="minorBidi"/>
            <w:b w:val="0"/>
            <w:bCs w:val="0"/>
            <w:smallCaps w:val="0"/>
            <w:noProof/>
          </w:rPr>
          <w:tab/>
        </w:r>
        <w:r w:rsidRPr="00FE5601">
          <w:rPr>
            <w:rStyle w:val="Hipervnculo"/>
            <w:noProof/>
          </w:rPr>
          <w:t>Apagar/iniciar/reiniciar el servidor MysQL</w:t>
        </w:r>
        <w:r>
          <w:rPr>
            <w:noProof/>
            <w:webHidden/>
          </w:rPr>
          <w:tab/>
        </w:r>
        <w:r>
          <w:rPr>
            <w:noProof/>
            <w:webHidden/>
          </w:rPr>
          <w:fldChar w:fldCharType="begin"/>
        </w:r>
        <w:r>
          <w:rPr>
            <w:noProof/>
            <w:webHidden/>
          </w:rPr>
          <w:instrText xml:space="preserve"> PAGEREF _Toc127522820 \h </w:instrText>
        </w:r>
        <w:r>
          <w:rPr>
            <w:noProof/>
            <w:webHidden/>
          </w:rPr>
        </w:r>
        <w:r>
          <w:rPr>
            <w:noProof/>
            <w:webHidden/>
          </w:rPr>
          <w:fldChar w:fldCharType="separate"/>
        </w:r>
        <w:r>
          <w:rPr>
            <w:noProof/>
            <w:webHidden/>
          </w:rPr>
          <w:t>9</w:t>
        </w:r>
        <w:r>
          <w:rPr>
            <w:noProof/>
            <w:webHidden/>
          </w:rPr>
          <w:fldChar w:fldCharType="end"/>
        </w:r>
      </w:hyperlink>
    </w:p>
    <w:p w14:paraId="3307F3E3" w14:textId="71D901C3" w:rsidR="00BE5392" w:rsidRDefault="00BE5392">
      <w:pPr>
        <w:pStyle w:val="TDC2"/>
        <w:tabs>
          <w:tab w:val="left" w:pos="613"/>
          <w:tab w:val="right" w:leader="dot" w:pos="9628"/>
        </w:tabs>
        <w:rPr>
          <w:rFonts w:eastAsiaTheme="minorEastAsia" w:cstheme="minorBidi"/>
          <w:b w:val="0"/>
          <w:bCs w:val="0"/>
          <w:smallCaps w:val="0"/>
          <w:noProof/>
        </w:rPr>
      </w:pPr>
      <w:hyperlink w:anchor="_Toc127522821" w:history="1">
        <w:r w:rsidRPr="00FE5601">
          <w:rPr>
            <w:rStyle w:val="Hipervnculo"/>
            <w:noProof/>
          </w:rPr>
          <w:t>3.14</w:t>
        </w:r>
        <w:r>
          <w:rPr>
            <w:rFonts w:eastAsiaTheme="minorEastAsia" w:cstheme="minorBidi"/>
            <w:b w:val="0"/>
            <w:bCs w:val="0"/>
            <w:smallCaps w:val="0"/>
            <w:noProof/>
          </w:rPr>
          <w:tab/>
        </w:r>
        <w:r w:rsidRPr="00FE5601">
          <w:rPr>
            <w:rStyle w:val="Hipervnculo"/>
            <w:noProof/>
          </w:rPr>
          <w:t>Comandos FLUSH útiles</w:t>
        </w:r>
        <w:r>
          <w:rPr>
            <w:noProof/>
            <w:webHidden/>
          </w:rPr>
          <w:tab/>
        </w:r>
        <w:r>
          <w:rPr>
            <w:noProof/>
            <w:webHidden/>
          </w:rPr>
          <w:fldChar w:fldCharType="begin"/>
        </w:r>
        <w:r>
          <w:rPr>
            <w:noProof/>
            <w:webHidden/>
          </w:rPr>
          <w:instrText xml:space="preserve"> PAGEREF _Toc127522821 \h </w:instrText>
        </w:r>
        <w:r>
          <w:rPr>
            <w:noProof/>
            <w:webHidden/>
          </w:rPr>
        </w:r>
        <w:r>
          <w:rPr>
            <w:noProof/>
            <w:webHidden/>
          </w:rPr>
          <w:fldChar w:fldCharType="separate"/>
        </w:r>
        <w:r>
          <w:rPr>
            <w:noProof/>
            <w:webHidden/>
          </w:rPr>
          <w:t>11</w:t>
        </w:r>
        <w:r>
          <w:rPr>
            <w:noProof/>
            <w:webHidden/>
          </w:rPr>
          <w:fldChar w:fldCharType="end"/>
        </w:r>
      </w:hyperlink>
    </w:p>
    <w:p w14:paraId="53242B4C" w14:textId="24271AEA" w:rsidR="00BE5392" w:rsidRDefault="00BE5392">
      <w:pPr>
        <w:pStyle w:val="TDC2"/>
        <w:tabs>
          <w:tab w:val="left" w:pos="613"/>
          <w:tab w:val="right" w:leader="dot" w:pos="9628"/>
        </w:tabs>
        <w:rPr>
          <w:rFonts w:eastAsiaTheme="minorEastAsia" w:cstheme="minorBidi"/>
          <w:b w:val="0"/>
          <w:bCs w:val="0"/>
          <w:smallCaps w:val="0"/>
          <w:noProof/>
        </w:rPr>
      </w:pPr>
      <w:hyperlink w:anchor="_Toc127522822" w:history="1">
        <w:r w:rsidRPr="00FE5601">
          <w:rPr>
            <w:rStyle w:val="Hipervnculo"/>
            <w:noProof/>
          </w:rPr>
          <w:t>3.15</w:t>
        </w:r>
        <w:r>
          <w:rPr>
            <w:rFonts w:eastAsiaTheme="minorEastAsia" w:cstheme="minorBidi"/>
            <w:b w:val="0"/>
            <w:bCs w:val="0"/>
            <w:smallCaps w:val="0"/>
            <w:noProof/>
          </w:rPr>
          <w:tab/>
        </w:r>
        <w:r w:rsidRPr="00FE5601">
          <w:rPr>
            <w:rStyle w:val="Hipervnculo"/>
            <w:noProof/>
          </w:rPr>
          <w:t>matar un proceso del cliente MySQL que está durmiendo</w:t>
        </w:r>
        <w:r>
          <w:rPr>
            <w:noProof/>
            <w:webHidden/>
          </w:rPr>
          <w:tab/>
        </w:r>
        <w:r>
          <w:rPr>
            <w:noProof/>
            <w:webHidden/>
          </w:rPr>
          <w:fldChar w:fldCharType="begin"/>
        </w:r>
        <w:r>
          <w:rPr>
            <w:noProof/>
            <w:webHidden/>
          </w:rPr>
          <w:instrText xml:space="preserve"> PAGEREF _Toc127522822 \h </w:instrText>
        </w:r>
        <w:r>
          <w:rPr>
            <w:noProof/>
            <w:webHidden/>
          </w:rPr>
        </w:r>
        <w:r>
          <w:rPr>
            <w:noProof/>
            <w:webHidden/>
          </w:rPr>
          <w:fldChar w:fldCharType="separate"/>
        </w:r>
        <w:r>
          <w:rPr>
            <w:noProof/>
            <w:webHidden/>
          </w:rPr>
          <w:t>11</w:t>
        </w:r>
        <w:r>
          <w:rPr>
            <w:noProof/>
            <w:webHidden/>
          </w:rPr>
          <w:fldChar w:fldCharType="end"/>
        </w:r>
      </w:hyperlink>
    </w:p>
    <w:p w14:paraId="2D9DE8AA" w14:textId="7072C695" w:rsidR="00BE5392" w:rsidRDefault="00BE5392">
      <w:pPr>
        <w:pStyle w:val="TDC2"/>
        <w:tabs>
          <w:tab w:val="left" w:pos="613"/>
          <w:tab w:val="right" w:leader="dot" w:pos="9628"/>
        </w:tabs>
        <w:rPr>
          <w:rFonts w:eastAsiaTheme="minorEastAsia" w:cstheme="minorBidi"/>
          <w:b w:val="0"/>
          <w:bCs w:val="0"/>
          <w:smallCaps w:val="0"/>
          <w:noProof/>
        </w:rPr>
      </w:pPr>
      <w:hyperlink w:anchor="_Toc127522823" w:history="1">
        <w:r w:rsidRPr="00FE5601">
          <w:rPr>
            <w:rStyle w:val="Hipervnculo"/>
            <w:noProof/>
          </w:rPr>
          <w:t>3.16</w:t>
        </w:r>
        <w:r>
          <w:rPr>
            <w:rFonts w:eastAsiaTheme="minorEastAsia" w:cstheme="minorBidi"/>
            <w:b w:val="0"/>
            <w:bCs w:val="0"/>
            <w:smallCaps w:val="0"/>
            <w:noProof/>
          </w:rPr>
          <w:tab/>
        </w:r>
        <w:r w:rsidRPr="00FE5601">
          <w:rPr>
            <w:rStyle w:val="Hipervnculo"/>
            <w:noProof/>
          </w:rPr>
          <w:t>Ejecutar varios comandos mysqladmin a la vez</w:t>
        </w:r>
        <w:r>
          <w:rPr>
            <w:noProof/>
            <w:webHidden/>
          </w:rPr>
          <w:tab/>
        </w:r>
        <w:r>
          <w:rPr>
            <w:noProof/>
            <w:webHidden/>
          </w:rPr>
          <w:fldChar w:fldCharType="begin"/>
        </w:r>
        <w:r>
          <w:rPr>
            <w:noProof/>
            <w:webHidden/>
          </w:rPr>
          <w:instrText xml:space="preserve"> PAGEREF _Toc127522823 \h </w:instrText>
        </w:r>
        <w:r>
          <w:rPr>
            <w:noProof/>
            <w:webHidden/>
          </w:rPr>
        </w:r>
        <w:r>
          <w:rPr>
            <w:noProof/>
            <w:webHidden/>
          </w:rPr>
          <w:fldChar w:fldCharType="separate"/>
        </w:r>
        <w:r>
          <w:rPr>
            <w:noProof/>
            <w:webHidden/>
          </w:rPr>
          <w:t>11</w:t>
        </w:r>
        <w:r>
          <w:rPr>
            <w:noProof/>
            <w:webHidden/>
          </w:rPr>
          <w:fldChar w:fldCharType="end"/>
        </w:r>
      </w:hyperlink>
    </w:p>
    <w:p w14:paraId="1DF3845F" w14:textId="7336F517" w:rsidR="00BE5392" w:rsidRDefault="00BE5392">
      <w:pPr>
        <w:pStyle w:val="TDC2"/>
        <w:tabs>
          <w:tab w:val="left" w:pos="613"/>
          <w:tab w:val="right" w:leader="dot" w:pos="9628"/>
        </w:tabs>
        <w:rPr>
          <w:rFonts w:eastAsiaTheme="minorEastAsia" w:cstheme="minorBidi"/>
          <w:b w:val="0"/>
          <w:bCs w:val="0"/>
          <w:smallCaps w:val="0"/>
          <w:noProof/>
        </w:rPr>
      </w:pPr>
      <w:hyperlink w:anchor="_Toc127522824" w:history="1">
        <w:r w:rsidRPr="00FE5601">
          <w:rPr>
            <w:rStyle w:val="Hipervnculo"/>
            <w:noProof/>
          </w:rPr>
          <w:t>3.17</w:t>
        </w:r>
        <w:r>
          <w:rPr>
            <w:rFonts w:eastAsiaTheme="minorEastAsia" w:cstheme="minorBidi"/>
            <w:b w:val="0"/>
            <w:bCs w:val="0"/>
            <w:smallCaps w:val="0"/>
            <w:noProof/>
          </w:rPr>
          <w:tab/>
        </w:r>
        <w:r w:rsidRPr="00FE5601">
          <w:rPr>
            <w:rStyle w:val="Hipervnculo"/>
            <w:noProof/>
          </w:rPr>
          <w:t>Conectarse a un servidor MySQL remoto</w:t>
        </w:r>
        <w:r>
          <w:rPr>
            <w:noProof/>
            <w:webHidden/>
          </w:rPr>
          <w:tab/>
        </w:r>
        <w:r>
          <w:rPr>
            <w:noProof/>
            <w:webHidden/>
          </w:rPr>
          <w:fldChar w:fldCharType="begin"/>
        </w:r>
        <w:r>
          <w:rPr>
            <w:noProof/>
            <w:webHidden/>
          </w:rPr>
          <w:instrText xml:space="preserve"> PAGEREF _Toc127522824 \h </w:instrText>
        </w:r>
        <w:r>
          <w:rPr>
            <w:noProof/>
            <w:webHidden/>
          </w:rPr>
        </w:r>
        <w:r>
          <w:rPr>
            <w:noProof/>
            <w:webHidden/>
          </w:rPr>
          <w:fldChar w:fldCharType="separate"/>
        </w:r>
        <w:r>
          <w:rPr>
            <w:noProof/>
            <w:webHidden/>
          </w:rPr>
          <w:t>11</w:t>
        </w:r>
        <w:r>
          <w:rPr>
            <w:noProof/>
            <w:webHidden/>
          </w:rPr>
          <w:fldChar w:fldCharType="end"/>
        </w:r>
      </w:hyperlink>
    </w:p>
    <w:p w14:paraId="2229F659" w14:textId="7B32AD14" w:rsidR="00BE5392" w:rsidRDefault="00BE5392">
      <w:pPr>
        <w:pStyle w:val="TDC2"/>
        <w:tabs>
          <w:tab w:val="left" w:pos="613"/>
          <w:tab w:val="right" w:leader="dot" w:pos="9628"/>
        </w:tabs>
        <w:rPr>
          <w:rFonts w:eastAsiaTheme="minorEastAsia" w:cstheme="minorBidi"/>
          <w:b w:val="0"/>
          <w:bCs w:val="0"/>
          <w:smallCaps w:val="0"/>
          <w:noProof/>
        </w:rPr>
      </w:pPr>
      <w:hyperlink w:anchor="_Toc127522825" w:history="1">
        <w:r w:rsidRPr="00FE5601">
          <w:rPr>
            <w:rStyle w:val="Hipervnculo"/>
            <w:noProof/>
          </w:rPr>
          <w:t>3.18</w:t>
        </w:r>
        <w:r>
          <w:rPr>
            <w:rFonts w:eastAsiaTheme="minorEastAsia" w:cstheme="minorBidi"/>
            <w:b w:val="0"/>
            <w:bCs w:val="0"/>
            <w:smallCaps w:val="0"/>
            <w:noProof/>
          </w:rPr>
          <w:tab/>
        </w:r>
        <w:r w:rsidRPr="00FE5601">
          <w:rPr>
            <w:rStyle w:val="Hipervnculo"/>
            <w:noProof/>
          </w:rPr>
          <w:t>ejecutar un comando en un servidor MySQL remoto</w:t>
        </w:r>
        <w:r>
          <w:rPr>
            <w:noProof/>
            <w:webHidden/>
          </w:rPr>
          <w:tab/>
        </w:r>
        <w:r>
          <w:rPr>
            <w:noProof/>
            <w:webHidden/>
          </w:rPr>
          <w:fldChar w:fldCharType="begin"/>
        </w:r>
        <w:r>
          <w:rPr>
            <w:noProof/>
            <w:webHidden/>
          </w:rPr>
          <w:instrText xml:space="preserve"> PAGEREF _Toc127522825 \h </w:instrText>
        </w:r>
        <w:r>
          <w:rPr>
            <w:noProof/>
            <w:webHidden/>
          </w:rPr>
        </w:r>
        <w:r>
          <w:rPr>
            <w:noProof/>
            <w:webHidden/>
          </w:rPr>
          <w:fldChar w:fldCharType="separate"/>
        </w:r>
        <w:r>
          <w:rPr>
            <w:noProof/>
            <w:webHidden/>
          </w:rPr>
          <w:t>12</w:t>
        </w:r>
        <w:r>
          <w:rPr>
            <w:noProof/>
            <w:webHidden/>
          </w:rPr>
          <w:fldChar w:fldCharType="end"/>
        </w:r>
      </w:hyperlink>
    </w:p>
    <w:p w14:paraId="3EDC72E6" w14:textId="5E3AA03D" w:rsidR="00BE5392" w:rsidRDefault="00BE5392">
      <w:pPr>
        <w:pStyle w:val="TDC2"/>
        <w:tabs>
          <w:tab w:val="left" w:pos="613"/>
          <w:tab w:val="right" w:leader="dot" w:pos="9628"/>
        </w:tabs>
        <w:rPr>
          <w:rFonts w:eastAsiaTheme="minorEastAsia" w:cstheme="minorBidi"/>
          <w:b w:val="0"/>
          <w:bCs w:val="0"/>
          <w:smallCaps w:val="0"/>
          <w:noProof/>
        </w:rPr>
      </w:pPr>
      <w:hyperlink w:anchor="_Toc127522826" w:history="1">
        <w:r w:rsidRPr="00FE5601">
          <w:rPr>
            <w:rStyle w:val="Hipervnculo"/>
            <w:noProof/>
          </w:rPr>
          <w:t>3.19</w:t>
        </w:r>
        <w:r>
          <w:rPr>
            <w:rFonts w:eastAsiaTheme="minorEastAsia" w:cstheme="minorBidi"/>
            <w:b w:val="0"/>
            <w:bCs w:val="0"/>
            <w:smallCaps w:val="0"/>
            <w:noProof/>
          </w:rPr>
          <w:tab/>
        </w:r>
        <w:r w:rsidRPr="00FE5601">
          <w:rPr>
            <w:rStyle w:val="Hipervnculo"/>
            <w:noProof/>
          </w:rPr>
          <w:t>Almacenar la información de depuración (debug) del servidor MySQL hacia los logs</w:t>
        </w:r>
        <w:r>
          <w:rPr>
            <w:noProof/>
            <w:webHidden/>
          </w:rPr>
          <w:tab/>
        </w:r>
        <w:r>
          <w:rPr>
            <w:noProof/>
            <w:webHidden/>
          </w:rPr>
          <w:fldChar w:fldCharType="begin"/>
        </w:r>
        <w:r>
          <w:rPr>
            <w:noProof/>
            <w:webHidden/>
          </w:rPr>
          <w:instrText xml:space="preserve"> PAGEREF _Toc127522826 \h </w:instrText>
        </w:r>
        <w:r>
          <w:rPr>
            <w:noProof/>
            <w:webHidden/>
          </w:rPr>
        </w:r>
        <w:r>
          <w:rPr>
            <w:noProof/>
            <w:webHidden/>
          </w:rPr>
          <w:fldChar w:fldCharType="separate"/>
        </w:r>
        <w:r>
          <w:rPr>
            <w:noProof/>
            <w:webHidden/>
          </w:rPr>
          <w:t>12</w:t>
        </w:r>
        <w:r>
          <w:rPr>
            <w:noProof/>
            <w:webHidden/>
          </w:rPr>
          <w:fldChar w:fldCharType="end"/>
        </w:r>
      </w:hyperlink>
    </w:p>
    <w:p w14:paraId="2A30AEBC" w14:textId="335E0840" w:rsidR="00BE5392" w:rsidRDefault="00BE5392">
      <w:pPr>
        <w:pStyle w:val="TDC2"/>
        <w:tabs>
          <w:tab w:val="left" w:pos="613"/>
          <w:tab w:val="right" w:leader="dot" w:pos="9628"/>
        </w:tabs>
        <w:rPr>
          <w:rFonts w:eastAsiaTheme="minorEastAsia" w:cstheme="minorBidi"/>
          <w:b w:val="0"/>
          <w:bCs w:val="0"/>
          <w:smallCaps w:val="0"/>
          <w:noProof/>
        </w:rPr>
      </w:pPr>
      <w:hyperlink w:anchor="_Toc127522827" w:history="1">
        <w:r w:rsidRPr="00FE5601">
          <w:rPr>
            <w:rStyle w:val="Hipervnculo"/>
            <w:noProof/>
          </w:rPr>
          <w:t>3.20</w:t>
        </w:r>
        <w:r>
          <w:rPr>
            <w:rFonts w:eastAsiaTheme="minorEastAsia" w:cstheme="minorBidi"/>
            <w:b w:val="0"/>
            <w:bCs w:val="0"/>
            <w:smallCaps w:val="0"/>
            <w:noProof/>
          </w:rPr>
          <w:tab/>
        </w:r>
        <w:r w:rsidRPr="00FE5601">
          <w:rPr>
            <w:rStyle w:val="Hipervnculo"/>
            <w:noProof/>
          </w:rPr>
          <w:t>Ver las opciones de uso de mysqladmin</w:t>
        </w:r>
        <w:r>
          <w:rPr>
            <w:noProof/>
            <w:webHidden/>
          </w:rPr>
          <w:tab/>
        </w:r>
        <w:r>
          <w:rPr>
            <w:noProof/>
            <w:webHidden/>
          </w:rPr>
          <w:fldChar w:fldCharType="begin"/>
        </w:r>
        <w:r>
          <w:rPr>
            <w:noProof/>
            <w:webHidden/>
          </w:rPr>
          <w:instrText xml:space="preserve"> PAGEREF _Toc127522827 \h </w:instrText>
        </w:r>
        <w:r>
          <w:rPr>
            <w:noProof/>
            <w:webHidden/>
          </w:rPr>
        </w:r>
        <w:r>
          <w:rPr>
            <w:noProof/>
            <w:webHidden/>
          </w:rPr>
          <w:fldChar w:fldCharType="separate"/>
        </w:r>
        <w:r>
          <w:rPr>
            <w:noProof/>
            <w:webHidden/>
          </w:rPr>
          <w:t>12</w:t>
        </w:r>
        <w:r>
          <w:rPr>
            <w:noProof/>
            <w:webHidden/>
          </w:rPr>
          <w:fldChar w:fldCharType="end"/>
        </w:r>
      </w:hyperlink>
    </w:p>
    <w:p w14:paraId="28AC1939" w14:textId="7A9000C2" w:rsidR="00BE5392" w:rsidRDefault="00BE5392">
      <w:pPr>
        <w:pStyle w:val="TDC1"/>
        <w:tabs>
          <w:tab w:val="left" w:pos="390"/>
          <w:tab w:val="right" w:leader="dot" w:pos="9628"/>
        </w:tabs>
        <w:rPr>
          <w:rFonts w:eastAsiaTheme="minorEastAsia" w:cstheme="minorBidi"/>
          <w:b w:val="0"/>
          <w:bCs w:val="0"/>
          <w:caps w:val="0"/>
          <w:noProof/>
          <w:u w:val="none"/>
        </w:rPr>
      </w:pPr>
      <w:hyperlink w:anchor="_Toc127522828" w:history="1">
        <w:r w:rsidRPr="00FE5601">
          <w:rPr>
            <w:rStyle w:val="Hipervnculo"/>
            <w:noProof/>
          </w:rPr>
          <w:t>4.</w:t>
        </w:r>
        <w:r>
          <w:rPr>
            <w:rFonts w:eastAsiaTheme="minorEastAsia" w:cstheme="minorBidi"/>
            <w:b w:val="0"/>
            <w:bCs w:val="0"/>
            <w:caps w:val="0"/>
            <w:noProof/>
            <w:u w:val="none"/>
          </w:rPr>
          <w:tab/>
        </w:r>
        <w:r w:rsidRPr="00FE5601">
          <w:rPr>
            <w:rStyle w:val="Hipervnculo"/>
            <w:noProof/>
          </w:rPr>
          <w:t>MySQL: cliente de consola para conectarse al servidor MySQL</w:t>
        </w:r>
        <w:r>
          <w:rPr>
            <w:noProof/>
            <w:webHidden/>
          </w:rPr>
          <w:tab/>
        </w:r>
        <w:r>
          <w:rPr>
            <w:noProof/>
            <w:webHidden/>
          </w:rPr>
          <w:fldChar w:fldCharType="begin"/>
        </w:r>
        <w:r>
          <w:rPr>
            <w:noProof/>
            <w:webHidden/>
          </w:rPr>
          <w:instrText xml:space="preserve"> PAGEREF _Toc127522828 \h </w:instrText>
        </w:r>
        <w:r>
          <w:rPr>
            <w:noProof/>
            <w:webHidden/>
          </w:rPr>
        </w:r>
        <w:r>
          <w:rPr>
            <w:noProof/>
            <w:webHidden/>
          </w:rPr>
          <w:fldChar w:fldCharType="separate"/>
        </w:r>
        <w:r>
          <w:rPr>
            <w:noProof/>
            <w:webHidden/>
          </w:rPr>
          <w:t>12</w:t>
        </w:r>
        <w:r>
          <w:rPr>
            <w:noProof/>
            <w:webHidden/>
          </w:rPr>
          <w:fldChar w:fldCharType="end"/>
        </w:r>
      </w:hyperlink>
    </w:p>
    <w:p w14:paraId="6D5058A6" w14:textId="2A14E13A" w:rsidR="00BE5392" w:rsidRDefault="00BE5392">
      <w:pPr>
        <w:pStyle w:val="TDC2"/>
        <w:tabs>
          <w:tab w:val="left" w:pos="502"/>
          <w:tab w:val="right" w:leader="dot" w:pos="9628"/>
        </w:tabs>
        <w:rPr>
          <w:rFonts w:eastAsiaTheme="minorEastAsia" w:cstheme="minorBidi"/>
          <w:b w:val="0"/>
          <w:bCs w:val="0"/>
          <w:smallCaps w:val="0"/>
          <w:noProof/>
        </w:rPr>
      </w:pPr>
      <w:hyperlink w:anchor="_Toc127522829" w:history="1">
        <w:r w:rsidRPr="00FE5601">
          <w:rPr>
            <w:rStyle w:val="Hipervnculo"/>
            <w:noProof/>
          </w:rPr>
          <w:t>4.1</w:t>
        </w:r>
        <w:r>
          <w:rPr>
            <w:rFonts w:eastAsiaTheme="minorEastAsia" w:cstheme="minorBidi"/>
            <w:b w:val="0"/>
            <w:bCs w:val="0"/>
            <w:smallCaps w:val="0"/>
            <w:noProof/>
          </w:rPr>
          <w:tab/>
        </w:r>
        <w:r w:rsidRPr="00FE5601">
          <w:rPr>
            <w:rStyle w:val="Hipervnculo"/>
            <w:noProof/>
            <w:highlight w:val="yellow"/>
          </w:rPr>
          <w:t>CONFIGURAR EL SERVIDOR PARA QUE PERMITA CONEXIONES REMOTAS A TRAVÉS DE LA RED:</w:t>
        </w:r>
        <w:r>
          <w:rPr>
            <w:noProof/>
            <w:webHidden/>
          </w:rPr>
          <w:tab/>
        </w:r>
        <w:r>
          <w:rPr>
            <w:noProof/>
            <w:webHidden/>
          </w:rPr>
          <w:fldChar w:fldCharType="begin"/>
        </w:r>
        <w:r>
          <w:rPr>
            <w:noProof/>
            <w:webHidden/>
          </w:rPr>
          <w:instrText xml:space="preserve"> PAGEREF _Toc127522829 \h </w:instrText>
        </w:r>
        <w:r>
          <w:rPr>
            <w:noProof/>
            <w:webHidden/>
          </w:rPr>
        </w:r>
        <w:r>
          <w:rPr>
            <w:noProof/>
            <w:webHidden/>
          </w:rPr>
          <w:fldChar w:fldCharType="separate"/>
        </w:r>
        <w:r>
          <w:rPr>
            <w:noProof/>
            <w:webHidden/>
          </w:rPr>
          <w:t>12</w:t>
        </w:r>
        <w:r>
          <w:rPr>
            <w:noProof/>
            <w:webHidden/>
          </w:rPr>
          <w:fldChar w:fldCharType="end"/>
        </w:r>
      </w:hyperlink>
    </w:p>
    <w:p w14:paraId="3E65DA4E" w14:textId="6D0B6F7E" w:rsidR="00BE5392" w:rsidRDefault="00BE5392">
      <w:pPr>
        <w:pStyle w:val="TDC3"/>
        <w:tabs>
          <w:tab w:val="left" w:pos="666"/>
          <w:tab w:val="right" w:leader="dot" w:pos="9628"/>
        </w:tabs>
        <w:rPr>
          <w:rFonts w:eastAsiaTheme="minorEastAsia" w:cstheme="minorBidi"/>
          <w:smallCaps w:val="0"/>
          <w:noProof/>
        </w:rPr>
      </w:pPr>
      <w:hyperlink w:anchor="_Toc127522830" w:history="1">
        <w:r w:rsidRPr="00FE5601">
          <w:rPr>
            <w:rStyle w:val="Hipervnculo"/>
            <w:noProof/>
          </w:rPr>
          <w:t>4.1.1</w:t>
        </w:r>
        <w:r>
          <w:rPr>
            <w:rFonts w:eastAsiaTheme="minorEastAsia" w:cstheme="minorBidi"/>
            <w:smallCaps w:val="0"/>
            <w:noProof/>
          </w:rPr>
          <w:tab/>
        </w:r>
        <w:r w:rsidRPr="00FE5601">
          <w:rPr>
            <w:rStyle w:val="Hipervnculo"/>
            <w:noProof/>
          </w:rPr>
          <w:t>Servidor MySQL 8.0 sobre S.O Linux</w:t>
        </w:r>
        <w:r>
          <w:rPr>
            <w:noProof/>
            <w:webHidden/>
          </w:rPr>
          <w:tab/>
        </w:r>
        <w:r>
          <w:rPr>
            <w:noProof/>
            <w:webHidden/>
          </w:rPr>
          <w:fldChar w:fldCharType="begin"/>
        </w:r>
        <w:r>
          <w:rPr>
            <w:noProof/>
            <w:webHidden/>
          </w:rPr>
          <w:instrText xml:space="preserve"> PAGEREF _Toc127522830 \h </w:instrText>
        </w:r>
        <w:r>
          <w:rPr>
            <w:noProof/>
            <w:webHidden/>
          </w:rPr>
        </w:r>
        <w:r>
          <w:rPr>
            <w:noProof/>
            <w:webHidden/>
          </w:rPr>
          <w:fldChar w:fldCharType="separate"/>
        </w:r>
        <w:r>
          <w:rPr>
            <w:noProof/>
            <w:webHidden/>
          </w:rPr>
          <w:t>12</w:t>
        </w:r>
        <w:r>
          <w:rPr>
            <w:noProof/>
            <w:webHidden/>
          </w:rPr>
          <w:fldChar w:fldCharType="end"/>
        </w:r>
      </w:hyperlink>
    </w:p>
    <w:p w14:paraId="6474C1DE" w14:textId="36CE29BD" w:rsidR="00BE5392" w:rsidRDefault="00BE5392">
      <w:pPr>
        <w:pStyle w:val="TDC3"/>
        <w:tabs>
          <w:tab w:val="left" w:pos="666"/>
          <w:tab w:val="right" w:leader="dot" w:pos="9628"/>
        </w:tabs>
        <w:rPr>
          <w:rFonts w:eastAsiaTheme="minorEastAsia" w:cstheme="minorBidi"/>
          <w:smallCaps w:val="0"/>
          <w:noProof/>
        </w:rPr>
      </w:pPr>
      <w:hyperlink w:anchor="_Toc127522831" w:history="1">
        <w:r w:rsidRPr="00FE5601">
          <w:rPr>
            <w:rStyle w:val="Hipervnculo"/>
            <w:noProof/>
          </w:rPr>
          <w:t>4.1.2</w:t>
        </w:r>
        <w:r>
          <w:rPr>
            <w:rFonts w:eastAsiaTheme="minorEastAsia" w:cstheme="minorBidi"/>
            <w:smallCaps w:val="0"/>
            <w:noProof/>
          </w:rPr>
          <w:tab/>
        </w:r>
        <w:r w:rsidRPr="00FE5601">
          <w:rPr>
            <w:rStyle w:val="Hipervnculo"/>
            <w:noProof/>
          </w:rPr>
          <w:t>Servidor MySQL 5.6 sobre S.O Linux</w:t>
        </w:r>
        <w:r>
          <w:rPr>
            <w:noProof/>
            <w:webHidden/>
          </w:rPr>
          <w:tab/>
        </w:r>
        <w:r>
          <w:rPr>
            <w:noProof/>
            <w:webHidden/>
          </w:rPr>
          <w:fldChar w:fldCharType="begin"/>
        </w:r>
        <w:r>
          <w:rPr>
            <w:noProof/>
            <w:webHidden/>
          </w:rPr>
          <w:instrText xml:space="preserve"> PAGEREF _Toc127522831 \h </w:instrText>
        </w:r>
        <w:r>
          <w:rPr>
            <w:noProof/>
            <w:webHidden/>
          </w:rPr>
        </w:r>
        <w:r>
          <w:rPr>
            <w:noProof/>
            <w:webHidden/>
          </w:rPr>
          <w:fldChar w:fldCharType="separate"/>
        </w:r>
        <w:r>
          <w:rPr>
            <w:noProof/>
            <w:webHidden/>
          </w:rPr>
          <w:t>13</w:t>
        </w:r>
        <w:r>
          <w:rPr>
            <w:noProof/>
            <w:webHidden/>
          </w:rPr>
          <w:fldChar w:fldCharType="end"/>
        </w:r>
      </w:hyperlink>
    </w:p>
    <w:p w14:paraId="6E3E5230" w14:textId="7A45EAF0" w:rsidR="00BE5392" w:rsidRDefault="00BE5392">
      <w:pPr>
        <w:pStyle w:val="TDC3"/>
        <w:tabs>
          <w:tab w:val="left" w:pos="666"/>
          <w:tab w:val="right" w:leader="dot" w:pos="9628"/>
        </w:tabs>
        <w:rPr>
          <w:rFonts w:eastAsiaTheme="minorEastAsia" w:cstheme="minorBidi"/>
          <w:smallCaps w:val="0"/>
          <w:noProof/>
        </w:rPr>
      </w:pPr>
      <w:hyperlink w:anchor="_Toc127522832" w:history="1">
        <w:r w:rsidRPr="00FE5601">
          <w:rPr>
            <w:rStyle w:val="Hipervnculo"/>
            <w:noProof/>
          </w:rPr>
          <w:t>4.1.3</w:t>
        </w:r>
        <w:r>
          <w:rPr>
            <w:rFonts w:eastAsiaTheme="minorEastAsia" w:cstheme="minorBidi"/>
            <w:smallCaps w:val="0"/>
            <w:noProof/>
          </w:rPr>
          <w:tab/>
        </w:r>
        <w:r w:rsidRPr="00FE5601">
          <w:rPr>
            <w:rStyle w:val="Hipervnculo"/>
            <w:noProof/>
          </w:rPr>
          <w:t>Servidor MySQL 5.6 sobre Windows</w:t>
        </w:r>
        <w:r>
          <w:rPr>
            <w:noProof/>
            <w:webHidden/>
          </w:rPr>
          <w:tab/>
        </w:r>
        <w:r>
          <w:rPr>
            <w:noProof/>
            <w:webHidden/>
          </w:rPr>
          <w:fldChar w:fldCharType="begin"/>
        </w:r>
        <w:r>
          <w:rPr>
            <w:noProof/>
            <w:webHidden/>
          </w:rPr>
          <w:instrText xml:space="preserve"> PAGEREF _Toc127522832 \h </w:instrText>
        </w:r>
        <w:r>
          <w:rPr>
            <w:noProof/>
            <w:webHidden/>
          </w:rPr>
        </w:r>
        <w:r>
          <w:rPr>
            <w:noProof/>
            <w:webHidden/>
          </w:rPr>
          <w:fldChar w:fldCharType="separate"/>
        </w:r>
        <w:r>
          <w:rPr>
            <w:noProof/>
            <w:webHidden/>
          </w:rPr>
          <w:t>13</w:t>
        </w:r>
        <w:r>
          <w:rPr>
            <w:noProof/>
            <w:webHidden/>
          </w:rPr>
          <w:fldChar w:fldCharType="end"/>
        </w:r>
      </w:hyperlink>
    </w:p>
    <w:p w14:paraId="67E3F4E5" w14:textId="61C3EE24" w:rsidR="00BE5392" w:rsidRDefault="00BE5392">
      <w:pPr>
        <w:pStyle w:val="TDC2"/>
        <w:tabs>
          <w:tab w:val="left" w:pos="502"/>
          <w:tab w:val="right" w:leader="dot" w:pos="9628"/>
        </w:tabs>
        <w:rPr>
          <w:rFonts w:eastAsiaTheme="minorEastAsia" w:cstheme="minorBidi"/>
          <w:b w:val="0"/>
          <w:bCs w:val="0"/>
          <w:smallCaps w:val="0"/>
          <w:noProof/>
        </w:rPr>
      </w:pPr>
      <w:hyperlink w:anchor="_Toc127522833" w:history="1">
        <w:r w:rsidRPr="00FE5601">
          <w:rPr>
            <w:rStyle w:val="Hipervnculo"/>
            <w:noProof/>
          </w:rPr>
          <w:t>4.2</w:t>
        </w:r>
        <w:r>
          <w:rPr>
            <w:rFonts w:eastAsiaTheme="minorEastAsia" w:cstheme="minorBidi"/>
            <w:b w:val="0"/>
            <w:bCs w:val="0"/>
            <w:smallCaps w:val="0"/>
            <w:noProof/>
          </w:rPr>
          <w:tab/>
        </w:r>
        <w:r w:rsidRPr="00FE5601">
          <w:rPr>
            <w:rStyle w:val="Hipervnculo"/>
            <w:noProof/>
          </w:rPr>
          <w:t>Comando para Conectarse por consola al servidor, para desconectarse, mostrar BD existentes, mostrar tablas, ejecutar fichero de script,…</w:t>
        </w:r>
        <w:r>
          <w:rPr>
            <w:noProof/>
            <w:webHidden/>
          </w:rPr>
          <w:tab/>
        </w:r>
        <w:r>
          <w:rPr>
            <w:noProof/>
            <w:webHidden/>
          </w:rPr>
          <w:fldChar w:fldCharType="begin"/>
        </w:r>
        <w:r>
          <w:rPr>
            <w:noProof/>
            <w:webHidden/>
          </w:rPr>
          <w:instrText xml:space="preserve"> PAGEREF _Toc127522833 \h </w:instrText>
        </w:r>
        <w:r>
          <w:rPr>
            <w:noProof/>
            <w:webHidden/>
          </w:rPr>
        </w:r>
        <w:r>
          <w:rPr>
            <w:noProof/>
            <w:webHidden/>
          </w:rPr>
          <w:fldChar w:fldCharType="separate"/>
        </w:r>
        <w:r>
          <w:rPr>
            <w:noProof/>
            <w:webHidden/>
          </w:rPr>
          <w:t>13</w:t>
        </w:r>
        <w:r>
          <w:rPr>
            <w:noProof/>
            <w:webHidden/>
          </w:rPr>
          <w:fldChar w:fldCharType="end"/>
        </w:r>
      </w:hyperlink>
    </w:p>
    <w:p w14:paraId="2F36DFF7" w14:textId="3C37A3F5" w:rsidR="00BE5392" w:rsidRDefault="00BE5392">
      <w:pPr>
        <w:pStyle w:val="TDC3"/>
        <w:tabs>
          <w:tab w:val="left" w:pos="666"/>
          <w:tab w:val="right" w:leader="dot" w:pos="9628"/>
        </w:tabs>
        <w:rPr>
          <w:rFonts w:eastAsiaTheme="minorEastAsia" w:cstheme="minorBidi"/>
          <w:smallCaps w:val="0"/>
          <w:noProof/>
        </w:rPr>
      </w:pPr>
      <w:hyperlink w:anchor="_Toc127522834" w:history="1">
        <w:r w:rsidRPr="00FE5601">
          <w:rPr>
            <w:rStyle w:val="Hipervnculo"/>
            <w:noProof/>
          </w:rPr>
          <w:t>4.2.1</w:t>
        </w:r>
        <w:r>
          <w:rPr>
            <w:rFonts w:eastAsiaTheme="minorEastAsia" w:cstheme="minorBidi"/>
            <w:smallCaps w:val="0"/>
            <w:noProof/>
          </w:rPr>
          <w:tab/>
        </w:r>
        <w:r w:rsidRPr="00FE5601">
          <w:rPr>
            <w:rStyle w:val="Hipervnculo"/>
            <w:noProof/>
          </w:rPr>
          <w:t xml:space="preserve">Cuando intentamos conectarnos al servidor desde un programa cliente que está en el equipo servidor: ¿Qué usuario considera el servidor que está conectándose? </w:t>
        </w:r>
        <w:r w:rsidRPr="00FE5601">
          <w:rPr>
            <w:rStyle w:val="Hipervnculo"/>
            <w:noProof/>
            <w:highlight w:val="yellow"/>
          </w:rPr>
          <w:t>CUIDADO!!!</w:t>
        </w:r>
        <w:r w:rsidRPr="00FE5601">
          <w:rPr>
            <w:rStyle w:val="Hipervnculo"/>
            <w:noProof/>
          </w:rPr>
          <w:t>.</w:t>
        </w:r>
        <w:r>
          <w:rPr>
            <w:noProof/>
            <w:webHidden/>
          </w:rPr>
          <w:tab/>
        </w:r>
        <w:r>
          <w:rPr>
            <w:noProof/>
            <w:webHidden/>
          </w:rPr>
          <w:fldChar w:fldCharType="begin"/>
        </w:r>
        <w:r>
          <w:rPr>
            <w:noProof/>
            <w:webHidden/>
          </w:rPr>
          <w:instrText xml:space="preserve"> PAGEREF _Toc127522834 \h </w:instrText>
        </w:r>
        <w:r>
          <w:rPr>
            <w:noProof/>
            <w:webHidden/>
          </w:rPr>
        </w:r>
        <w:r>
          <w:rPr>
            <w:noProof/>
            <w:webHidden/>
          </w:rPr>
          <w:fldChar w:fldCharType="separate"/>
        </w:r>
        <w:r>
          <w:rPr>
            <w:noProof/>
            <w:webHidden/>
          </w:rPr>
          <w:t>14</w:t>
        </w:r>
        <w:r>
          <w:rPr>
            <w:noProof/>
            <w:webHidden/>
          </w:rPr>
          <w:fldChar w:fldCharType="end"/>
        </w:r>
      </w:hyperlink>
    </w:p>
    <w:p w14:paraId="673ADA59" w14:textId="2D8CFA3D" w:rsidR="00BE5392" w:rsidRDefault="00BE5392">
      <w:pPr>
        <w:pStyle w:val="TDC3"/>
        <w:tabs>
          <w:tab w:val="left" w:pos="666"/>
          <w:tab w:val="right" w:leader="dot" w:pos="9628"/>
        </w:tabs>
        <w:rPr>
          <w:rFonts w:eastAsiaTheme="minorEastAsia" w:cstheme="minorBidi"/>
          <w:smallCaps w:val="0"/>
          <w:noProof/>
        </w:rPr>
      </w:pPr>
      <w:hyperlink w:anchor="_Toc127522835" w:history="1">
        <w:r w:rsidRPr="00FE5601">
          <w:rPr>
            <w:rStyle w:val="Hipervnculo"/>
            <w:noProof/>
          </w:rPr>
          <w:t>4.2.2</w:t>
        </w:r>
        <w:r>
          <w:rPr>
            <w:rFonts w:eastAsiaTheme="minorEastAsia" w:cstheme="minorBidi"/>
            <w:smallCaps w:val="0"/>
            <w:noProof/>
          </w:rPr>
          <w:tab/>
        </w:r>
        <w:r w:rsidRPr="00FE5601">
          <w:rPr>
            <w:rStyle w:val="Hipervnculo"/>
            <w:noProof/>
          </w:rPr>
          <w:t>Mostrar BD disponibles</w:t>
        </w:r>
        <w:r>
          <w:rPr>
            <w:noProof/>
            <w:webHidden/>
          </w:rPr>
          <w:tab/>
        </w:r>
        <w:r>
          <w:rPr>
            <w:noProof/>
            <w:webHidden/>
          </w:rPr>
          <w:fldChar w:fldCharType="begin"/>
        </w:r>
        <w:r>
          <w:rPr>
            <w:noProof/>
            <w:webHidden/>
          </w:rPr>
          <w:instrText xml:space="preserve"> PAGEREF _Toc127522835 \h </w:instrText>
        </w:r>
        <w:r>
          <w:rPr>
            <w:noProof/>
            <w:webHidden/>
          </w:rPr>
        </w:r>
        <w:r>
          <w:rPr>
            <w:noProof/>
            <w:webHidden/>
          </w:rPr>
          <w:fldChar w:fldCharType="separate"/>
        </w:r>
        <w:r>
          <w:rPr>
            <w:noProof/>
            <w:webHidden/>
          </w:rPr>
          <w:t>15</w:t>
        </w:r>
        <w:r>
          <w:rPr>
            <w:noProof/>
            <w:webHidden/>
          </w:rPr>
          <w:fldChar w:fldCharType="end"/>
        </w:r>
      </w:hyperlink>
    </w:p>
    <w:p w14:paraId="57D77D72" w14:textId="38A237A7" w:rsidR="00BE5392" w:rsidRDefault="00BE5392">
      <w:pPr>
        <w:pStyle w:val="TDC3"/>
        <w:tabs>
          <w:tab w:val="left" w:pos="666"/>
          <w:tab w:val="right" w:leader="dot" w:pos="9628"/>
        </w:tabs>
        <w:rPr>
          <w:rFonts w:eastAsiaTheme="minorEastAsia" w:cstheme="minorBidi"/>
          <w:smallCaps w:val="0"/>
          <w:noProof/>
        </w:rPr>
      </w:pPr>
      <w:hyperlink w:anchor="_Toc127522836" w:history="1">
        <w:r w:rsidRPr="00FE5601">
          <w:rPr>
            <w:rStyle w:val="Hipervnculo"/>
            <w:noProof/>
          </w:rPr>
          <w:t>4.2.3</w:t>
        </w:r>
        <w:r>
          <w:rPr>
            <w:rFonts w:eastAsiaTheme="minorEastAsia" w:cstheme="minorBidi"/>
            <w:smallCaps w:val="0"/>
            <w:noProof/>
          </w:rPr>
          <w:tab/>
        </w:r>
        <w:r w:rsidRPr="00FE5601">
          <w:rPr>
            <w:rStyle w:val="Hipervnculo"/>
            <w:noProof/>
          </w:rPr>
          <w:t>Usar una BD llamada bdempleados</w:t>
        </w:r>
        <w:r>
          <w:rPr>
            <w:noProof/>
            <w:webHidden/>
          </w:rPr>
          <w:tab/>
        </w:r>
        <w:r>
          <w:rPr>
            <w:noProof/>
            <w:webHidden/>
          </w:rPr>
          <w:fldChar w:fldCharType="begin"/>
        </w:r>
        <w:r>
          <w:rPr>
            <w:noProof/>
            <w:webHidden/>
          </w:rPr>
          <w:instrText xml:space="preserve"> PAGEREF _Toc127522836 \h </w:instrText>
        </w:r>
        <w:r>
          <w:rPr>
            <w:noProof/>
            <w:webHidden/>
          </w:rPr>
        </w:r>
        <w:r>
          <w:rPr>
            <w:noProof/>
            <w:webHidden/>
          </w:rPr>
          <w:fldChar w:fldCharType="separate"/>
        </w:r>
        <w:r>
          <w:rPr>
            <w:noProof/>
            <w:webHidden/>
          </w:rPr>
          <w:t>15</w:t>
        </w:r>
        <w:r>
          <w:rPr>
            <w:noProof/>
            <w:webHidden/>
          </w:rPr>
          <w:fldChar w:fldCharType="end"/>
        </w:r>
      </w:hyperlink>
    </w:p>
    <w:p w14:paraId="00F45496" w14:textId="126050CF" w:rsidR="00BE5392" w:rsidRDefault="00BE5392">
      <w:pPr>
        <w:pStyle w:val="TDC3"/>
        <w:tabs>
          <w:tab w:val="left" w:pos="666"/>
          <w:tab w:val="right" w:leader="dot" w:pos="9628"/>
        </w:tabs>
        <w:rPr>
          <w:rFonts w:eastAsiaTheme="minorEastAsia" w:cstheme="minorBidi"/>
          <w:smallCaps w:val="0"/>
          <w:noProof/>
        </w:rPr>
      </w:pPr>
      <w:hyperlink w:anchor="_Toc127522837" w:history="1">
        <w:r w:rsidRPr="00FE5601">
          <w:rPr>
            <w:rStyle w:val="Hipervnculo"/>
            <w:noProof/>
          </w:rPr>
          <w:t>4.2.4</w:t>
        </w:r>
        <w:r>
          <w:rPr>
            <w:rFonts w:eastAsiaTheme="minorEastAsia" w:cstheme="minorBidi"/>
            <w:smallCaps w:val="0"/>
            <w:noProof/>
          </w:rPr>
          <w:tab/>
        </w:r>
        <w:r w:rsidRPr="00FE5601">
          <w:rPr>
            <w:rStyle w:val="Hipervnculo"/>
            <w:noProof/>
          </w:rPr>
          <w:t>Mostrar las tablas de la BD</w:t>
        </w:r>
        <w:r>
          <w:rPr>
            <w:noProof/>
            <w:webHidden/>
          </w:rPr>
          <w:tab/>
        </w:r>
        <w:r>
          <w:rPr>
            <w:noProof/>
            <w:webHidden/>
          </w:rPr>
          <w:fldChar w:fldCharType="begin"/>
        </w:r>
        <w:r>
          <w:rPr>
            <w:noProof/>
            <w:webHidden/>
          </w:rPr>
          <w:instrText xml:space="preserve"> PAGEREF _Toc127522837 \h </w:instrText>
        </w:r>
        <w:r>
          <w:rPr>
            <w:noProof/>
            <w:webHidden/>
          </w:rPr>
        </w:r>
        <w:r>
          <w:rPr>
            <w:noProof/>
            <w:webHidden/>
          </w:rPr>
          <w:fldChar w:fldCharType="separate"/>
        </w:r>
        <w:r>
          <w:rPr>
            <w:noProof/>
            <w:webHidden/>
          </w:rPr>
          <w:t>15</w:t>
        </w:r>
        <w:r>
          <w:rPr>
            <w:noProof/>
            <w:webHidden/>
          </w:rPr>
          <w:fldChar w:fldCharType="end"/>
        </w:r>
      </w:hyperlink>
    </w:p>
    <w:p w14:paraId="385DAD9F" w14:textId="1CF5ECF6" w:rsidR="00BE5392" w:rsidRDefault="00BE5392">
      <w:pPr>
        <w:pStyle w:val="TDC3"/>
        <w:tabs>
          <w:tab w:val="left" w:pos="666"/>
          <w:tab w:val="right" w:leader="dot" w:pos="9628"/>
        </w:tabs>
        <w:rPr>
          <w:rFonts w:eastAsiaTheme="minorEastAsia" w:cstheme="minorBidi"/>
          <w:smallCaps w:val="0"/>
          <w:noProof/>
        </w:rPr>
      </w:pPr>
      <w:hyperlink w:anchor="_Toc127522838" w:history="1">
        <w:r w:rsidRPr="00FE5601">
          <w:rPr>
            <w:rStyle w:val="Hipervnculo"/>
            <w:noProof/>
          </w:rPr>
          <w:t>4.2.5</w:t>
        </w:r>
        <w:r>
          <w:rPr>
            <w:rFonts w:eastAsiaTheme="minorEastAsia" w:cstheme="minorBidi"/>
            <w:smallCaps w:val="0"/>
            <w:noProof/>
          </w:rPr>
          <w:tab/>
        </w:r>
        <w:r w:rsidRPr="00FE5601">
          <w:rPr>
            <w:rStyle w:val="Hipervnculo"/>
            <w:noProof/>
          </w:rPr>
          <w:t>Ejecutar un comando MySQL desde la consola del SO</w:t>
        </w:r>
        <w:r>
          <w:rPr>
            <w:noProof/>
            <w:webHidden/>
          </w:rPr>
          <w:tab/>
        </w:r>
        <w:r>
          <w:rPr>
            <w:noProof/>
            <w:webHidden/>
          </w:rPr>
          <w:fldChar w:fldCharType="begin"/>
        </w:r>
        <w:r>
          <w:rPr>
            <w:noProof/>
            <w:webHidden/>
          </w:rPr>
          <w:instrText xml:space="preserve"> PAGEREF _Toc127522838 \h </w:instrText>
        </w:r>
        <w:r>
          <w:rPr>
            <w:noProof/>
            <w:webHidden/>
          </w:rPr>
        </w:r>
        <w:r>
          <w:rPr>
            <w:noProof/>
            <w:webHidden/>
          </w:rPr>
          <w:fldChar w:fldCharType="separate"/>
        </w:r>
        <w:r>
          <w:rPr>
            <w:noProof/>
            <w:webHidden/>
          </w:rPr>
          <w:t>15</w:t>
        </w:r>
        <w:r>
          <w:rPr>
            <w:noProof/>
            <w:webHidden/>
          </w:rPr>
          <w:fldChar w:fldCharType="end"/>
        </w:r>
      </w:hyperlink>
    </w:p>
    <w:p w14:paraId="7CDA9044" w14:textId="4F67B1AE" w:rsidR="00BE5392" w:rsidRDefault="00BE5392">
      <w:pPr>
        <w:pStyle w:val="TDC3"/>
        <w:tabs>
          <w:tab w:val="left" w:pos="666"/>
          <w:tab w:val="right" w:leader="dot" w:pos="9628"/>
        </w:tabs>
        <w:rPr>
          <w:rFonts w:eastAsiaTheme="minorEastAsia" w:cstheme="minorBidi"/>
          <w:smallCaps w:val="0"/>
          <w:noProof/>
        </w:rPr>
      </w:pPr>
      <w:hyperlink w:anchor="_Toc127522839" w:history="1">
        <w:r w:rsidRPr="00FE5601">
          <w:rPr>
            <w:rStyle w:val="Hipervnculo"/>
            <w:noProof/>
          </w:rPr>
          <w:t>4.2.6</w:t>
        </w:r>
        <w:r>
          <w:rPr>
            <w:rFonts w:eastAsiaTheme="minorEastAsia" w:cstheme="minorBidi"/>
            <w:smallCaps w:val="0"/>
            <w:noProof/>
          </w:rPr>
          <w:tab/>
        </w:r>
        <w:r w:rsidRPr="00FE5601">
          <w:rPr>
            <w:rStyle w:val="Hipervnculo"/>
            <w:noProof/>
          </w:rPr>
          <w:t>Ejecutar un fichero de script</w:t>
        </w:r>
        <w:r>
          <w:rPr>
            <w:noProof/>
            <w:webHidden/>
          </w:rPr>
          <w:tab/>
        </w:r>
        <w:r>
          <w:rPr>
            <w:noProof/>
            <w:webHidden/>
          </w:rPr>
          <w:fldChar w:fldCharType="begin"/>
        </w:r>
        <w:r>
          <w:rPr>
            <w:noProof/>
            <w:webHidden/>
          </w:rPr>
          <w:instrText xml:space="preserve"> PAGEREF _Toc127522839 \h </w:instrText>
        </w:r>
        <w:r>
          <w:rPr>
            <w:noProof/>
            <w:webHidden/>
          </w:rPr>
        </w:r>
        <w:r>
          <w:rPr>
            <w:noProof/>
            <w:webHidden/>
          </w:rPr>
          <w:fldChar w:fldCharType="separate"/>
        </w:r>
        <w:r>
          <w:rPr>
            <w:noProof/>
            <w:webHidden/>
          </w:rPr>
          <w:t>15</w:t>
        </w:r>
        <w:r>
          <w:rPr>
            <w:noProof/>
            <w:webHidden/>
          </w:rPr>
          <w:fldChar w:fldCharType="end"/>
        </w:r>
      </w:hyperlink>
    </w:p>
    <w:p w14:paraId="67DD6E65" w14:textId="450FC10D" w:rsidR="00BE5392" w:rsidRDefault="00BE5392">
      <w:pPr>
        <w:pStyle w:val="TDC4"/>
        <w:tabs>
          <w:tab w:val="left" w:pos="842"/>
          <w:tab w:val="right" w:leader="dot" w:pos="9628"/>
        </w:tabs>
        <w:rPr>
          <w:rFonts w:eastAsiaTheme="minorEastAsia" w:cstheme="minorBidi"/>
          <w:noProof/>
        </w:rPr>
      </w:pPr>
      <w:hyperlink w:anchor="_Toc127522840" w:history="1">
        <w:r w:rsidRPr="00FE5601">
          <w:rPr>
            <w:rStyle w:val="Hipervnculo"/>
            <w:b/>
            <w:noProof/>
          </w:rPr>
          <w:t>4.2.6.1</w:t>
        </w:r>
        <w:r>
          <w:rPr>
            <w:rFonts w:eastAsiaTheme="minorEastAsia" w:cstheme="minorBidi"/>
            <w:noProof/>
          </w:rPr>
          <w:tab/>
        </w:r>
        <w:r w:rsidRPr="00FE5601">
          <w:rPr>
            <w:rStyle w:val="Hipervnculo"/>
            <w:noProof/>
          </w:rPr>
          <w:t>desde la consola del SO</w:t>
        </w:r>
        <w:r>
          <w:rPr>
            <w:noProof/>
            <w:webHidden/>
          </w:rPr>
          <w:tab/>
        </w:r>
        <w:r>
          <w:rPr>
            <w:noProof/>
            <w:webHidden/>
          </w:rPr>
          <w:fldChar w:fldCharType="begin"/>
        </w:r>
        <w:r>
          <w:rPr>
            <w:noProof/>
            <w:webHidden/>
          </w:rPr>
          <w:instrText xml:space="preserve"> PAGEREF _Toc127522840 \h </w:instrText>
        </w:r>
        <w:r>
          <w:rPr>
            <w:noProof/>
            <w:webHidden/>
          </w:rPr>
        </w:r>
        <w:r>
          <w:rPr>
            <w:noProof/>
            <w:webHidden/>
          </w:rPr>
          <w:fldChar w:fldCharType="separate"/>
        </w:r>
        <w:r>
          <w:rPr>
            <w:noProof/>
            <w:webHidden/>
          </w:rPr>
          <w:t>15</w:t>
        </w:r>
        <w:r>
          <w:rPr>
            <w:noProof/>
            <w:webHidden/>
          </w:rPr>
          <w:fldChar w:fldCharType="end"/>
        </w:r>
      </w:hyperlink>
    </w:p>
    <w:p w14:paraId="34E115E6" w14:textId="7AA144BC" w:rsidR="00BE5392" w:rsidRDefault="00BE5392">
      <w:pPr>
        <w:pStyle w:val="TDC4"/>
        <w:tabs>
          <w:tab w:val="left" w:pos="842"/>
          <w:tab w:val="right" w:leader="dot" w:pos="9628"/>
        </w:tabs>
        <w:rPr>
          <w:rFonts w:eastAsiaTheme="minorEastAsia" w:cstheme="minorBidi"/>
          <w:noProof/>
        </w:rPr>
      </w:pPr>
      <w:hyperlink w:anchor="_Toc127522841" w:history="1">
        <w:r w:rsidRPr="00FE5601">
          <w:rPr>
            <w:rStyle w:val="Hipervnculo"/>
            <w:b/>
            <w:noProof/>
          </w:rPr>
          <w:t>4.2.6.2</w:t>
        </w:r>
        <w:r>
          <w:rPr>
            <w:rFonts w:eastAsiaTheme="minorEastAsia" w:cstheme="minorBidi"/>
            <w:noProof/>
          </w:rPr>
          <w:tab/>
        </w:r>
        <w:r w:rsidRPr="00FE5601">
          <w:rPr>
            <w:rStyle w:val="Hipervnculo"/>
            <w:noProof/>
          </w:rPr>
          <w:t>Desde el programa cliente mysql</w:t>
        </w:r>
        <w:r>
          <w:rPr>
            <w:noProof/>
            <w:webHidden/>
          </w:rPr>
          <w:tab/>
        </w:r>
        <w:r>
          <w:rPr>
            <w:noProof/>
            <w:webHidden/>
          </w:rPr>
          <w:fldChar w:fldCharType="begin"/>
        </w:r>
        <w:r>
          <w:rPr>
            <w:noProof/>
            <w:webHidden/>
          </w:rPr>
          <w:instrText xml:space="preserve"> PAGEREF _Toc127522841 \h </w:instrText>
        </w:r>
        <w:r>
          <w:rPr>
            <w:noProof/>
            <w:webHidden/>
          </w:rPr>
        </w:r>
        <w:r>
          <w:rPr>
            <w:noProof/>
            <w:webHidden/>
          </w:rPr>
          <w:fldChar w:fldCharType="separate"/>
        </w:r>
        <w:r>
          <w:rPr>
            <w:noProof/>
            <w:webHidden/>
          </w:rPr>
          <w:t>15</w:t>
        </w:r>
        <w:r>
          <w:rPr>
            <w:noProof/>
            <w:webHidden/>
          </w:rPr>
          <w:fldChar w:fldCharType="end"/>
        </w:r>
      </w:hyperlink>
    </w:p>
    <w:p w14:paraId="3A11E009" w14:textId="687B692B" w:rsidR="00BE5392" w:rsidRDefault="00BE5392">
      <w:pPr>
        <w:pStyle w:val="TDC4"/>
        <w:tabs>
          <w:tab w:val="left" w:pos="842"/>
          <w:tab w:val="right" w:leader="dot" w:pos="9628"/>
        </w:tabs>
        <w:rPr>
          <w:rFonts w:eastAsiaTheme="minorEastAsia" w:cstheme="minorBidi"/>
          <w:noProof/>
        </w:rPr>
      </w:pPr>
      <w:hyperlink w:anchor="_Toc127522842" w:history="1">
        <w:r w:rsidRPr="00FE5601">
          <w:rPr>
            <w:rStyle w:val="Hipervnculo"/>
            <w:b/>
            <w:noProof/>
          </w:rPr>
          <w:t>4.2.6.3</w:t>
        </w:r>
        <w:r>
          <w:rPr>
            <w:rFonts w:eastAsiaTheme="minorEastAsia" w:cstheme="minorBidi"/>
            <w:noProof/>
          </w:rPr>
          <w:tab/>
        </w:r>
        <w:r w:rsidRPr="00FE5601">
          <w:rPr>
            <w:rStyle w:val="Hipervnculo"/>
            <w:noProof/>
          </w:rPr>
          <w:t>Ejecutar todos los comandos de un script SQL aunque alguno produzca error</w:t>
        </w:r>
        <w:r>
          <w:rPr>
            <w:noProof/>
            <w:webHidden/>
          </w:rPr>
          <w:tab/>
        </w:r>
        <w:r>
          <w:rPr>
            <w:noProof/>
            <w:webHidden/>
          </w:rPr>
          <w:fldChar w:fldCharType="begin"/>
        </w:r>
        <w:r>
          <w:rPr>
            <w:noProof/>
            <w:webHidden/>
          </w:rPr>
          <w:instrText xml:space="preserve"> PAGEREF _Toc127522842 \h </w:instrText>
        </w:r>
        <w:r>
          <w:rPr>
            <w:noProof/>
            <w:webHidden/>
          </w:rPr>
        </w:r>
        <w:r>
          <w:rPr>
            <w:noProof/>
            <w:webHidden/>
          </w:rPr>
          <w:fldChar w:fldCharType="separate"/>
        </w:r>
        <w:r>
          <w:rPr>
            <w:noProof/>
            <w:webHidden/>
          </w:rPr>
          <w:t>15</w:t>
        </w:r>
        <w:r>
          <w:rPr>
            <w:noProof/>
            <w:webHidden/>
          </w:rPr>
          <w:fldChar w:fldCharType="end"/>
        </w:r>
      </w:hyperlink>
    </w:p>
    <w:p w14:paraId="5ACC9E0C" w14:textId="45245231" w:rsidR="00BE5392" w:rsidRDefault="00BE5392">
      <w:pPr>
        <w:pStyle w:val="TDC3"/>
        <w:tabs>
          <w:tab w:val="left" w:pos="666"/>
          <w:tab w:val="right" w:leader="dot" w:pos="9628"/>
        </w:tabs>
        <w:rPr>
          <w:rFonts w:eastAsiaTheme="minorEastAsia" w:cstheme="minorBidi"/>
          <w:smallCaps w:val="0"/>
          <w:noProof/>
        </w:rPr>
      </w:pPr>
      <w:hyperlink w:anchor="_Toc127522843" w:history="1">
        <w:r w:rsidRPr="00FE5601">
          <w:rPr>
            <w:rStyle w:val="Hipervnculo"/>
            <w:noProof/>
          </w:rPr>
          <w:t>4.2.7</w:t>
        </w:r>
        <w:r>
          <w:rPr>
            <w:rFonts w:eastAsiaTheme="minorEastAsia" w:cstheme="minorBidi"/>
            <w:smallCaps w:val="0"/>
            <w:noProof/>
          </w:rPr>
          <w:tab/>
        </w:r>
        <w:r w:rsidRPr="00FE5601">
          <w:rPr>
            <w:rStyle w:val="Hipervnculo"/>
            <w:noProof/>
          </w:rPr>
          <w:t>Introducir comandos SQL multilínea por consola:</w:t>
        </w:r>
        <w:r>
          <w:rPr>
            <w:noProof/>
            <w:webHidden/>
          </w:rPr>
          <w:tab/>
        </w:r>
        <w:r>
          <w:rPr>
            <w:noProof/>
            <w:webHidden/>
          </w:rPr>
          <w:fldChar w:fldCharType="begin"/>
        </w:r>
        <w:r>
          <w:rPr>
            <w:noProof/>
            <w:webHidden/>
          </w:rPr>
          <w:instrText xml:space="preserve"> PAGEREF _Toc127522843 \h </w:instrText>
        </w:r>
        <w:r>
          <w:rPr>
            <w:noProof/>
            <w:webHidden/>
          </w:rPr>
        </w:r>
        <w:r>
          <w:rPr>
            <w:noProof/>
            <w:webHidden/>
          </w:rPr>
          <w:fldChar w:fldCharType="separate"/>
        </w:r>
        <w:r>
          <w:rPr>
            <w:noProof/>
            <w:webHidden/>
          </w:rPr>
          <w:t>16</w:t>
        </w:r>
        <w:r>
          <w:rPr>
            <w:noProof/>
            <w:webHidden/>
          </w:rPr>
          <w:fldChar w:fldCharType="end"/>
        </w:r>
      </w:hyperlink>
    </w:p>
    <w:p w14:paraId="76D817F6" w14:textId="473384E2" w:rsidR="00BE5392" w:rsidRDefault="00BE5392">
      <w:pPr>
        <w:pStyle w:val="TDC3"/>
        <w:tabs>
          <w:tab w:val="left" w:pos="666"/>
          <w:tab w:val="right" w:leader="dot" w:pos="9628"/>
        </w:tabs>
        <w:rPr>
          <w:rFonts w:eastAsiaTheme="minorEastAsia" w:cstheme="minorBidi"/>
          <w:smallCaps w:val="0"/>
          <w:noProof/>
        </w:rPr>
      </w:pPr>
      <w:hyperlink w:anchor="_Toc127522844" w:history="1">
        <w:r w:rsidRPr="00FE5601">
          <w:rPr>
            <w:rStyle w:val="Hipervnculo"/>
            <w:noProof/>
          </w:rPr>
          <w:t>4.2.8</w:t>
        </w:r>
        <w:r>
          <w:rPr>
            <w:rFonts w:eastAsiaTheme="minorEastAsia" w:cstheme="minorBidi"/>
            <w:smallCaps w:val="0"/>
            <w:noProof/>
          </w:rPr>
          <w:tab/>
        </w:r>
        <w:r w:rsidRPr="00FE5601">
          <w:rPr>
            <w:rStyle w:val="Hipervnculo"/>
            <w:noProof/>
          </w:rPr>
          <w:t>Cancelar la introducción de un comando multilínea</w:t>
        </w:r>
        <w:r>
          <w:rPr>
            <w:noProof/>
            <w:webHidden/>
          </w:rPr>
          <w:tab/>
        </w:r>
        <w:r>
          <w:rPr>
            <w:noProof/>
            <w:webHidden/>
          </w:rPr>
          <w:fldChar w:fldCharType="begin"/>
        </w:r>
        <w:r>
          <w:rPr>
            <w:noProof/>
            <w:webHidden/>
          </w:rPr>
          <w:instrText xml:space="preserve"> PAGEREF _Toc127522844 \h </w:instrText>
        </w:r>
        <w:r>
          <w:rPr>
            <w:noProof/>
            <w:webHidden/>
          </w:rPr>
        </w:r>
        <w:r>
          <w:rPr>
            <w:noProof/>
            <w:webHidden/>
          </w:rPr>
          <w:fldChar w:fldCharType="separate"/>
        </w:r>
        <w:r>
          <w:rPr>
            <w:noProof/>
            <w:webHidden/>
          </w:rPr>
          <w:t>16</w:t>
        </w:r>
        <w:r>
          <w:rPr>
            <w:noProof/>
            <w:webHidden/>
          </w:rPr>
          <w:fldChar w:fldCharType="end"/>
        </w:r>
      </w:hyperlink>
    </w:p>
    <w:p w14:paraId="5B1C1DE5" w14:textId="49A45E37" w:rsidR="00BE5392" w:rsidRDefault="00BE5392">
      <w:pPr>
        <w:pStyle w:val="TDC3"/>
        <w:tabs>
          <w:tab w:val="left" w:pos="666"/>
          <w:tab w:val="right" w:leader="dot" w:pos="9628"/>
        </w:tabs>
        <w:rPr>
          <w:rFonts w:eastAsiaTheme="minorEastAsia" w:cstheme="minorBidi"/>
          <w:smallCaps w:val="0"/>
          <w:noProof/>
        </w:rPr>
      </w:pPr>
      <w:hyperlink w:anchor="_Toc127522845" w:history="1">
        <w:r w:rsidRPr="00FE5601">
          <w:rPr>
            <w:rStyle w:val="Hipervnculo"/>
            <w:noProof/>
          </w:rPr>
          <w:t>4.2.9</w:t>
        </w:r>
        <w:r>
          <w:rPr>
            <w:rFonts w:eastAsiaTheme="minorEastAsia" w:cstheme="minorBidi"/>
            <w:smallCaps w:val="0"/>
            <w:noProof/>
          </w:rPr>
          <w:tab/>
        </w:r>
        <w:r w:rsidRPr="00FE5601">
          <w:rPr>
            <w:rStyle w:val="Hipervnculo"/>
            <w:noProof/>
          </w:rPr>
          <w:t>SELECT: no mostrar fila de encabezado / no mostrar caracteres que separan columnas:</w:t>
        </w:r>
        <w:r>
          <w:rPr>
            <w:noProof/>
            <w:webHidden/>
          </w:rPr>
          <w:tab/>
        </w:r>
        <w:r>
          <w:rPr>
            <w:noProof/>
            <w:webHidden/>
          </w:rPr>
          <w:fldChar w:fldCharType="begin"/>
        </w:r>
        <w:r>
          <w:rPr>
            <w:noProof/>
            <w:webHidden/>
          </w:rPr>
          <w:instrText xml:space="preserve"> PAGEREF _Toc127522845 \h </w:instrText>
        </w:r>
        <w:r>
          <w:rPr>
            <w:noProof/>
            <w:webHidden/>
          </w:rPr>
        </w:r>
        <w:r>
          <w:rPr>
            <w:noProof/>
            <w:webHidden/>
          </w:rPr>
          <w:fldChar w:fldCharType="separate"/>
        </w:r>
        <w:r>
          <w:rPr>
            <w:noProof/>
            <w:webHidden/>
          </w:rPr>
          <w:t>16</w:t>
        </w:r>
        <w:r>
          <w:rPr>
            <w:noProof/>
            <w:webHidden/>
          </w:rPr>
          <w:fldChar w:fldCharType="end"/>
        </w:r>
      </w:hyperlink>
    </w:p>
    <w:p w14:paraId="60B3B8D3" w14:textId="67470855" w:rsidR="00BE5392" w:rsidRDefault="00BE5392">
      <w:pPr>
        <w:pStyle w:val="TDC2"/>
        <w:tabs>
          <w:tab w:val="left" w:pos="502"/>
          <w:tab w:val="right" w:leader="dot" w:pos="9628"/>
        </w:tabs>
        <w:rPr>
          <w:rFonts w:eastAsiaTheme="minorEastAsia" w:cstheme="minorBidi"/>
          <w:b w:val="0"/>
          <w:bCs w:val="0"/>
          <w:smallCaps w:val="0"/>
          <w:noProof/>
        </w:rPr>
      </w:pPr>
      <w:hyperlink w:anchor="_Toc127522846" w:history="1">
        <w:r w:rsidRPr="00FE5601">
          <w:rPr>
            <w:rStyle w:val="Hipervnculo"/>
            <w:noProof/>
          </w:rPr>
          <w:t>4.3</w:t>
        </w:r>
        <w:r>
          <w:rPr>
            <w:rFonts w:eastAsiaTheme="minorEastAsia" w:cstheme="minorBidi"/>
            <w:b w:val="0"/>
            <w:bCs w:val="0"/>
            <w:smallCaps w:val="0"/>
            <w:noProof/>
          </w:rPr>
          <w:tab/>
        </w:r>
        <w:r w:rsidRPr="00FE5601">
          <w:rPr>
            <w:rStyle w:val="Hipervnculo"/>
            <w:noProof/>
          </w:rPr>
          <w:t>No puedo conectarme al servidor, posibles motivos</w:t>
        </w:r>
        <w:r>
          <w:rPr>
            <w:noProof/>
            <w:webHidden/>
          </w:rPr>
          <w:tab/>
        </w:r>
        <w:r>
          <w:rPr>
            <w:noProof/>
            <w:webHidden/>
          </w:rPr>
          <w:fldChar w:fldCharType="begin"/>
        </w:r>
        <w:r>
          <w:rPr>
            <w:noProof/>
            <w:webHidden/>
          </w:rPr>
          <w:instrText xml:space="preserve"> PAGEREF _Toc127522846 \h </w:instrText>
        </w:r>
        <w:r>
          <w:rPr>
            <w:noProof/>
            <w:webHidden/>
          </w:rPr>
        </w:r>
        <w:r>
          <w:rPr>
            <w:noProof/>
            <w:webHidden/>
          </w:rPr>
          <w:fldChar w:fldCharType="separate"/>
        </w:r>
        <w:r>
          <w:rPr>
            <w:noProof/>
            <w:webHidden/>
          </w:rPr>
          <w:t>17</w:t>
        </w:r>
        <w:r>
          <w:rPr>
            <w:noProof/>
            <w:webHidden/>
          </w:rPr>
          <w:fldChar w:fldCharType="end"/>
        </w:r>
      </w:hyperlink>
    </w:p>
    <w:p w14:paraId="69C6604D" w14:textId="172B1431" w:rsidR="00BE5392" w:rsidRDefault="00BE5392">
      <w:pPr>
        <w:pStyle w:val="TDC2"/>
        <w:tabs>
          <w:tab w:val="left" w:pos="502"/>
          <w:tab w:val="right" w:leader="dot" w:pos="9628"/>
        </w:tabs>
        <w:rPr>
          <w:rFonts w:eastAsiaTheme="minorEastAsia" w:cstheme="minorBidi"/>
          <w:b w:val="0"/>
          <w:bCs w:val="0"/>
          <w:smallCaps w:val="0"/>
          <w:noProof/>
        </w:rPr>
      </w:pPr>
      <w:hyperlink w:anchor="_Toc127522847" w:history="1">
        <w:r w:rsidRPr="00FE5601">
          <w:rPr>
            <w:rStyle w:val="Hipervnculo"/>
            <w:noProof/>
          </w:rPr>
          <w:t>4.4</w:t>
        </w:r>
        <w:r>
          <w:rPr>
            <w:rFonts w:eastAsiaTheme="minorEastAsia" w:cstheme="minorBidi"/>
            <w:b w:val="0"/>
            <w:bCs w:val="0"/>
            <w:smallCaps w:val="0"/>
            <w:noProof/>
          </w:rPr>
          <w:tab/>
        </w:r>
        <w:r w:rsidRPr="00FE5601">
          <w:rPr>
            <w:rStyle w:val="Hipervnculo"/>
            <w:noProof/>
          </w:rPr>
          <w:t>Cambiar el PATH de Windows para incluir los programas de consola de MySQL</w:t>
        </w:r>
        <w:r>
          <w:rPr>
            <w:noProof/>
            <w:webHidden/>
          </w:rPr>
          <w:tab/>
        </w:r>
        <w:r>
          <w:rPr>
            <w:noProof/>
            <w:webHidden/>
          </w:rPr>
          <w:fldChar w:fldCharType="begin"/>
        </w:r>
        <w:r>
          <w:rPr>
            <w:noProof/>
            <w:webHidden/>
          </w:rPr>
          <w:instrText xml:space="preserve"> PAGEREF _Toc127522847 \h </w:instrText>
        </w:r>
        <w:r>
          <w:rPr>
            <w:noProof/>
            <w:webHidden/>
          </w:rPr>
        </w:r>
        <w:r>
          <w:rPr>
            <w:noProof/>
            <w:webHidden/>
          </w:rPr>
          <w:fldChar w:fldCharType="separate"/>
        </w:r>
        <w:r>
          <w:rPr>
            <w:noProof/>
            <w:webHidden/>
          </w:rPr>
          <w:t>17</w:t>
        </w:r>
        <w:r>
          <w:rPr>
            <w:noProof/>
            <w:webHidden/>
          </w:rPr>
          <w:fldChar w:fldCharType="end"/>
        </w:r>
      </w:hyperlink>
    </w:p>
    <w:p w14:paraId="7A694827" w14:textId="34FA0DCE" w:rsidR="00BE5392" w:rsidRDefault="00BE5392">
      <w:pPr>
        <w:pStyle w:val="TDC1"/>
        <w:tabs>
          <w:tab w:val="left" w:pos="390"/>
          <w:tab w:val="right" w:leader="dot" w:pos="9628"/>
        </w:tabs>
        <w:rPr>
          <w:rFonts w:eastAsiaTheme="minorEastAsia" w:cstheme="minorBidi"/>
          <w:b w:val="0"/>
          <w:bCs w:val="0"/>
          <w:caps w:val="0"/>
          <w:noProof/>
          <w:u w:val="none"/>
        </w:rPr>
      </w:pPr>
      <w:hyperlink w:anchor="_Toc127522848" w:history="1">
        <w:r w:rsidRPr="00FE5601">
          <w:rPr>
            <w:rStyle w:val="Hipervnculo"/>
            <w:noProof/>
          </w:rPr>
          <w:t>5.</w:t>
        </w:r>
        <w:r>
          <w:rPr>
            <w:rFonts w:eastAsiaTheme="minorEastAsia" w:cstheme="minorBidi"/>
            <w:b w:val="0"/>
            <w:bCs w:val="0"/>
            <w:caps w:val="0"/>
            <w:noProof/>
            <w:u w:val="none"/>
          </w:rPr>
          <w:tab/>
        </w:r>
        <w:r w:rsidRPr="00FE5601">
          <w:rPr>
            <w:rStyle w:val="Hipervnculo"/>
            <w:noProof/>
          </w:rPr>
          <w:t>Configuración del servidor MySQL</w:t>
        </w:r>
        <w:r>
          <w:rPr>
            <w:noProof/>
            <w:webHidden/>
          </w:rPr>
          <w:tab/>
        </w:r>
        <w:r>
          <w:rPr>
            <w:noProof/>
            <w:webHidden/>
          </w:rPr>
          <w:fldChar w:fldCharType="begin"/>
        </w:r>
        <w:r>
          <w:rPr>
            <w:noProof/>
            <w:webHidden/>
          </w:rPr>
          <w:instrText xml:space="preserve"> PAGEREF _Toc127522848 \h </w:instrText>
        </w:r>
        <w:r>
          <w:rPr>
            <w:noProof/>
            <w:webHidden/>
          </w:rPr>
        </w:r>
        <w:r>
          <w:rPr>
            <w:noProof/>
            <w:webHidden/>
          </w:rPr>
          <w:fldChar w:fldCharType="separate"/>
        </w:r>
        <w:r>
          <w:rPr>
            <w:noProof/>
            <w:webHidden/>
          </w:rPr>
          <w:t>18</w:t>
        </w:r>
        <w:r>
          <w:rPr>
            <w:noProof/>
            <w:webHidden/>
          </w:rPr>
          <w:fldChar w:fldCharType="end"/>
        </w:r>
      </w:hyperlink>
    </w:p>
    <w:p w14:paraId="34020CBC" w14:textId="65B845AB" w:rsidR="00BE5392" w:rsidRDefault="00BE5392">
      <w:pPr>
        <w:pStyle w:val="TDC2"/>
        <w:tabs>
          <w:tab w:val="left" w:pos="502"/>
          <w:tab w:val="right" w:leader="dot" w:pos="9628"/>
        </w:tabs>
        <w:rPr>
          <w:rFonts w:eastAsiaTheme="minorEastAsia" w:cstheme="minorBidi"/>
          <w:b w:val="0"/>
          <w:bCs w:val="0"/>
          <w:smallCaps w:val="0"/>
          <w:noProof/>
        </w:rPr>
      </w:pPr>
      <w:hyperlink w:anchor="_Toc127522849" w:history="1">
        <w:r w:rsidRPr="00FE5601">
          <w:rPr>
            <w:rStyle w:val="Hipervnculo"/>
            <w:noProof/>
          </w:rPr>
          <w:t>5.1</w:t>
        </w:r>
        <w:r>
          <w:rPr>
            <w:rFonts w:eastAsiaTheme="minorEastAsia" w:cstheme="minorBidi"/>
            <w:b w:val="0"/>
            <w:bCs w:val="0"/>
            <w:smallCaps w:val="0"/>
            <w:noProof/>
          </w:rPr>
          <w:tab/>
        </w:r>
        <w:r w:rsidRPr="00FE5601">
          <w:rPr>
            <w:rStyle w:val="Hipervnculo"/>
            <w:noProof/>
          </w:rPr>
          <w:t>Configuración del servidor en Windows</w:t>
        </w:r>
        <w:r>
          <w:rPr>
            <w:noProof/>
            <w:webHidden/>
          </w:rPr>
          <w:tab/>
        </w:r>
        <w:r>
          <w:rPr>
            <w:noProof/>
            <w:webHidden/>
          </w:rPr>
          <w:fldChar w:fldCharType="begin"/>
        </w:r>
        <w:r>
          <w:rPr>
            <w:noProof/>
            <w:webHidden/>
          </w:rPr>
          <w:instrText xml:space="preserve"> PAGEREF _Toc127522849 \h </w:instrText>
        </w:r>
        <w:r>
          <w:rPr>
            <w:noProof/>
            <w:webHidden/>
          </w:rPr>
        </w:r>
        <w:r>
          <w:rPr>
            <w:noProof/>
            <w:webHidden/>
          </w:rPr>
          <w:fldChar w:fldCharType="separate"/>
        </w:r>
        <w:r>
          <w:rPr>
            <w:noProof/>
            <w:webHidden/>
          </w:rPr>
          <w:t>18</w:t>
        </w:r>
        <w:r>
          <w:rPr>
            <w:noProof/>
            <w:webHidden/>
          </w:rPr>
          <w:fldChar w:fldCharType="end"/>
        </w:r>
      </w:hyperlink>
    </w:p>
    <w:p w14:paraId="4DAF58D8" w14:textId="732CD2B5" w:rsidR="00BE5392" w:rsidRDefault="00BE5392">
      <w:pPr>
        <w:pStyle w:val="TDC3"/>
        <w:tabs>
          <w:tab w:val="left" w:pos="666"/>
          <w:tab w:val="right" w:leader="dot" w:pos="9628"/>
        </w:tabs>
        <w:rPr>
          <w:rFonts w:eastAsiaTheme="minorEastAsia" w:cstheme="minorBidi"/>
          <w:smallCaps w:val="0"/>
          <w:noProof/>
        </w:rPr>
      </w:pPr>
      <w:hyperlink w:anchor="_Toc127522850" w:history="1">
        <w:r w:rsidRPr="00FE5601">
          <w:rPr>
            <w:rStyle w:val="Hipervnculo"/>
            <w:noProof/>
          </w:rPr>
          <w:t>5.1.1</w:t>
        </w:r>
        <w:r>
          <w:rPr>
            <w:rFonts w:eastAsiaTheme="minorEastAsia" w:cstheme="minorBidi"/>
            <w:smallCaps w:val="0"/>
            <w:noProof/>
          </w:rPr>
          <w:tab/>
        </w:r>
        <w:r w:rsidRPr="00FE5601">
          <w:rPr>
            <w:rStyle w:val="Hipervnculo"/>
            <w:noProof/>
          </w:rPr>
          <w:t>Carpetas y ficheros utilizados en Windows</w:t>
        </w:r>
        <w:r>
          <w:rPr>
            <w:noProof/>
            <w:webHidden/>
          </w:rPr>
          <w:tab/>
        </w:r>
        <w:r>
          <w:rPr>
            <w:noProof/>
            <w:webHidden/>
          </w:rPr>
          <w:fldChar w:fldCharType="begin"/>
        </w:r>
        <w:r>
          <w:rPr>
            <w:noProof/>
            <w:webHidden/>
          </w:rPr>
          <w:instrText xml:space="preserve"> PAGEREF _Toc127522850 \h </w:instrText>
        </w:r>
        <w:r>
          <w:rPr>
            <w:noProof/>
            <w:webHidden/>
          </w:rPr>
        </w:r>
        <w:r>
          <w:rPr>
            <w:noProof/>
            <w:webHidden/>
          </w:rPr>
          <w:fldChar w:fldCharType="separate"/>
        </w:r>
        <w:r>
          <w:rPr>
            <w:noProof/>
            <w:webHidden/>
          </w:rPr>
          <w:t>18</w:t>
        </w:r>
        <w:r>
          <w:rPr>
            <w:noProof/>
            <w:webHidden/>
          </w:rPr>
          <w:fldChar w:fldCharType="end"/>
        </w:r>
      </w:hyperlink>
    </w:p>
    <w:p w14:paraId="5AF03A6C" w14:textId="28F9016D" w:rsidR="00BE5392" w:rsidRDefault="00BE5392">
      <w:pPr>
        <w:pStyle w:val="TDC2"/>
        <w:tabs>
          <w:tab w:val="left" w:pos="502"/>
          <w:tab w:val="right" w:leader="dot" w:pos="9628"/>
        </w:tabs>
        <w:rPr>
          <w:rFonts w:eastAsiaTheme="minorEastAsia" w:cstheme="minorBidi"/>
          <w:b w:val="0"/>
          <w:bCs w:val="0"/>
          <w:smallCaps w:val="0"/>
          <w:noProof/>
        </w:rPr>
      </w:pPr>
      <w:hyperlink w:anchor="_Toc127522851" w:history="1">
        <w:r w:rsidRPr="00FE5601">
          <w:rPr>
            <w:rStyle w:val="Hipervnculo"/>
            <w:noProof/>
          </w:rPr>
          <w:t>5.2</w:t>
        </w:r>
        <w:r>
          <w:rPr>
            <w:rFonts w:eastAsiaTheme="minorEastAsia" w:cstheme="minorBidi"/>
            <w:b w:val="0"/>
            <w:bCs w:val="0"/>
            <w:smallCaps w:val="0"/>
            <w:noProof/>
          </w:rPr>
          <w:tab/>
        </w:r>
        <w:r w:rsidRPr="00FE5601">
          <w:rPr>
            <w:rStyle w:val="Hipervnculo"/>
            <w:noProof/>
          </w:rPr>
          <w:t>Configuración del servidor en Linux</w:t>
        </w:r>
        <w:r>
          <w:rPr>
            <w:noProof/>
            <w:webHidden/>
          </w:rPr>
          <w:tab/>
        </w:r>
        <w:r>
          <w:rPr>
            <w:noProof/>
            <w:webHidden/>
          </w:rPr>
          <w:fldChar w:fldCharType="begin"/>
        </w:r>
        <w:r>
          <w:rPr>
            <w:noProof/>
            <w:webHidden/>
          </w:rPr>
          <w:instrText xml:space="preserve"> PAGEREF _Toc127522851 \h </w:instrText>
        </w:r>
        <w:r>
          <w:rPr>
            <w:noProof/>
            <w:webHidden/>
          </w:rPr>
        </w:r>
        <w:r>
          <w:rPr>
            <w:noProof/>
            <w:webHidden/>
          </w:rPr>
          <w:fldChar w:fldCharType="separate"/>
        </w:r>
        <w:r>
          <w:rPr>
            <w:noProof/>
            <w:webHidden/>
          </w:rPr>
          <w:t>19</w:t>
        </w:r>
        <w:r>
          <w:rPr>
            <w:noProof/>
            <w:webHidden/>
          </w:rPr>
          <w:fldChar w:fldCharType="end"/>
        </w:r>
      </w:hyperlink>
    </w:p>
    <w:p w14:paraId="4CFE26E9" w14:textId="65E66753" w:rsidR="00BE5392" w:rsidRDefault="00BE5392">
      <w:pPr>
        <w:pStyle w:val="TDC3"/>
        <w:tabs>
          <w:tab w:val="left" w:pos="666"/>
          <w:tab w:val="right" w:leader="dot" w:pos="9628"/>
        </w:tabs>
        <w:rPr>
          <w:rFonts w:eastAsiaTheme="minorEastAsia" w:cstheme="minorBidi"/>
          <w:smallCaps w:val="0"/>
          <w:noProof/>
        </w:rPr>
      </w:pPr>
      <w:hyperlink w:anchor="_Toc127522852" w:history="1">
        <w:r w:rsidRPr="00FE5601">
          <w:rPr>
            <w:rStyle w:val="Hipervnculo"/>
            <w:noProof/>
          </w:rPr>
          <w:t>5.2.1</w:t>
        </w:r>
        <w:r>
          <w:rPr>
            <w:rFonts w:eastAsiaTheme="minorEastAsia" w:cstheme="minorBidi"/>
            <w:smallCaps w:val="0"/>
            <w:noProof/>
          </w:rPr>
          <w:tab/>
        </w:r>
        <w:r w:rsidRPr="00FE5601">
          <w:rPr>
            <w:rStyle w:val="Hipervnculo"/>
            <w:noProof/>
          </w:rPr>
          <w:t>Mysql 8.0</w:t>
        </w:r>
        <w:r>
          <w:rPr>
            <w:noProof/>
            <w:webHidden/>
          </w:rPr>
          <w:tab/>
        </w:r>
        <w:r>
          <w:rPr>
            <w:noProof/>
            <w:webHidden/>
          </w:rPr>
          <w:fldChar w:fldCharType="begin"/>
        </w:r>
        <w:r>
          <w:rPr>
            <w:noProof/>
            <w:webHidden/>
          </w:rPr>
          <w:instrText xml:space="preserve"> PAGEREF _Toc127522852 \h </w:instrText>
        </w:r>
        <w:r>
          <w:rPr>
            <w:noProof/>
            <w:webHidden/>
          </w:rPr>
        </w:r>
        <w:r>
          <w:rPr>
            <w:noProof/>
            <w:webHidden/>
          </w:rPr>
          <w:fldChar w:fldCharType="separate"/>
        </w:r>
        <w:r>
          <w:rPr>
            <w:noProof/>
            <w:webHidden/>
          </w:rPr>
          <w:t>19</w:t>
        </w:r>
        <w:r>
          <w:rPr>
            <w:noProof/>
            <w:webHidden/>
          </w:rPr>
          <w:fldChar w:fldCharType="end"/>
        </w:r>
      </w:hyperlink>
    </w:p>
    <w:p w14:paraId="4D27A524" w14:textId="41EB79EB" w:rsidR="00BE5392" w:rsidRDefault="00BE5392">
      <w:pPr>
        <w:pStyle w:val="TDC3"/>
        <w:tabs>
          <w:tab w:val="left" w:pos="666"/>
          <w:tab w:val="right" w:leader="dot" w:pos="9628"/>
        </w:tabs>
        <w:rPr>
          <w:rFonts w:eastAsiaTheme="minorEastAsia" w:cstheme="minorBidi"/>
          <w:smallCaps w:val="0"/>
          <w:noProof/>
        </w:rPr>
      </w:pPr>
      <w:hyperlink w:anchor="_Toc127522853" w:history="1">
        <w:r w:rsidRPr="00FE5601">
          <w:rPr>
            <w:rStyle w:val="Hipervnculo"/>
            <w:noProof/>
          </w:rPr>
          <w:t>5.2.2</w:t>
        </w:r>
        <w:r>
          <w:rPr>
            <w:rFonts w:eastAsiaTheme="minorEastAsia" w:cstheme="minorBidi"/>
            <w:smallCaps w:val="0"/>
            <w:noProof/>
          </w:rPr>
          <w:tab/>
        </w:r>
        <w:r w:rsidRPr="00FE5601">
          <w:rPr>
            <w:rStyle w:val="Hipervnculo"/>
            <w:noProof/>
          </w:rPr>
          <w:t>Carpetas y ficheros utilizados</w:t>
        </w:r>
        <w:r>
          <w:rPr>
            <w:noProof/>
            <w:webHidden/>
          </w:rPr>
          <w:tab/>
        </w:r>
        <w:r>
          <w:rPr>
            <w:noProof/>
            <w:webHidden/>
          </w:rPr>
          <w:fldChar w:fldCharType="begin"/>
        </w:r>
        <w:r>
          <w:rPr>
            <w:noProof/>
            <w:webHidden/>
          </w:rPr>
          <w:instrText xml:space="preserve"> PAGEREF _Toc127522853 \h </w:instrText>
        </w:r>
        <w:r>
          <w:rPr>
            <w:noProof/>
            <w:webHidden/>
          </w:rPr>
        </w:r>
        <w:r>
          <w:rPr>
            <w:noProof/>
            <w:webHidden/>
          </w:rPr>
          <w:fldChar w:fldCharType="separate"/>
        </w:r>
        <w:r>
          <w:rPr>
            <w:noProof/>
            <w:webHidden/>
          </w:rPr>
          <w:t>19</w:t>
        </w:r>
        <w:r>
          <w:rPr>
            <w:noProof/>
            <w:webHidden/>
          </w:rPr>
          <w:fldChar w:fldCharType="end"/>
        </w:r>
      </w:hyperlink>
    </w:p>
    <w:p w14:paraId="04F73085" w14:textId="56E2E044" w:rsidR="00BE5392" w:rsidRDefault="00BE5392">
      <w:pPr>
        <w:pStyle w:val="TDC4"/>
        <w:tabs>
          <w:tab w:val="left" w:pos="842"/>
          <w:tab w:val="right" w:leader="dot" w:pos="9628"/>
        </w:tabs>
        <w:rPr>
          <w:rFonts w:eastAsiaTheme="minorEastAsia" w:cstheme="minorBidi"/>
          <w:noProof/>
        </w:rPr>
      </w:pPr>
      <w:hyperlink w:anchor="_Toc127522854" w:history="1">
        <w:r w:rsidRPr="00FE5601">
          <w:rPr>
            <w:rStyle w:val="Hipervnculo"/>
            <w:b/>
            <w:noProof/>
          </w:rPr>
          <w:t>5.2.2.1</w:t>
        </w:r>
        <w:r>
          <w:rPr>
            <w:rFonts w:eastAsiaTheme="minorEastAsia" w:cstheme="minorBidi"/>
            <w:noProof/>
          </w:rPr>
          <w:tab/>
        </w:r>
        <w:r w:rsidRPr="00FE5601">
          <w:rPr>
            <w:rStyle w:val="Hipervnculo"/>
            <w:noProof/>
          </w:rPr>
          <w:t>Archivo de configuración Del servidor</w:t>
        </w:r>
        <w:r>
          <w:rPr>
            <w:noProof/>
            <w:webHidden/>
          </w:rPr>
          <w:tab/>
        </w:r>
        <w:r>
          <w:rPr>
            <w:noProof/>
            <w:webHidden/>
          </w:rPr>
          <w:fldChar w:fldCharType="begin"/>
        </w:r>
        <w:r>
          <w:rPr>
            <w:noProof/>
            <w:webHidden/>
          </w:rPr>
          <w:instrText xml:space="preserve"> PAGEREF _Toc127522854 \h </w:instrText>
        </w:r>
        <w:r>
          <w:rPr>
            <w:noProof/>
            <w:webHidden/>
          </w:rPr>
        </w:r>
        <w:r>
          <w:rPr>
            <w:noProof/>
            <w:webHidden/>
          </w:rPr>
          <w:fldChar w:fldCharType="separate"/>
        </w:r>
        <w:r>
          <w:rPr>
            <w:noProof/>
            <w:webHidden/>
          </w:rPr>
          <w:t>19</w:t>
        </w:r>
        <w:r>
          <w:rPr>
            <w:noProof/>
            <w:webHidden/>
          </w:rPr>
          <w:fldChar w:fldCharType="end"/>
        </w:r>
      </w:hyperlink>
    </w:p>
    <w:p w14:paraId="1A0D1B03" w14:textId="4F412B65" w:rsidR="00BE5392" w:rsidRDefault="00BE5392">
      <w:pPr>
        <w:pStyle w:val="TDC4"/>
        <w:tabs>
          <w:tab w:val="left" w:pos="842"/>
          <w:tab w:val="right" w:leader="dot" w:pos="9628"/>
        </w:tabs>
        <w:rPr>
          <w:rFonts w:eastAsiaTheme="minorEastAsia" w:cstheme="minorBidi"/>
          <w:noProof/>
        </w:rPr>
      </w:pPr>
      <w:hyperlink w:anchor="_Toc127522855" w:history="1">
        <w:r w:rsidRPr="00FE5601">
          <w:rPr>
            <w:rStyle w:val="Hipervnculo"/>
            <w:b/>
            <w:noProof/>
          </w:rPr>
          <w:t>5.2.2.2</w:t>
        </w:r>
        <w:r>
          <w:rPr>
            <w:rFonts w:eastAsiaTheme="minorEastAsia" w:cstheme="minorBidi"/>
            <w:noProof/>
          </w:rPr>
          <w:tab/>
        </w:r>
        <w:r w:rsidRPr="00FE5601">
          <w:rPr>
            <w:rStyle w:val="Hipervnculo"/>
            <w:noProof/>
          </w:rPr>
          <w:t>Caso especial: Los directorios</w:t>
        </w:r>
        <w:r>
          <w:rPr>
            <w:noProof/>
            <w:webHidden/>
          </w:rPr>
          <w:tab/>
        </w:r>
        <w:r>
          <w:rPr>
            <w:noProof/>
            <w:webHidden/>
          </w:rPr>
          <w:fldChar w:fldCharType="begin"/>
        </w:r>
        <w:r>
          <w:rPr>
            <w:noProof/>
            <w:webHidden/>
          </w:rPr>
          <w:instrText xml:space="preserve"> PAGEREF _Toc127522855 \h </w:instrText>
        </w:r>
        <w:r>
          <w:rPr>
            <w:noProof/>
            <w:webHidden/>
          </w:rPr>
        </w:r>
        <w:r>
          <w:rPr>
            <w:noProof/>
            <w:webHidden/>
          </w:rPr>
          <w:fldChar w:fldCharType="separate"/>
        </w:r>
        <w:r>
          <w:rPr>
            <w:noProof/>
            <w:webHidden/>
          </w:rPr>
          <w:t>20</w:t>
        </w:r>
        <w:r>
          <w:rPr>
            <w:noProof/>
            <w:webHidden/>
          </w:rPr>
          <w:fldChar w:fldCharType="end"/>
        </w:r>
      </w:hyperlink>
    </w:p>
    <w:p w14:paraId="03D1FA84" w14:textId="1B591F7B" w:rsidR="00BE5392" w:rsidRDefault="00BE5392">
      <w:pPr>
        <w:pStyle w:val="TDC1"/>
        <w:tabs>
          <w:tab w:val="left" w:pos="390"/>
          <w:tab w:val="right" w:leader="dot" w:pos="9628"/>
        </w:tabs>
        <w:rPr>
          <w:rFonts w:eastAsiaTheme="minorEastAsia" w:cstheme="minorBidi"/>
          <w:b w:val="0"/>
          <w:bCs w:val="0"/>
          <w:caps w:val="0"/>
          <w:noProof/>
          <w:u w:val="none"/>
        </w:rPr>
      </w:pPr>
      <w:hyperlink w:anchor="_Toc127522856" w:history="1">
        <w:r w:rsidRPr="00FE5601">
          <w:rPr>
            <w:rStyle w:val="Hipervnculo"/>
            <w:noProof/>
          </w:rPr>
          <w:t>6.</w:t>
        </w:r>
        <w:r>
          <w:rPr>
            <w:rFonts w:eastAsiaTheme="minorEastAsia" w:cstheme="minorBidi"/>
            <w:b w:val="0"/>
            <w:bCs w:val="0"/>
            <w:caps w:val="0"/>
            <w:noProof/>
            <w:u w:val="none"/>
          </w:rPr>
          <w:tab/>
        </w:r>
        <w:r w:rsidRPr="00FE5601">
          <w:rPr>
            <w:rStyle w:val="Hipervnculo"/>
            <w:noProof/>
          </w:rPr>
          <w:t>SQL</w:t>
        </w:r>
        <w:r>
          <w:rPr>
            <w:noProof/>
            <w:webHidden/>
          </w:rPr>
          <w:tab/>
        </w:r>
        <w:r>
          <w:rPr>
            <w:noProof/>
            <w:webHidden/>
          </w:rPr>
          <w:fldChar w:fldCharType="begin"/>
        </w:r>
        <w:r>
          <w:rPr>
            <w:noProof/>
            <w:webHidden/>
          </w:rPr>
          <w:instrText xml:space="preserve"> PAGEREF _Toc127522856 \h </w:instrText>
        </w:r>
        <w:r>
          <w:rPr>
            <w:noProof/>
            <w:webHidden/>
          </w:rPr>
        </w:r>
        <w:r>
          <w:rPr>
            <w:noProof/>
            <w:webHidden/>
          </w:rPr>
          <w:fldChar w:fldCharType="separate"/>
        </w:r>
        <w:r>
          <w:rPr>
            <w:noProof/>
            <w:webHidden/>
          </w:rPr>
          <w:t>20</w:t>
        </w:r>
        <w:r>
          <w:rPr>
            <w:noProof/>
            <w:webHidden/>
          </w:rPr>
          <w:fldChar w:fldCharType="end"/>
        </w:r>
      </w:hyperlink>
    </w:p>
    <w:p w14:paraId="298444D0" w14:textId="37E9F22D" w:rsidR="00BE5392" w:rsidRDefault="00BE5392">
      <w:pPr>
        <w:pStyle w:val="TDC2"/>
        <w:tabs>
          <w:tab w:val="left" w:pos="502"/>
          <w:tab w:val="right" w:leader="dot" w:pos="9628"/>
        </w:tabs>
        <w:rPr>
          <w:rFonts w:eastAsiaTheme="minorEastAsia" w:cstheme="minorBidi"/>
          <w:b w:val="0"/>
          <w:bCs w:val="0"/>
          <w:smallCaps w:val="0"/>
          <w:noProof/>
        </w:rPr>
      </w:pPr>
      <w:hyperlink w:anchor="_Toc127522857" w:history="1">
        <w:r w:rsidRPr="00FE5601">
          <w:rPr>
            <w:rStyle w:val="Hipervnculo"/>
            <w:noProof/>
          </w:rPr>
          <w:t>6.1</w:t>
        </w:r>
        <w:r>
          <w:rPr>
            <w:rFonts w:eastAsiaTheme="minorEastAsia" w:cstheme="minorBidi"/>
            <w:b w:val="0"/>
            <w:bCs w:val="0"/>
            <w:smallCaps w:val="0"/>
            <w:noProof/>
          </w:rPr>
          <w:tab/>
        </w:r>
        <w:r w:rsidRPr="00FE5601">
          <w:rPr>
            <w:rStyle w:val="Hipervnculo"/>
            <w:noProof/>
          </w:rPr>
          <w:t>Crear comentarios en ficheros de script: #, /*   **/, --</w:t>
        </w:r>
        <w:r>
          <w:rPr>
            <w:noProof/>
            <w:webHidden/>
          </w:rPr>
          <w:tab/>
        </w:r>
        <w:r>
          <w:rPr>
            <w:noProof/>
            <w:webHidden/>
          </w:rPr>
          <w:fldChar w:fldCharType="begin"/>
        </w:r>
        <w:r>
          <w:rPr>
            <w:noProof/>
            <w:webHidden/>
          </w:rPr>
          <w:instrText xml:space="preserve"> PAGEREF _Toc127522857 \h </w:instrText>
        </w:r>
        <w:r>
          <w:rPr>
            <w:noProof/>
            <w:webHidden/>
          </w:rPr>
        </w:r>
        <w:r>
          <w:rPr>
            <w:noProof/>
            <w:webHidden/>
          </w:rPr>
          <w:fldChar w:fldCharType="separate"/>
        </w:r>
        <w:r>
          <w:rPr>
            <w:noProof/>
            <w:webHidden/>
          </w:rPr>
          <w:t>20</w:t>
        </w:r>
        <w:r>
          <w:rPr>
            <w:noProof/>
            <w:webHidden/>
          </w:rPr>
          <w:fldChar w:fldCharType="end"/>
        </w:r>
      </w:hyperlink>
    </w:p>
    <w:p w14:paraId="5250B581" w14:textId="5AB2E0DC" w:rsidR="00BE5392" w:rsidRDefault="00BE5392">
      <w:pPr>
        <w:pStyle w:val="TDC2"/>
        <w:tabs>
          <w:tab w:val="left" w:pos="502"/>
          <w:tab w:val="right" w:leader="dot" w:pos="9628"/>
        </w:tabs>
        <w:rPr>
          <w:rFonts w:eastAsiaTheme="minorEastAsia" w:cstheme="minorBidi"/>
          <w:b w:val="0"/>
          <w:bCs w:val="0"/>
          <w:smallCaps w:val="0"/>
          <w:noProof/>
        </w:rPr>
      </w:pPr>
      <w:hyperlink w:anchor="_Toc127522858" w:history="1">
        <w:r w:rsidRPr="00FE5601">
          <w:rPr>
            <w:rStyle w:val="Hipervnculo"/>
            <w:noProof/>
          </w:rPr>
          <w:t>6.2</w:t>
        </w:r>
        <w:r>
          <w:rPr>
            <w:rFonts w:eastAsiaTheme="minorEastAsia" w:cstheme="minorBidi"/>
            <w:b w:val="0"/>
            <w:bCs w:val="0"/>
            <w:smallCaps w:val="0"/>
            <w:noProof/>
          </w:rPr>
          <w:tab/>
        </w:r>
        <w:r w:rsidRPr="00FE5601">
          <w:rPr>
            <w:rStyle w:val="Hipervnculo"/>
            <w:noProof/>
          </w:rPr>
          <w:t>DDL (Data Definition Language)</w:t>
        </w:r>
        <w:r>
          <w:rPr>
            <w:noProof/>
            <w:webHidden/>
          </w:rPr>
          <w:tab/>
        </w:r>
        <w:r>
          <w:rPr>
            <w:noProof/>
            <w:webHidden/>
          </w:rPr>
          <w:fldChar w:fldCharType="begin"/>
        </w:r>
        <w:r>
          <w:rPr>
            <w:noProof/>
            <w:webHidden/>
          </w:rPr>
          <w:instrText xml:space="preserve"> PAGEREF _Toc127522858 \h </w:instrText>
        </w:r>
        <w:r>
          <w:rPr>
            <w:noProof/>
            <w:webHidden/>
          </w:rPr>
        </w:r>
        <w:r>
          <w:rPr>
            <w:noProof/>
            <w:webHidden/>
          </w:rPr>
          <w:fldChar w:fldCharType="separate"/>
        </w:r>
        <w:r>
          <w:rPr>
            <w:noProof/>
            <w:webHidden/>
          </w:rPr>
          <w:t>21</w:t>
        </w:r>
        <w:r>
          <w:rPr>
            <w:noProof/>
            <w:webHidden/>
          </w:rPr>
          <w:fldChar w:fldCharType="end"/>
        </w:r>
      </w:hyperlink>
    </w:p>
    <w:p w14:paraId="7D4FFCD0" w14:textId="562F6ECD" w:rsidR="00BE5392" w:rsidRDefault="00BE5392">
      <w:pPr>
        <w:pStyle w:val="TDC3"/>
        <w:tabs>
          <w:tab w:val="left" w:pos="666"/>
          <w:tab w:val="right" w:leader="dot" w:pos="9628"/>
        </w:tabs>
        <w:rPr>
          <w:rFonts w:eastAsiaTheme="minorEastAsia" w:cstheme="minorBidi"/>
          <w:smallCaps w:val="0"/>
          <w:noProof/>
        </w:rPr>
      </w:pPr>
      <w:hyperlink w:anchor="_Toc127522859" w:history="1">
        <w:r w:rsidRPr="00FE5601">
          <w:rPr>
            <w:rStyle w:val="Hipervnculo"/>
            <w:noProof/>
          </w:rPr>
          <w:t>6.2.1</w:t>
        </w:r>
        <w:r>
          <w:rPr>
            <w:rFonts w:eastAsiaTheme="minorEastAsia" w:cstheme="minorBidi"/>
            <w:smallCaps w:val="0"/>
            <w:noProof/>
          </w:rPr>
          <w:tab/>
        </w:r>
        <w:r w:rsidRPr="00FE5601">
          <w:rPr>
            <w:rStyle w:val="Hipervnculo"/>
            <w:noProof/>
          </w:rPr>
          <w:t>CREATE DATABASE</w:t>
        </w:r>
        <w:r>
          <w:rPr>
            <w:noProof/>
            <w:webHidden/>
          </w:rPr>
          <w:tab/>
        </w:r>
        <w:r>
          <w:rPr>
            <w:noProof/>
            <w:webHidden/>
          </w:rPr>
          <w:fldChar w:fldCharType="begin"/>
        </w:r>
        <w:r>
          <w:rPr>
            <w:noProof/>
            <w:webHidden/>
          </w:rPr>
          <w:instrText xml:space="preserve"> PAGEREF _Toc127522859 \h </w:instrText>
        </w:r>
        <w:r>
          <w:rPr>
            <w:noProof/>
            <w:webHidden/>
          </w:rPr>
        </w:r>
        <w:r>
          <w:rPr>
            <w:noProof/>
            <w:webHidden/>
          </w:rPr>
          <w:fldChar w:fldCharType="separate"/>
        </w:r>
        <w:r>
          <w:rPr>
            <w:noProof/>
            <w:webHidden/>
          </w:rPr>
          <w:t>21</w:t>
        </w:r>
        <w:r>
          <w:rPr>
            <w:noProof/>
            <w:webHidden/>
          </w:rPr>
          <w:fldChar w:fldCharType="end"/>
        </w:r>
      </w:hyperlink>
    </w:p>
    <w:p w14:paraId="00A2A76F" w14:textId="2BC96617" w:rsidR="00BE5392" w:rsidRDefault="00BE5392">
      <w:pPr>
        <w:pStyle w:val="TDC3"/>
        <w:tabs>
          <w:tab w:val="left" w:pos="666"/>
          <w:tab w:val="right" w:leader="dot" w:pos="9628"/>
        </w:tabs>
        <w:rPr>
          <w:rFonts w:eastAsiaTheme="minorEastAsia" w:cstheme="minorBidi"/>
          <w:smallCaps w:val="0"/>
          <w:noProof/>
        </w:rPr>
      </w:pPr>
      <w:hyperlink w:anchor="_Toc127522860" w:history="1">
        <w:r w:rsidRPr="00FE5601">
          <w:rPr>
            <w:rStyle w:val="Hipervnculo"/>
            <w:noProof/>
          </w:rPr>
          <w:t>6.2.2</w:t>
        </w:r>
        <w:r>
          <w:rPr>
            <w:rFonts w:eastAsiaTheme="minorEastAsia" w:cstheme="minorBidi"/>
            <w:smallCaps w:val="0"/>
            <w:noProof/>
          </w:rPr>
          <w:tab/>
        </w:r>
        <w:r w:rsidRPr="00FE5601">
          <w:rPr>
            <w:rStyle w:val="Hipervnculo"/>
            <w:noProof/>
          </w:rPr>
          <w:t>DROP DATABASE</w:t>
        </w:r>
        <w:r>
          <w:rPr>
            <w:noProof/>
            <w:webHidden/>
          </w:rPr>
          <w:tab/>
        </w:r>
        <w:r>
          <w:rPr>
            <w:noProof/>
            <w:webHidden/>
          </w:rPr>
          <w:fldChar w:fldCharType="begin"/>
        </w:r>
        <w:r>
          <w:rPr>
            <w:noProof/>
            <w:webHidden/>
          </w:rPr>
          <w:instrText xml:space="preserve"> PAGEREF _Toc127522860 \h </w:instrText>
        </w:r>
        <w:r>
          <w:rPr>
            <w:noProof/>
            <w:webHidden/>
          </w:rPr>
        </w:r>
        <w:r>
          <w:rPr>
            <w:noProof/>
            <w:webHidden/>
          </w:rPr>
          <w:fldChar w:fldCharType="separate"/>
        </w:r>
        <w:r>
          <w:rPr>
            <w:noProof/>
            <w:webHidden/>
          </w:rPr>
          <w:t>22</w:t>
        </w:r>
        <w:r>
          <w:rPr>
            <w:noProof/>
            <w:webHidden/>
          </w:rPr>
          <w:fldChar w:fldCharType="end"/>
        </w:r>
      </w:hyperlink>
    </w:p>
    <w:p w14:paraId="7AFE0824" w14:textId="0AA06E8E" w:rsidR="00BE5392" w:rsidRDefault="00BE5392">
      <w:pPr>
        <w:pStyle w:val="TDC3"/>
        <w:tabs>
          <w:tab w:val="left" w:pos="666"/>
          <w:tab w:val="right" w:leader="dot" w:pos="9628"/>
        </w:tabs>
        <w:rPr>
          <w:rFonts w:eastAsiaTheme="minorEastAsia" w:cstheme="minorBidi"/>
          <w:smallCaps w:val="0"/>
          <w:noProof/>
        </w:rPr>
      </w:pPr>
      <w:hyperlink w:anchor="_Toc127522861" w:history="1">
        <w:r w:rsidRPr="00FE5601">
          <w:rPr>
            <w:rStyle w:val="Hipervnculo"/>
            <w:noProof/>
          </w:rPr>
          <w:t>6.2.3</w:t>
        </w:r>
        <w:r>
          <w:rPr>
            <w:rFonts w:eastAsiaTheme="minorEastAsia" w:cstheme="minorBidi"/>
            <w:smallCaps w:val="0"/>
            <w:noProof/>
          </w:rPr>
          <w:tab/>
        </w:r>
        <w:r w:rsidRPr="00FE5601">
          <w:rPr>
            <w:rStyle w:val="Hipervnculo"/>
            <w:noProof/>
          </w:rPr>
          <w:t>CREATE TABLE</w:t>
        </w:r>
        <w:r>
          <w:rPr>
            <w:noProof/>
            <w:webHidden/>
          </w:rPr>
          <w:tab/>
        </w:r>
        <w:r>
          <w:rPr>
            <w:noProof/>
            <w:webHidden/>
          </w:rPr>
          <w:fldChar w:fldCharType="begin"/>
        </w:r>
        <w:r>
          <w:rPr>
            <w:noProof/>
            <w:webHidden/>
          </w:rPr>
          <w:instrText xml:space="preserve"> PAGEREF _Toc127522861 \h </w:instrText>
        </w:r>
        <w:r>
          <w:rPr>
            <w:noProof/>
            <w:webHidden/>
          </w:rPr>
        </w:r>
        <w:r>
          <w:rPr>
            <w:noProof/>
            <w:webHidden/>
          </w:rPr>
          <w:fldChar w:fldCharType="separate"/>
        </w:r>
        <w:r>
          <w:rPr>
            <w:noProof/>
            <w:webHidden/>
          </w:rPr>
          <w:t>22</w:t>
        </w:r>
        <w:r>
          <w:rPr>
            <w:noProof/>
            <w:webHidden/>
          </w:rPr>
          <w:fldChar w:fldCharType="end"/>
        </w:r>
      </w:hyperlink>
    </w:p>
    <w:p w14:paraId="7E8B3D78" w14:textId="002C0D81" w:rsidR="00BE5392" w:rsidRDefault="00BE5392">
      <w:pPr>
        <w:pStyle w:val="TDC4"/>
        <w:tabs>
          <w:tab w:val="left" w:pos="842"/>
          <w:tab w:val="right" w:leader="dot" w:pos="9628"/>
        </w:tabs>
        <w:rPr>
          <w:rFonts w:eastAsiaTheme="minorEastAsia" w:cstheme="minorBidi"/>
          <w:noProof/>
        </w:rPr>
      </w:pPr>
      <w:hyperlink w:anchor="_Toc127522862" w:history="1">
        <w:r w:rsidRPr="00FE5601">
          <w:rPr>
            <w:rStyle w:val="Hipervnculo"/>
            <w:b/>
            <w:noProof/>
          </w:rPr>
          <w:t>6.2.3.1</w:t>
        </w:r>
        <w:r>
          <w:rPr>
            <w:rFonts w:eastAsiaTheme="minorEastAsia" w:cstheme="minorBidi"/>
            <w:noProof/>
          </w:rPr>
          <w:tab/>
        </w:r>
        <w:r w:rsidRPr="00FE5601">
          <w:rPr>
            <w:rStyle w:val="Hipervnculo"/>
            <w:noProof/>
          </w:rPr>
          <w:t>Ejemplo de sintaxis básica</w:t>
        </w:r>
        <w:r>
          <w:rPr>
            <w:noProof/>
            <w:webHidden/>
          </w:rPr>
          <w:tab/>
        </w:r>
        <w:r>
          <w:rPr>
            <w:noProof/>
            <w:webHidden/>
          </w:rPr>
          <w:fldChar w:fldCharType="begin"/>
        </w:r>
        <w:r>
          <w:rPr>
            <w:noProof/>
            <w:webHidden/>
          </w:rPr>
          <w:instrText xml:space="preserve"> PAGEREF _Toc127522862 \h </w:instrText>
        </w:r>
        <w:r>
          <w:rPr>
            <w:noProof/>
            <w:webHidden/>
          </w:rPr>
        </w:r>
        <w:r>
          <w:rPr>
            <w:noProof/>
            <w:webHidden/>
          </w:rPr>
          <w:fldChar w:fldCharType="separate"/>
        </w:r>
        <w:r>
          <w:rPr>
            <w:noProof/>
            <w:webHidden/>
          </w:rPr>
          <w:t>22</w:t>
        </w:r>
        <w:r>
          <w:rPr>
            <w:noProof/>
            <w:webHidden/>
          </w:rPr>
          <w:fldChar w:fldCharType="end"/>
        </w:r>
      </w:hyperlink>
    </w:p>
    <w:p w14:paraId="3EC21BA8" w14:textId="42EC9DD3" w:rsidR="00BE5392" w:rsidRDefault="00BE5392">
      <w:pPr>
        <w:pStyle w:val="TDC4"/>
        <w:tabs>
          <w:tab w:val="left" w:pos="842"/>
          <w:tab w:val="right" w:leader="dot" w:pos="9628"/>
        </w:tabs>
        <w:rPr>
          <w:rFonts w:eastAsiaTheme="minorEastAsia" w:cstheme="minorBidi"/>
          <w:noProof/>
        </w:rPr>
      </w:pPr>
      <w:hyperlink w:anchor="_Toc127522863" w:history="1">
        <w:r w:rsidRPr="00FE5601">
          <w:rPr>
            <w:rStyle w:val="Hipervnculo"/>
            <w:b/>
            <w:noProof/>
          </w:rPr>
          <w:t>6.2.3.2</w:t>
        </w:r>
        <w:r>
          <w:rPr>
            <w:rFonts w:eastAsiaTheme="minorEastAsia" w:cstheme="minorBidi"/>
            <w:noProof/>
          </w:rPr>
          <w:tab/>
        </w:r>
        <w:r w:rsidRPr="00FE5601">
          <w:rPr>
            <w:rStyle w:val="Hipervnculo"/>
            <w:noProof/>
          </w:rPr>
          <w:t>COMENTARIOS: de columna, índice, tabla</w:t>
        </w:r>
        <w:r>
          <w:rPr>
            <w:noProof/>
            <w:webHidden/>
          </w:rPr>
          <w:tab/>
        </w:r>
        <w:r>
          <w:rPr>
            <w:noProof/>
            <w:webHidden/>
          </w:rPr>
          <w:fldChar w:fldCharType="begin"/>
        </w:r>
        <w:r>
          <w:rPr>
            <w:noProof/>
            <w:webHidden/>
          </w:rPr>
          <w:instrText xml:space="preserve"> PAGEREF _Toc127522863 \h </w:instrText>
        </w:r>
        <w:r>
          <w:rPr>
            <w:noProof/>
            <w:webHidden/>
          </w:rPr>
        </w:r>
        <w:r>
          <w:rPr>
            <w:noProof/>
            <w:webHidden/>
          </w:rPr>
          <w:fldChar w:fldCharType="separate"/>
        </w:r>
        <w:r>
          <w:rPr>
            <w:noProof/>
            <w:webHidden/>
          </w:rPr>
          <w:t>22</w:t>
        </w:r>
        <w:r>
          <w:rPr>
            <w:noProof/>
            <w:webHidden/>
          </w:rPr>
          <w:fldChar w:fldCharType="end"/>
        </w:r>
      </w:hyperlink>
    </w:p>
    <w:p w14:paraId="37ABC7A2" w14:textId="5D87E414" w:rsidR="00BE5392" w:rsidRDefault="00BE5392">
      <w:pPr>
        <w:pStyle w:val="TDC4"/>
        <w:tabs>
          <w:tab w:val="left" w:pos="842"/>
          <w:tab w:val="right" w:leader="dot" w:pos="9628"/>
        </w:tabs>
        <w:rPr>
          <w:rFonts w:eastAsiaTheme="minorEastAsia" w:cstheme="minorBidi"/>
          <w:noProof/>
        </w:rPr>
      </w:pPr>
      <w:hyperlink w:anchor="_Toc127522864" w:history="1">
        <w:r w:rsidRPr="00FE5601">
          <w:rPr>
            <w:rStyle w:val="Hipervnculo"/>
            <w:b/>
            <w:noProof/>
          </w:rPr>
          <w:t>6.2.3.3</w:t>
        </w:r>
        <w:r>
          <w:rPr>
            <w:rFonts w:eastAsiaTheme="minorEastAsia" w:cstheme="minorBidi"/>
            <w:noProof/>
          </w:rPr>
          <w:tab/>
        </w:r>
        <w:r w:rsidRPr="00FE5601">
          <w:rPr>
            <w:rStyle w:val="Hipervnculo"/>
            <w:noProof/>
          </w:rPr>
          <w:t>Crear tabla que sea copia de otra e incluya la PRIMARY KEY y los índices (KEY)</w:t>
        </w:r>
        <w:r>
          <w:rPr>
            <w:noProof/>
            <w:webHidden/>
          </w:rPr>
          <w:tab/>
        </w:r>
        <w:r>
          <w:rPr>
            <w:noProof/>
            <w:webHidden/>
          </w:rPr>
          <w:fldChar w:fldCharType="begin"/>
        </w:r>
        <w:r>
          <w:rPr>
            <w:noProof/>
            <w:webHidden/>
          </w:rPr>
          <w:instrText xml:space="preserve"> PAGEREF _Toc127522864 \h </w:instrText>
        </w:r>
        <w:r>
          <w:rPr>
            <w:noProof/>
            <w:webHidden/>
          </w:rPr>
        </w:r>
        <w:r>
          <w:rPr>
            <w:noProof/>
            <w:webHidden/>
          </w:rPr>
          <w:fldChar w:fldCharType="separate"/>
        </w:r>
        <w:r>
          <w:rPr>
            <w:noProof/>
            <w:webHidden/>
          </w:rPr>
          <w:t>23</w:t>
        </w:r>
        <w:r>
          <w:rPr>
            <w:noProof/>
            <w:webHidden/>
          </w:rPr>
          <w:fldChar w:fldCharType="end"/>
        </w:r>
      </w:hyperlink>
    </w:p>
    <w:p w14:paraId="54167641" w14:textId="2A7C7D54" w:rsidR="00BE5392" w:rsidRDefault="00BE5392">
      <w:pPr>
        <w:pStyle w:val="TDC4"/>
        <w:tabs>
          <w:tab w:val="left" w:pos="842"/>
          <w:tab w:val="right" w:leader="dot" w:pos="9628"/>
        </w:tabs>
        <w:rPr>
          <w:rFonts w:eastAsiaTheme="minorEastAsia" w:cstheme="minorBidi"/>
          <w:noProof/>
        </w:rPr>
      </w:pPr>
      <w:hyperlink w:anchor="_Toc127522865" w:history="1">
        <w:r w:rsidRPr="00FE5601">
          <w:rPr>
            <w:rStyle w:val="Hipervnculo"/>
            <w:b/>
            <w:noProof/>
          </w:rPr>
          <w:t>6.2.3.4</w:t>
        </w:r>
        <w:r>
          <w:rPr>
            <w:rFonts w:eastAsiaTheme="minorEastAsia" w:cstheme="minorBidi"/>
            <w:noProof/>
          </w:rPr>
          <w:tab/>
        </w:r>
        <w:r w:rsidRPr="00FE5601">
          <w:rPr>
            <w:rStyle w:val="Hipervnculo"/>
            <w:noProof/>
          </w:rPr>
          <w:t>Crear tabla que sea copia de otra, pero que no incluya las KEYs</w:t>
        </w:r>
        <w:r>
          <w:rPr>
            <w:noProof/>
            <w:webHidden/>
          </w:rPr>
          <w:tab/>
        </w:r>
        <w:r>
          <w:rPr>
            <w:noProof/>
            <w:webHidden/>
          </w:rPr>
          <w:fldChar w:fldCharType="begin"/>
        </w:r>
        <w:r>
          <w:rPr>
            <w:noProof/>
            <w:webHidden/>
          </w:rPr>
          <w:instrText xml:space="preserve"> PAGEREF _Toc127522865 \h </w:instrText>
        </w:r>
        <w:r>
          <w:rPr>
            <w:noProof/>
            <w:webHidden/>
          </w:rPr>
        </w:r>
        <w:r>
          <w:rPr>
            <w:noProof/>
            <w:webHidden/>
          </w:rPr>
          <w:fldChar w:fldCharType="separate"/>
        </w:r>
        <w:r>
          <w:rPr>
            <w:noProof/>
            <w:webHidden/>
          </w:rPr>
          <w:t>24</w:t>
        </w:r>
        <w:r>
          <w:rPr>
            <w:noProof/>
            <w:webHidden/>
          </w:rPr>
          <w:fldChar w:fldCharType="end"/>
        </w:r>
      </w:hyperlink>
    </w:p>
    <w:p w14:paraId="7CC384BC" w14:textId="194BF385" w:rsidR="00BE5392" w:rsidRDefault="00BE5392">
      <w:pPr>
        <w:pStyle w:val="TDC4"/>
        <w:tabs>
          <w:tab w:val="left" w:pos="842"/>
          <w:tab w:val="right" w:leader="dot" w:pos="9628"/>
        </w:tabs>
        <w:rPr>
          <w:rFonts w:eastAsiaTheme="minorEastAsia" w:cstheme="minorBidi"/>
          <w:noProof/>
        </w:rPr>
      </w:pPr>
      <w:hyperlink w:anchor="_Toc127522866" w:history="1">
        <w:r w:rsidRPr="00FE5601">
          <w:rPr>
            <w:rStyle w:val="Hipervnculo"/>
            <w:b/>
            <w:noProof/>
          </w:rPr>
          <w:t>6.2.3.5</w:t>
        </w:r>
        <w:r>
          <w:rPr>
            <w:rFonts w:eastAsiaTheme="minorEastAsia" w:cstheme="minorBidi"/>
            <w:noProof/>
          </w:rPr>
          <w:tab/>
        </w:r>
        <w:r w:rsidRPr="00FE5601">
          <w:rPr>
            <w:rStyle w:val="Hipervnculo"/>
            <w:noProof/>
          </w:rPr>
          <w:t xml:space="preserve">Especificar el tipo de almacenamiento de la tabla como </w:t>
        </w:r>
        <w:r w:rsidRPr="00FE5601">
          <w:rPr>
            <w:rStyle w:val="Hipervnculo"/>
            <w:noProof/>
            <w:highlight w:val="yellow"/>
          </w:rPr>
          <w:t>InnoDB</w:t>
        </w:r>
        <w:r>
          <w:rPr>
            <w:noProof/>
            <w:webHidden/>
          </w:rPr>
          <w:tab/>
        </w:r>
        <w:r>
          <w:rPr>
            <w:noProof/>
            <w:webHidden/>
          </w:rPr>
          <w:fldChar w:fldCharType="begin"/>
        </w:r>
        <w:r>
          <w:rPr>
            <w:noProof/>
            <w:webHidden/>
          </w:rPr>
          <w:instrText xml:space="preserve"> PAGEREF _Toc127522866 \h </w:instrText>
        </w:r>
        <w:r>
          <w:rPr>
            <w:noProof/>
            <w:webHidden/>
          </w:rPr>
        </w:r>
        <w:r>
          <w:rPr>
            <w:noProof/>
            <w:webHidden/>
          </w:rPr>
          <w:fldChar w:fldCharType="separate"/>
        </w:r>
        <w:r>
          <w:rPr>
            <w:noProof/>
            <w:webHidden/>
          </w:rPr>
          <w:t>24</w:t>
        </w:r>
        <w:r>
          <w:rPr>
            <w:noProof/>
            <w:webHidden/>
          </w:rPr>
          <w:fldChar w:fldCharType="end"/>
        </w:r>
      </w:hyperlink>
    </w:p>
    <w:p w14:paraId="73C81A6D" w14:textId="55563A3B" w:rsidR="00BE5392" w:rsidRDefault="00BE5392">
      <w:pPr>
        <w:pStyle w:val="TDC4"/>
        <w:tabs>
          <w:tab w:val="left" w:pos="842"/>
          <w:tab w:val="right" w:leader="dot" w:pos="9628"/>
        </w:tabs>
        <w:rPr>
          <w:rFonts w:eastAsiaTheme="minorEastAsia" w:cstheme="minorBidi"/>
          <w:noProof/>
        </w:rPr>
      </w:pPr>
      <w:hyperlink w:anchor="_Toc127522867" w:history="1">
        <w:r w:rsidRPr="00FE5601">
          <w:rPr>
            <w:rStyle w:val="Hipervnculo"/>
            <w:b/>
            <w:noProof/>
          </w:rPr>
          <w:t>6.2.3.6</w:t>
        </w:r>
        <w:r>
          <w:rPr>
            <w:rFonts w:eastAsiaTheme="minorEastAsia" w:cstheme="minorBidi"/>
            <w:noProof/>
          </w:rPr>
          <w:tab/>
        </w:r>
        <w:r w:rsidRPr="00FE5601">
          <w:rPr>
            <w:rStyle w:val="Hipervnculo"/>
            <w:noProof/>
          </w:rPr>
          <w:t xml:space="preserve">CREATE </w:t>
        </w:r>
        <w:r w:rsidRPr="00FE5601">
          <w:rPr>
            <w:rStyle w:val="Hipervnculo"/>
            <w:noProof/>
            <w:highlight w:val="yellow"/>
          </w:rPr>
          <w:t>TEMPORARY</w:t>
        </w:r>
        <w:r w:rsidRPr="00FE5601">
          <w:rPr>
            <w:rStyle w:val="Hipervnculo"/>
            <w:noProof/>
          </w:rPr>
          <w:t xml:space="preserve"> TABLE: Crear una Tabla temporal en memoria RAM con los datos de un SELECT</w:t>
        </w:r>
        <w:r>
          <w:rPr>
            <w:noProof/>
            <w:webHidden/>
          </w:rPr>
          <w:tab/>
        </w:r>
        <w:r>
          <w:rPr>
            <w:noProof/>
            <w:webHidden/>
          </w:rPr>
          <w:fldChar w:fldCharType="begin"/>
        </w:r>
        <w:r>
          <w:rPr>
            <w:noProof/>
            <w:webHidden/>
          </w:rPr>
          <w:instrText xml:space="preserve"> PAGEREF _Toc127522867 \h </w:instrText>
        </w:r>
        <w:r>
          <w:rPr>
            <w:noProof/>
            <w:webHidden/>
          </w:rPr>
        </w:r>
        <w:r>
          <w:rPr>
            <w:noProof/>
            <w:webHidden/>
          </w:rPr>
          <w:fldChar w:fldCharType="separate"/>
        </w:r>
        <w:r>
          <w:rPr>
            <w:noProof/>
            <w:webHidden/>
          </w:rPr>
          <w:t>25</w:t>
        </w:r>
        <w:r>
          <w:rPr>
            <w:noProof/>
            <w:webHidden/>
          </w:rPr>
          <w:fldChar w:fldCharType="end"/>
        </w:r>
      </w:hyperlink>
    </w:p>
    <w:p w14:paraId="5EAACACC" w14:textId="639792A2" w:rsidR="00BE5392" w:rsidRDefault="00BE5392">
      <w:pPr>
        <w:pStyle w:val="TDC4"/>
        <w:tabs>
          <w:tab w:val="left" w:pos="842"/>
          <w:tab w:val="right" w:leader="dot" w:pos="9628"/>
        </w:tabs>
        <w:rPr>
          <w:rFonts w:eastAsiaTheme="minorEastAsia" w:cstheme="minorBidi"/>
          <w:noProof/>
        </w:rPr>
      </w:pPr>
      <w:hyperlink w:anchor="_Toc127522868" w:history="1">
        <w:r w:rsidRPr="00FE5601">
          <w:rPr>
            <w:rStyle w:val="Hipervnculo"/>
            <w:b/>
            <w:noProof/>
            <w:lang w:val="en-US"/>
          </w:rPr>
          <w:t>6.2.3.7</w:t>
        </w:r>
        <w:r>
          <w:rPr>
            <w:rFonts w:eastAsiaTheme="minorEastAsia" w:cstheme="minorBidi"/>
            <w:noProof/>
          </w:rPr>
          <w:tab/>
        </w:r>
        <w:r w:rsidRPr="00FE5601">
          <w:rPr>
            <w:rStyle w:val="Hipervnculo"/>
            <w:noProof/>
            <w:lang w:val="en-US"/>
          </w:rPr>
          <w:t>SERIAL, AUTO_INCREMENT</w:t>
        </w:r>
        <w:r>
          <w:rPr>
            <w:noProof/>
            <w:webHidden/>
          </w:rPr>
          <w:tab/>
        </w:r>
        <w:r>
          <w:rPr>
            <w:noProof/>
            <w:webHidden/>
          </w:rPr>
          <w:fldChar w:fldCharType="begin"/>
        </w:r>
        <w:r>
          <w:rPr>
            <w:noProof/>
            <w:webHidden/>
          </w:rPr>
          <w:instrText xml:space="preserve"> PAGEREF _Toc127522868 \h </w:instrText>
        </w:r>
        <w:r>
          <w:rPr>
            <w:noProof/>
            <w:webHidden/>
          </w:rPr>
        </w:r>
        <w:r>
          <w:rPr>
            <w:noProof/>
            <w:webHidden/>
          </w:rPr>
          <w:fldChar w:fldCharType="separate"/>
        </w:r>
        <w:r>
          <w:rPr>
            <w:noProof/>
            <w:webHidden/>
          </w:rPr>
          <w:t>25</w:t>
        </w:r>
        <w:r>
          <w:rPr>
            <w:noProof/>
            <w:webHidden/>
          </w:rPr>
          <w:fldChar w:fldCharType="end"/>
        </w:r>
      </w:hyperlink>
    </w:p>
    <w:p w14:paraId="5932D00C" w14:textId="5EB5BECA" w:rsidR="00BE5392" w:rsidRDefault="00BE5392">
      <w:pPr>
        <w:pStyle w:val="TDC4"/>
        <w:tabs>
          <w:tab w:val="left" w:pos="842"/>
          <w:tab w:val="right" w:leader="dot" w:pos="9628"/>
        </w:tabs>
        <w:rPr>
          <w:rFonts w:eastAsiaTheme="minorEastAsia" w:cstheme="minorBidi"/>
          <w:noProof/>
        </w:rPr>
      </w:pPr>
      <w:hyperlink w:anchor="_Toc127522869" w:history="1">
        <w:r w:rsidRPr="00FE5601">
          <w:rPr>
            <w:rStyle w:val="Hipervnculo"/>
            <w:b/>
            <w:noProof/>
            <w:lang w:val="en-US"/>
          </w:rPr>
          <w:t>6.2.3.8</w:t>
        </w:r>
        <w:r>
          <w:rPr>
            <w:rFonts w:eastAsiaTheme="minorEastAsia" w:cstheme="minorBidi"/>
            <w:noProof/>
          </w:rPr>
          <w:tab/>
        </w:r>
        <w:r w:rsidRPr="00FE5601">
          <w:rPr>
            <w:rStyle w:val="Hipervnculo"/>
            <w:noProof/>
            <w:lang w:val="en-US"/>
          </w:rPr>
          <w:t>ON DELETE/UPDATE[RESTRICT | CASCADE | SET NULL | NO ACTION]</w:t>
        </w:r>
        <w:r>
          <w:rPr>
            <w:noProof/>
            <w:webHidden/>
          </w:rPr>
          <w:tab/>
        </w:r>
        <w:r>
          <w:rPr>
            <w:noProof/>
            <w:webHidden/>
          </w:rPr>
          <w:fldChar w:fldCharType="begin"/>
        </w:r>
        <w:r>
          <w:rPr>
            <w:noProof/>
            <w:webHidden/>
          </w:rPr>
          <w:instrText xml:space="preserve"> PAGEREF _Toc127522869 \h </w:instrText>
        </w:r>
        <w:r>
          <w:rPr>
            <w:noProof/>
            <w:webHidden/>
          </w:rPr>
        </w:r>
        <w:r>
          <w:rPr>
            <w:noProof/>
            <w:webHidden/>
          </w:rPr>
          <w:fldChar w:fldCharType="separate"/>
        </w:r>
        <w:r>
          <w:rPr>
            <w:noProof/>
            <w:webHidden/>
          </w:rPr>
          <w:t>26</w:t>
        </w:r>
        <w:r>
          <w:rPr>
            <w:noProof/>
            <w:webHidden/>
          </w:rPr>
          <w:fldChar w:fldCharType="end"/>
        </w:r>
      </w:hyperlink>
    </w:p>
    <w:p w14:paraId="0D643155" w14:textId="5E59F65C" w:rsidR="00BE5392" w:rsidRDefault="00BE5392">
      <w:pPr>
        <w:pStyle w:val="TDC4"/>
        <w:tabs>
          <w:tab w:val="left" w:pos="842"/>
          <w:tab w:val="right" w:leader="dot" w:pos="9628"/>
        </w:tabs>
        <w:rPr>
          <w:rFonts w:eastAsiaTheme="minorEastAsia" w:cstheme="minorBidi"/>
          <w:noProof/>
        </w:rPr>
      </w:pPr>
      <w:hyperlink w:anchor="_Toc127522870" w:history="1">
        <w:r w:rsidRPr="00FE5601">
          <w:rPr>
            <w:rStyle w:val="Hipervnculo"/>
            <w:b/>
            <w:noProof/>
            <w:lang w:val="en-US"/>
          </w:rPr>
          <w:t>6.2.3.9</w:t>
        </w:r>
        <w:r>
          <w:rPr>
            <w:rFonts w:eastAsiaTheme="minorEastAsia" w:cstheme="minorBidi"/>
            <w:noProof/>
          </w:rPr>
          <w:tab/>
        </w:r>
        <w:r w:rsidRPr="00FE5601">
          <w:rPr>
            <w:rStyle w:val="Hipervnculo"/>
            <w:noProof/>
            <w:lang w:val="en-US"/>
          </w:rPr>
          <w:t>Índices: PRIMARY KEY, UNIQUE , INDEX</w:t>
        </w:r>
        <w:r>
          <w:rPr>
            <w:noProof/>
            <w:webHidden/>
          </w:rPr>
          <w:tab/>
        </w:r>
        <w:r>
          <w:rPr>
            <w:noProof/>
            <w:webHidden/>
          </w:rPr>
          <w:fldChar w:fldCharType="begin"/>
        </w:r>
        <w:r>
          <w:rPr>
            <w:noProof/>
            <w:webHidden/>
          </w:rPr>
          <w:instrText xml:space="preserve"> PAGEREF _Toc127522870 \h </w:instrText>
        </w:r>
        <w:r>
          <w:rPr>
            <w:noProof/>
            <w:webHidden/>
          </w:rPr>
        </w:r>
        <w:r>
          <w:rPr>
            <w:noProof/>
            <w:webHidden/>
          </w:rPr>
          <w:fldChar w:fldCharType="separate"/>
        </w:r>
        <w:r>
          <w:rPr>
            <w:noProof/>
            <w:webHidden/>
          </w:rPr>
          <w:t>27</w:t>
        </w:r>
        <w:r>
          <w:rPr>
            <w:noProof/>
            <w:webHidden/>
          </w:rPr>
          <w:fldChar w:fldCharType="end"/>
        </w:r>
      </w:hyperlink>
    </w:p>
    <w:p w14:paraId="57C53C9B" w14:textId="7956C176" w:rsidR="00BE5392" w:rsidRDefault="00BE5392">
      <w:pPr>
        <w:pStyle w:val="TDC5"/>
        <w:tabs>
          <w:tab w:val="left" w:pos="1000"/>
          <w:tab w:val="right" w:leader="dot" w:pos="9628"/>
        </w:tabs>
        <w:rPr>
          <w:rFonts w:eastAsiaTheme="minorEastAsia" w:cstheme="minorBidi"/>
          <w:noProof/>
        </w:rPr>
      </w:pPr>
      <w:hyperlink w:anchor="_Toc127522871" w:history="1">
        <w:r w:rsidRPr="00FE5601">
          <w:rPr>
            <w:rStyle w:val="Hipervnculo"/>
            <w:noProof/>
          </w:rPr>
          <w:t>6.2.3.9.1</w:t>
        </w:r>
        <w:r>
          <w:rPr>
            <w:rFonts w:eastAsiaTheme="minorEastAsia" w:cstheme="minorBidi"/>
            <w:noProof/>
          </w:rPr>
          <w:tab/>
        </w:r>
        <w:r w:rsidRPr="00FE5601">
          <w:rPr>
            <w:rStyle w:val="Hipervnculo"/>
            <w:noProof/>
          </w:rPr>
          <w:t>Orden de Colocación en CREATE TABLE de los distintos índices:</w:t>
        </w:r>
        <w:r>
          <w:rPr>
            <w:noProof/>
            <w:webHidden/>
          </w:rPr>
          <w:tab/>
        </w:r>
        <w:r>
          <w:rPr>
            <w:noProof/>
            <w:webHidden/>
          </w:rPr>
          <w:fldChar w:fldCharType="begin"/>
        </w:r>
        <w:r>
          <w:rPr>
            <w:noProof/>
            <w:webHidden/>
          </w:rPr>
          <w:instrText xml:space="preserve"> PAGEREF _Toc127522871 \h </w:instrText>
        </w:r>
        <w:r>
          <w:rPr>
            <w:noProof/>
            <w:webHidden/>
          </w:rPr>
        </w:r>
        <w:r>
          <w:rPr>
            <w:noProof/>
            <w:webHidden/>
          </w:rPr>
          <w:fldChar w:fldCharType="separate"/>
        </w:r>
        <w:r>
          <w:rPr>
            <w:noProof/>
            <w:webHidden/>
          </w:rPr>
          <w:t>27</w:t>
        </w:r>
        <w:r>
          <w:rPr>
            <w:noProof/>
            <w:webHidden/>
          </w:rPr>
          <w:fldChar w:fldCharType="end"/>
        </w:r>
      </w:hyperlink>
    </w:p>
    <w:p w14:paraId="44B2DF06" w14:textId="2A1893C2" w:rsidR="00BE5392" w:rsidRDefault="00BE5392">
      <w:pPr>
        <w:pStyle w:val="TDC5"/>
        <w:tabs>
          <w:tab w:val="left" w:pos="1000"/>
          <w:tab w:val="right" w:leader="dot" w:pos="9628"/>
        </w:tabs>
        <w:rPr>
          <w:rFonts w:eastAsiaTheme="minorEastAsia" w:cstheme="minorBidi"/>
          <w:noProof/>
        </w:rPr>
      </w:pPr>
      <w:hyperlink w:anchor="_Toc127522872" w:history="1">
        <w:r w:rsidRPr="00FE5601">
          <w:rPr>
            <w:rStyle w:val="Hipervnculo"/>
            <w:noProof/>
          </w:rPr>
          <w:t>6.2.3.9.2</w:t>
        </w:r>
        <w:r>
          <w:rPr>
            <w:rFonts w:eastAsiaTheme="minorEastAsia" w:cstheme="minorBidi"/>
            <w:noProof/>
          </w:rPr>
          <w:tab/>
        </w:r>
        <w:r w:rsidRPr="00FE5601">
          <w:rPr>
            <w:rStyle w:val="Hipervnculo"/>
            <w:noProof/>
          </w:rPr>
          <w:t>PRIMARY KEY</w:t>
        </w:r>
        <w:r>
          <w:rPr>
            <w:noProof/>
            <w:webHidden/>
          </w:rPr>
          <w:tab/>
        </w:r>
        <w:r>
          <w:rPr>
            <w:noProof/>
            <w:webHidden/>
          </w:rPr>
          <w:fldChar w:fldCharType="begin"/>
        </w:r>
        <w:r>
          <w:rPr>
            <w:noProof/>
            <w:webHidden/>
          </w:rPr>
          <w:instrText xml:space="preserve"> PAGEREF _Toc127522872 \h </w:instrText>
        </w:r>
        <w:r>
          <w:rPr>
            <w:noProof/>
            <w:webHidden/>
          </w:rPr>
        </w:r>
        <w:r>
          <w:rPr>
            <w:noProof/>
            <w:webHidden/>
          </w:rPr>
          <w:fldChar w:fldCharType="separate"/>
        </w:r>
        <w:r>
          <w:rPr>
            <w:noProof/>
            <w:webHidden/>
          </w:rPr>
          <w:t>27</w:t>
        </w:r>
        <w:r>
          <w:rPr>
            <w:noProof/>
            <w:webHidden/>
          </w:rPr>
          <w:fldChar w:fldCharType="end"/>
        </w:r>
      </w:hyperlink>
    </w:p>
    <w:p w14:paraId="1D22C56B" w14:textId="236A4DD0" w:rsidR="00BE5392" w:rsidRDefault="00BE5392">
      <w:pPr>
        <w:pStyle w:val="TDC6"/>
        <w:tabs>
          <w:tab w:val="left" w:pos="1242"/>
          <w:tab w:val="right" w:leader="dot" w:pos="9628"/>
        </w:tabs>
        <w:rPr>
          <w:rFonts w:eastAsiaTheme="minorEastAsia" w:cstheme="minorBidi"/>
          <w:noProof/>
        </w:rPr>
      </w:pPr>
      <w:hyperlink w:anchor="_Toc127522873" w:history="1">
        <w:r w:rsidRPr="00FE5601">
          <w:rPr>
            <w:rStyle w:val="Hipervnculo"/>
            <w:b/>
            <w:noProof/>
          </w:rPr>
          <w:t>6.2.3.9.2.1.</w:t>
        </w:r>
        <w:r>
          <w:rPr>
            <w:rFonts w:eastAsiaTheme="minorEastAsia" w:cstheme="minorBidi"/>
            <w:noProof/>
          </w:rPr>
          <w:tab/>
        </w:r>
        <w:r w:rsidRPr="00FE5601">
          <w:rPr>
            <w:rStyle w:val="Hipervnculo"/>
            <w:noProof/>
          </w:rPr>
          <w:t>3 maneras distintas de definir la PRIMARY KEY:</w:t>
        </w:r>
        <w:r>
          <w:rPr>
            <w:noProof/>
            <w:webHidden/>
          </w:rPr>
          <w:tab/>
        </w:r>
        <w:r>
          <w:rPr>
            <w:noProof/>
            <w:webHidden/>
          </w:rPr>
          <w:fldChar w:fldCharType="begin"/>
        </w:r>
        <w:r>
          <w:rPr>
            <w:noProof/>
            <w:webHidden/>
          </w:rPr>
          <w:instrText xml:space="preserve"> PAGEREF _Toc127522873 \h </w:instrText>
        </w:r>
        <w:r>
          <w:rPr>
            <w:noProof/>
            <w:webHidden/>
          </w:rPr>
        </w:r>
        <w:r>
          <w:rPr>
            <w:noProof/>
            <w:webHidden/>
          </w:rPr>
          <w:fldChar w:fldCharType="separate"/>
        </w:r>
        <w:r>
          <w:rPr>
            <w:noProof/>
            <w:webHidden/>
          </w:rPr>
          <w:t>27</w:t>
        </w:r>
        <w:r>
          <w:rPr>
            <w:noProof/>
            <w:webHidden/>
          </w:rPr>
          <w:fldChar w:fldCharType="end"/>
        </w:r>
      </w:hyperlink>
    </w:p>
    <w:p w14:paraId="59FC6459" w14:textId="6EDFB068" w:rsidR="00BE5392" w:rsidRDefault="00BE5392">
      <w:pPr>
        <w:pStyle w:val="TDC5"/>
        <w:tabs>
          <w:tab w:val="left" w:pos="1000"/>
          <w:tab w:val="right" w:leader="dot" w:pos="9628"/>
        </w:tabs>
        <w:rPr>
          <w:rFonts w:eastAsiaTheme="minorEastAsia" w:cstheme="minorBidi"/>
          <w:noProof/>
        </w:rPr>
      </w:pPr>
      <w:hyperlink w:anchor="_Toc127522874" w:history="1">
        <w:r w:rsidRPr="00FE5601">
          <w:rPr>
            <w:rStyle w:val="Hipervnculo"/>
            <w:noProof/>
          </w:rPr>
          <w:t>6.2.3.9.3</w:t>
        </w:r>
        <w:r>
          <w:rPr>
            <w:rFonts w:eastAsiaTheme="minorEastAsia" w:cstheme="minorBidi"/>
            <w:noProof/>
          </w:rPr>
          <w:tab/>
        </w:r>
        <w:r w:rsidRPr="00FE5601">
          <w:rPr>
            <w:rStyle w:val="Hipervnculo"/>
            <w:noProof/>
          </w:rPr>
          <w:t>UNIQUE [INDEX|KEY]</w:t>
        </w:r>
        <w:r>
          <w:rPr>
            <w:noProof/>
            <w:webHidden/>
          </w:rPr>
          <w:tab/>
        </w:r>
        <w:r>
          <w:rPr>
            <w:noProof/>
            <w:webHidden/>
          </w:rPr>
          <w:fldChar w:fldCharType="begin"/>
        </w:r>
        <w:r>
          <w:rPr>
            <w:noProof/>
            <w:webHidden/>
          </w:rPr>
          <w:instrText xml:space="preserve"> PAGEREF _Toc127522874 \h </w:instrText>
        </w:r>
        <w:r>
          <w:rPr>
            <w:noProof/>
            <w:webHidden/>
          </w:rPr>
        </w:r>
        <w:r>
          <w:rPr>
            <w:noProof/>
            <w:webHidden/>
          </w:rPr>
          <w:fldChar w:fldCharType="separate"/>
        </w:r>
        <w:r>
          <w:rPr>
            <w:noProof/>
            <w:webHidden/>
          </w:rPr>
          <w:t>28</w:t>
        </w:r>
        <w:r>
          <w:rPr>
            <w:noProof/>
            <w:webHidden/>
          </w:rPr>
          <w:fldChar w:fldCharType="end"/>
        </w:r>
      </w:hyperlink>
    </w:p>
    <w:p w14:paraId="42A2994D" w14:textId="73FADEE6" w:rsidR="00BE5392" w:rsidRDefault="00BE5392">
      <w:pPr>
        <w:pStyle w:val="TDC5"/>
        <w:tabs>
          <w:tab w:val="left" w:pos="1000"/>
          <w:tab w:val="right" w:leader="dot" w:pos="9628"/>
        </w:tabs>
        <w:rPr>
          <w:rFonts w:eastAsiaTheme="minorEastAsia" w:cstheme="minorBidi"/>
          <w:noProof/>
        </w:rPr>
      </w:pPr>
      <w:hyperlink w:anchor="_Toc127522875" w:history="1">
        <w:r w:rsidRPr="00FE5601">
          <w:rPr>
            <w:rStyle w:val="Hipervnculo"/>
            <w:noProof/>
            <w:lang w:val="en-US"/>
          </w:rPr>
          <w:t>6.2.3.9.4</w:t>
        </w:r>
        <w:r>
          <w:rPr>
            <w:rFonts w:eastAsiaTheme="minorEastAsia" w:cstheme="minorBidi"/>
            <w:noProof/>
          </w:rPr>
          <w:tab/>
        </w:r>
        <w:r w:rsidRPr="00FE5601">
          <w:rPr>
            <w:rStyle w:val="Hipervnculo"/>
            <w:noProof/>
            <w:lang w:val="en-US"/>
          </w:rPr>
          <w:t>INDEX|KEY</w:t>
        </w:r>
        <w:r>
          <w:rPr>
            <w:noProof/>
            <w:webHidden/>
          </w:rPr>
          <w:tab/>
        </w:r>
        <w:r>
          <w:rPr>
            <w:noProof/>
            <w:webHidden/>
          </w:rPr>
          <w:fldChar w:fldCharType="begin"/>
        </w:r>
        <w:r>
          <w:rPr>
            <w:noProof/>
            <w:webHidden/>
          </w:rPr>
          <w:instrText xml:space="preserve"> PAGEREF _Toc127522875 \h </w:instrText>
        </w:r>
        <w:r>
          <w:rPr>
            <w:noProof/>
            <w:webHidden/>
          </w:rPr>
        </w:r>
        <w:r>
          <w:rPr>
            <w:noProof/>
            <w:webHidden/>
          </w:rPr>
          <w:fldChar w:fldCharType="separate"/>
        </w:r>
        <w:r>
          <w:rPr>
            <w:noProof/>
            <w:webHidden/>
          </w:rPr>
          <w:t>29</w:t>
        </w:r>
        <w:r>
          <w:rPr>
            <w:noProof/>
            <w:webHidden/>
          </w:rPr>
          <w:fldChar w:fldCharType="end"/>
        </w:r>
      </w:hyperlink>
    </w:p>
    <w:p w14:paraId="72DFF92F" w14:textId="6D8C47AA" w:rsidR="00BE5392" w:rsidRDefault="00BE5392">
      <w:pPr>
        <w:pStyle w:val="TDC4"/>
        <w:tabs>
          <w:tab w:val="left" w:pos="954"/>
          <w:tab w:val="right" w:leader="dot" w:pos="9628"/>
        </w:tabs>
        <w:rPr>
          <w:rFonts w:eastAsiaTheme="minorEastAsia" w:cstheme="minorBidi"/>
          <w:noProof/>
        </w:rPr>
      </w:pPr>
      <w:hyperlink w:anchor="_Toc127522876" w:history="1">
        <w:r w:rsidRPr="00FE5601">
          <w:rPr>
            <w:rStyle w:val="Hipervnculo"/>
            <w:b/>
            <w:noProof/>
            <w:lang w:val="en-US"/>
          </w:rPr>
          <w:t>6.2.3.10</w:t>
        </w:r>
        <w:r>
          <w:rPr>
            <w:rFonts w:eastAsiaTheme="minorEastAsia" w:cstheme="minorBidi"/>
            <w:noProof/>
          </w:rPr>
          <w:tab/>
        </w:r>
        <w:r w:rsidRPr="00FE5601">
          <w:rPr>
            <w:rStyle w:val="Hipervnculo"/>
            <w:noProof/>
            <w:lang w:val="en-US"/>
          </w:rPr>
          <w:t>FOREIGN KEY</w:t>
        </w:r>
        <w:r>
          <w:rPr>
            <w:noProof/>
            <w:webHidden/>
          </w:rPr>
          <w:tab/>
        </w:r>
        <w:r>
          <w:rPr>
            <w:noProof/>
            <w:webHidden/>
          </w:rPr>
          <w:fldChar w:fldCharType="begin"/>
        </w:r>
        <w:r>
          <w:rPr>
            <w:noProof/>
            <w:webHidden/>
          </w:rPr>
          <w:instrText xml:space="preserve"> PAGEREF _Toc127522876 \h </w:instrText>
        </w:r>
        <w:r>
          <w:rPr>
            <w:noProof/>
            <w:webHidden/>
          </w:rPr>
        </w:r>
        <w:r>
          <w:rPr>
            <w:noProof/>
            <w:webHidden/>
          </w:rPr>
          <w:fldChar w:fldCharType="separate"/>
        </w:r>
        <w:r>
          <w:rPr>
            <w:noProof/>
            <w:webHidden/>
          </w:rPr>
          <w:t>32</w:t>
        </w:r>
        <w:r>
          <w:rPr>
            <w:noProof/>
            <w:webHidden/>
          </w:rPr>
          <w:fldChar w:fldCharType="end"/>
        </w:r>
      </w:hyperlink>
    </w:p>
    <w:p w14:paraId="15677497" w14:textId="59794E39" w:rsidR="00BE5392" w:rsidRDefault="00BE5392">
      <w:pPr>
        <w:pStyle w:val="TDC5"/>
        <w:tabs>
          <w:tab w:val="left" w:pos="1111"/>
          <w:tab w:val="right" w:leader="dot" w:pos="9628"/>
        </w:tabs>
        <w:rPr>
          <w:rFonts w:eastAsiaTheme="minorEastAsia" w:cstheme="minorBidi"/>
          <w:noProof/>
        </w:rPr>
      </w:pPr>
      <w:hyperlink w:anchor="_Toc127522877" w:history="1">
        <w:r w:rsidRPr="00FE5601">
          <w:rPr>
            <w:rStyle w:val="Hipervnculo"/>
            <w:noProof/>
          </w:rPr>
          <w:t>6.2.3.10.1</w:t>
        </w:r>
        <w:r>
          <w:rPr>
            <w:rFonts w:eastAsiaTheme="minorEastAsia" w:cstheme="minorBidi"/>
            <w:noProof/>
          </w:rPr>
          <w:tab/>
        </w:r>
        <w:r w:rsidRPr="00FE5601">
          <w:rPr>
            <w:rStyle w:val="Hipervnculo"/>
            <w:noProof/>
          </w:rPr>
          <w:t>Errores típicos al crear una FOREIGN KEY</w:t>
        </w:r>
        <w:r>
          <w:rPr>
            <w:noProof/>
            <w:webHidden/>
          </w:rPr>
          <w:tab/>
        </w:r>
        <w:r>
          <w:rPr>
            <w:noProof/>
            <w:webHidden/>
          </w:rPr>
          <w:fldChar w:fldCharType="begin"/>
        </w:r>
        <w:r>
          <w:rPr>
            <w:noProof/>
            <w:webHidden/>
          </w:rPr>
          <w:instrText xml:space="preserve"> PAGEREF _Toc127522877 \h </w:instrText>
        </w:r>
        <w:r>
          <w:rPr>
            <w:noProof/>
            <w:webHidden/>
          </w:rPr>
        </w:r>
        <w:r>
          <w:rPr>
            <w:noProof/>
            <w:webHidden/>
          </w:rPr>
          <w:fldChar w:fldCharType="separate"/>
        </w:r>
        <w:r>
          <w:rPr>
            <w:noProof/>
            <w:webHidden/>
          </w:rPr>
          <w:t>32</w:t>
        </w:r>
        <w:r>
          <w:rPr>
            <w:noProof/>
            <w:webHidden/>
          </w:rPr>
          <w:fldChar w:fldCharType="end"/>
        </w:r>
      </w:hyperlink>
    </w:p>
    <w:p w14:paraId="3CF089B7" w14:textId="65553B7E" w:rsidR="00BE5392" w:rsidRDefault="00BE5392">
      <w:pPr>
        <w:pStyle w:val="TDC5"/>
        <w:tabs>
          <w:tab w:val="left" w:pos="1111"/>
          <w:tab w:val="right" w:leader="dot" w:pos="9628"/>
        </w:tabs>
        <w:rPr>
          <w:rFonts w:eastAsiaTheme="minorEastAsia" w:cstheme="minorBidi"/>
          <w:noProof/>
        </w:rPr>
      </w:pPr>
      <w:hyperlink w:anchor="_Toc127522878" w:history="1">
        <w:r w:rsidRPr="00FE5601">
          <w:rPr>
            <w:rStyle w:val="Hipervnculo"/>
            <w:noProof/>
          </w:rPr>
          <w:t>6.2.3.10.2</w:t>
        </w:r>
        <w:r>
          <w:rPr>
            <w:rFonts w:eastAsiaTheme="minorEastAsia" w:cstheme="minorBidi"/>
            <w:noProof/>
          </w:rPr>
          <w:tab/>
        </w:r>
        <w:r w:rsidRPr="00FE5601">
          <w:rPr>
            <w:rStyle w:val="Hipervnculo"/>
            <w:noProof/>
          </w:rPr>
          <w:t>Ejemplos correctos e incorrectos de FOREIGN KEY que provienen de PRIMARY KEY formada por más de un atributo</w:t>
        </w:r>
        <w:r>
          <w:rPr>
            <w:noProof/>
            <w:webHidden/>
          </w:rPr>
          <w:tab/>
        </w:r>
        <w:r>
          <w:rPr>
            <w:noProof/>
            <w:webHidden/>
          </w:rPr>
          <w:fldChar w:fldCharType="begin"/>
        </w:r>
        <w:r>
          <w:rPr>
            <w:noProof/>
            <w:webHidden/>
          </w:rPr>
          <w:instrText xml:space="preserve"> PAGEREF _Toc127522878 \h </w:instrText>
        </w:r>
        <w:r>
          <w:rPr>
            <w:noProof/>
            <w:webHidden/>
          </w:rPr>
        </w:r>
        <w:r>
          <w:rPr>
            <w:noProof/>
            <w:webHidden/>
          </w:rPr>
          <w:fldChar w:fldCharType="separate"/>
        </w:r>
        <w:r>
          <w:rPr>
            <w:noProof/>
            <w:webHidden/>
          </w:rPr>
          <w:t>33</w:t>
        </w:r>
        <w:r>
          <w:rPr>
            <w:noProof/>
            <w:webHidden/>
          </w:rPr>
          <w:fldChar w:fldCharType="end"/>
        </w:r>
      </w:hyperlink>
    </w:p>
    <w:p w14:paraId="72E0088B" w14:textId="266F838B" w:rsidR="00BE5392" w:rsidRDefault="00BE5392">
      <w:pPr>
        <w:pStyle w:val="TDC5"/>
        <w:tabs>
          <w:tab w:val="left" w:pos="1111"/>
          <w:tab w:val="right" w:leader="dot" w:pos="9628"/>
        </w:tabs>
        <w:rPr>
          <w:rFonts w:eastAsiaTheme="minorEastAsia" w:cstheme="minorBidi"/>
          <w:noProof/>
        </w:rPr>
      </w:pPr>
      <w:hyperlink w:anchor="_Toc127522879" w:history="1">
        <w:r w:rsidRPr="00FE5601">
          <w:rPr>
            <w:rStyle w:val="Hipervnculo"/>
            <w:noProof/>
          </w:rPr>
          <w:t>6.2.3.10.3</w:t>
        </w:r>
        <w:r>
          <w:rPr>
            <w:rFonts w:eastAsiaTheme="minorEastAsia" w:cstheme="minorBidi"/>
            <w:noProof/>
          </w:rPr>
          <w:tab/>
        </w:r>
        <w:r w:rsidRPr="00FE5601">
          <w:rPr>
            <w:rStyle w:val="Hipervnculo"/>
            <w:noProof/>
          </w:rPr>
          <w:t>Ejemplos correctos e incorrectos de FOREIGN KEY que provienden de PRIMARY KEY formada por más de un atributo</w:t>
        </w:r>
        <w:r>
          <w:rPr>
            <w:noProof/>
            <w:webHidden/>
          </w:rPr>
          <w:tab/>
        </w:r>
        <w:r>
          <w:rPr>
            <w:noProof/>
            <w:webHidden/>
          </w:rPr>
          <w:fldChar w:fldCharType="begin"/>
        </w:r>
        <w:r>
          <w:rPr>
            <w:noProof/>
            <w:webHidden/>
          </w:rPr>
          <w:instrText xml:space="preserve"> PAGEREF _Toc127522879 \h </w:instrText>
        </w:r>
        <w:r>
          <w:rPr>
            <w:noProof/>
            <w:webHidden/>
          </w:rPr>
        </w:r>
        <w:r>
          <w:rPr>
            <w:noProof/>
            <w:webHidden/>
          </w:rPr>
          <w:fldChar w:fldCharType="separate"/>
        </w:r>
        <w:r>
          <w:rPr>
            <w:noProof/>
            <w:webHidden/>
          </w:rPr>
          <w:t>33</w:t>
        </w:r>
        <w:r>
          <w:rPr>
            <w:noProof/>
            <w:webHidden/>
          </w:rPr>
          <w:fldChar w:fldCharType="end"/>
        </w:r>
      </w:hyperlink>
    </w:p>
    <w:p w14:paraId="17B4BF40" w14:textId="7DCCC849" w:rsidR="00BE5392" w:rsidRDefault="00BE5392">
      <w:pPr>
        <w:pStyle w:val="TDC4"/>
        <w:tabs>
          <w:tab w:val="left" w:pos="954"/>
          <w:tab w:val="right" w:leader="dot" w:pos="9628"/>
        </w:tabs>
        <w:rPr>
          <w:rFonts w:eastAsiaTheme="minorEastAsia" w:cstheme="minorBidi"/>
          <w:noProof/>
        </w:rPr>
      </w:pPr>
      <w:hyperlink w:anchor="_Toc127522880" w:history="1">
        <w:r w:rsidRPr="00FE5601">
          <w:rPr>
            <w:rStyle w:val="Hipervnculo"/>
            <w:b/>
            <w:noProof/>
          </w:rPr>
          <w:t>6.2.3.11</w:t>
        </w:r>
        <w:r>
          <w:rPr>
            <w:rFonts w:eastAsiaTheme="minorEastAsia" w:cstheme="minorBidi"/>
            <w:noProof/>
          </w:rPr>
          <w:tab/>
        </w:r>
        <w:r w:rsidRPr="00FE5601">
          <w:rPr>
            <w:rStyle w:val="Hipervnculo"/>
            <w:noProof/>
          </w:rPr>
          <w:t>NULL / NOT NULL</w:t>
        </w:r>
        <w:r>
          <w:rPr>
            <w:noProof/>
            <w:webHidden/>
          </w:rPr>
          <w:tab/>
        </w:r>
        <w:r>
          <w:rPr>
            <w:noProof/>
            <w:webHidden/>
          </w:rPr>
          <w:fldChar w:fldCharType="begin"/>
        </w:r>
        <w:r>
          <w:rPr>
            <w:noProof/>
            <w:webHidden/>
          </w:rPr>
          <w:instrText xml:space="preserve"> PAGEREF _Toc127522880 \h </w:instrText>
        </w:r>
        <w:r>
          <w:rPr>
            <w:noProof/>
            <w:webHidden/>
          </w:rPr>
        </w:r>
        <w:r>
          <w:rPr>
            <w:noProof/>
            <w:webHidden/>
          </w:rPr>
          <w:fldChar w:fldCharType="separate"/>
        </w:r>
        <w:r>
          <w:rPr>
            <w:noProof/>
            <w:webHidden/>
          </w:rPr>
          <w:t>33</w:t>
        </w:r>
        <w:r>
          <w:rPr>
            <w:noProof/>
            <w:webHidden/>
          </w:rPr>
          <w:fldChar w:fldCharType="end"/>
        </w:r>
      </w:hyperlink>
    </w:p>
    <w:p w14:paraId="0C19AC61" w14:textId="30F94E5B" w:rsidR="00BE5392" w:rsidRDefault="00BE5392">
      <w:pPr>
        <w:pStyle w:val="TDC4"/>
        <w:tabs>
          <w:tab w:val="left" w:pos="954"/>
          <w:tab w:val="right" w:leader="dot" w:pos="9628"/>
        </w:tabs>
        <w:rPr>
          <w:rFonts w:eastAsiaTheme="minorEastAsia" w:cstheme="minorBidi"/>
          <w:noProof/>
        </w:rPr>
      </w:pPr>
      <w:hyperlink w:anchor="_Toc127522881" w:history="1">
        <w:r w:rsidRPr="00FE5601">
          <w:rPr>
            <w:rStyle w:val="Hipervnculo"/>
            <w:b/>
            <w:noProof/>
            <w:lang w:val="en-US"/>
          </w:rPr>
          <w:t>6.2.3.12</w:t>
        </w:r>
        <w:r>
          <w:rPr>
            <w:rFonts w:eastAsiaTheme="minorEastAsia" w:cstheme="minorBidi"/>
            <w:noProof/>
          </w:rPr>
          <w:tab/>
        </w:r>
        <w:r w:rsidRPr="00FE5601">
          <w:rPr>
            <w:rStyle w:val="Hipervnculo"/>
            <w:noProof/>
            <w:lang w:val="en-US"/>
          </w:rPr>
          <w:t>DEFAULT</w:t>
        </w:r>
        <w:r>
          <w:rPr>
            <w:noProof/>
            <w:webHidden/>
          </w:rPr>
          <w:tab/>
        </w:r>
        <w:r>
          <w:rPr>
            <w:noProof/>
            <w:webHidden/>
          </w:rPr>
          <w:fldChar w:fldCharType="begin"/>
        </w:r>
        <w:r>
          <w:rPr>
            <w:noProof/>
            <w:webHidden/>
          </w:rPr>
          <w:instrText xml:space="preserve"> PAGEREF _Toc127522881 \h </w:instrText>
        </w:r>
        <w:r>
          <w:rPr>
            <w:noProof/>
            <w:webHidden/>
          </w:rPr>
        </w:r>
        <w:r>
          <w:rPr>
            <w:noProof/>
            <w:webHidden/>
          </w:rPr>
          <w:fldChar w:fldCharType="separate"/>
        </w:r>
        <w:r>
          <w:rPr>
            <w:noProof/>
            <w:webHidden/>
          </w:rPr>
          <w:t>34</w:t>
        </w:r>
        <w:r>
          <w:rPr>
            <w:noProof/>
            <w:webHidden/>
          </w:rPr>
          <w:fldChar w:fldCharType="end"/>
        </w:r>
      </w:hyperlink>
    </w:p>
    <w:p w14:paraId="4FF6CC92" w14:textId="3FFCE5DC" w:rsidR="00BE5392" w:rsidRDefault="00BE5392">
      <w:pPr>
        <w:pStyle w:val="TDC5"/>
        <w:tabs>
          <w:tab w:val="left" w:pos="1111"/>
          <w:tab w:val="right" w:leader="dot" w:pos="9628"/>
        </w:tabs>
        <w:rPr>
          <w:rFonts w:eastAsiaTheme="minorEastAsia" w:cstheme="minorBidi"/>
          <w:noProof/>
        </w:rPr>
      </w:pPr>
      <w:hyperlink w:anchor="_Toc127522882" w:history="1">
        <w:r w:rsidRPr="00FE5601">
          <w:rPr>
            <w:rStyle w:val="Hipervnculo"/>
            <w:noProof/>
          </w:rPr>
          <w:t>6.2.3.12.1</w:t>
        </w:r>
        <w:r>
          <w:rPr>
            <w:rFonts w:eastAsiaTheme="minorEastAsia" w:cstheme="minorBidi"/>
            <w:noProof/>
          </w:rPr>
          <w:tab/>
        </w:r>
        <w:r w:rsidRPr="00FE5601">
          <w:rPr>
            <w:rStyle w:val="Hipervnculo"/>
            <w:noProof/>
          </w:rPr>
          <w:t>Valor implícito por defecto de cada tipo de dato.</w:t>
        </w:r>
        <w:r>
          <w:rPr>
            <w:noProof/>
            <w:webHidden/>
          </w:rPr>
          <w:tab/>
        </w:r>
        <w:r>
          <w:rPr>
            <w:noProof/>
            <w:webHidden/>
          </w:rPr>
          <w:fldChar w:fldCharType="begin"/>
        </w:r>
        <w:r>
          <w:rPr>
            <w:noProof/>
            <w:webHidden/>
          </w:rPr>
          <w:instrText xml:space="preserve"> PAGEREF _Toc127522882 \h </w:instrText>
        </w:r>
        <w:r>
          <w:rPr>
            <w:noProof/>
            <w:webHidden/>
          </w:rPr>
        </w:r>
        <w:r>
          <w:rPr>
            <w:noProof/>
            <w:webHidden/>
          </w:rPr>
          <w:fldChar w:fldCharType="separate"/>
        </w:r>
        <w:r>
          <w:rPr>
            <w:noProof/>
            <w:webHidden/>
          </w:rPr>
          <w:t>35</w:t>
        </w:r>
        <w:r>
          <w:rPr>
            <w:noProof/>
            <w:webHidden/>
          </w:rPr>
          <w:fldChar w:fldCharType="end"/>
        </w:r>
      </w:hyperlink>
    </w:p>
    <w:p w14:paraId="4A12D3E1" w14:textId="24BBE7F8" w:rsidR="00BE5392" w:rsidRDefault="00BE5392">
      <w:pPr>
        <w:pStyle w:val="TDC5"/>
        <w:tabs>
          <w:tab w:val="left" w:pos="1111"/>
          <w:tab w:val="right" w:leader="dot" w:pos="9628"/>
        </w:tabs>
        <w:rPr>
          <w:rFonts w:eastAsiaTheme="minorEastAsia" w:cstheme="minorBidi"/>
          <w:noProof/>
        </w:rPr>
      </w:pPr>
      <w:hyperlink w:anchor="_Toc127522883" w:history="1">
        <w:r w:rsidRPr="00FE5601">
          <w:rPr>
            <w:rStyle w:val="Hipervnculo"/>
            <w:noProof/>
            <w:lang w:val="en-US"/>
          </w:rPr>
          <w:t>6.2.3.12.2</w:t>
        </w:r>
        <w:r>
          <w:rPr>
            <w:rFonts w:eastAsiaTheme="minorEastAsia" w:cstheme="minorBidi"/>
            <w:noProof/>
          </w:rPr>
          <w:tab/>
        </w:r>
        <w:r w:rsidRPr="00FE5601">
          <w:rPr>
            <w:rStyle w:val="Hipervnculo"/>
            <w:noProof/>
            <w:lang w:val="en-US"/>
          </w:rPr>
          <w:t>DATETIME, DATE, TIME, TIMESTAMP: asignar valores DEFAULT</w:t>
        </w:r>
        <w:r>
          <w:rPr>
            <w:noProof/>
            <w:webHidden/>
          </w:rPr>
          <w:tab/>
        </w:r>
        <w:r>
          <w:rPr>
            <w:noProof/>
            <w:webHidden/>
          </w:rPr>
          <w:fldChar w:fldCharType="begin"/>
        </w:r>
        <w:r>
          <w:rPr>
            <w:noProof/>
            <w:webHidden/>
          </w:rPr>
          <w:instrText xml:space="preserve"> PAGEREF _Toc127522883 \h </w:instrText>
        </w:r>
        <w:r>
          <w:rPr>
            <w:noProof/>
            <w:webHidden/>
          </w:rPr>
        </w:r>
        <w:r>
          <w:rPr>
            <w:noProof/>
            <w:webHidden/>
          </w:rPr>
          <w:fldChar w:fldCharType="separate"/>
        </w:r>
        <w:r>
          <w:rPr>
            <w:noProof/>
            <w:webHidden/>
          </w:rPr>
          <w:t>35</w:t>
        </w:r>
        <w:r>
          <w:rPr>
            <w:noProof/>
            <w:webHidden/>
          </w:rPr>
          <w:fldChar w:fldCharType="end"/>
        </w:r>
      </w:hyperlink>
    </w:p>
    <w:p w14:paraId="4F574C95" w14:textId="1CA7D167" w:rsidR="00BE5392" w:rsidRDefault="00BE5392">
      <w:pPr>
        <w:pStyle w:val="TDC4"/>
        <w:tabs>
          <w:tab w:val="left" w:pos="954"/>
          <w:tab w:val="right" w:leader="dot" w:pos="9628"/>
        </w:tabs>
        <w:rPr>
          <w:rFonts w:eastAsiaTheme="minorEastAsia" w:cstheme="minorBidi"/>
          <w:noProof/>
        </w:rPr>
      </w:pPr>
      <w:hyperlink w:anchor="_Toc127522884" w:history="1">
        <w:r w:rsidRPr="00FE5601">
          <w:rPr>
            <w:rStyle w:val="Hipervnculo"/>
            <w:b/>
            <w:noProof/>
          </w:rPr>
          <w:t>6.2.3.13</w:t>
        </w:r>
        <w:r>
          <w:rPr>
            <w:rFonts w:eastAsiaTheme="minorEastAsia" w:cstheme="minorBidi"/>
            <w:noProof/>
          </w:rPr>
          <w:tab/>
        </w:r>
        <w:r w:rsidRPr="00FE5601">
          <w:rPr>
            <w:rStyle w:val="Hipervnculo"/>
            <w:noProof/>
          </w:rPr>
          <w:t>AUTO_INCREMENT = 77</w:t>
        </w:r>
        <w:r>
          <w:rPr>
            <w:noProof/>
            <w:webHidden/>
          </w:rPr>
          <w:tab/>
        </w:r>
        <w:r>
          <w:rPr>
            <w:noProof/>
            <w:webHidden/>
          </w:rPr>
          <w:fldChar w:fldCharType="begin"/>
        </w:r>
        <w:r>
          <w:rPr>
            <w:noProof/>
            <w:webHidden/>
          </w:rPr>
          <w:instrText xml:space="preserve"> PAGEREF _Toc127522884 \h </w:instrText>
        </w:r>
        <w:r>
          <w:rPr>
            <w:noProof/>
            <w:webHidden/>
          </w:rPr>
        </w:r>
        <w:r>
          <w:rPr>
            <w:noProof/>
            <w:webHidden/>
          </w:rPr>
          <w:fldChar w:fldCharType="separate"/>
        </w:r>
        <w:r>
          <w:rPr>
            <w:noProof/>
            <w:webHidden/>
          </w:rPr>
          <w:t>37</w:t>
        </w:r>
        <w:r>
          <w:rPr>
            <w:noProof/>
            <w:webHidden/>
          </w:rPr>
          <w:fldChar w:fldCharType="end"/>
        </w:r>
      </w:hyperlink>
    </w:p>
    <w:p w14:paraId="6321D4E8" w14:textId="0945DB15" w:rsidR="00BE5392" w:rsidRDefault="00BE5392">
      <w:pPr>
        <w:pStyle w:val="TDC4"/>
        <w:tabs>
          <w:tab w:val="left" w:pos="954"/>
          <w:tab w:val="right" w:leader="dot" w:pos="9628"/>
        </w:tabs>
        <w:rPr>
          <w:rFonts w:eastAsiaTheme="minorEastAsia" w:cstheme="minorBidi"/>
          <w:noProof/>
        </w:rPr>
      </w:pPr>
      <w:hyperlink w:anchor="_Toc127522885" w:history="1">
        <w:r w:rsidRPr="00FE5601">
          <w:rPr>
            <w:rStyle w:val="Hipervnculo"/>
            <w:b/>
            <w:noProof/>
            <w:lang w:val="en-US"/>
          </w:rPr>
          <w:t>6.2.3.14</w:t>
        </w:r>
        <w:r>
          <w:rPr>
            <w:rFonts w:eastAsiaTheme="minorEastAsia" w:cstheme="minorBidi"/>
            <w:noProof/>
          </w:rPr>
          <w:tab/>
        </w:r>
        <w:r w:rsidRPr="00FE5601">
          <w:rPr>
            <w:rStyle w:val="Hipervnculo"/>
            <w:noProof/>
            <w:lang w:val="en-US"/>
          </w:rPr>
          <w:t>CHECK</w:t>
        </w:r>
        <w:r>
          <w:rPr>
            <w:noProof/>
            <w:webHidden/>
          </w:rPr>
          <w:tab/>
        </w:r>
        <w:r>
          <w:rPr>
            <w:noProof/>
            <w:webHidden/>
          </w:rPr>
          <w:fldChar w:fldCharType="begin"/>
        </w:r>
        <w:r>
          <w:rPr>
            <w:noProof/>
            <w:webHidden/>
          </w:rPr>
          <w:instrText xml:space="preserve"> PAGEREF _Toc127522885 \h </w:instrText>
        </w:r>
        <w:r>
          <w:rPr>
            <w:noProof/>
            <w:webHidden/>
          </w:rPr>
        </w:r>
        <w:r>
          <w:rPr>
            <w:noProof/>
            <w:webHidden/>
          </w:rPr>
          <w:fldChar w:fldCharType="separate"/>
        </w:r>
        <w:r>
          <w:rPr>
            <w:noProof/>
            <w:webHidden/>
          </w:rPr>
          <w:t>37</w:t>
        </w:r>
        <w:r>
          <w:rPr>
            <w:noProof/>
            <w:webHidden/>
          </w:rPr>
          <w:fldChar w:fldCharType="end"/>
        </w:r>
      </w:hyperlink>
    </w:p>
    <w:p w14:paraId="23F1ADE3" w14:textId="5041C962" w:rsidR="00BE5392" w:rsidRDefault="00BE5392">
      <w:pPr>
        <w:pStyle w:val="TDC3"/>
        <w:tabs>
          <w:tab w:val="left" w:pos="666"/>
          <w:tab w:val="right" w:leader="dot" w:pos="9628"/>
        </w:tabs>
        <w:rPr>
          <w:rFonts w:eastAsiaTheme="minorEastAsia" w:cstheme="minorBidi"/>
          <w:smallCaps w:val="0"/>
          <w:noProof/>
        </w:rPr>
      </w:pPr>
      <w:hyperlink w:anchor="_Toc127522886" w:history="1">
        <w:r w:rsidRPr="00FE5601">
          <w:rPr>
            <w:rStyle w:val="Hipervnculo"/>
            <w:noProof/>
          </w:rPr>
          <w:t>6.2.4</w:t>
        </w:r>
        <w:r>
          <w:rPr>
            <w:rFonts w:eastAsiaTheme="minorEastAsia" w:cstheme="minorBidi"/>
            <w:smallCaps w:val="0"/>
            <w:noProof/>
          </w:rPr>
          <w:tab/>
        </w:r>
        <w:r w:rsidRPr="00FE5601">
          <w:rPr>
            <w:rStyle w:val="Hipervnculo"/>
            <w:noProof/>
          </w:rPr>
          <w:t>Comandos para añadir, modificar, borrar CHECKS</w:t>
        </w:r>
        <w:r>
          <w:rPr>
            <w:noProof/>
            <w:webHidden/>
          </w:rPr>
          <w:tab/>
        </w:r>
        <w:r>
          <w:rPr>
            <w:noProof/>
            <w:webHidden/>
          </w:rPr>
          <w:fldChar w:fldCharType="begin"/>
        </w:r>
        <w:r>
          <w:rPr>
            <w:noProof/>
            <w:webHidden/>
          </w:rPr>
          <w:instrText xml:space="preserve"> PAGEREF _Toc127522886 \h </w:instrText>
        </w:r>
        <w:r>
          <w:rPr>
            <w:noProof/>
            <w:webHidden/>
          </w:rPr>
        </w:r>
        <w:r>
          <w:rPr>
            <w:noProof/>
            <w:webHidden/>
          </w:rPr>
          <w:fldChar w:fldCharType="separate"/>
        </w:r>
        <w:r>
          <w:rPr>
            <w:noProof/>
            <w:webHidden/>
          </w:rPr>
          <w:t>38</w:t>
        </w:r>
        <w:r>
          <w:rPr>
            <w:noProof/>
            <w:webHidden/>
          </w:rPr>
          <w:fldChar w:fldCharType="end"/>
        </w:r>
      </w:hyperlink>
    </w:p>
    <w:p w14:paraId="09A89CA2" w14:textId="6C384D1C" w:rsidR="00BE5392" w:rsidRDefault="00BE5392">
      <w:pPr>
        <w:pStyle w:val="TDC4"/>
        <w:tabs>
          <w:tab w:val="left" w:pos="842"/>
          <w:tab w:val="right" w:leader="dot" w:pos="9628"/>
        </w:tabs>
        <w:rPr>
          <w:rFonts w:eastAsiaTheme="minorEastAsia" w:cstheme="minorBidi"/>
          <w:noProof/>
        </w:rPr>
      </w:pPr>
      <w:hyperlink w:anchor="_Toc127522887" w:history="1">
        <w:r w:rsidRPr="00FE5601">
          <w:rPr>
            <w:rStyle w:val="Hipervnculo"/>
            <w:b/>
            <w:noProof/>
            <w:lang w:val="en-US"/>
          </w:rPr>
          <w:t>6.2.4.1</w:t>
        </w:r>
        <w:r>
          <w:rPr>
            <w:rFonts w:eastAsiaTheme="minorEastAsia" w:cstheme="minorBidi"/>
            <w:noProof/>
          </w:rPr>
          <w:tab/>
        </w:r>
        <w:r w:rsidRPr="00FE5601">
          <w:rPr>
            <w:rStyle w:val="Hipervnculo"/>
            <w:noProof/>
            <w:lang w:val="en-US"/>
          </w:rPr>
          <w:t>CHECK TABLE</w:t>
        </w:r>
        <w:r>
          <w:rPr>
            <w:noProof/>
            <w:webHidden/>
          </w:rPr>
          <w:tab/>
        </w:r>
        <w:r>
          <w:rPr>
            <w:noProof/>
            <w:webHidden/>
          </w:rPr>
          <w:fldChar w:fldCharType="begin"/>
        </w:r>
        <w:r>
          <w:rPr>
            <w:noProof/>
            <w:webHidden/>
          </w:rPr>
          <w:instrText xml:space="preserve"> PAGEREF _Toc127522887 \h </w:instrText>
        </w:r>
        <w:r>
          <w:rPr>
            <w:noProof/>
            <w:webHidden/>
          </w:rPr>
        </w:r>
        <w:r>
          <w:rPr>
            <w:noProof/>
            <w:webHidden/>
          </w:rPr>
          <w:fldChar w:fldCharType="separate"/>
        </w:r>
        <w:r>
          <w:rPr>
            <w:noProof/>
            <w:webHidden/>
          </w:rPr>
          <w:t>38</w:t>
        </w:r>
        <w:r>
          <w:rPr>
            <w:noProof/>
            <w:webHidden/>
          </w:rPr>
          <w:fldChar w:fldCharType="end"/>
        </w:r>
      </w:hyperlink>
    </w:p>
    <w:p w14:paraId="248DAB0D" w14:textId="0026ACA5" w:rsidR="00BE5392" w:rsidRDefault="00BE5392">
      <w:pPr>
        <w:pStyle w:val="TDC4"/>
        <w:tabs>
          <w:tab w:val="left" w:pos="842"/>
          <w:tab w:val="right" w:leader="dot" w:pos="9628"/>
        </w:tabs>
        <w:rPr>
          <w:rFonts w:eastAsiaTheme="minorEastAsia" w:cstheme="minorBidi"/>
          <w:noProof/>
        </w:rPr>
      </w:pPr>
      <w:hyperlink w:anchor="_Toc127522888" w:history="1">
        <w:r w:rsidRPr="00FE5601">
          <w:rPr>
            <w:rStyle w:val="Hipervnculo"/>
            <w:b/>
            <w:noProof/>
          </w:rPr>
          <w:t>6.2.4.2</w:t>
        </w:r>
        <w:r>
          <w:rPr>
            <w:rFonts w:eastAsiaTheme="minorEastAsia" w:cstheme="minorBidi"/>
            <w:noProof/>
          </w:rPr>
          <w:tab/>
        </w:r>
        <w:r w:rsidRPr="00FE5601">
          <w:rPr>
            <w:rStyle w:val="Hipervnculo"/>
            <w:noProof/>
          </w:rPr>
          <w:t>CREAR UNA COPIA DE UNA TABLA</w:t>
        </w:r>
        <w:r>
          <w:rPr>
            <w:noProof/>
            <w:webHidden/>
          </w:rPr>
          <w:tab/>
        </w:r>
        <w:r>
          <w:rPr>
            <w:noProof/>
            <w:webHidden/>
          </w:rPr>
          <w:fldChar w:fldCharType="begin"/>
        </w:r>
        <w:r>
          <w:rPr>
            <w:noProof/>
            <w:webHidden/>
          </w:rPr>
          <w:instrText xml:space="preserve"> PAGEREF _Toc127522888 \h </w:instrText>
        </w:r>
        <w:r>
          <w:rPr>
            <w:noProof/>
            <w:webHidden/>
          </w:rPr>
        </w:r>
        <w:r>
          <w:rPr>
            <w:noProof/>
            <w:webHidden/>
          </w:rPr>
          <w:fldChar w:fldCharType="separate"/>
        </w:r>
        <w:r>
          <w:rPr>
            <w:noProof/>
            <w:webHidden/>
          </w:rPr>
          <w:t>39</w:t>
        </w:r>
        <w:r>
          <w:rPr>
            <w:noProof/>
            <w:webHidden/>
          </w:rPr>
          <w:fldChar w:fldCharType="end"/>
        </w:r>
      </w:hyperlink>
    </w:p>
    <w:p w14:paraId="69E7CE0A" w14:textId="265BF1E6" w:rsidR="00BE5392" w:rsidRDefault="00BE5392">
      <w:pPr>
        <w:pStyle w:val="TDC3"/>
        <w:tabs>
          <w:tab w:val="left" w:pos="666"/>
          <w:tab w:val="right" w:leader="dot" w:pos="9628"/>
        </w:tabs>
        <w:rPr>
          <w:rFonts w:eastAsiaTheme="minorEastAsia" w:cstheme="minorBidi"/>
          <w:smallCaps w:val="0"/>
          <w:noProof/>
        </w:rPr>
      </w:pPr>
      <w:hyperlink w:anchor="_Toc127522889" w:history="1">
        <w:r w:rsidRPr="00FE5601">
          <w:rPr>
            <w:rStyle w:val="Hipervnculo"/>
            <w:noProof/>
          </w:rPr>
          <w:t>6.2.5</w:t>
        </w:r>
        <w:r>
          <w:rPr>
            <w:rFonts w:eastAsiaTheme="minorEastAsia" w:cstheme="minorBidi"/>
            <w:smallCaps w:val="0"/>
            <w:noProof/>
          </w:rPr>
          <w:tab/>
        </w:r>
        <w:r w:rsidRPr="00FE5601">
          <w:rPr>
            <w:rStyle w:val="Hipervnculo"/>
            <w:noProof/>
          </w:rPr>
          <w:t>DROP TABLE</w:t>
        </w:r>
        <w:r>
          <w:rPr>
            <w:noProof/>
            <w:webHidden/>
          </w:rPr>
          <w:tab/>
        </w:r>
        <w:r>
          <w:rPr>
            <w:noProof/>
            <w:webHidden/>
          </w:rPr>
          <w:fldChar w:fldCharType="begin"/>
        </w:r>
        <w:r>
          <w:rPr>
            <w:noProof/>
            <w:webHidden/>
          </w:rPr>
          <w:instrText xml:space="preserve"> PAGEREF _Toc127522889 \h </w:instrText>
        </w:r>
        <w:r>
          <w:rPr>
            <w:noProof/>
            <w:webHidden/>
          </w:rPr>
        </w:r>
        <w:r>
          <w:rPr>
            <w:noProof/>
            <w:webHidden/>
          </w:rPr>
          <w:fldChar w:fldCharType="separate"/>
        </w:r>
        <w:r>
          <w:rPr>
            <w:noProof/>
            <w:webHidden/>
          </w:rPr>
          <w:t>39</w:t>
        </w:r>
        <w:r>
          <w:rPr>
            <w:noProof/>
            <w:webHidden/>
          </w:rPr>
          <w:fldChar w:fldCharType="end"/>
        </w:r>
      </w:hyperlink>
    </w:p>
    <w:p w14:paraId="7CD837EF" w14:textId="0043823E" w:rsidR="00BE5392" w:rsidRDefault="00BE5392">
      <w:pPr>
        <w:pStyle w:val="TDC3"/>
        <w:tabs>
          <w:tab w:val="left" w:pos="666"/>
          <w:tab w:val="right" w:leader="dot" w:pos="9628"/>
        </w:tabs>
        <w:rPr>
          <w:rFonts w:eastAsiaTheme="minorEastAsia" w:cstheme="minorBidi"/>
          <w:smallCaps w:val="0"/>
          <w:noProof/>
        </w:rPr>
      </w:pPr>
      <w:hyperlink w:anchor="_Toc127522890" w:history="1">
        <w:r w:rsidRPr="00FE5601">
          <w:rPr>
            <w:rStyle w:val="Hipervnculo"/>
            <w:noProof/>
          </w:rPr>
          <w:t>6.2.6</w:t>
        </w:r>
        <w:r>
          <w:rPr>
            <w:rFonts w:eastAsiaTheme="minorEastAsia" w:cstheme="minorBidi"/>
            <w:smallCaps w:val="0"/>
            <w:noProof/>
          </w:rPr>
          <w:tab/>
        </w:r>
        <w:r w:rsidRPr="00FE5601">
          <w:rPr>
            <w:rStyle w:val="Hipervnculo"/>
            <w:noProof/>
          </w:rPr>
          <w:t>Copiar una BD / Cambiar el nombre de una base de datos (importar una BD desde un script SQL), hacer backup de una BD</w:t>
        </w:r>
        <w:r>
          <w:rPr>
            <w:noProof/>
            <w:webHidden/>
          </w:rPr>
          <w:tab/>
        </w:r>
        <w:r>
          <w:rPr>
            <w:noProof/>
            <w:webHidden/>
          </w:rPr>
          <w:fldChar w:fldCharType="begin"/>
        </w:r>
        <w:r>
          <w:rPr>
            <w:noProof/>
            <w:webHidden/>
          </w:rPr>
          <w:instrText xml:space="preserve"> PAGEREF _Toc127522890 \h </w:instrText>
        </w:r>
        <w:r>
          <w:rPr>
            <w:noProof/>
            <w:webHidden/>
          </w:rPr>
        </w:r>
        <w:r>
          <w:rPr>
            <w:noProof/>
            <w:webHidden/>
          </w:rPr>
          <w:fldChar w:fldCharType="separate"/>
        </w:r>
        <w:r>
          <w:rPr>
            <w:noProof/>
            <w:webHidden/>
          </w:rPr>
          <w:t>39</w:t>
        </w:r>
        <w:r>
          <w:rPr>
            <w:noProof/>
            <w:webHidden/>
          </w:rPr>
          <w:fldChar w:fldCharType="end"/>
        </w:r>
      </w:hyperlink>
    </w:p>
    <w:p w14:paraId="0DE6D805" w14:textId="07F6799D" w:rsidR="00BE5392" w:rsidRDefault="00BE5392">
      <w:pPr>
        <w:pStyle w:val="TDC3"/>
        <w:tabs>
          <w:tab w:val="left" w:pos="666"/>
          <w:tab w:val="right" w:leader="dot" w:pos="9628"/>
        </w:tabs>
        <w:rPr>
          <w:rFonts w:eastAsiaTheme="minorEastAsia" w:cstheme="minorBidi"/>
          <w:smallCaps w:val="0"/>
          <w:noProof/>
        </w:rPr>
      </w:pPr>
      <w:hyperlink w:anchor="_Toc127522891" w:history="1">
        <w:r w:rsidRPr="00FE5601">
          <w:rPr>
            <w:rStyle w:val="Hipervnculo"/>
            <w:noProof/>
          </w:rPr>
          <w:t>6.2.7</w:t>
        </w:r>
        <w:r>
          <w:rPr>
            <w:rFonts w:eastAsiaTheme="minorEastAsia" w:cstheme="minorBidi"/>
            <w:smallCaps w:val="0"/>
            <w:noProof/>
          </w:rPr>
          <w:tab/>
        </w:r>
        <w:r w:rsidRPr="00FE5601">
          <w:rPr>
            <w:rStyle w:val="Hipervnculo"/>
            <w:noProof/>
          </w:rPr>
          <w:t>Longitud máxima de los identificadores:</w:t>
        </w:r>
        <w:r>
          <w:rPr>
            <w:noProof/>
            <w:webHidden/>
          </w:rPr>
          <w:tab/>
        </w:r>
        <w:r>
          <w:rPr>
            <w:noProof/>
            <w:webHidden/>
          </w:rPr>
          <w:fldChar w:fldCharType="begin"/>
        </w:r>
        <w:r>
          <w:rPr>
            <w:noProof/>
            <w:webHidden/>
          </w:rPr>
          <w:instrText xml:space="preserve"> PAGEREF _Toc127522891 \h </w:instrText>
        </w:r>
        <w:r>
          <w:rPr>
            <w:noProof/>
            <w:webHidden/>
          </w:rPr>
        </w:r>
        <w:r>
          <w:rPr>
            <w:noProof/>
            <w:webHidden/>
          </w:rPr>
          <w:fldChar w:fldCharType="separate"/>
        </w:r>
        <w:r>
          <w:rPr>
            <w:noProof/>
            <w:webHidden/>
          </w:rPr>
          <w:t>40</w:t>
        </w:r>
        <w:r>
          <w:rPr>
            <w:noProof/>
            <w:webHidden/>
          </w:rPr>
          <w:fldChar w:fldCharType="end"/>
        </w:r>
      </w:hyperlink>
    </w:p>
    <w:p w14:paraId="6BF9E598" w14:textId="1DCBB36A" w:rsidR="00BE5392" w:rsidRDefault="00BE5392">
      <w:pPr>
        <w:pStyle w:val="TDC3"/>
        <w:tabs>
          <w:tab w:val="left" w:pos="666"/>
          <w:tab w:val="right" w:leader="dot" w:pos="9628"/>
        </w:tabs>
        <w:rPr>
          <w:rFonts w:eastAsiaTheme="minorEastAsia" w:cstheme="minorBidi"/>
          <w:smallCaps w:val="0"/>
          <w:noProof/>
        </w:rPr>
      </w:pPr>
      <w:hyperlink w:anchor="_Toc127522892" w:history="1">
        <w:r w:rsidRPr="00FE5601">
          <w:rPr>
            <w:rStyle w:val="Hipervnculo"/>
            <w:noProof/>
            <w:lang w:val="en-US"/>
          </w:rPr>
          <w:t>6.2.8</w:t>
        </w:r>
        <w:r>
          <w:rPr>
            <w:rFonts w:eastAsiaTheme="minorEastAsia" w:cstheme="minorBidi"/>
            <w:smallCaps w:val="0"/>
            <w:noProof/>
          </w:rPr>
          <w:tab/>
        </w:r>
        <w:r w:rsidRPr="00FE5601">
          <w:rPr>
            <w:rStyle w:val="Hipervnculo"/>
            <w:noProof/>
            <w:lang w:val="en-US"/>
          </w:rPr>
          <w:t>Storage Engines</w:t>
        </w:r>
        <w:r>
          <w:rPr>
            <w:noProof/>
            <w:webHidden/>
          </w:rPr>
          <w:tab/>
        </w:r>
        <w:r>
          <w:rPr>
            <w:noProof/>
            <w:webHidden/>
          </w:rPr>
          <w:fldChar w:fldCharType="begin"/>
        </w:r>
        <w:r>
          <w:rPr>
            <w:noProof/>
            <w:webHidden/>
          </w:rPr>
          <w:instrText xml:space="preserve"> PAGEREF _Toc127522892 \h </w:instrText>
        </w:r>
        <w:r>
          <w:rPr>
            <w:noProof/>
            <w:webHidden/>
          </w:rPr>
        </w:r>
        <w:r>
          <w:rPr>
            <w:noProof/>
            <w:webHidden/>
          </w:rPr>
          <w:fldChar w:fldCharType="separate"/>
        </w:r>
        <w:r>
          <w:rPr>
            <w:noProof/>
            <w:webHidden/>
          </w:rPr>
          <w:t>40</w:t>
        </w:r>
        <w:r>
          <w:rPr>
            <w:noProof/>
            <w:webHidden/>
          </w:rPr>
          <w:fldChar w:fldCharType="end"/>
        </w:r>
      </w:hyperlink>
    </w:p>
    <w:p w14:paraId="6CE9F7BF" w14:textId="46BFD60D" w:rsidR="00BE5392" w:rsidRDefault="00BE5392">
      <w:pPr>
        <w:pStyle w:val="TDC4"/>
        <w:tabs>
          <w:tab w:val="left" w:pos="842"/>
          <w:tab w:val="right" w:leader="dot" w:pos="9628"/>
        </w:tabs>
        <w:rPr>
          <w:rFonts w:eastAsiaTheme="minorEastAsia" w:cstheme="minorBidi"/>
          <w:noProof/>
        </w:rPr>
      </w:pPr>
      <w:hyperlink w:anchor="_Toc127522893" w:history="1">
        <w:r w:rsidRPr="00FE5601">
          <w:rPr>
            <w:rStyle w:val="Hipervnculo"/>
            <w:b/>
            <w:noProof/>
            <w:lang w:val="en-US"/>
          </w:rPr>
          <w:t>6.2.8.1</w:t>
        </w:r>
        <w:r>
          <w:rPr>
            <w:rFonts w:eastAsiaTheme="minorEastAsia" w:cstheme="minorBidi"/>
            <w:noProof/>
          </w:rPr>
          <w:tab/>
        </w:r>
        <w:r w:rsidRPr="00FE5601">
          <w:rPr>
            <w:rStyle w:val="Hipervnculo"/>
            <w:noProof/>
            <w:lang w:val="en-US"/>
          </w:rPr>
          <w:t>InnoDB</w:t>
        </w:r>
        <w:r>
          <w:rPr>
            <w:noProof/>
            <w:webHidden/>
          </w:rPr>
          <w:tab/>
        </w:r>
        <w:r>
          <w:rPr>
            <w:noProof/>
            <w:webHidden/>
          </w:rPr>
          <w:fldChar w:fldCharType="begin"/>
        </w:r>
        <w:r>
          <w:rPr>
            <w:noProof/>
            <w:webHidden/>
          </w:rPr>
          <w:instrText xml:space="preserve"> PAGEREF _Toc127522893 \h </w:instrText>
        </w:r>
        <w:r>
          <w:rPr>
            <w:noProof/>
            <w:webHidden/>
          </w:rPr>
        </w:r>
        <w:r>
          <w:rPr>
            <w:noProof/>
            <w:webHidden/>
          </w:rPr>
          <w:fldChar w:fldCharType="separate"/>
        </w:r>
        <w:r>
          <w:rPr>
            <w:noProof/>
            <w:webHidden/>
          </w:rPr>
          <w:t>40</w:t>
        </w:r>
        <w:r>
          <w:rPr>
            <w:noProof/>
            <w:webHidden/>
          </w:rPr>
          <w:fldChar w:fldCharType="end"/>
        </w:r>
      </w:hyperlink>
    </w:p>
    <w:p w14:paraId="66D23A38" w14:textId="19EAAB74" w:rsidR="00BE5392" w:rsidRDefault="00BE5392">
      <w:pPr>
        <w:pStyle w:val="TDC4"/>
        <w:tabs>
          <w:tab w:val="left" w:pos="842"/>
          <w:tab w:val="right" w:leader="dot" w:pos="9628"/>
        </w:tabs>
        <w:rPr>
          <w:rFonts w:eastAsiaTheme="minorEastAsia" w:cstheme="minorBidi"/>
          <w:noProof/>
        </w:rPr>
      </w:pPr>
      <w:hyperlink w:anchor="_Toc127522894" w:history="1">
        <w:r w:rsidRPr="00FE5601">
          <w:rPr>
            <w:rStyle w:val="Hipervnculo"/>
            <w:b/>
            <w:noProof/>
            <w:lang w:val="en-US"/>
          </w:rPr>
          <w:t>6.2.8.2</w:t>
        </w:r>
        <w:r>
          <w:rPr>
            <w:rFonts w:eastAsiaTheme="minorEastAsia" w:cstheme="minorBidi"/>
            <w:noProof/>
          </w:rPr>
          <w:tab/>
        </w:r>
        <w:r w:rsidRPr="00FE5601">
          <w:rPr>
            <w:rStyle w:val="Hipervnculo"/>
            <w:noProof/>
            <w:lang w:val="en-US"/>
          </w:rPr>
          <w:t>MyISAM Storage Engine</w:t>
        </w:r>
        <w:r>
          <w:rPr>
            <w:noProof/>
            <w:webHidden/>
          </w:rPr>
          <w:tab/>
        </w:r>
        <w:r>
          <w:rPr>
            <w:noProof/>
            <w:webHidden/>
          </w:rPr>
          <w:fldChar w:fldCharType="begin"/>
        </w:r>
        <w:r>
          <w:rPr>
            <w:noProof/>
            <w:webHidden/>
          </w:rPr>
          <w:instrText xml:space="preserve"> PAGEREF _Toc127522894 \h </w:instrText>
        </w:r>
        <w:r>
          <w:rPr>
            <w:noProof/>
            <w:webHidden/>
          </w:rPr>
        </w:r>
        <w:r>
          <w:rPr>
            <w:noProof/>
            <w:webHidden/>
          </w:rPr>
          <w:fldChar w:fldCharType="separate"/>
        </w:r>
        <w:r>
          <w:rPr>
            <w:noProof/>
            <w:webHidden/>
          </w:rPr>
          <w:t>40</w:t>
        </w:r>
        <w:r>
          <w:rPr>
            <w:noProof/>
            <w:webHidden/>
          </w:rPr>
          <w:fldChar w:fldCharType="end"/>
        </w:r>
      </w:hyperlink>
    </w:p>
    <w:p w14:paraId="2A105C79" w14:textId="1891133E" w:rsidR="00BE5392" w:rsidRDefault="00BE5392">
      <w:pPr>
        <w:pStyle w:val="TDC4"/>
        <w:tabs>
          <w:tab w:val="left" w:pos="842"/>
          <w:tab w:val="right" w:leader="dot" w:pos="9628"/>
        </w:tabs>
        <w:rPr>
          <w:rFonts w:eastAsiaTheme="minorEastAsia" w:cstheme="minorBidi"/>
          <w:noProof/>
        </w:rPr>
      </w:pPr>
      <w:hyperlink w:anchor="_Toc127522895" w:history="1">
        <w:r w:rsidRPr="00FE5601">
          <w:rPr>
            <w:rStyle w:val="Hipervnculo"/>
            <w:b/>
            <w:noProof/>
            <w:lang w:val="en-US"/>
          </w:rPr>
          <w:t>6.2.8.3</w:t>
        </w:r>
        <w:r>
          <w:rPr>
            <w:rFonts w:eastAsiaTheme="minorEastAsia" w:cstheme="minorBidi"/>
            <w:noProof/>
          </w:rPr>
          <w:tab/>
        </w:r>
        <w:r w:rsidRPr="00FE5601">
          <w:rPr>
            <w:rStyle w:val="Hipervnculo"/>
            <w:noProof/>
            <w:lang w:val="en-US"/>
          </w:rPr>
          <w:t>MEMORY Storage Engine</w:t>
        </w:r>
        <w:r>
          <w:rPr>
            <w:noProof/>
            <w:webHidden/>
          </w:rPr>
          <w:tab/>
        </w:r>
        <w:r>
          <w:rPr>
            <w:noProof/>
            <w:webHidden/>
          </w:rPr>
          <w:fldChar w:fldCharType="begin"/>
        </w:r>
        <w:r>
          <w:rPr>
            <w:noProof/>
            <w:webHidden/>
          </w:rPr>
          <w:instrText xml:space="preserve"> PAGEREF _Toc127522895 \h </w:instrText>
        </w:r>
        <w:r>
          <w:rPr>
            <w:noProof/>
            <w:webHidden/>
          </w:rPr>
        </w:r>
        <w:r>
          <w:rPr>
            <w:noProof/>
            <w:webHidden/>
          </w:rPr>
          <w:fldChar w:fldCharType="separate"/>
        </w:r>
        <w:r>
          <w:rPr>
            <w:noProof/>
            <w:webHidden/>
          </w:rPr>
          <w:t>41</w:t>
        </w:r>
        <w:r>
          <w:rPr>
            <w:noProof/>
            <w:webHidden/>
          </w:rPr>
          <w:fldChar w:fldCharType="end"/>
        </w:r>
      </w:hyperlink>
    </w:p>
    <w:p w14:paraId="50B85789" w14:textId="6AF8D663" w:rsidR="00BE5392" w:rsidRDefault="00BE5392">
      <w:pPr>
        <w:pStyle w:val="TDC3"/>
        <w:tabs>
          <w:tab w:val="left" w:pos="666"/>
          <w:tab w:val="right" w:leader="dot" w:pos="9628"/>
        </w:tabs>
        <w:rPr>
          <w:rFonts w:eastAsiaTheme="minorEastAsia" w:cstheme="minorBidi"/>
          <w:smallCaps w:val="0"/>
          <w:noProof/>
        </w:rPr>
      </w:pPr>
      <w:hyperlink w:anchor="_Toc127522896" w:history="1">
        <w:r w:rsidRPr="00FE5601">
          <w:rPr>
            <w:rStyle w:val="Hipervnculo"/>
            <w:noProof/>
            <w:lang w:val="en-US"/>
          </w:rPr>
          <w:t>6.2.9</w:t>
        </w:r>
        <w:r>
          <w:rPr>
            <w:rFonts w:eastAsiaTheme="minorEastAsia" w:cstheme="minorBidi"/>
            <w:smallCaps w:val="0"/>
            <w:noProof/>
          </w:rPr>
          <w:tab/>
        </w:r>
        <w:r w:rsidRPr="00FE5601">
          <w:rPr>
            <w:rStyle w:val="Hipervnculo"/>
            <w:noProof/>
            <w:lang w:val="en-US"/>
          </w:rPr>
          <w:t>Partitions</w:t>
        </w:r>
        <w:r>
          <w:rPr>
            <w:noProof/>
            <w:webHidden/>
          </w:rPr>
          <w:tab/>
        </w:r>
        <w:r>
          <w:rPr>
            <w:noProof/>
            <w:webHidden/>
          </w:rPr>
          <w:fldChar w:fldCharType="begin"/>
        </w:r>
        <w:r>
          <w:rPr>
            <w:noProof/>
            <w:webHidden/>
          </w:rPr>
          <w:instrText xml:space="preserve"> PAGEREF _Toc127522896 \h </w:instrText>
        </w:r>
        <w:r>
          <w:rPr>
            <w:noProof/>
            <w:webHidden/>
          </w:rPr>
        </w:r>
        <w:r>
          <w:rPr>
            <w:noProof/>
            <w:webHidden/>
          </w:rPr>
          <w:fldChar w:fldCharType="separate"/>
        </w:r>
        <w:r>
          <w:rPr>
            <w:noProof/>
            <w:webHidden/>
          </w:rPr>
          <w:t>41</w:t>
        </w:r>
        <w:r>
          <w:rPr>
            <w:noProof/>
            <w:webHidden/>
          </w:rPr>
          <w:fldChar w:fldCharType="end"/>
        </w:r>
      </w:hyperlink>
    </w:p>
    <w:p w14:paraId="4B030AD8" w14:textId="5EADD307" w:rsidR="00BE5392" w:rsidRDefault="00BE5392">
      <w:pPr>
        <w:pStyle w:val="TDC2"/>
        <w:tabs>
          <w:tab w:val="left" w:pos="502"/>
          <w:tab w:val="right" w:leader="dot" w:pos="9628"/>
        </w:tabs>
        <w:rPr>
          <w:rFonts w:eastAsiaTheme="minorEastAsia" w:cstheme="minorBidi"/>
          <w:b w:val="0"/>
          <w:bCs w:val="0"/>
          <w:smallCaps w:val="0"/>
          <w:noProof/>
        </w:rPr>
      </w:pPr>
      <w:hyperlink w:anchor="_Toc127522897" w:history="1">
        <w:r w:rsidRPr="00FE5601">
          <w:rPr>
            <w:rStyle w:val="Hipervnculo"/>
            <w:noProof/>
            <w:lang w:val="en-US"/>
          </w:rPr>
          <w:t>6.3</w:t>
        </w:r>
        <w:r>
          <w:rPr>
            <w:rFonts w:eastAsiaTheme="minorEastAsia" w:cstheme="minorBidi"/>
            <w:b w:val="0"/>
            <w:bCs w:val="0"/>
            <w:smallCaps w:val="0"/>
            <w:noProof/>
          </w:rPr>
          <w:tab/>
        </w:r>
        <w:r w:rsidRPr="00FE5601">
          <w:rPr>
            <w:rStyle w:val="Hipervnculo"/>
            <w:noProof/>
            <w:lang w:val="en-US"/>
          </w:rPr>
          <w:t>DML</w:t>
        </w:r>
        <w:r>
          <w:rPr>
            <w:noProof/>
            <w:webHidden/>
          </w:rPr>
          <w:tab/>
        </w:r>
        <w:r>
          <w:rPr>
            <w:noProof/>
            <w:webHidden/>
          </w:rPr>
          <w:fldChar w:fldCharType="begin"/>
        </w:r>
        <w:r>
          <w:rPr>
            <w:noProof/>
            <w:webHidden/>
          </w:rPr>
          <w:instrText xml:space="preserve"> PAGEREF _Toc127522897 \h </w:instrText>
        </w:r>
        <w:r>
          <w:rPr>
            <w:noProof/>
            <w:webHidden/>
          </w:rPr>
        </w:r>
        <w:r>
          <w:rPr>
            <w:noProof/>
            <w:webHidden/>
          </w:rPr>
          <w:fldChar w:fldCharType="separate"/>
        </w:r>
        <w:r>
          <w:rPr>
            <w:noProof/>
            <w:webHidden/>
          </w:rPr>
          <w:t>42</w:t>
        </w:r>
        <w:r>
          <w:rPr>
            <w:noProof/>
            <w:webHidden/>
          </w:rPr>
          <w:fldChar w:fldCharType="end"/>
        </w:r>
      </w:hyperlink>
    </w:p>
    <w:p w14:paraId="4EC3E5C5" w14:textId="5C95FB71" w:rsidR="00BE5392" w:rsidRDefault="00BE5392">
      <w:pPr>
        <w:pStyle w:val="TDC3"/>
        <w:tabs>
          <w:tab w:val="left" w:pos="666"/>
          <w:tab w:val="right" w:leader="dot" w:pos="9628"/>
        </w:tabs>
        <w:rPr>
          <w:rFonts w:eastAsiaTheme="minorEastAsia" w:cstheme="minorBidi"/>
          <w:smallCaps w:val="0"/>
          <w:noProof/>
        </w:rPr>
      </w:pPr>
      <w:hyperlink w:anchor="_Toc127522898" w:history="1">
        <w:r w:rsidRPr="00FE5601">
          <w:rPr>
            <w:rStyle w:val="Hipervnculo"/>
            <w:noProof/>
            <w:lang w:val="en-US"/>
          </w:rPr>
          <w:t>6.3.1</w:t>
        </w:r>
        <w:r>
          <w:rPr>
            <w:rFonts w:eastAsiaTheme="minorEastAsia" w:cstheme="minorBidi"/>
            <w:smallCaps w:val="0"/>
            <w:noProof/>
          </w:rPr>
          <w:tab/>
        </w:r>
        <w:r w:rsidRPr="00FE5601">
          <w:rPr>
            <w:rStyle w:val="Hipervnculo"/>
            <w:noProof/>
            <w:lang w:val="en-US"/>
          </w:rPr>
          <w:t>ISERT INTO</w:t>
        </w:r>
        <w:r>
          <w:rPr>
            <w:noProof/>
            <w:webHidden/>
          </w:rPr>
          <w:tab/>
        </w:r>
        <w:r>
          <w:rPr>
            <w:noProof/>
            <w:webHidden/>
          </w:rPr>
          <w:fldChar w:fldCharType="begin"/>
        </w:r>
        <w:r>
          <w:rPr>
            <w:noProof/>
            <w:webHidden/>
          </w:rPr>
          <w:instrText xml:space="preserve"> PAGEREF _Toc127522898 \h </w:instrText>
        </w:r>
        <w:r>
          <w:rPr>
            <w:noProof/>
            <w:webHidden/>
          </w:rPr>
        </w:r>
        <w:r>
          <w:rPr>
            <w:noProof/>
            <w:webHidden/>
          </w:rPr>
          <w:fldChar w:fldCharType="separate"/>
        </w:r>
        <w:r>
          <w:rPr>
            <w:noProof/>
            <w:webHidden/>
          </w:rPr>
          <w:t>42</w:t>
        </w:r>
        <w:r>
          <w:rPr>
            <w:noProof/>
            <w:webHidden/>
          </w:rPr>
          <w:fldChar w:fldCharType="end"/>
        </w:r>
      </w:hyperlink>
    </w:p>
    <w:p w14:paraId="4C52A695" w14:textId="66D98AFA" w:rsidR="00BE5392" w:rsidRDefault="00BE5392">
      <w:pPr>
        <w:pStyle w:val="TDC4"/>
        <w:tabs>
          <w:tab w:val="left" w:pos="842"/>
          <w:tab w:val="right" w:leader="dot" w:pos="9628"/>
        </w:tabs>
        <w:rPr>
          <w:rFonts w:eastAsiaTheme="minorEastAsia" w:cstheme="minorBidi"/>
          <w:noProof/>
        </w:rPr>
      </w:pPr>
      <w:hyperlink w:anchor="_Toc127522899" w:history="1">
        <w:r w:rsidRPr="00FE5601">
          <w:rPr>
            <w:rStyle w:val="Hipervnculo"/>
            <w:b/>
            <w:noProof/>
          </w:rPr>
          <w:t>6.3.1.1</w:t>
        </w:r>
        <w:r>
          <w:rPr>
            <w:rFonts w:eastAsiaTheme="minorEastAsia" w:cstheme="minorBidi"/>
            <w:noProof/>
          </w:rPr>
          <w:tab/>
        </w:r>
        <w:r w:rsidRPr="00FE5601">
          <w:rPr>
            <w:rStyle w:val="Hipervnculo"/>
            <w:b/>
            <w:bCs/>
            <w:noProof/>
          </w:rPr>
          <w:t>Opción A</w:t>
        </w:r>
        <w:r w:rsidRPr="00FE5601">
          <w:rPr>
            <w:rStyle w:val="Hipervnculo"/>
            <w:noProof/>
          </w:rPr>
          <w:t>: Indicar valores para todos los atributos de la tabla:</w:t>
        </w:r>
        <w:r>
          <w:rPr>
            <w:noProof/>
            <w:webHidden/>
          </w:rPr>
          <w:tab/>
        </w:r>
        <w:r>
          <w:rPr>
            <w:noProof/>
            <w:webHidden/>
          </w:rPr>
          <w:fldChar w:fldCharType="begin"/>
        </w:r>
        <w:r>
          <w:rPr>
            <w:noProof/>
            <w:webHidden/>
          </w:rPr>
          <w:instrText xml:space="preserve"> PAGEREF _Toc127522899 \h </w:instrText>
        </w:r>
        <w:r>
          <w:rPr>
            <w:noProof/>
            <w:webHidden/>
          </w:rPr>
        </w:r>
        <w:r>
          <w:rPr>
            <w:noProof/>
            <w:webHidden/>
          </w:rPr>
          <w:fldChar w:fldCharType="separate"/>
        </w:r>
        <w:r>
          <w:rPr>
            <w:noProof/>
            <w:webHidden/>
          </w:rPr>
          <w:t>42</w:t>
        </w:r>
        <w:r>
          <w:rPr>
            <w:noProof/>
            <w:webHidden/>
          </w:rPr>
          <w:fldChar w:fldCharType="end"/>
        </w:r>
      </w:hyperlink>
    </w:p>
    <w:p w14:paraId="19CD912D" w14:textId="39E9C210" w:rsidR="00BE5392" w:rsidRDefault="00BE5392">
      <w:pPr>
        <w:pStyle w:val="TDC4"/>
        <w:tabs>
          <w:tab w:val="left" w:pos="842"/>
          <w:tab w:val="right" w:leader="dot" w:pos="9628"/>
        </w:tabs>
        <w:rPr>
          <w:rFonts w:eastAsiaTheme="minorEastAsia" w:cstheme="minorBidi"/>
          <w:noProof/>
        </w:rPr>
      </w:pPr>
      <w:hyperlink w:anchor="_Toc127522900" w:history="1">
        <w:r w:rsidRPr="00FE5601">
          <w:rPr>
            <w:rStyle w:val="Hipervnculo"/>
            <w:b/>
            <w:noProof/>
          </w:rPr>
          <w:t>6.3.1.2</w:t>
        </w:r>
        <w:r>
          <w:rPr>
            <w:rFonts w:eastAsiaTheme="minorEastAsia" w:cstheme="minorBidi"/>
            <w:noProof/>
          </w:rPr>
          <w:tab/>
        </w:r>
        <w:r w:rsidRPr="00FE5601">
          <w:rPr>
            <w:rStyle w:val="Hipervnculo"/>
            <w:b/>
            <w:bCs/>
            <w:noProof/>
          </w:rPr>
          <w:t>Opción B</w:t>
        </w:r>
        <w:r w:rsidRPr="00FE5601">
          <w:rPr>
            <w:rStyle w:val="Hipervnculo"/>
            <w:noProof/>
          </w:rPr>
          <w:t>: Indicar sólo algunos atributos de la tabla:</w:t>
        </w:r>
        <w:r>
          <w:rPr>
            <w:noProof/>
            <w:webHidden/>
          </w:rPr>
          <w:tab/>
        </w:r>
        <w:r>
          <w:rPr>
            <w:noProof/>
            <w:webHidden/>
          </w:rPr>
          <w:fldChar w:fldCharType="begin"/>
        </w:r>
        <w:r>
          <w:rPr>
            <w:noProof/>
            <w:webHidden/>
          </w:rPr>
          <w:instrText xml:space="preserve"> PAGEREF _Toc127522900 \h </w:instrText>
        </w:r>
        <w:r>
          <w:rPr>
            <w:noProof/>
            <w:webHidden/>
          </w:rPr>
        </w:r>
        <w:r>
          <w:rPr>
            <w:noProof/>
            <w:webHidden/>
          </w:rPr>
          <w:fldChar w:fldCharType="separate"/>
        </w:r>
        <w:r>
          <w:rPr>
            <w:noProof/>
            <w:webHidden/>
          </w:rPr>
          <w:t>42</w:t>
        </w:r>
        <w:r>
          <w:rPr>
            <w:noProof/>
            <w:webHidden/>
          </w:rPr>
          <w:fldChar w:fldCharType="end"/>
        </w:r>
      </w:hyperlink>
    </w:p>
    <w:p w14:paraId="7E47262A" w14:textId="567052B9" w:rsidR="00BE5392" w:rsidRDefault="00BE5392">
      <w:pPr>
        <w:pStyle w:val="TDC4"/>
        <w:tabs>
          <w:tab w:val="left" w:pos="842"/>
          <w:tab w:val="right" w:leader="dot" w:pos="9628"/>
        </w:tabs>
        <w:rPr>
          <w:rFonts w:eastAsiaTheme="minorEastAsia" w:cstheme="minorBidi"/>
          <w:noProof/>
        </w:rPr>
      </w:pPr>
      <w:hyperlink w:anchor="_Toc127522901" w:history="1">
        <w:r w:rsidRPr="00FE5601">
          <w:rPr>
            <w:rStyle w:val="Hipervnculo"/>
            <w:b/>
            <w:noProof/>
          </w:rPr>
          <w:t>6.3.1.3</w:t>
        </w:r>
        <w:r>
          <w:rPr>
            <w:rFonts w:eastAsiaTheme="minorEastAsia" w:cstheme="minorBidi"/>
            <w:noProof/>
          </w:rPr>
          <w:tab/>
        </w:r>
        <w:r w:rsidRPr="00FE5601">
          <w:rPr>
            <w:rStyle w:val="Hipervnculo"/>
            <w:noProof/>
          </w:rPr>
          <w:t xml:space="preserve">Insertar una fila en una tabla que incluye un atributo que tiene la propiedad </w:t>
        </w:r>
        <w:r w:rsidRPr="00FE5601">
          <w:rPr>
            <w:rStyle w:val="Hipervnculo"/>
            <w:b/>
            <w:bCs/>
            <w:noProof/>
          </w:rPr>
          <w:t>AUTO_INCREMENT</w:t>
        </w:r>
        <w:r>
          <w:rPr>
            <w:noProof/>
            <w:webHidden/>
          </w:rPr>
          <w:tab/>
        </w:r>
        <w:r>
          <w:rPr>
            <w:noProof/>
            <w:webHidden/>
          </w:rPr>
          <w:fldChar w:fldCharType="begin"/>
        </w:r>
        <w:r>
          <w:rPr>
            <w:noProof/>
            <w:webHidden/>
          </w:rPr>
          <w:instrText xml:space="preserve"> PAGEREF _Toc127522901 \h </w:instrText>
        </w:r>
        <w:r>
          <w:rPr>
            <w:noProof/>
            <w:webHidden/>
          </w:rPr>
        </w:r>
        <w:r>
          <w:rPr>
            <w:noProof/>
            <w:webHidden/>
          </w:rPr>
          <w:fldChar w:fldCharType="separate"/>
        </w:r>
        <w:r>
          <w:rPr>
            <w:noProof/>
            <w:webHidden/>
          </w:rPr>
          <w:t>43</w:t>
        </w:r>
        <w:r>
          <w:rPr>
            <w:noProof/>
            <w:webHidden/>
          </w:rPr>
          <w:fldChar w:fldCharType="end"/>
        </w:r>
      </w:hyperlink>
    </w:p>
    <w:p w14:paraId="0A9009A7" w14:textId="62107BEC" w:rsidR="00BE5392" w:rsidRDefault="00BE5392">
      <w:pPr>
        <w:pStyle w:val="TDC4"/>
        <w:tabs>
          <w:tab w:val="left" w:pos="842"/>
          <w:tab w:val="right" w:leader="dot" w:pos="9628"/>
        </w:tabs>
        <w:rPr>
          <w:rFonts w:eastAsiaTheme="minorEastAsia" w:cstheme="minorBidi"/>
          <w:noProof/>
        </w:rPr>
      </w:pPr>
      <w:hyperlink w:anchor="_Toc127522902" w:history="1">
        <w:r w:rsidRPr="00FE5601">
          <w:rPr>
            <w:rStyle w:val="Hipervnculo"/>
            <w:b/>
            <w:noProof/>
          </w:rPr>
          <w:t>6.3.1.4</w:t>
        </w:r>
        <w:r>
          <w:rPr>
            <w:rFonts w:eastAsiaTheme="minorEastAsia" w:cstheme="minorBidi"/>
            <w:noProof/>
          </w:rPr>
          <w:tab/>
        </w:r>
        <w:r w:rsidRPr="00FE5601">
          <w:rPr>
            <w:rStyle w:val="Hipervnculo"/>
            <w:noProof/>
          </w:rPr>
          <w:t>Insertar varias filas con un solo comando INSERT INTO</w:t>
        </w:r>
        <w:r>
          <w:rPr>
            <w:noProof/>
            <w:webHidden/>
          </w:rPr>
          <w:tab/>
        </w:r>
        <w:r>
          <w:rPr>
            <w:noProof/>
            <w:webHidden/>
          </w:rPr>
          <w:fldChar w:fldCharType="begin"/>
        </w:r>
        <w:r>
          <w:rPr>
            <w:noProof/>
            <w:webHidden/>
          </w:rPr>
          <w:instrText xml:space="preserve"> PAGEREF _Toc127522902 \h </w:instrText>
        </w:r>
        <w:r>
          <w:rPr>
            <w:noProof/>
            <w:webHidden/>
          </w:rPr>
        </w:r>
        <w:r>
          <w:rPr>
            <w:noProof/>
            <w:webHidden/>
          </w:rPr>
          <w:fldChar w:fldCharType="separate"/>
        </w:r>
        <w:r>
          <w:rPr>
            <w:noProof/>
            <w:webHidden/>
          </w:rPr>
          <w:t>43</w:t>
        </w:r>
        <w:r>
          <w:rPr>
            <w:noProof/>
            <w:webHidden/>
          </w:rPr>
          <w:fldChar w:fldCharType="end"/>
        </w:r>
      </w:hyperlink>
    </w:p>
    <w:p w14:paraId="52CF10D3" w14:textId="717A8146" w:rsidR="00BE5392" w:rsidRDefault="00BE5392">
      <w:pPr>
        <w:pStyle w:val="TDC4"/>
        <w:tabs>
          <w:tab w:val="left" w:pos="842"/>
          <w:tab w:val="right" w:leader="dot" w:pos="9628"/>
        </w:tabs>
        <w:rPr>
          <w:rFonts w:eastAsiaTheme="minorEastAsia" w:cstheme="minorBidi"/>
          <w:noProof/>
        </w:rPr>
      </w:pPr>
      <w:hyperlink w:anchor="_Toc127522903" w:history="1">
        <w:r w:rsidRPr="00FE5601">
          <w:rPr>
            <w:rStyle w:val="Hipervnculo"/>
            <w:b/>
            <w:noProof/>
          </w:rPr>
          <w:t>6.3.1.5</w:t>
        </w:r>
        <w:r>
          <w:rPr>
            <w:rFonts w:eastAsiaTheme="minorEastAsia" w:cstheme="minorBidi"/>
            <w:noProof/>
          </w:rPr>
          <w:tab/>
        </w:r>
        <w:r w:rsidRPr="00FE5601">
          <w:rPr>
            <w:rStyle w:val="Hipervnculo"/>
            <w:noProof/>
          </w:rPr>
          <w:t>Insertar filas obteniendo los datos mediante una consulta a otras tablas</w:t>
        </w:r>
        <w:r>
          <w:rPr>
            <w:noProof/>
            <w:webHidden/>
          </w:rPr>
          <w:tab/>
        </w:r>
        <w:r>
          <w:rPr>
            <w:noProof/>
            <w:webHidden/>
          </w:rPr>
          <w:fldChar w:fldCharType="begin"/>
        </w:r>
        <w:r>
          <w:rPr>
            <w:noProof/>
            <w:webHidden/>
          </w:rPr>
          <w:instrText xml:space="preserve"> PAGEREF _Toc127522903 \h </w:instrText>
        </w:r>
        <w:r>
          <w:rPr>
            <w:noProof/>
            <w:webHidden/>
          </w:rPr>
        </w:r>
        <w:r>
          <w:rPr>
            <w:noProof/>
            <w:webHidden/>
          </w:rPr>
          <w:fldChar w:fldCharType="separate"/>
        </w:r>
        <w:r>
          <w:rPr>
            <w:noProof/>
            <w:webHidden/>
          </w:rPr>
          <w:t>43</w:t>
        </w:r>
        <w:r>
          <w:rPr>
            <w:noProof/>
            <w:webHidden/>
          </w:rPr>
          <w:fldChar w:fldCharType="end"/>
        </w:r>
      </w:hyperlink>
    </w:p>
    <w:p w14:paraId="6CC56197" w14:textId="6B7EC697" w:rsidR="00BE5392" w:rsidRDefault="00BE5392">
      <w:pPr>
        <w:pStyle w:val="TDC4"/>
        <w:tabs>
          <w:tab w:val="left" w:pos="842"/>
          <w:tab w:val="right" w:leader="dot" w:pos="9628"/>
        </w:tabs>
        <w:rPr>
          <w:rFonts w:eastAsiaTheme="minorEastAsia" w:cstheme="minorBidi"/>
          <w:noProof/>
        </w:rPr>
      </w:pPr>
      <w:hyperlink w:anchor="_Toc127522904" w:history="1">
        <w:r w:rsidRPr="00FE5601">
          <w:rPr>
            <w:rStyle w:val="Hipervnculo"/>
            <w:b/>
            <w:noProof/>
          </w:rPr>
          <w:t>6.3.1.6</w:t>
        </w:r>
        <w:r>
          <w:rPr>
            <w:rFonts w:eastAsiaTheme="minorEastAsia" w:cstheme="minorBidi"/>
            <w:noProof/>
          </w:rPr>
          <w:tab/>
        </w:r>
        <w:r w:rsidRPr="00FE5601">
          <w:rPr>
            <w:rStyle w:val="Hipervnculo"/>
            <w:noProof/>
          </w:rPr>
          <w:t>REPLACE: utiliza los datos de la tabla B para actualizar o insertar datos en la tabla A</w:t>
        </w:r>
        <w:r>
          <w:rPr>
            <w:noProof/>
            <w:webHidden/>
          </w:rPr>
          <w:tab/>
        </w:r>
        <w:r>
          <w:rPr>
            <w:noProof/>
            <w:webHidden/>
          </w:rPr>
          <w:fldChar w:fldCharType="begin"/>
        </w:r>
        <w:r>
          <w:rPr>
            <w:noProof/>
            <w:webHidden/>
          </w:rPr>
          <w:instrText xml:space="preserve"> PAGEREF _Toc127522904 \h </w:instrText>
        </w:r>
        <w:r>
          <w:rPr>
            <w:noProof/>
            <w:webHidden/>
          </w:rPr>
        </w:r>
        <w:r>
          <w:rPr>
            <w:noProof/>
            <w:webHidden/>
          </w:rPr>
          <w:fldChar w:fldCharType="separate"/>
        </w:r>
        <w:r>
          <w:rPr>
            <w:noProof/>
            <w:webHidden/>
          </w:rPr>
          <w:t>44</w:t>
        </w:r>
        <w:r>
          <w:rPr>
            <w:noProof/>
            <w:webHidden/>
          </w:rPr>
          <w:fldChar w:fldCharType="end"/>
        </w:r>
      </w:hyperlink>
    </w:p>
    <w:p w14:paraId="6B3DD01E" w14:textId="6B85E78F" w:rsidR="00BE5392" w:rsidRDefault="00BE5392">
      <w:pPr>
        <w:pStyle w:val="TDC4"/>
        <w:tabs>
          <w:tab w:val="left" w:pos="842"/>
          <w:tab w:val="right" w:leader="dot" w:pos="9628"/>
        </w:tabs>
        <w:rPr>
          <w:rFonts w:eastAsiaTheme="minorEastAsia" w:cstheme="minorBidi"/>
          <w:noProof/>
        </w:rPr>
      </w:pPr>
      <w:hyperlink w:anchor="_Toc127522905" w:history="1">
        <w:r w:rsidRPr="00FE5601">
          <w:rPr>
            <w:rStyle w:val="Hipervnculo"/>
            <w:b/>
            <w:noProof/>
          </w:rPr>
          <w:t>6.3.1.7</w:t>
        </w:r>
        <w:r>
          <w:rPr>
            <w:rFonts w:eastAsiaTheme="minorEastAsia" w:cstheme="minorBidi"/>
            <w:noProof/>
          </w:rPr>
          <w:tab/>
        </w:r>
        <w:r w:rsidRPr="00FE5601">
          <w:rPr>
            <w:rStyle w:val="Hipervnculo"/>
            <w:noProof/>
          </w:rPr>
          <w:t>SET foreign_key_checks = 0, Deshabilitar las claves ajenas temporalmente para introducir datos</w:t>
        </w:r>
        <w:r>
          <w:rPr>
            <w:noProof/>
            <w:webHidden/>
          </w:rPr>
          <w:tab/>
        </w:r>
        <w:r>
          <w:rPr>
            <w:noProof/>
            <w:webHidden/>
          </w:rPr>
          <w:fldChar w:fldCharType="begin"/>
        </w:r>
        <w:r>
          <w:rPr>
            <w:noProof/>
            <w:webHidden/>
          </w:rPr>
          <w:instrText xml:space="preserve"> PAGEREF _Toc127522905 \h </w:instrText>
        </w:r>
        <w:r>
          <w:rPr>
            <w:noProof/>
            <w:webHidden/>
          </w:rPr>
        </w:r>
        <w:r>
          <w:rPr>
            <w:noProof/>
            <w:webHidden/>
          </w:rPr>
          <w:fldChar w:fldCharType="separate"/>
        </w:r>
        <w:r>
          <w:rPr>
            <w:noProof/>
            <w:webHidden/>
          </w:rPr>
          <w:t>44</w:t>
        </w:r>
        <w:r>
          <w:rPr>
            <w:noProof/>
            <w:webHidden/>
          </w:rPr>
          <w:fldChar w:fldCharType="end"/>
        </w:r>
      </w:hyperlink>
    </w:p>
    <w:p w14:paraId="3D660F40" w14:textId="14876CE6" w:rsidR="00BE5392" w:rsidRDefault="00BE5392">
      <w:pPr>
        <w:pStyle w:val="TDC5"/>
        <w:tabs>
          <w:tab w:val="left" w:pos="1000"/>
          <w:tab w:val="right" w:leader="dot" w:pos="9628"/>
        </w:tabs>
        <w:rPr>
          <w:rFonts w:eastAsiaTheme="minorEastAsia" w:cstheme="minorBidi"/>
          <w:noProof/>
        </w:rPr>
      </w:pPr>
      <w:hyperlink w:anchor="_Toc127522906" w:history="1">
        <w:r w:rsidRPr="00FE5601">
          <w:rPr>
            <w:rStyle w:val="Hipervnculo"/>
            <w:noProof/>
          </w:rPr>
          <w:t>6.3.1.7.1</w:t>
        </w:r>
        <w:r>
          <w:rPr>
            <w:rFonts w:eastAsiaTheme="minorEastAsia" w:cstheme="minorBidi"/>
            <w:noProof/>
          </w:rPr>
          <w:tab/>
        </w:r>
        <w:r w:rsidRPr="00FE5601">
          <w:rPr>
            <w:rStyle w:val="Hipervnculo"/>
            <w:noProof/>
          </w:rPr>
          <w:t>DISABLE KEYS (</w:t>
        </w:r>
        <w:r w:rsidRPr="00FE5601">
          <w:rPr>
            <w:rStyle w:val="Hipervnculo"/>
            <w:noProof/>
            <w:highlight w:val="yellow"/>
          </w:rPr>
          <w:t>sólo funciona en tablas MyISAM</w:t>
        </w:r>
        <w:r w:rsidRPr="00FE5601">
          <w:rPr>
            <w:rStyle w:val="Hipervnculo"/>
            <w:noProof/>
          </w:rPr>
          <w:t>)</w:t>
        </w:r>
        <w:r>
          <w:rPr>
            <w:noProof/>
            <w:webHidden/>
          </w:rPr>
          <w:tab/>
        </w:r>
        <w:r>
          <w:rPr>
            <w:noProof/>
            <w:webHidden/>
          </w:rPr>
          <w:fldChar w:fldCharType="begin"/>
        </w:r>
        <w:r>
          <w:rPr>
            <w:noProof/>
            <w:webHidden/>
          </w:rPr>
          <w:instrText xml:space="preserve"> PAGEREF _Toc127522906 \h </w:instrText>
        </w:r>
        <w:r>
          <w:rPr>
            <w:noProof/>
            <w:webHidden/>
          </w:rPr>
        </w:r>
        <w:r>
          <w:rPr>
            <w:noProof/>
            <w:webHidden/>
          </w:rPr>
          <w:fldChar w:fldCharType="separate"/>
        </w:r>
        <w:r>
          <w:rPr>
            <w:noProof/>
            <w:webHidden/>
          </w:rPr>
          <w:t>45</w:t>
        </w:r>
        <w:r>
          <w:rPr>
            <w:noProof/>
            <w:webHidden/>
          </w:rPr>
          <w:fldChar w:fldCharType="end"/>
        </w:r>
      </w:hyperlink>
    </w:p>
    <w:p w14:paraId="0F63E9F0" w14:textId="6A6F50C9" w:rsidR="00BE5392" w:rsidRDefault="00BE5392">
      <w:pPr>
        <w:pStyle w:val="TDC4"/>
        <w:tabs>
          <w:tab w:val="left" w:pos="842"/>
          <w:tab w:val="right" w:leader="dot" w:pos="9628"/>
        </w:tabs>
        <w:rPr>
          <w:rFonts w:eastAsiaTheme="minorEastAsia" w:cstheme="minorBidi"/>
          <w:noProof/>
        </w:rPr>
      </w:pPr>
      <w:hyperlink w:anchor="_Toc127522907" w:history="1">
        <w:r w:rsidRPr="00FE5601">
          <w:rPr>
            <w:rStyle w:val="Hipervnculo"/>
            <w:b/>
            <w:noProof/>
            <w:lang w:val="en-US"/>
          </w:rPr>
          <w:t>6.3.1.8</w:t>
        </w:r>
        <w:r>
          <w:rPr>
            <w:rFonts w:eastAsiaTheme="minorEastAsia" w:cstheme="minorBidi"/>
            <w:noProof/>
          </w:rPr>
          <w:tab/>
        </w:r>
        <w:r w:rsidRPr="00FE5601">
          <w:rPr>
            <w:rStyle w:val="Hipervnculo"/>
            <w:noProof/>
            <w:lang w:val="en-US"/>
          </w:rPr>
          <w:t>Ejemplos:</w:t>
        </w:r>
        <w:r>
          <w:rPr>
            <w:noProof/>
            <w:webHidden/>
          </w:rPr>
          <w:tab/>
        </w:r>
        <w:r>
          <w:rPr>
            <w:noProof/>
            <w:webHidden/>
          </w:rPr>
          <w:fldChar w:fldCharType="begin"/>
        </w:r>
        <w:r>
          <w:rPr>
            <w:noProof/>
            <w:webHidden/>
          </w:rPr>
          <w:instrText xml:space="preserve"> PAGEREF _Toc127522907 \h </w:instrText>
        </w:r>
        <w:r>
          <w:rPr>
            <w:noProof/>
            <w:webHidden/>
          </w:rPr>
        </w:r>
        <w:r>
          <w:rPr>
            <w:noProof/>
            <w:webHidden/>
          </w:rPr>
          <w:fldChar w:fldCharType="separate"/>
        </w:r>
        <w:r>
          <w:rPr>
            <w:noProof/>
            <w:webHidden/>
          </w:rPr>
          <w:t>45</w:t>
        </w:r>
        <w:r>
          <w:rPr>
            <w:noProof/>
            <w:webHidden/>
          </w:rPr>
          <w:fldChar w:fldCharType="end"/>
        </w:r>
      </w:hyperlink>
    </w:p>
    <w:p w14:paraId="07124DF2" w14:textId="34B6D9B5" w:rsidR="00BE5392" w:rsidRDefault="00BE5392">
      <w:pPr>
        <w:pStyle w:val="TDC4"/>
        <w:tabs>
          <w:tab w:val="left" w:pos="842"/>
          <w:tab w:val="right" w:leader="dot" w:pos="9628"/>
        </w:tabs>
        <w:rPr>
          <w:rFonts w:eastAsiaTheme="minorEastAsia" w:cstheme="minorBidi"/>
          <w:noProof/>
        </w:rPr>
      </w:pPr>
      <w:hyperlink w:anchor="_Toc127522908" w:history="1">
        <w:r w:rsidRPr="00FE5601">
          <w:rPr>
            <w:rStyle w:val="Hipervnculo"/>
            <w:b/>
            <w:noProof/>
          </w:rPr>
          <w:t>6.3.1.9</w:t>
        </w:r>
        <w:r>
          <w:rPr>
            <w:rFonts w:eastAsiaTheme="minorEastAsia" w:cstheme="minorBidi"/>
            <w:noProof/>
          </w:rPr>
          <w:tab/>
        </w:r>
        <w:r w:rsidRPr="00FE5601">
          <w:rPr>
            <w:rStyle w:val="Hipervnculo"/>
            <w:noProof/>
          </w:rPr>
          <w:t>LOAD DATA INFILE: Insertar filas procedentes de un fichero</w:t>
        </w:r>
        <w:r>
          <w:rPr>
            <w:noProof/>
            <w:webHidden/>
          </w:rPr>
          <w:tab/>
        </w:r>
        <w:r>
          <w:rPr>
            <w:noProof/>
            <w:webHidden/>
          </w:rPr>
          <w:fldChar w:fldCharType="begin"/>
        </w:r>
        <w:r>
          <w:rPr>
            <w:noProof/>
            <w:webHidden/>
          </w:rPr>
          <w:instrText xml:space="preserve"> PAGEREF _Toc127522908 \h </w:instrText>
        </w:r>
        <w:r>
          <w:rPr>
            <w:noProof/>
            <w:webHidden/>
          </w:rPr>
        </w:r>
        <w:r>
          <w:rPr>
            <w:noProof/>
            <w:webHidden/>
          </w:rPr>
          <w:fldChar w:fldCharType="separate"/>
        </w:r>
        <w:r>
          <w:rPr>
            <w:noProof/>
            <w:webHidden/>
          </w:rPr>
          <w:t>46</w:t>
        </w:r>
        <w:r>
          <w:rPr>
            <w:noProof/>
            <w:webHidden/>
          </w:rPr>
          <w:fldChar w:fldCharType="end"/>
        </w:r>
      </w:hyperlink>
    </w:p>
    <w:p w14:paraId="6444E167" w14:textId="673B918D" w:rsidR="00BE5392" w:rsidRDefault="00BE5392">
      <w:pPr>
        <w:pStyle w:val="TDC5"/>
        <w:tabs>
          <w:tab w:val="left" w:pos="1000"/>
          <w:tab w:val="right" w:leader="dot" w:pos="9628"/>
        </w:tabs>
        <w:rPr>
          <w:rFonts w:eastAsiaTheme="minorEastAsia" w:cstheme="minorBidi"/>
          <w:noProof/>
        </w:rPr>
      </w:pPr>
      <w:hyperlink w:anchor="_Toc127522909" w:history="1">
        <w:r w:rsidRPr="00FE5601">
          <w:rPr>
            <w:rStyle w:val="Hipervnculo"/>
            <w:noProof/>
          </w:rPr>
          <w:t>6.3.1.9.1</w:t>
        </w:r>
        <w:r>
          <w:rPr>
            <w:rFonts w:eastAsiaTheme="minorEastAsia" w:cstheme="minorBidi"/>
            <w:noProof/>
          </w:rPr>
          <w:tab/>
        </w:r>
        <w:r w:rsidRPr="00FE5601">
          <w:rPr>
            <w:rStyle w:val="Hipervnculo"/>
            <w:noProof/>
          </w:rPr>
          <w:t>ERROR al importar los datos debido a violaciones de integridad referencial (clave ajena)</w:t>
        </w:r>
        <w:r>
          <w:rPr>
            <w:noProof/>
            <w:webHidden/>
          </w:rPr>
          <w:tab/>
        </w:r>
        <w:r>
          <w:rPr>
            <w:noProof/>
            <w:webHidden/>
          </w:rPr>
          <w:fldChar w:fldCharType="begin"/>
        </w:r>
        <w:r>
          <w:rPr>
            <w:noProof/>
            <w:webHidden/>
          </w:rPr>
          <w:instrText xml:space="preserve"> PAGEREF _Toc127522909 \h </w:instrText>
        </w:r>
        <w:r>
          <w:rPr>
            <w:noProof/>
            <w:webHidden/>
          </w:rPr>
        </w:r>
        <w:r>
          <w:rPr>
            <w:noProof/>
            <w:webHidden/>
          </w:rPr>
          <w:fldChar w:fldCharType="separate"/>
        </w:r>
        <w:r>
          <w:rPr>
            <w:noProof/>
            <w:webHidden/>
          </w:rPr>
          <w:t>46</w:t>
        </w:r>
        <w:r>
          <w:rPr>
            <w:noProof/>
            <w:webHidden/>
          </w:rPr>
          <w:fldChar w:fldCharType="end"/>
        </w:r>
      </w:hyperlink>
    </w:p>
    <w:p w14:paraId="418817DE" w14:textId="59478130" w:rsidR="00BE5392" w:rsidRDefault="00BE5392">
      <w:pPr>
        <w:pStyle w:val="TDC3"/>
        <w:tabs>
          <w:tab w:val="left" w:pos="666"/>
          <w:tab w:val="right" w:leader="dot" w:pos="9628"/>
        </w:tabs>
        <w:rPr>
          <w:rFonts w:eastAsiaTheme="minorEastAsia" w:cstheme="minorBidi"/>
          <w:smallCaps w:val="0"/>
          <w:noProof/>
        </w:rPr>
      </w:pPr>
      <w:hyperlink w:anchor="_Toc127522910" w:history="1">
        <w:r w:rsidRPr="00FE5601">
          <w:rPr>
            <w:rStyle w:val="Hipervnculo"/>
            <w:noProof/>
          </w:rPr>
          <w:t>6.3.2</w:t>
        </w:r>
        <w:r>
          <w:rPr>
            <w:rFonts w:eastAsiaTheme="minorEastAsia" w:cstheme="minorBidi"/>
            <w:smallCaps w:val="0"/>
            <w:noProof/>
          </w:rPr>
          <w:tab/>
        </w:r>
        <w:r w:rsidRPr="00FE5601">
          <w:rPr>
            <w:rStyle w:val="Hipervnculo"/>
            <w:noProof/>
          </w:rPr>
          <w:t>Acelerar la inserción de datos en una tabla</w:t>
        </w:r>
        <w:r>
          <w:rPr>
            <w:noProof/>
            <w:webHidden/>
          </w:rPr>
          <w:tab/>
        </w:r>
        <w:r>
          <w:rPr>
            <w:noProof/>
            <w:webHidden/>
          </w:rPr>
          <w:fldChar w:fldCharType="begin"/>
        </w:r>
        <w:r>
          <w:rPr>
            <w:noProof/>
            <w:webHidden/>
          </w:rPr>
          <w:instrText xml:space="preserve"> PAGEREF _Toc127522910 \h </w:instrText>
        </w:r>
        <w:r>
          <w:rPr>
            <w:noProof/>
            <w:webHidden/>
          </w:rPr>
        </w:r>
        <w:r>
          <w:rPr>
            <w:noProof/>
            <w:webHidden/>
          </w:rPr>
          <w:fldChar w:fldCharType="separate"/>
        </w:r>
        <w:r>
          <w:rPr>
            <w:noProof/>
            <w:webHidden/>
          </w:rPr>
          <w:t>47</w:t>
        </w:r>
        <w:r>
          <w:rPr>
            <w:noProof/>
            <w:webHidden/>
          </w:rPr>
          <w:fldChar w:fldCharType="end"/>
        </w:r>
      </w:hyperlink>
    </w:p>
    <w:p w14:paraId="1D086542" w14:textId="0452D8C5" w:rsidR="00BE5392" w:rsidRDefault="00BE5392">
      <w:pPr>
        <w:pStyle w:val="TDC3"/>
        <w:tabs>
          <w:tab w:val="left" w:pos="666"/>
          <w:tab w:val="right" w:leader="dot" w:pos="9628"/>
        </w:tabs>
        <w:rPr>
          <w:rFonts w:eastAsiaTheme="minorEastAsia" w:cstheme="minorBidi"/>
          <w:smallCaps w:val="0"/>
          <w:noProof/>
        </w:rPr>
      </w:pPr>
      <w:hyperlink w:anchor="_Toc127522911" w:history="1">
        <w:r w:rsidRPr="00FE5601">
          <w:rPr>
            <w:rStyle w:val="Hipervnculo"/>
            <w:noProof/>
            <w:lang w:val="en-US"/>
          </w:rPr>
          <w:t>6.3.3</w:t>
        </w:r>
        <w:r>
          <w:rPr>
            <w:rFonts w:eastAsiaTheme="minorEastAsia" w:cstheme="minorBidi"/>
            <w:smallCaps w:val="0"/>
            <w:noProof/>
          </w:rPr>
          <w:tab/>
        </w:r>
        <w:r w:rsidRPr="00FE5601">
          <w:rPr>
            <w:rStyle w:val="Hipervnculo"/>
            <w:noProof/>
            <w:lang w:val="en-US"/>
          </w:rPr>
          <w:t>UPDATE</w:t>
        </w:r>
        <w:r>
          <w:rPr>
            <w:noProof/>
            <w:webHidden/>
          </w:rPr>
          <w:tab/>
        </w:r>
        <w:r>
          <w:rPr>
            <w:noProof/>
            <w:webHidden/>
          </w:rPr>
          <w:fldChar w:fldCharType="begin"/>
        </w:r>
        <w:r>
          <w:rPr>
            <w:noProof/>
            <w:webHidden/>
          </w:rPr>
          <w:instrText xml:space="preserve"> PAGEREF _Toc127522911 \h </w:instrText>
        </w:r>
        <w:r>
          <w:rPr>
            <w:noProof/>
            <w:webHidden/>
          </w:rPr>
        </w:r>
        <w:r>
          <w:rPr>
            <w:noProof/>
            <w:webHidden/>
          </w:rPr>
          <w:fldChar w:fldCharType="separate"/>
        </w:r>
        <w:r>
          <w:rPr>
            <w:noProof/>
            <w:webHidden/>
          </w:rPr>
          <w:t>49</w:t>
        </w:r>
        <w:r>
          <w:rPr>
            <w:noProof/>
            <w:webHidden/>
          </w:rPr>
          <w:fldChar w:fldCharType="end"/>
        </w:r>
      </w:hyperlink>
    </w:p>
    <w:p w14:paraId="662164FF" w14:textId="169B4E29" w:rsidR="00BE5392" w:rsidRDefault="00BE5392">
      <w:pPr>
        <w:pStyle w:val="TDC3"/>
        <w:tabs>
          <w:tab w:val="left" w:pos="666"/>
          <w:tab w:val="right" w:leader="dot" w:pos="9628"/>
        </w:tabs>
        <w:rPr>
          <w:rFonts w:eastAsiaTheme="minorEastAsia" w:cstheme="minorBidi"/>
          <w:smallCaps w:val="0"/>
          <w:noProof/>
        </w:rPr>
      </w:pPr>
      <w:hyperlink w:anchor="_Toc127522912" w:history="1">
        <w:r w:rsidRPr="00FE5601">
          <w:rPr>
            <w:rStyle w:val="Hipervnculo"/>
            <w:noProof/>
          </w:rPr>
          <w:t>6.3.4</w:t>
        </w:r>
        <w:r>
          <w:rPr>
            <w:rFonts w:eastAsiaTheme="minorEastAsia" w:cstheme="minorBidi"/>
            <w:smallCaps w:val="0"/>
            <w:noProof/>
          </w:rPr>
          <w:tab/>
        </w:r>
        <w:r w:rsidRPr="00FE5601">
          <w:rPr>
            <w:rStyle w:val="Hipervnculo"/>
            <w:noProof/>
          </w:rPr>
          <w:t xml:space="preserve">Restricción del Workbench que impide UPDATES O DELETES debido al </w:t>
        </w:r>
        <w:r w:rsidRPr="00FE5601">
          <w:rPr>
            <w:rStyle w:val="Hipervnculo"/>
            <w:noProof/>
            <w:highlight w:val="yellow"/>
          </w:rPr>
          <w:t>SAFE MODE</w:t>
        </w:r>
        <w:r w:rsidRPr="00FE5601">
          <w:rPr>
            <w:rStyle w:val="Hipervnculo"/>
            <w:noProof/>
          </w:rPr>
          <w:t xml:space="preserve"> cuando no se incluye una KEY en el WHERE o no se usa LIMIT</w:t>
        </w:r>
        <w:r>
          <w:rPr>
            <w:noProof/>
            <w:webHidden/>
          </w:rPr>
          <w:tab/>
        </w:r>
        <w:r>
          <w:rPr>
            <w:noProof/>
            <w:webHidden/>
          </w:rPr>
          <w:fldChar w:fldCharType="begin"/>
        </w:r>
        <w:r>
          <w:rPr>
            <w:noProof/>
            <w:webHidden/>
          </w:rPr>
          <w:instrText xml:space="preserve"> PAGEREF _Toc127522912 \h </w:instrText>
        </w:r>
        <w:r>
          <w:rPr>
            <w:noProof/>
            <w:webHidden/>
          </w:rPr>
        </w:r>
        <w:r>
          <w:rPr>
            <w:noProof/>
            <w:webHidden/>
          </w:rPr>
          <w:fldChar w:fldCharType="separate"/>
        </w:r>
        <w:r>
          <w:rPr>
            <w:noProof/>
            <w:webHidden/>
          </w:rPr>
          <w:t>50</w:t>
        </w:r>
        <w:r>
          <w:rPr>
            <w:noProof/>
            <w:webHidden/>
          </w:rPr>
          <w:fldChar w:fldCharType="end"/>
        </w:r>
      </w:hyperlink>
    </w:p>
    <w:p w14:paraId="2A2C8A8A" w14:textId="5F05E097" w:rsidR="00BE5392" w:rsidRDefault="00BE5392">
      <w:pPr>
        <w:pStyle w:val="TDC3"/>
        <w:tabs>
          <w:tab w:val="left" w:pos="666"/>
          <w:tab w:val="right" w:leader="dot" w:pos="9628"/>
        </w:tabs>
        <w:rPr>
          <w:rFonts w:eastAsiaTheme="minorEastAsia" w:cstheme="minorBidi"/>
          <w:smallCaps w:val="0"/>
          <w:noProof/>
        </w:rPr>
      </w:pPr>
      <w:hyperlink w:anchor="_Toc127522913" w:history="1">
        <w:r w:rsidRPr="00FE5601">
          <w:rPr>
            <w:rStyle w:val="Hipervnculo"/>
            <w:noProof/>
          </w:rPr>
          <w:t>6.3.5</w:t>
        </w:r>
        <w:r>
          <w:rPr>
            <w:rFonts w:eastAsiaTheme="minorEastAsia" w:cstheme="minorBidi"/>
            <w:smallCaps w:val="0"/>
            <w:noProof/>
          </w:rPr>
          <w:tab/>
        </w:r>
        <w:r w:rsidRPr="00FE5601">
          <w:rPr>
            <w:rStyle w:val="Hipervnculo"/>
            <w:noProof/>
          </w:rPr>
          <w:t>DELETE</w:t>
        </w:r>
        <w:r>
          <w:rPr>
            <w:noProof/>
            <w:webHidden/>
          </w:rPr>
          <w:tab/>
        </w:r>
        <w:r>
          <w:rPr>
            <w:noProof/>
            <w:webHidden/>
          </w:rPr>
          <w:fldChar w:fldCharType="begin"/>
        </w:r>
        <w:r>
          <w:rPr>
            <w:noProof/>
            <w:webHidden/>
          </w:rPr>
          <w:instrText xml:space="preserve"> PAGEREF _Toc127522913 \h </w:instrText>
        </w:r>
        <w:r>
          <w:rPr>
            <w:noProof/>
            <w:webHidden/>
          </w:rPr>
        </w:r>
        <w:r>
          <w:rPr>
            <w:noProof/>
            <w:webHidden/>
          </w:rPr>
          <w:fldChar w:fldCharType="separate"/>
        </w:r>
        <w:r>
          <w:rPr>
            <w:noProof/>
            <w:webHidden/>
          </w:rPr>
          <w:t>51</w:t>
        </w:r>
        <w:r>
          <w:rPr>
            <w:noProof/>
            <w:webHidden/>
          </w:rPr>
          <w:fldChar w:fldCharType="end"/>
        </w:r>
      </w:hyperlink>
    </w:p>
    <w:p w14:paraId="09CBAC4C" w14:textId="3B93784B" w:rsidR="00BE5392" w:rsidRDefault="00BE5392">
      <w:pPr>
        <w:pStyle w:val="TDC4"/>
        <w:tabs>
          <w:tab w:val="left" w:pos="842"/>
          <w:tab w:val="right" w:leader="dot" w:pos="9628"/>
        </w:tabs>
        <w:rPr>
          <w:rFonts w:eastAsiaTheme="minorEastAsia" w:cstheme="minorBidi"/>
          <w:noProof/>
        </w:rPr>
      </w:pPr>
      <w:hyperlink w:anchor="_Toc127522914" w:history="1">
        <w:r w:rsidRPr="00FE5601">
          <w:rPr>
            <w:rStyle w:val="Hipervnculo"/>
            <w:b/>
            <w:noProof/>
          </w:rPr>
          <w:t>6.3.5.1</w:t>
        </w:r>
        <w:r>
          <w:rPr>
            <w:rFonts w:eastAsiaTheme="minorEastAsia" w:cstheme="minorBidi"/>
            <w:noProof/>
          </w:rPr>
          <w:tab/>
        </w:r>
        <w:r w:rsidRPr="00FE5601">
          <w:rPr>
            <w:rStyle w:val="Hipervnculo"/>
            <w:noProof/>
          </w:rPr>
          <w:t>Ejemplos de DELETE</w:t>
        </w:r>
        <w:r>
          <w:rPr>
            <w:noProof/>
            <w:webHidden/>
          </w:rPr>
          <w:tab/>
        </w:r>
        <w:r>
          <w:rPr>
            <w:noProof/>
            <w:webHidden/>
          </w:rPr>
          <w:fldChar w:fldCharType="begin"/>
        </w:r>
        <w:r>
          <w:rPr>
            <w:noProof/>
            <w:webHidden/>
          </w:rPr>
          <w:instrText xml:space="preserve"> PAGEREF _Toc127522914 \h </w:instrText>
        </w:r>
        <w:r>
          <w:rPr>
            <w:noProof/>
            <w:webHidden/>
          </w:rPr>
        </w:r>
        <w:r>
          <w:rPr>
            <w:noProof/>
            <w:webHidden/>
          </w:rPr>
          <w:fldChar w:fldCharType="separate"/>
        </w:r>
        <w:r>
          <w:rPr>
            <w:noProof/>
            <w:webHidden/>
          </w:rPr>
          <w:t>51</w:t>
        </w:r>
        <w:r>
          <w:rPr>
            <w:noProof/>
            <w:webHidden/>
          </w:rPr>
          <w:fldChar w:fldCharType="end"/>
        </w:r>
      </w:hyperlink>
    </w:p>
    <w:p w14:paraId="659DA31E" w14:textId="0D0E07D2" w:rsidR="00BE5392" w:rsidRDefault="00BE5392">
      <w:pPr>
        <w:pStyle w:val="TDC4"/>
        <w:tabs>
          <w:tab w:val="left" w:pos="842"/>
          <w:tab w:val="right" w:leader="dot" w:pos="9628"/>
        </w:tabs>
        <w:rPr>
          <w:rFonts w:eastAsiaTheme="minorEastAsia" w:cstheme="minorBidi"/>
          <w:noProof/>
        </w:rPr>
      </w:pPr>
      <w:hyperlink w:anchor="_Toc127522915" w:history="1">
        <w:r w:rsidRPr="00FE5601">
          <w:rPr>
            <w:rStyle w:val="Hipervnculo"/>
            <w:b/>
            <w:noProof/>
          </w:rPr>
          <w:t>6.3.5.2</w:t>
        </w:r>
        <w:r>
          <w:rPr>
            <w:rFonts w:eastAsiaTheme="minorEastAsia" w:cstheme="minorBidi"/>
            <w:noProof/>
          </w:rPr>
          <w:tab/>
        </w:r>
        <w:r w:rsidRPr="00FE5601">
          <w:rPr>
            <w:rStyle w:val="Hipervnculo"/>
            <w:noProof/>
          </w:rPr>
          <w:t>TRUNCATE</w:t>
        </w:r>
        <w:r>
          <w:rPr>
            <w:noProof/>
            <w:webHidden/>
          </w:rPr>
          <w:tab/>
        </w:r>
        <w:r>
          <w:rPr>
            <w:noProof/>
            <w:webHidden/>
          </w:rPr>
          <w:fldChar w:fldCharType="begin"/>
        </w:r>
        <w:r>
          <w:rPr>
            <w:noProof/>
            <w:webHidden/>
          </w:rPr>
          <w:instrText xml:space="preserve"> PAGEREF _Toc127522915 \h </w:instrText>
        </w:r>
        <w:r>
          <w:rPr>
            <w:noProof/>
            <w:webHidden/>
          </w:rPr>
        </w:r>
        <w:r>
          <w:rPr>
            <w:noProof/>
            <w:webHidden/>
          </w:rPr>
          <w:fldChar w:fldCharType="separate"/>
        </w:r>
        <w:r>
          <w:rPr>
            <w:noProof/>
            <w:webHidden/>
          </w:rPr>
          <w:t>52</w:t>
        </w:r>
        <w:r>
          <w:rPr>
            <w:noProof/>
            <w:webHidden/>
          </w:rPr>
          <w:fldChar w:fldCharType="end"/>
        </w:r>
      </w:hyperlink>
    </w:p>
    <w:p w14:paraId="6B87A8FC" w14:textId="251A433B" w:rsidR="00BE5392" w:rsidRDefault="00BE5392">
      <w:pPr>
        <w:pStyle w:val="TDC3"/>
        <w:tabs>
          <w:tab w:val="left" w:pos="666"/>
          <w:tab w:val="right" w:leader="dot" w:pos="9628"/>
        </w:tabs>
        <w:rPr>
          <w:rFonts w:eastAsiaTheme="minorEastAsia" w:cstheme="minorBidi"/>
          <w:smallCaps w:val="0"/>
          <w:noProof/>
        </w:rPr>
      </w:pPr>
      <w:hyperlink w:anchor="_Toc127522916" w:history="1">
        <w:r w:rsidRPr="00FE5601">
          <w:rPr>
            <w:rStyle w:val="Hipervnculo"/>
            <w:noProof/>
          </w:rPr>
          <w:t>6.3.6</w:t>
        </w:r>
        <w:r>
          <w:rPr>
            <w:rFonts w:eastAsiaTheme="minorEastAsia" w:cstheme="minorBidi"/>
            <w:smallCaps w:val="0"/>
            <w:noProof/>
          </w:rPr>
          <w:tab/>
        </w:r>
        <w:r w:rsidRPr="00FE5601">
          <w:rPr>
            <w:rStyle w:val="Hipervnculo"/>
            <w:noProof/>
          </w:rPr>
          <w:t>LOCK TABLE / UNLOCK TABLE</w:t>
        </w:r>
        <w:r>
          <w:rPr>
            <w:noProof/>
            <w:webHidden/>
          </w:rPr>
          <w:tab/>
        </w:r>
        <w:r>
          <w:rPr>
            <w:noProof/>
            <w:webHidden/>
          </w:rPr>
          <w:fldChar w:fldCharType="begin"/>
        </w:r>
        <w:r>
          <w:rPr>
            <w:noProof/>
            <w:webHidden/>
          </w:rPr>
          <w:instrText xml:space="preserve"> PAGEREF _Toc127522916 \h </w:instrText>
        </w:r>
        <w:r>
          <w:rPr>
            <w:noProof/>
            <w:webHidden/>
          </w:rPr>
        </w:r>
        <w:r>
          <w:rPr>
            <w:noProof/>
            <w:webHidden/>
          </w:rPr>
          <w:fldChar w:fldCharType="separate"/>
        </w:r>
        <w:r>
          <w:rPr>
            <w:noProof/>
            <w:webHidden/>
          </w:rPr>
          <w:t>53</w:t>
        </w:r>
        <w:r>
          <w:rPr>
            <w:noProof/>
            <w:webHidden/>
          </w:rPr>
          <w:fldChar w:fldCharType="end"/>
        </w:r>
      </w:hyperlink>
    </w:p>
    <w:p w14:paraId="4E6ACBC0" w14:textId="03095014" w:rsidR="00BE5392" w:rsidRDefault="00BE5392">
      <w:pPr>
        <w:pStyle w:val="TDC4"/>
        <w:tabs>
          <w:tab w:val="left" w:pos="842"/>
          <w:tab w:val="right" w:leader="dot" w:pos="9628"/>
        </w:tabs>
        <w:rPr>
          <w:rFonts w:eastAsiaTheme="minorEastAsia" w:cstheme="minorBidi"/>
          <w:noProof/>
        </w:rPr>
      </w:pPr>
      <w:hyperlink w:anchor="_Toc127522917" w:history="1">
        <w:r w:rsidRPr="00FE5601">
          <w:rPr>
            <w:rStyle w:val="Hipervnculo"/>
            <w:b/>
            <w:noProof/>
            <w:lang w:val="en-US"/>
          </w:rPr>
          <w:t>6.3.6.1</w:t>
        </w:r>
        <w:r>
          <w:rPr>
            <w:rFonts w:eastAsiaTheme="minorEastAsia" w:cstheme="minorBidi"/>
            <w:noProof/>
          </w:rPr>
          <w:tab/>
        </w:r>
        <w:r w:rsidRPr="00FE5601">
          <w:rPr>
            <w:rStyle w:val="Hipervnculo"/>
            <w:noProof/>
            <w:lang w:val="en-US"/>
          </w:rPr>
          <w:t>Cuando bloquear una tabla</w:t>
        </w:r>
        <w:r>
          <w:rPr>
            <w:noProof/>
            <w:webHidden/>
          </w:rPr>
          <w:tab/>
        </w:r>
        <w:r>
          <w:rPr>
            <w:noProof/>
            <w:webHidden/>
          </w:rPr>
          <w:fldChar w:fldCharType="begin"/>
        </w:r>
        <w:r>
          <w:rPr>
            <w:noProof/>
            <w:webHidden/>
          </w:rPr>
          <w:instrText xml:space="preserve"> PAGEREF _Toc127522917 \h </w:instrText>
        </w:r>
        <w:r>
          <w:rPr>
            <w:noProof/>
            <w:webHidden/>
          </w:rPr>
        </w:r>
        <w:r>
          <w:rPr>
            <w:noProof/>
            <w:webHidden/>
          </w:rPr>
          <w:fldChar w:fldCharType="separate"/>
        </w:r>
        <w:r>
          <w:rPr>
            <w:noProof/>
            <w:webHidden/>
          </w:rPr>
          <w:t>55</w:t>
        </w:r>
        <w:r>
          <w:rPr>
            <w:noProof/>
            <w:webHidden/>
          </w:rPr>
          <w:fldChar w:fldCharType="end"/>
        </w:r>
      </w:hyperlink>
    </w:p>
    <w:p w14:paraId="7217567E" w14:textId="6A39AAB0" w:rsidR="00BE5392" w:rsidRDefault="00BE5392">
      <w:pPr>
        <w:pStyle w:val="TDC2"/>
        <w:tabs>
          <w:tab w:val="left" w:pos="502"/>
          <w:tab w:val="right" w:leader="dot" w:pos="9628"/>
        </w:tabs>
        <w:rPr>
          <w:rFonts w:eastAsiaTheme="minorEastAsia" w:cstheme="minorBidi"/>
          <w:b w:val="0"/>
          <w:bCs w:val="0"/>
          <w:smallCaps w:val="0"/>
          <w:noProof/>
        </w:rPr>
      </w:pPr>
      <w:hyperlink w:anchor="_Toc127522918" w:history="1">
        <w:r w:rsidRPr="00FE5601">
          <w:rPr>
            <w:rStyle w:val="Hipervnculo"/>
            <w:noProof/>
          </w:rPr>
          <w:t>6.4</w:t>
        </w:r>
        <w:r>
          <w:rPr>
            <w:rFonts w:eastAsiaTheme="minorEastAsia" w:cstheme="minorBidi"/>
            <w:b w:val="0"/>
            <w:bCs w:val="0"/>
            <w:smallCaps w:val="0"/>
            <w:noProof/>
          </w:rPr>
          <w:tab/>
        </w:r>
        <w:r w:rsidRPr="00FE5601">
          <w:rPr>
            <w:rStyle w:val="Hipervnculo"/>
            <w:noProof/>
          </w:rPr>
          <w:t>CONSULTAS (SELECT)</w:t>
        </w:r>
        <w:r>
          <w:rPr>
            <w:noProof/>
            <w:webHidden/>
          </w:rPr>
          <w:tab/>
        </w:r>
        <w:r>
          <w:rPr>
            <w:noProof/>
            <w:webHidden/>
          </w:rPr>
          <w:fldChar w:fldCharType="begin"/>
        </w:r>
        <w:r>
          <w:rPr>
            <w:noProof/>
            <w:webHidden/>
          </w:rPr>
          <w:instrText xml:space="preserve"> PAGEREF _Toc127522918 \h </w:instrText>
        </w:r>
        <w:r>
          <w:rPr>
            <w:noProof/>
            <w:webHidden/>
          </w:rPr>
        </w:r>
        <w:r>
          <w:rPr>
            <w:noProof/>
            <w:webHidden/>
          </w:rPr>
          <w:fldChar w:fldCharType="separate"/>
        </w:r>
        <w:r>
          <w:rPr>
            <w:noProof/>
            <w:webHidden/>
          </w:rPr>
          <w:t>55</w:t>
        </w:r>
        <w:r>
          <w:rPr>
            <w:noProof/>
            <w:webHidden/>
          </w:rPr>
          <w:fldChar w:fldCharType="end"/>
        </w:r>
      </w:hyperlink>
    </w:p>
    <w:p w14:paraId="045E2680" w14:textId="1D999589" w:rsidR="00BE5392" w:rsidRDefault="00BE5392">
      <w:pPr>
        <w:pStyle w:val="TDC3"/>
        <w:tabs>
          <w:tab w:val="left" w:pos="666"/>
          <w:tab w:val="right" w:leader="dot" w:pos="9628"/>
        </w:tabs>
        <w:rPr>
          <w:rFonts w:eastAsiaTheme="minorEastAsia" w:cstheme="minorBidi"/>
          <w:smallCaps w:val="0"/>
          <w:noProof/>
        </w:rPr>
      </w:pPr>
      <w:hyperlink w:anchor="_Toc127522919" w:history="1">
        <w:r w:rsidRPr="00FE5601">
          <w:rPr>
            <w:rStyle w:val="Hipervnculo"/>
            <w:noProof/>
          </w:rPr>
          <w:t>6.4.1</w:t>
        </w:r>
        <w:r>
          <w:rPr>
            <w:rFonts w:eastAsiaTheme="minorEastAsia" w:cstheme="minorBidi"/>
            <w:smallCaps w:val="0"/>
            <w:noProof/>
          </w:rPr>
          <w:tab/>
        </w:r>
        <w:r w:rsidRPr="00FE5601">
          <w:rPr>
            <w:rStyle w:val="Hipervnculo"/>
            <w:noProof/>
          </w:rPr>
          <w:t>Orden de ejecución de las distintas cláusulas de una consulta SELECT:</w:t>
        </w:r>
        <w:r>
          <w:rPr>
            <w:noProof/>
            <w:webHidden/>
          </w:rPr>
          <w:tab/>
        </w:r>
        <w:r>
          <w:rPr>
            <w:noProof/>
            <w:webHidden/>
          </w:rPr>
          <w:fldChar w:fldCharType="begin"/>
        </w:r>
        <w:r>
          <w:rPr>
            <w:noProof/>
            <w:webHidden/>
          </w:rPr>
          <w:instrText xml:space="preserve"> PAGEREF _Toc127522919 \h </w:instrText>
        </w:r>
        <w:r>
          <w:rPr>
            <w:noProof/>
            <w:webHidden/>
          </w:rPr>
        </w:r>
        <w:r>
          <w:rPr>
            <w:noProof/>
            <w:webHidden/>
          </w:rPr>
          <w:fldChar w:fldCharType="separate"/>
        </w:r>
        <w:r>
          <w:rPr>
            <w:noProof/>
            <w:webHidden/>
          </w:rPr>
          <w:t>55</w:t>
        </w:r>
        <w:r>
          <w:rPr>
            <w:noProof/>
            <w:webHidden/>
          </w:rPr>
          <w:fldChar w:fldCharType="end"/>
        </w:r>
      </w:hyperlink>
    </w:p>
    <w:p w14:paraId="2AF7A064" w14:textId="48D2A03F" w:rsidR="00BE5392" w:rsidRDefault="00BE5392">
      <w:pPr>
        <w:pStyle w:val="TDC3"/>
        <w:tabs>
          <w:tab w:val="left" w:pos="666"/>
          <w:tab w:val="right" w:leader="dot" w:pos="9628"/>
        </w:tabs>
        <w:rPr>
          <w:rFonts w:eastAsiaTheme="minorEastAsia" w:cstheme="minorBidi"/>
          <w:smallCaps w:val="0"/>
          <w:noProof/>
        </w:rPr>
      </w:pPr>
      <w:hyperlink w:anchor="_Toc127522920" w:history="1">
        <w:r w:rsidRPr="00FE5601">
          <w:rPr>
            <w:rStyle w:val="Hipervnculo"/>
            <w:noProof/>
            <w:lang w:val="en-US"/>
          </w:rPr>
          <w:t>6.4.2</w:t>
        </w:r>
        <w:r>
          <w:rPr>
            <w:rFonts w:eastAsiaTheme="minorEastAsia" w:cstheme="minorBidi"/>
            <w:smallCaps w:val="0"/>
            <w:noProof/>
          </w:rPr>
          <w:tab/>
        </w:r>
        <w:r w:rsidRPr="00FE5601">
          <w:rPr>
            <w:rStyle w:val="Hipervnculo"/>
            <w:noProof/>
            <w:lang w:val="en-US"/>
          </w:rPr>
          <w:t>INNER JOIN, NATURAL JOIN, LEF JOIN, RIGHT JOIN, FULL JOIN …</w:t>
        </w:r>
        <w:r>
          <w:rPr>
            <w:noProof/>
            <w:webHidden/>
          </w:rPr>
          <w:tab/>
        </w:r>
        <w:r>
          <w:rPr>
            <w:noProof/>
            <w:webHidden/>
          </w:rPr>
          <w:fldChar w:fldCharType="begin"/>
        </w:r>
        <w:r>
          <w:rPr>
            <w:noProof/>
            <w:webHidden/>
          </w:rPr>
          <w:instrText xml:space="preserve"> PAGEREF _Toc127522920 \h </w:instrText>
        </w:r>
        <w:r>
          <w:rPr>
            <w:noProof/>
            <w:webHidden/>
          </w:rPr>
        </w:r>
        <w:r>
          <w:rPr>
            <w:noProof/>
            <w:webHidden/>
          </w:rPr>
          <w:fldChar w:fldCharType="separate"/>
        </w:r>
        <w:r>
          <w:rPr>
            <w:noProof/>
            <w:webHidden/>
          </w:rPr>
          <w:t>56</w:t>
        </w:r>
        <w:r>
          <w:rPr>
            <w:noProof/>
            <w:webHidden/>
          </w:rPr>
          <w:fldChar w:fldCharType="end"/>
        </w:r>
      </w:hyperlink>
    </w:p>
    <w:p w14:paraId="78D0F664" w14:textId="10823C65" w:rsidR="00BE5392" w:rsidRDefault="00BE5392">
      <w:pPr>
        <w:pStyle w:val="TDC4"/>
        <w:tabs>
          <w:tab w:val="left" w:pos="842"/>
          <w:tab w:val="right" w:leader="dot" w:pos="9628"/>
        </w:tabs>
        <w:rPr>
          <w:rFonts w:eastAsiaTheme="minorEastAsia" w:cstheme="minorBidi"/>
          <w:noProof/>
        </w:rPr>
      </w:pPr>
      <w:hyperlink w:anchor="_Toc127522921" w:history="1">
        <w:r w:rsidRPr="00FE5601">
          <w:rPr>
            <w:rStyle w:val="Hipervnculo"/>
            <w:b/>
            <w:noProof/>
          </w:rPr>
          <w:t>6.4.2.1</w:t>
        </w:r>
        <w:r>
          <w:rPr>
            <w:rFonts w:eastAsiaTheme="minorEastAsia" w:cstheme="minorBidi"/>
            <w:noProof/>
          </w:rPr>
          <w:tab/>
        </w:r>
        <w:r w:rsidRPr="00FE5601">
          <w:rPr>
            <w:rStyle w:val="Hipervnculo"/>
            <w:noProof/>
          </w:rPr>
          <w:t>INNER JOIN</w:t>
        </w:r>
        <w:r>
          <w:rPr>
            <w:noProof/>
            <w:webHidden/>
          </w:rPr>
          <w:tab/>
        </w:r>
        <w:r>
          <w:rPr>
            <w:noProof/>
            <w:webHidden/>
          </w:rPr>
          <w:fldChar w:fldCharType="begin"/>
        </w:r>
        <w:r>
          <w:rPr>
            <w:noProof/>
            <w:webHidden/>
          </w:rPr>
          <w:instrText xml:space="preserve"> PAGEREF _Toc127522921 \h </w:instrText>
        </w:r>
        <w:r>
          <w:rPr>
            <w:noProof/>
            <w:webHidden/>
          </w:rPr>
        </w:r>
        <w:r>
          <w:rPr>
            <w:noProof/>
            <w:webHidden/>
          </w:rPr>
          <w:fldChar w:fldCharType="separate"/>
        </w:r>
        <w:r>
          <w:rPr>
            <w:noProof/>
            <w:webHidden/>
          </w:rPr>
          <w:t>56</w:t>
        </w:r>
        <w:r>
          <w:rPr>
            <w:noProof/>
            <w:webHidden/>
          </w:rPr>
          <w:fldChar w:fldCharType="end"/>
        </w:r>
      </w:hyperlink>
    </w:p>
    <w:p w14:paraId="038940E9" w14:textId="00EBEA2D" w:rsidR="00BE5392" w:rsidRDefault="00BE5392">
      <w:pPr>
        <w:pStyle w:val="TDC4"/>
        <w:tabs>
          <w:tab w:val="left" w:pos="842"/>
          <w:tab w:val="right" w:leader="dot" w:pos="9628"/>
        </w:tabs>
        <w:rPr>
          <w:rFonts w:eastAsiaTheme="minorEastAsia" w:cstheme="minorBidi"/>
          <w:noProof/>
        </w:rPr>
      </w:pPr>
      <w:hyperlink w:anchor="_Toc127522922" w:history="1">
        <w:r w:rsidRPr="00FE5601">
          <w:rPr>
            <w:rStyle w:val="Hipervnculo"/>
            <w:b/>
            <w:noProof/>
            <w:lang w:val="en-US"/>
          </w:rPr>
          <w:t>6.4.2.2</w:t>
        </w:r>
        <w:r>
          <w:rPr>
            <w:rFonts w:eastAsiaTheme="minorEastAsia" w:cstheme="minorBidi"/>
            <w:noProof/>
          </w:rPr>
          <w:tab/>
        </w:r>
        <w:r w:rsidRPr="00FE5601">
          <w:rPr>
            <w:rStyle w:val="Hipervnculo"/>
            <w:noProof/>
            <w:lang w:val="en-US"/>
          </w:rPr>
          <w:t xml:space="preserve">Otros tipos de JOIN: </w:t>
        </w:r>
        <w:r w:rsidRPr="00FE5601">
          <w:rPr>
            <w:rStyle w:val="Hipervnculo"/>
            <w:noProof/>
            <w:highlight w:val="yellow"/>
            <w:lang w:val="en-US"/>
          </w:rPr>
          <w:t>CROSS JOIN, LEFT JOIN, RIGHT JOIN, FULL JOIN</w:t>
        </w:r>
        <w:r>
          <w:rPr>
            <w:noProof/>
            <w:webHidden/>
          </w:rPr>
          <w:tab/>
        </w:r>
        <w:r>
          <w:rPr>
            <w:noProof/>
            <w:webHidden/>
          </w:rPr>
          <w:fldChar w:fldCharType="begin"/>
        </w:r>
        <w:r>
          <w:rPr>
            <w:noProof/>
            <w:webHidden/>
          </w:rPr>
          <w:instrText xml:space="preserve"> PAGEREF _Toc127522922 \h </w:instrText>
        </w:r>
        <w:r>
          <w:rPr>
            <w:noProof/>
            <w:webHidden/>
          </w:rPr>
        </w:r>
        <w:r>
          <w:rPr>
            <w:noProof/>
            <w:webHidden/>
          </w:rPr>
          <w:fldChar w:fldCharType="separate"/>
        </w:r>
        <w:r>
          <w:rPr>
            <w:noProof/>
            <w:webHidden/>
          </w:rPr>
          <w:t>57</w:t>
        </w:r>
        <w:r>
          <w:rPr>
            <w:noProof/>
            <w:webHidden/>
          </w:rPr>
          <w:fldChar w:fldCharType="end"/>
        </w:r>
      </w:hyperlink>
    </w:p>
    <w:p w14:paraId="438BD162" w14:textId="3B63A877" w:rsidR="00BE5392" w:rsidRDefault="00BE5392">
      <w:pPr>
        <w:pStyle w:val="TDC4"/>
        <w:tabs>
          <w:tab w:val="left" w:pos="842"/>
          <w:tab w:val="right" w:leader="dot" w:pos="9628"/>
        </w:tabs>
        <w:rPr>
          <w:rFonts w:eastAsiaTheme="minorEastAsia" w:cstheme="minorBidi"/>
          <w:noProof/>
        </w:rPr>
      </w:pPr>
      <w:hyperlink w:anchor="_Toc127522923" w:history="1">
        <w:r w:rsidRPr="00FE5601">
          <w:rPr>
            <w:rStyle w:val="Hipervnculo"/>
            <w:b/>
            <w:noProof/>
          </w:rPr>
          <w:t>6.4.2.3</w:t>
        </w:r>
        <w:r>
          <w:rPr>
            <w:rFonts w:eastAsiaTheme="minorEastAsia" w:cstheme="minorBidi"/>
            <w:noProof/>
          </w:rPr>
          <w:tab/>
        </w:r>
        <w:r w:rsidRPr="00FE5601">
          <w:rPr>
            <w:rStyle w:val="Hipervnculo"/>
            <w:noProof/>
          </w:rPr>
          <w:t>Tipos de JOIN</w:t>
        </w:r>
        <w:r>
          <w:rPr>
            <w:noProof/>
            <w:webHidden/>
          </w:rPr>
          <w:tab/>
        </w:r>
        <w:r>
          <w:rPr>
            <w:noProof/>
            <w:webHidden/>
          </w:rPr>
          <w:fldChar w:fldCharType="begin"/>
        </w:r>
        <w:r>
          <w:rPr>
            <w:noProof/>
            <w:webHidden/>
          </w:rPr>
          <w:instrText xml:space="preserve"> PAGEREF _Toc127522923 \h </w:instrText>
        </w:r>
        <w:r>
          <w:rPr>
            <w:noProof/>
            <w:webHidden/>
          </w:rPr>
        </w:r>
        <w:r>
          <w:rPr>
            <w:noProof/>
            <w:webHidden/>
          </w:rPr>
          <w:fldChar w:fldCharType="separate"/>
        </w:r>
        <w:r>
          <w:rPr>
            <w:noProof/>
            <w:webHidden/>
          </w:rPr>
          <w:t>57</w:t>
        </w:r>
        <w:r>
          <w:rPr>
            <w:noProof/>
            <w:webHidden/>
          </w:rPr>
          <w:fldChar w:fldCharType="end"/>
        </w:r>
      </w:hyperlink>
    </w:p>
    <w:p w14:paraId="65EC72EB" w14:textId="0FB7D671" w:rsidR="00BE5392" w:rsidRDefault="00BE5392">
      <w:pPr>
        <w:pStyle w:val="TDC4"/>
        <w:tabs>
          <w:tab w:val="left" w:pos="842"/>
          <w:tab w:val="right" w:leader="dot" w:pos="9628"/>
        </w:tabs>
        <w:rPr>
          <w:rFonts w:eastAsiaTheme="minorEastAsia" w:cstheme="minorBidi"/>
          <w:noProof/>
        </w:rPr>
      </w:pPr>
      <w:hyperlink w:anchor="_Toc127522924" w:history="1">
        <w:r w:rsidRPr="00FE5601">
          <w:rPr>
            <w:rStyle w:val="Hipervnculo"/>
            <w:b/>
            <w:noProof/>
          </w:rPr>
          <w:t>6.4.2.4</w:t>
        </w:r>
        <w:r>
          <w:rPr>
            <w:rFonts w:eastAsiaTheme="minorEastAsia" w:cstheme="minorBidi"/>
            <w:noProof/>
          </w:rPr>
          <w:tab/>
        </w:r>
        <w:r w:rsidRPr="00FE5601">
          <w:rPr>
            <w:rStyle w:val="Hipervnculo"/>
            <w:noProof/>
          </w:rPr>
          <w:t>Ejemplos de distintos tipos de JOIN:</w:t>
        </w:r>
        <w:r>
          <w:rPr>
            <w:noProof/>
            <w:webHidden/>
          </w:rPr>
          <w:tab/>
        </w:r>
        <w:r>
          <w:rPr>
            <w:noProof/>
            <w:webHidden/>
          </w:rPr>
          <w:fldChar w:fldCharType="begin"/>
        </w:r>
        <w:r>
          <w:rPr>
            <w:noProof/>
            <w:webHidden/>
          </w:rPr>
          <w:instrText xml:space="preserve"> PAGEREF _Toc127522924 \h </w:instrText>
        </w:r>
        <w:r>
          <w:rPr>
            <w:noProof/>
            <w:webHidden/>
          </w:rPr>
        </w:r>
        <w:r>
          <w:rPr>
            <w:noProof/>
            <w:webHidden/>
          </w:rPr>
          <w:fldChar w:fldCharType="separate"/>
        </w:r>
        <w:r>
          <w:rPr>
            <w:noProof/>
            <w:webHidden/>
          </w:rPr>
          <w:t>58</w:t>
        </w:r>
        <w:r>
          <w:rPr>
            <w:noProof/>
            <w:webHidden/>
          </w:rPr>
          <w:fldChar w:fldCharType="end"/>
        </w:r>
      </w:hyperlink>
    </w:p>
    <w:p w14:paraId="3B0184CD" w14:textId="2CF57072" w:rsidR="00BE5392" w:rsidRDefault="00BE5392">
      <w:pPr>
        <w:pStyle w:val="TDC3"/>
        <w:tabs>
          <w:tab w:val="left" w:pos="666"/>
          <w:tab w:val="right" w:leader="dot" w:pos="9628"/>
        </w:tabs>
        <w:rPr>
          <w:rFonts w:eastAsiaTheme="minorEastAsia" w:cstheme="minorBidi"/>
          <w:smallCaps w:val="0"/>
          <w:noProof/>
        </w:rPr>
      </w:pPr>
      <w:hyperlink w:anchor="_Toc127522925" w:history="1">
        <w:r w:rsidRPr="00FE5601">
          <w:rPr>
            <w:rStyle w:val="Hipervnculo"/>
            <w:noProof/>
          </w:rPr>
          <w:t>6.4.3</w:t>
        </w:r>
        <w:r>
          <w:rPr>
            <w:rFonts w:eastAsiaTheme="minorEastAsia" w:cstheme="minorBidi"/>
            <w:smallCaps w:val="0"/>
            <w:noProof/>
          </w:rPr>
          <w:tab/>
        </w:r>
        <w:r w:rsidRPr="00FE5601">
          <w:rPr>
            <w:rStyle w:val="Hipervnculo"/>
            <w:noProof/>
          </w:rPr>
          <w:t>Cadenas de texto</w:t>
        </w:r>
        <w:r>
          <w:rPr>
            <w:noProof/>
            <w:webHidden/>
          </w:rPr>
          <w:tab/>
        </w:r>
        <w:r>
          <w:rPr>
            <w:noProof/>
            <w:webHidden/>
          </w:rPr>
          <w:fldChar w:fldCharType="begin"/>
        </w:r>
        <w:r>
          <w:rPr>
            <w:noProof/>
            <w:webHidden/>
          </w:rPr>
          <w:instrText xml:space="preserve"> PAGEREF _Toc127522925 \h </w:instrText>
        </w:r>
        <w:r>
          <w:rPr>
            <w:noProof/>
            <w:webHidden/>
          </w:rPr>
        </w:r>
        <w:r>
          <w:rPr>
            <w:noProof/>
            <w:webHidden/>
          </w:rPr>
          <w:fldChar w:fldCharType="separate"/>
        </w:r>
        <w:r>
          <w:rPr>
            <w:noProof/>
            <w:webHidden/>
          </w:rPr>
          <w:t>60</w:t>
        </w:r>
        <w:r>
          <w:rPr>
            <w:noProof/>
            <w:webHidden/>
          </w:rPr>
          <w:fldChar w:fldCharType="end"/>
        </w:r>
      </w:hyperlink>
    </w:p>
    <w:p w14:paraId="445087BC" w14:textId="08CC67C0" w:rsidR="00BE5392" w:rsidRDefault="00BE5392">
      <w:pPr>
        <w:pStyle w:val="TDC3"/>
        <w:tabs>
          <w:tab w:val="left" w:pos="666"/>
          <w:tab w:val="right" w:leader="dot" w:pos="9628"/>
        </w:tabs>
        <w:rPr>
          <w:rFonts w:eastAsiaTheme="minorEastAsia" w:cstheme="minorBidi"/>
          <w:smallCaps w:val="0"/>
          <w:noProof/>
        </w:rPr>
      </w:pPr>
      <w:hyperlink w:anchor="_Toc127522926" w:history="1">
        <w:r w:rsidRPr="00FE5601">
          <w:rPr>
            <w:rStyle w:val="Hipervnculo"/>
            <w:noProof/>
          </w:rPr>
          <w:t>6.4.4</w:t>
        </w:r>
        <w:r>
          <w:rPr>
            <w:rFonts w:eastAsiaTheme="minorEastAsia" w:cstheme="minorBidi"/>
            <w:smallCaps w:val="0"/>
            <w:noProof/>
          </w:rPr>
          <w:tab/>
        </w:r>
        <w:r w:rsidRPr="00FE5601">
          <w:rPr>
            <w:rStyle w:val="Hipervnculo"/>
            <w:noProof/>
          </w:rPr>
          <w:t>IFNULL / NZ / COALESCE</w:t>
        </w:r>
        <w:r>
          <w:rPr>
            <w:noProof/>
            <w:webHidden/>
          </w:rPr>
          <w:tab/>
        </w:r>
        <w:r>
          <w:rPr>
            <w:noProof/>
            <w:webHidden/>
          </w:rPr>
          <w:fldChar w:fldCharType="begin"/>
        </w:r>
        <w:r>
          <w:rPr>
            <w:noProof/>
            <w:webHidden/>
          </w:rPr>
          <w:instrText xml:space="preserve"> PAGEREF _Toc127522926 \h </w:instrText>
        </w:r>
        <w:r>
          <w:rPr>
            <w:noProof/>
            <w:webHidden/>
          </w:rPr>
        </w:r>
        <w:r>
          <w:rPr>
            <w:noProof/>
            <w:webHidden/>
          </w:rPr>
          <w:fldChar w:fldCharType="separate"/>
        </w:r>
        <w:r>
          <w:rPr>
            <w:noProof/>
            <w:webHidden/>
          </w:rPr>
          <w:t>60</w:t>
        </w:r>
        <w:r>
          <w:rPr>
            <w:noProof/>
            <w:webHidden/>
          </w:rPr>
          <w:fldChar w:fldCharType="end"/>
        </w:r>
      </w:hyperlink>
    </w:p>
    <w:p w14:paraId="60741A47" w14:textId="591D9077" w:rsidR="00BE5392" w:rsidRDefault="00BE5392">
      <w:pPr>
        <w:pStyle w:val="TDC3"/>
        <w:tabs>
          <w:tab w:val="left" w:pos="666"/>
          <w:tab w:val="right" w:leader="dot" w:pos="9628"/>
        </w:tabs>
        <w:rPr>
          <w:rFonts w:eastAsiaTheme="minorEastAsia" w:cstheme="minorBidi"/>
          <w:smallCaps w:val="0"/>
          <w:noProof/>
        </w:rPr>
      </w:pPr>
      <w:hyperlink w:anchor="_Toc127522927" w:history="1">
        <w:r w:rsidRPr="00FE5601">
          <w:rPr>
            <w:rStyle w:val="Hipervnculo"/>
            <w:noProof/>
          </w:rPr>
          <w:t>6.4.5</w:t>
        </w:r>
        <w:r>
          <w:rPr>
            <w:rFonts w:eastAsiaTheme="minorEastAsia" w:cstheme="minorBidi"/>
            <w:smallCaps w:val="0"/>
            <w:noProof/>
          </w:rPr>
          <w:tab/>
        </w:r>
        <w:r w:rsidRPr="00FE5601">
          <w:rPr>
            <w:rStyle w:val="Hipervnculo"/>
            <w:noProof/>
          </w:rPr>
          <w:t>AVG, SUM, MAX, MIN</w:t>
        </w:r>
        <w:r>
          <w:rPr>
            <w:noProof/>
            <w:webHidden/>
          </w:rPr>
          <w:tab/>
        </w:r>
        <w:r>
          <w:rPr>
            <w:noProof/>
            <w:webHidden/>
          </w:rPr>
          <w:fldChar w:fldCharType="begin"/>
        </w:r>
        <w:r>
          <w:rPr>
            <w:noProof/>
            <w:webHidden/>
          </w:rPr>
          <w:instrText xml:space="preserve"> PAGEREF _Toc127522927 \h </w:instrText>
        </w:r>
        <w:r>
          <w:rPr>
            <w:noProof/>
            <w:webHidden/>
          </w:rPr>
        </w:r>
        <w:r>
          <w:rPr>
            <w:noProof/>
            <w:webHidden/>
          </w:rPr>
          <w:fldChar w:fldCharType="separate"/>
        </w:r>
        <w:r>
          <w:rPr>
            <w:noProof/>
            <w:webHidden/>
          </w:rPr>
          <w:t>60</w:t>
        </w:r>
        <w:r>
          <w:rPr>
            <w:noProof/>
            <w:webHidden/>
          </w:rPr>
          <w:fldChar w:fldCharType="end"/>
        </w:r>
      </w:hyperlink>
    </w:p>
    <w:p w14:paraId="6120ED9B" w14:textId="51F85748" w:rsidR="00BE5392" w:rsidRDefault="00BE5392">
      <w:pPr>
        <w:pStyle w:val="TDC3"/>
        <w:tabs>
          <w:tab w:val="left" w:pos="666"/>
          <w:tab w:val="right" w:leader="dot" w:pos="9628"/>
        </w:tabs>
        <w:rPr>
          <w:rFonts w:eastAsiaTheme="minorEastAsia" w:cstheme="minorBidi"/>
          <w:smallCaps w:val="0"/>
          <w:noProof/>
        </w:rPr>
      </w:pPr>
      <w:hyperlink w:anchor="_Toc127522928" w:history="1">
        <w:r w:rsidRPr="00FE5601">
          <w:rPr>
            <w:rStyle w:val="Hipervnculo"/>
            <w:noProof/>
          </w:rPr>
          <w:t>6.4.6</w:t>
        </w:r>
        <w:r>
          <w:rPr>
            <w:rFonts w:eastAsiaTheme="minorEastAsia" w:cstheme="minorBidi"/>
            <w:smallCaps w:val="0"/>
            <w:noProof/>
          </w:rPr>
          <w:tab/>
        </w:r>
        <w:r w:rsidRPr="00FE5601">
          <w:rPr>
            <w:rStyle w:val="Hipervnculo"/>
            <w:rFonts w:ascii="Garamond" w:hAnsi="Garamond"/>
            <w:noProof/>
          </w:rPr>
          <w:t>UNION / UNION ALL</w:t>
        </w:r>
        <w:r>
          <w:rPr>
            <w:noProof/>
            <w:webHidden/>
          </w:rPr>
          <w:tab/>
        </w:r>
        <w:r>
          <w:rPr>
            <w:noProof/>
            <w:webHidden/>
          </w:rPr>
          <w:fldChar w:fldCharType="begin"/>
        </w:r>
        <w:r>
          <w:rPr>
            <w:noProof/>
            <w:webHidden/>
          </w:rPr>
          <w:instrText xml:space="preserve"> PAGEREF _Toc127522928 \h </w:instrText>
        </w:r>
        <w:r>
          <w:rPr>
            <w:noProof/>
            <w:webHidden/>
          </w:rPr>
        </w:r>
        <w:r>
          <w:rPr>
            <w:noProof/>
            <w:webHidden/>
          </w:rPr>
          <w:fldChar w:fldCharType="separate"/>
        </w:r>
        <w:r>
          <w:rPr>
            <w:noProof/>
            <w:webHidden/>
          </w:rPr>
          <w:t>60</w:t>
        </w:r>
        <w:r>
          <w:rPr>
            <w:noProof/>
            <w:webHidden/>
          </w:rPr>
          <w:fldChar w:fldCharType="end"/>
        </w:r>
      </w:hyperlink>
    </w:p>
    <w:p w14:paraId="47484F04" w14:textId="12B3C162" w:rsidR="00BE5392" w:rsidRDefault="00BE5392">
      <w:pPr>
        <w:pStyle w:val="TDC4"/>
        <w:tabs>
          <w:tab w:val="left" w:pos="842"/>
          <w:tab w:val="right" w:leader="dot" w:pos="9628"/>
        </w:tabs>
        <w:rPr>
          <w:rFonts w:eastAsiaTheme="minorEastAsia" w:cstheme="minorBidi"/>
          <w:noProof/>
        </w:rPr>
      </w:pPr>
      <w:hyperlink w:anchor="_Toc127522929" w:history="1">
        <w:r w:rsidRPr="00FE5601">
          <w:rPr>
            <w:rStyle w:val="Hipervnculo"/>
            <w:b/>
            <w:noProof/>
          </w:rPr>
          <w:t>6.4.6.1</w:t>
        </w:r>
        <w:r>
          <w:rPr>
            <w:rFonts w:eastAsiaTheme="minorEastAsia" w:cstheme="minorBidi"/>
            <w:noProof/>
          </w:rPr>
          <w:tab/>
        </w:r>
        <w:r w:rsidRPr="00FE5601">
          <w:rPr>
            <w:rStyle w:val="Hipervnculo"/>
            <w:noProof/>
          </w:rPr>
          <w:t>Reunir las filas de 2 o más tablas (A, B) en una sola tabla (C)</w:t>
        </w:r>
        <w:r>
          <w:rPr>
            <w:noProof/>
            <w:webHidden/>
          </w:rPr>
          <w:tab/>
        </w:r>
        <w:r>
          <w:rPr>
            <w:noProof/>
            <w:webHidden/>
          </w:rPr>
          <w:fldChar w:fldCharType="begin"/>
        </w:r>
        <w:r>
          <w:rPr>
            <w:noProof/>
            <w:webHidden/>
          </w:rPr>
          <w:instrText xml:space="preserve"> PAGEREF _Toc127522929 \h </w:instrText>
        </w:r>
        <w:r>
          <w:rPr>
            <w:noProof/>
            <w:webHidden/>
          </w:rPr>
        </w:r>
        <w:r>
          <w:rPr>
            <w:noProof/>
            <w:webHidden/>
          </w:rPr>
          <w:fldChar w:fldCharType="separate"/>
        </w:r>
        <w:r>
          <w:rPr>
            <w:noProof/>
            <w:webHidden/>
          </w:rPr>
          <w:t>61</w:t>
        </w:r>
        <w:r>
          <w:rPr>
            <w:noProof/>
            <w:webHidden/>
          </w:rPr>
          <w:fldChar w:fldCharType="end"/>
        </w:r>
      </w:hyperlink>
    </w:p>
    <w:p w14:paraId="3C0C2206" w14:textId="6A379BEF" w:rsidR="00BE5392" w:rsidRDefault="00BE5392">
      <w:pPr>
        <w:pStyle w:val="TDC3"/>
        <w:tabs>
          <w:tab w:val="left" w:pos="666"/>
          <w:tab w:val="right" w:leader="dot" w:pos="9628"/>
        </w:tabs>
        <w:rPr>
          <w:rFonts w:eastAsiaTheme="minorEastAsia" w:cstheme="minorBidi"/>
          <w:smallCaps w:val="0"/>
          <w:noProof/>
        </w:rPr>
      </w:pPr>
      <w:hyperlink w:anchor="_Toc127522930" w:history="1">
        <w:r w:rsidRPr="00FE5601">
          <w:rPr>
            <w:rStyle w:val="Hipervnculo"/>
            <w:noProof/>
          </w:rPr>
          <w:t>6.4.7</w:t>
        </w:r>
        <w:r>
          <w:rPr>
            <w:rFonts w:eastAsiaTheme="minorEastAsia" w:cstheme="minorBidi"/>
            <w:smallCaps w:val="0"/>
            <w:noProof/>
          </w:rPr>
          <w:tab/>
        </w:r>
        <w:r w:rsidRPr="00FE5601">
          <w:rPr>
            <w:rStyle w:val="Hipervnculo"/>
            <w:noProof/>
          </w:rPr>
          <w:t>ORDER BY</w:t>
        </w:r>
        <w:r>
          <w:rPr>
            <w:noProof/>
            <w:webHidden/>
          </w:rPr>
          <w:tab/>
        </w:r>
        <w:r>
          <w:rPr>
            <w:noProof/>
            <w:webHidden/>
          </w:rPr>
          <w:fldChar w:fldCharType="begin"/>
        </w:r>
        <w:r>
          <w:rPr>
            <w:noProof/>
            <w:webHidden/>
          </w:rPr>
          <w:instrText xml:space="preserve"> PAGEREF _Toc127522930 \h </w:instrText>
        </w:r>
        <w:r>
          <w:rPr>
            <w:noProof/>
            <w:webHidden/>
          </w:rPr>
        </w:r>
        <w:r>
          <w:rPr>
            <w:noProof/>
            <w:webHidden/>
          </w:rPr>
          <w:fldChar w:fldCharType="separate"/>
        </w:r>
        <w:r>
          <w:rPr>
            <w:noProof/>
            <w:webHidden/>
          </w:rPr>
          <w:t>61</w:t>
        </w:r>
        <w:r>
          <w:rPr>
            <w:noProof/>
            <w:webHidden/>
          </w:rPr>
          <w:fldChar w:fldCharType="end"/>
        </w:r>
      </w:hyperlink>
    </w:p>
    <w:p w14:paraId="3882044A" w14:textId="47DC6941" w:rsidR="00BE5392" w:rsidRDefault="00BE5392">
      <w:pPr>
        <w:pStyle w:val="TDC3"/>
        <w:tabs>
          <w:tab w:val="left" w:pos="666"/>
          <w:tab w:val="right" w:leader="dot" w:pos="9628"/>
        </w:tabs>
        <w:rPr>
          <w:rFonts w:eastAsiaTheme="minorEastAsia" w:cstheme="minorBidi"/>
          <w:smallCaps w:val="0"/>
          <w:noProof/>
        </w:rPr>
      </w:pPr>
      <w:hyperlink w:anchor="_Toc127522931" w:history="1">
        <w:r w:rsidRPr="00FE5601">
          <w:rPr>
            <w:rStyle w:val="Hipervnculo"/>
            <w:noProof/>
          </w:rPr>
          <w:t>6.4.8</w:t>
        </w:r>
        <w:r>
          <w:rPr>
            <w:rFonts w:eastAsiaTheme="minorEastAsia" w:cstheme="minorBidi"/>
            <w:smallCaps w:val="0"/>
            <w:noProof/>
          </w:rPr>
          <w:tab/>
        </w:r>
        <w:r w:rsidRPr="00FE5601">
          <w:rPr>
            <w:rStyle w:val="Hipervnculo"/>
            <w:noProof/>
          </w:rPr>
          <w:t>Vistas</w:t>
        </w:r>
        <w:r>
          <w:rPr>
            <w:noProof/>
            <w:webHidden/>
          </w:rPr>
          <w:tab/>
        </w:r>
        <w:r>
          <w:rPr>
            <w:noProof/>
            <w:webHidden/>
          </w:rPr>
          <w:fldChar w:fldCharType="begin"/>
        </w:r>
        <w:r>
          <w:rPr>
            <w:noProof/>
            <w:webHidden/>
          </w:rPr>
          <w:instrText xml:space="preserve"> PAGEREF _Toc127522931 \h </w:instrText>
        </w:r>
        <w:r>
          <w:rPr>
            <w:noProof/>
            <w:webHidden/>
          </w:rPr>
        </w:r>
        <w:r>
          <w:rPr>
            <w:noProof/>
            <w:webHidden/>
          </w:rPr>
          <w:fldChar w:fldCharType="separate"/>
        </w:r>
        <w:r>
          <w:rPr>
            <w:noProof/>
            <w:webHidden/>
          </w:rPr>
          <w:t>62</w:t>
        </w:r>
        <w:r>
          <w:rPr>
            <w:noProof/>
            <w:webHidden/>
          </w:rPr>
          <w:fldChar w:fldCharType="end"/>
        </w:r>
      </w:hyperlink>
    </w:p>
    <w:p w14:paraId="6EEB68FD" w14:textId="37FED564" w:rsidR="00BE5392" w:rsidRDefault="00BE5392">
      <w:pPr>
        <w:pStyle w:val="TDC4"/>
        <w:tabs>
          <w:tab w:val="left" w:pos="842"/>
          <w:tab w:val="right" w:leader="dot" w:pos="9628"/>
        </w:tabs>
        <w:rPr>
          <w:rFonts w:eastAsiaTheme="minorEastAsia" w:cstheme="minorBidi"/>
          <w:noProof/>
        </w:rPr>
      </w:pPr>
      <w:hyperlink w:anchor="_Toc127522932" w:history="1">
        <w:r w:rsidRPr="00FE5601">
          <w:rPr>
            <w:rStyle w:val="Hipervnculo"/>
            <w:b/>
            <w:noProof/>
          </w:rPr>
          <w:t>6.4.8.1</w:t>
        </w:r>
        <w:r>
          <w:rPr>
            <w:rFonts w:eastAsiaTheme="minorEastAsia" w:cstheme="minorBidi"/>
            <w:noProof/>
          </w:rPr>
          <w:tab/>
        </w:r>
        <w:r w:rsidRPr="00FE5601">
          <w:rPr>
            <w:rStyle w:val="Hipervnculo"/>
            <w:noProof/>
          </w:rPr>
          <w:t>Vistas en MySQL</w:t>
        </w:r>
        <w:r>
          <w:rPr>
            <w:noProof/>
            <w:webHidden/>
          </w:rPr>
          <w:tab/>
        </w:r>
        <w:r>
          <w:rPr>
            <w:noProof/>
            <w:webHidden/>
          </w:rPr>
          <w:fldChar w:fldCharType="begin"/>
        </w:r>
        <w:r>
          <w:rPr>
            <w:noProof/>
            <w:webHidden/>
          </w:rPr>
          <w:instrText xml:space="preserve"> PAGEREF _Toc127522932 \h </w:instrText>
        </w:r>
        <w:r>
          <w:rPr>
            <w:noProof/>
            <w:webHidden/>
          </w:rPr>
        </w:r>
        <w:r>
          <w:rPr>
            <w:noProof/>
            <w:webHidden/>
          </w:rPr>
          <w:fldChar w:fldCharType="separate"/>
        </w:r>
        <w:r>
          <w:rPr>
            <w:noProof/>
            <w:webHidden/>
          </w:rPr>
          <w:t>62</w:t>
        </w:r>
        <w:r>
          <w:rPr>
            <w:noProof/>
            <w:webHidden/>
          </w:rPr>
          <w:fldChar w:fldCharType="end"/>
        </w:r>
      </w:hyperlink>
    </w:p>
    <w:p w14:paraId="5827B782" w14:textId="6F089234" w:rsidR="00BE5392" w:rsidRDefault="00BE5392">
      <w:pPr>
        <w:pStyle w:val="TDC4"/>
        <w:tabs>
          <w:tab w:val="left" w:pos="842"/>
          <w:tab w:val="right" w:leader="dot" w:pos="9628"/>
        </w:tabs>
        <w:rPr>
          <w:rFonts w:eastAsiaTheme="minorEastAsia" w:cstheme="minorBidi"/>
          <w:noProof/>
        </w:rPr>
      </w:pPr>
      <w:hyperlink w:anchor="_Toc127522933" w:history="1">
        <w:r w:rsidRPr="00FE5601">
          <w:rPr>
            <w:rStyle w:val="Hipervnculo"/>
            <w:b/>
            <w:noProof/>
          </w:rPr>
          <w:t>6.4.8.2</w:t>
        </w:r>
        <w:r>
          <w:rPr>
            <w:rFonts w:eastAsiaTheme="minorEastAsia" w:cstheme="minorBidi"/>
            <w:noProof/>
          </w:rPr>
          <w:tab/>
        </w:r>
        <w:r w:rsidRPr="00FE5601">
          <w:rPr>
            <w:rStyle w:val="Hipervnculo"/>
            <w:noProof/>
          </w:rPr>
          <w:t>Vistas en Access</w:t>
        </w:r>
        <w:r>
          <w:rPr>
            <w:noProof/>
            <w:webHidden/>
          </w:rPr>
          <w:tab/>
        </w:r>
        <w:r>
          <w:rPr>
            <w:noProof/>
            <w:webHidden/>
          </w:rPr>
          <w:fldChar w:fldCharType="begin"/>
        </w:r>
        <w:r>
          <w:rPr>
            <w:noProof/>
            <w:webHidden/>
          </w:rPr>
          <w:instrText xml:space="preserve"> PAGEREF _Toc127522933 \h </w:instrText>
        </w:r>
        <w:r>
          <w:rPr>
            <w:noProof/>
            <w:webHidden/>
          </w:rPr>
        </w:r>
        <w:r>
          <w:rPr>
            <w:noProof/>
            <w:webHidden/>
          </w:rPr>
          <w:fldChar w:fldCharType="separate"/>
        </w:r>
        <w:r>
          <w:rPr>
            <w:noProof/>
            <w:webHidden/>
          </w:rPr>
          <w:t>62</w:t>
        </w:r>
        <w:r>
          <w:rPr>
            <w:noProof/>
            <w:webHidden/>
          </w:rPr>
          <w:fldChar w:fldCharType="end"/>
        </w:r>
      </w:hyperlink>
    </w:p>
    <w:p w14:paraId="06B7CAF9" w14:textId="7217B36E" w:rsidR="00BE5392" w:rsidRDefault="00BE5392">
      <w:pPr>
        <w:pStyle w:val="TDC3"/>
        <w:tabs>
          <w:tab w:val="left" w:pos="666"/>
          <w:tab w:val="right" w:leader="dot" w:pos="9628"/>
        </w:tabs>
        <w:rPr>
          <w:rFonts w:eastAsiaTheme="minorEastAsia" w:cstheme="minorBidi"/>
          <w:smallCaps w:val="0"/>
          <w:noProof/>
        </w:rPr>
      </w:pPr>
      <w:hyperlink w:anchor="_Toc127522934" w:history="1">
        <w:r w:rsidRPr="00FE5601">
          <w:rPr>
            <w:rStyle w:val="Hipervnculo"/>
            <w:noProof/>
          </w:rPr>
          <w:t>6.4.9</w:t>
        </w:r>
        <w:r>
          <w:rPr>
            <w:rFonts w:eastAsiaTheme="minorEastAsia" w:cstheme="minorBidi"/>
            <w:smallCaps w:val="0"/>
            <w:noProof/>
          </w:rPr>
          <w:tab/>
        </w:r>
        <w:r w:rsidRPr="00FE5601">
          <w:rPr>
            <w:rStyle w:val="Hipervnculo"/>
            <w:noProof/>
          </w:rPr>
          <w:t>NULL</w:t>
        </w:r>
        <w:r>
          <w:rPr>
            <w:noProof/>
            <w:webHidden/>
          </w:rPr>
          <w:tab/>
        </w:r>
        <w:r>
          <w:rPr>
            <w:noProof/>
            <w:webHidden/>
          </w:rPr>
          <w:fldChar w:fldCharType="begin"/>
        </w:r>
        <w:r>
          <w:rPr>
            <w:noProof/>
            <w:webHidden/>
          </w:rPr>
          <w:instrText xml:space="preserve"> PAGEREF _Toc127522934 \h </w:instrText>
        </w:r>
        <w:r>
          <w:rPr>
            <w:noProof/>
            <w:webHidden/>
          </w:rPr>
        </w:r>
        <w:r>
          <w:rPr>
            <w:noProof/>
            <w:webHidden/>
          </w:rPr>
          <w:fldChar w:fldCharType="separate"/>
        </w:r>
        <w:r>
          <w:rPr>
            <w:noProof/>
            <w:webHidden/>
          </w:rPr>
          <w:t>62</w:t>
        </w:r>
        <w:r>
          <w:rPr>
            <w:noProof/>
            <w:webHidden/>
          </w:rPr>
          <w:fldChar w:fldCharType="end"/>
        </w:r>
      </w:hyperlink>
    </w:p>
    <w:p w14:paraId="53F276A4" w14:textId="2BC8C7E6" w:rsidR="00BE5392" w:rsidRDefault="00BE5392">
      <w:pPr>
        <w:pStyle w:val="TDC3"/>
        <w:tabs>
          <w:tab w:val="left" w:pos="777"/>
          <w:tab w:val="right" w:leader="dot" w:pos="9628"/>
        </w:tabs>
        <w:rPr>
          <w:rFonts w:eastAsiaTheme="minorEastAsia" w:cstheme="minorBidi"/>
          <w:smallCaps w:val="0"/>
          <w:noProof/>
        </w:rPr>
      </w:pPr>
      <w:hyperlink w:anchor="_Toc127522935" w:history="1">
        <w:r w:rsidRPr="00FE5601">
          <w:rPr>
            <w:rStyle w:val="Hipervnculo"/>
            <w:noProof/>
          </w:rPr>
          <w:t>6.4.10</w:t>
        </w:r>
        <w:r>
          <w:rPr>
            <w:rFonts w:eastAsiaTheme="minorEastAsia" w:cstheme="minorBidi"/>
            <w:smallCaps w:val="0"/>
            <w:noProof/>
          </w:rPr>
          <w:tab/>
        </w:r>
        <w:r w:rsidRPr="00FE5601">
          <w:rPr>
            <w:rStyle w:val="Hipervnculo"/>
            <w:noProof/>
          </w:rPr>
          <w:t>CONCAT</w:t>
        </w:r>
        <w:r>
          <w:rPr>
            <w:noProof/>
            <w:webHidden/>
          </w:rPr>
          <w:tab/>
        </w:r>
        <w:r>
          <w:rPr>
            <w:noProof/>
            <w:webHidden/>
          </w:rPr>
          <w:fldChar w:fldCharType="begin"/>
        </w:r>
        <w:r>
          <w:rPr>
            <w:noProof/>
            <w:webHidden/>
          </w:rPr>
          <w:instrText xml:space="preserve"> PAGEREF _Toc127522935 \h </w:instrText>
        </w:r>
        <w:r>
          <w:rPr>
            <w:noProof/>
            <w:webHidden/>
          </w:rPr>
        </w:r>
        <w:r>
          <w:rPr>
            <w:noProof/>
            <w:webHidden/>
          </w:rPr>
          <w:fldChar w:fldCharType="separate"/>
        </w:r>
        <w:r>
          <w:rPr>
            <w:noProof/>
            <w:webHidden/>
          </w:rPr>
          <w:t>63</w:t>
        </w:r>
        <w:r>
          <w:rPr>
            <w:noProof/>
            <w:webHidden/>
          </w:rPr>
          <w:fldChar w:fldCharType="end"/>
        </w:r>
      </w:hyperlink>
    </w:p>
    <w:p w14:paraId="17BE56A9" w14:textId="4D8009D9" w:rsidR="00BE5392" w:rsidRDefault="00BE5392">
      <w:pPr>
        <w:pStyle w:val="TDC3"/>
        <w:tabs>
          <w:tab w:val="left" w:pos="777"/>
          <w:tab w:val="right" w:leader="dot" w:pos="9628"/>
        </w:tabs>
        <w:rPr>
          <w:rFonts w:eastAsiaTheme="minorEastAsia" w:cstheme="minorBidi"/>
          <w:smallCaps w:val="0"/>
          <w:noProof/>
        </w:rPr>
      </w:pPr>
      <w:hyperlink w:anchor="_Toc127522936" w:history="1">
        <w:r w:rsidRPr="00FE5601">
          <w:rPr>
            <w:rStyle w:val="Hipervnculo"/>
            <w:noProof/>
            <w:lang w:val="en-US"/>
          </w:rPr>
          <w:t>6.4.11</w:t>
        </w:r>
        <w:r>
          <w:rPr>
            <w:rFonts w:eastAsiaTheme="minorEastAsia" w:cstheme="minorBidi"/>
            <w:smallCaps w:val="0"/>
            <w:noProof/>
          </w:rPr>
          <w:tab/>
        </w:r>
        <w:r w:rsidRPr="00FE5601">
          <w:rPr>
            <w:rStyle w:val="Hipervnculo"/>
            <w:noProof/>
            <w:lang w:val="en-US"/>
          </w:rPr>
          <w:t>Cadena de texto</w:t>
        </w:r>
        <w:r>
          <w:rPr>
            <w:noProof/>
            <w:webHidden/>
          </w:rPr>
          <w:tab/>
        </w:r>
        <w:r>
          <w:rPr>
            <w:noProof/>
            <w:webHidden/>
          </w:rPr>
          <w:fldChar w:fldCharType="begin"/>
        </w:r>
        <w:r>
          <w:rPr>
            <w:noProof/>
            <w:webHidden/>
          </w:rPr>
          <w:instrText xml:space="preserve"> PAGEREF _Toc127522936 \h </w:instrText>
        </w:r>
        <w:r>
          <w:rPr>
            <w:noProof/>
            <w:webHidden/>
          </w:rPr>
        </w:r>
        <w:r>
          <w:rPr>
            <w:noProof/>
            <w:webHidden/>
          </w:rPr>
          <w:fldChar w:fldCharType="separate"/>
        </w:r>
        <w:r>
          <w:rPr>
            <w:noProof/>
            <w:webHidden/>
          </w:rPr>
          <w:t>63</w:t>
        </w:r>
        <w:r>
          <w:rPr>
            <w:noProof/>
            <w:webHidden/>
          </w:rPr>
          <w:fldChar w:fldCharType="end"/>
        </w:r>
      </w:hyperlink>
    </w:p>
    <w:p w14:paraId="7C0F4624" w14:textId="5648B150" w:rsidR="00BE5392" w:rsidRDefault="00BE5392">
      <w:pPr>
        <w:pStyle w:val="TDC3"/>
        <w:tabs>
          <w:tab w:val="left" w:pos="777"/>
          <w:tab w:val="right" w:leader="dot" w:pos="9628"/>
        </w:tabs>
        <w:rPr>
          <w:rFonts w:eastAsiaTheme="minorEastAsia" w:cstheme="minorBidi"/>
          <w:smallCaps w:val="0"/>
          <w:noProof/>
        </w:rPr>
      </w:pPr>
      <w:hyperlink w:anchor="_Toc127522937" w:history="1">
        <w:r w:rsidRPr="00FE5601">
          <w:rPr>
            <w:rStyle w:val="Hipervnculo"/>
            <w:noProof/>
          </w:rPr>
          <w:t>6.4.12</w:t>
        </w:r>
        <w:r>
          <w:rPr>
            <w:rFonts w:eastAsiaTheme="minorEastAsia" w:cstheme="minorBidi"/>
            <w:smallCaps w:val="0"/>
            <w:noProof/>
          </w:rPr>
          <w:tab/>
        </w:r>
        <w:r w:rsidRPr="00FE5601">
          <w:rPr>
            <w:rStyle w:val="Hipervnculo"/>
            <w:noProof/>
          </w:rPr>
          <w:t>Seleccionar todos los atributos de una tabla: *</w:t>
        </w:r>
        <w:r>
          <w:rPr>
            <w:noProof/>
            <w:webHidden/>
          </w:rPr>
          <w:tab/>
        </w:r>
        <w:r>
          <w:rPr>
            <w:noProof/>
            <w:webHidden/>
          </w:rPr>
          <w:fldChar w:fldCharType="begin"/>
        </w:r>
        <w:r>
          <w:rPr>
            <w:noProof/>
            <w:webHidden/>
          </w:rPr>
          <w:instrText xml:space="preserve"> PAGEREF _Toc127522937 \h </w:instrText>
        </w:r>
        <w:r>
          <w:rPr>
            <w:noProof/>
            <w:webHidden/>
          </w:rPr>
        </w:r>
        <w:r>
          <w:rPr>
            <w:noProof/>
            <w:webHidden/>
          </w:rPr>
          <w:fldChar w:fldCharType="separate"/>
        </w:r>
        <w:r>
          <w:rPr>
            <w:noProof/>
            <w:webHidden/>
          </w:rPr>
          <w:t>63</w:t>
        </w:r>
        <w:r>
          <w:rPr>
            <w:noProof/>
            <w:webHidden/>
          </w:rPr>
          <w:fldChar w:fldCharType="end"/>
        </w:r>
      </w:hyperlink>
    </w:p>
    <w:p w14:paraId="7102CE7B" w14:textId="77CA6B26" w:rsidR="00BE5392" w:rsidRDefault="00BE5392">
      <w:pPr>
        <w:pStyle w:val="TDC3"/>
        <w:tabs>
          <w:tab w:val="left" w:pos="777"/>
          <w:tab w:val="right" w:leader="dot" w:pos="9628"/>
        </w:tabs>
        <w:rPr>
          <w:rFonts w:eastAsiaTheme="minorEastAsia" w:cstheme="minorBidi"/>
          <w:smallCaps w:val="0"/>
          <w:noProof/>
        </w:rPr>
      </w:pPr>
      <w:hyperlink w:anchor="_Toc127522938" w:history="1">
        <w:r w:rsidRPr="00FE5601">
          <w:rPr>
            <w:rStyle w:val="Hipervnculo"/>
            <w:noProof/>
          </w:rPr>
          <w:t>6.4.13</w:t>
        </w:r>
        <w:r>
          <w:rPr>
            <w:rFonts w:eastAsiaTheme="minorEastAsia" w:cstheme="minorBidi"/>
            <w:smallCaps w:val="0"/>
            <w:noProof/>
          </w:rPr>
          <w:tab/>
        </w:r>
        <w:r w:rsidRPr="00FE5601">
          <w:rPr>
            <w:rStyle w:val="Hipervnculo"/>
            <w:noProof/>
          </w:rPr>
          <w:t>LIKE y REGEXP (Patrones y Expresiones regulares)</w:t>
        </w:r>
        <w:r>
          <w:rPr>
            <w:noProof/>
            <w:webHidden/>
          </w:rPr>
          <w:tab/>
        </w:r>
        <w:r>
          <w:rPr>
            <w:noProof/>
            <w:webHidden/>
          </w:rPr>
          <w:fldChar w:fldCharType="begin"/>
        </w:r>
        <w:r>
          <w:rPr>
            <w:noProof/>
            <w:webHidden/>
          </w:rPr>
          <w:instrText xml:space="preserve"> PAGEREF _Toc127522938 \h </w:instrText>
        </w:r>
        <w:r>
          <w:rPr>
            <w:noProof/>
            <w:webHidden/>
          </w:rPr>
        </w:r>
        <w:r>
          <w:rPr>
            <w:noProof/>
            <w:webHidden/>
          </w:rPr>
          <w:fldChar w:fldCharType="separate"/>
        </w:r>
        <w:r>
          <w:rPr>
            <w:noProof/>
            <w:webHidden/>
          </w:rPr>
          <w:t>63</w:t>
        </w:r>
        <w:r>
          <w:rPr>
            <w:noProof/>
            <w:webHidden/>
          </w:rPr>
          <w:fldChar w:fldCharType="end"/>
        </w:r>
      </w:hyperlink>
    </w:p>
    <w:p w14:paraId="13B84B2F" w14:textId="2F1C32AB" w:rsidR="00BE5392" w:rsidRDefault="00BE5392">
      <w:pPr>
        <w:pStyle w:val="TDC4"/>
        <w:tabs>
          <w:tab w:val="left" w:pos="954"/>
          <w:tab w:val="right" w:leader="dot" w:pos="9628"/>
        </w:tabs>
        <w:rPr>
          <w:rFonts w:eastAsiaTheme="minorEastAsia" w:cstheme="minorBidi"/>
          <w:noProof/>
        </w:rPr>
      </w:pPr>
      <w:hyperlink w:anchor="_Toc127522939" w:history="1">
        <w:r w:rsidRPr="00FE5601">
          <w:rPr>
            <w:rStyle w:val="Hipervnculo"/>
            <w:b/>
            <w:noProof/>
          </w:rPr>
          <w:t>6.4.13.1</w:t>
        </w:r>
        <w:r>
          <w:rPr>
            <w:rFonts w:eastAsiaTheme="minorEastAsia" w:cstheme="minorBidi"/>
            <w:noProof/>
          </w:rPr>
          <w:tab/>
        </w:r>
        <w:r w:rsidRPr="00FE5601">
          <w:rPr>
            <w:rStyle w:val="Hipervnculo"/>
            <w:noProof/>
          </w:rPr>
          <w:t>LIKE (Patrones)Comodines de texto: % y _</w:t>
        </w:r>
        <w:r>
          <w:rPr>
            <w:noProof/>
            <w:webHidden/>
          </w:rPr>
          <w:tab/>
        </w:r>
        <w:r>
          <w:rPr>
            <w:noProof/>
            <w:webHidden/>
          </w:rPr>
          <w:fldChar w:fldCharType="begin"/>
        </w:r>
        <w:r>
          <w:rPr>
            <w:noProof/>
            <w:webHidden/>
          </w:rPr>
          <w:instrText xml:space="preserve"> PAGEREF _Toc127522939 \h </w:instrText>
        </w:r>
        <w:r>
          <w:rPr>
            <w:noProof/>
            <w:webHidden/>
          </w:rPr>
        </w:r>
        <w:r>
          <w:rPr>
            <w:noProof/>
            <w:webHidden/>
          </w:rPr>
          <w:fldChar w:fldCharType="separate"/>
        </w:r>
        <w:r>
          <w:rPr>
            <w:noProof/>
            <w:webHidden/>
          </w:rPr>
          <w:t>63</w:t>
        </w:r>
        <w:r>
          <w:rPr>
            <w:noProof/>
            <w:webHidden/>
          </w:rPr>
          <w:fldChar w:fldCharType="end"/>
        </w:r>
      </w:hyperlink>
    </w:p>
    <w:p w14:paraId="2028FF5A" w14:textId="43C4E96B" w:rsidR="00BE5392" w:rsidRDefault="00BE5392">
      <w:pPr>
        <w:pStyle w:val="TDC4"/>
        <w:tabs>
          <w:tab w:val="left" w:pos="954"/>
          <w:tab w:val="right" w:leader="dot" w:pos="9628"/>
        </w:tabs>
        <w:rPr>
          <w:rFonts w:eastAsiaTheme="minorEastAsia" w:cstheme="minorBidi"/>
          <w:noProof/>
        </w:rPr>
      </w:pPr>
      <w:hyperlink w:anchor="_Toc127522940" w:history="1">
        <w:r w:rsidRPr="00FE5601">
          <w:rPr>
            <w:rStyle w:val="Hipervnculo"/>
            <w:b/>
            <w:noProof/>
          </w:rPr>
          <w:t>6.4.13.2</w:t>
        </w:r>
        <w:r>
          <w:rPr>
            <w:rFonts w:eastAsiaTheme="minorEastAsia" w:cstheme="minorBidi"/>
            <w:noProof/>
          </w:rPr>
          <w:tab/>
        </w:r>
        <w:r w:rsidRPr="00FE5601">
          <w:rPr>
            <w:rStyle w:val="Hipervnculo"/>
            <w:noProof/>
          </w:rPr>
          <w:t>REGEXP (Expresiones regulares):</w:t>
        </w:r>
        <w:r>
          <w:rPr>
            <w:noProof/>
            <w:webHidden/>
          </w:rPr>
          <w:tab/>
        </w:r>
        <w:r>
          <w:rPr>
            <w:noProof/>
            <w:webHidden/>
          </w:rPr>
          <w:fldChar w:fldCharType="begin"/>
        </w:r>
        <w:r>
          <w:rPr>
            <w:noProof/>
            <w:webHidden/>
          </w:rPr>
          <w:instrText xml:space="preserve"> PAGEREF _Toc127522940 \h </w:instrText>
        </w:r>
        <w:r>
          <w:rPr>
            <w:noProof/>
            <w:webHidden/>
          </w:rPr>
        </w:r>
        <w:r>
          <w:rPr>
            <w:noProof/>
            <w:webHidden/>
          </w:rPr>
          <w:fldChar w:fldCharType="separate"/>
        </w:r>
        <w:r>
          <w:rPr>
            <w:noProof/>
            <w:webHidden/>
          </w:rPr>
          <w:t>64</w:t>
        </w:r>
        <w:r>
          <w:rPr>
            <w:noProof/>
            <w:webHidden/>
          </w:rPr>
          <w:fldChar w:fldCharType="end"/>
        </w:r>
      </w:hyperlink>
    </w:p>
    <w:p w14:paraId="5FD8D8CA" w14:textId="7A13BFD4" w:rsidR="00BE5392" w:rsidRDefault="00BE5392">
      <w:pPr>
        <w:pStyle w:val="TDC3"/>
        <w:tabs>
          <w:tab w:val="left" w:pos="777"/>
          <w:tab w:val="right" w:leader="dot" w:pos="9628"/>
        </w:tabs>
        <w:rPr>
          <w:rFonts w:eastAsiaTheme="minorEastAsia" w:cstheme="minorBidi"/>
          <w:smallCaps w:val="0"/>
          <w:noProof/>
        </w:rPr>
      </w:pPr>
      <w:hyperlink w:anchor="_Toc127522941" w:history="1">
        <w:r w:rsidRPr="00FE5601">
          <w:rPr>
            <w:rStyle w:val="Hipervnculo"/>
            <w:noProof/>
            <w:lang w:val="en-US"/>
          </w:rPr>
          <w:t>6.4.14</w:t>
        </w:r>
        <w:r>
          <w:rPr>
            <w:rFonts w:eastAsiaTheme="minorEastAsia" w:cstheme="minorBidi"/>
            <w:smallCaps w:val="0"/>
            <w:noProof/>
          </w:rPr>
          <w:tab/>
        </w:r>
        <w:r w:rsidRPr="00FE5601">
          <w:rPr>
            <w:rStyle w:val="Hipervnculo"/>
            <w:noProof/>
            <w:lang w:val="en-US"/>
          </w:rPr>
          <w:t>LENGTH</w:t>
        </w:r>
        <w:r>
          <w:rPr>
            <w:noProof/>
            <w:webHidden/>
          </w:rPr>
          <w:tab/>
        </w:r>
        <w:r>
          <w:rPr>
            <w:noProof/>
            <w:webHidden/>
          </w:rPr>
          <w:fldChar w:fldCharType="begin"/>
        </w:r>
        <w:r>
          <w:rPr>
            <w:noProof/>
            <w:webHidden/>
          </w:rPr>
          <w:instrText xml:space="preserve"> PAGEREF _Toc127522941 \h </w:instrText>
        </w:r>
        <w:r>
          <w:rPr>
            <w:noProof/>
            <w:webHidden/>
          </w:rPr>
        </w:r>
        <w:r>
          <w:rPr>
            <w:noProof/>
            <w:webHidden/>
          </w:rPr>
          <w:fldChar w:fldCharType="separate"/>
        </w:r>
        <w:r>
          <w:rPr>
            <w:noProof/>
            <w:webHidden/>
          </w:rPr>
          <w:t>66</w:t>
        </w:r>
        <w:r>
          <w:rPr>
            <w:noProof/>
            <w:webHidden/>
          </w:rPr>
          <w:fldChar w:fldCharType="end"/>
        </w:r>
      </w:hyperlink>
    </w:p>
    <w:p w14:paraId="1D01A6F6" w14:textId="1B8A368B" w:rsidR="00BE5392" w:rsidRDefault="00BE5392">
      <w:pPr>
        <w:pStyle w:val="TDC3"/>
        <w:tabs>
          <w:tab w:val="left" w:pos="777"/>
          <w:tab w:val="right" w:leader="dot" w:pos="9628"/>
        </w:tabs>
        <w:rPr>
          <w:rFonts w:eastAsiaTheme="minorEastAsia" w:cstheme="minorBidi"/>
          <w:smallCaps w:val="0"/>
          <w:noProof/>
        </w:rPr>
      </w:pPr>
      <w:hyperlink w:anchor="_Toc127522942" w:history="1">
        <w:r w:rsidRPr="00FE5601">
          <w:rPr>
            <w:rStyle w:val="Hipervnculo"/>
            <w:noProof/>
            <w:lang w:val="en-US"/>
          </w:rPr>
          <w:t>6.4.15</w:t>
        </w:r>
        <w:r>
          <w:rPr>
            <w:rFonts w:eastAsiaTheme="minorEastAsia" w:cstheme="minorBidi"/>
            <w:smallCaps w:val="0"/>
            <w:noProof/>
          </w:rPr>
          <w:tab/>
        </w:r>
        <w:r w:rsidRPr="00FE5601">
          <w:rPr>
            <w:rStyle w:val="Hipervnculo"/>
            <w:noProof/>
            <w:lang w:val="en-US"/>
          </w:rPr>
          <w:t>COUNT</w:t>
        </w:r>
        <w:r>
          <w:rPr>
            <w:noProof/>
            <w:webHidden/>
          </w:rPr>
          <w:tab/>
        </w:r>
        <w:r>
          <w:rPr>
            <w:noProof/>
            <w:webHidden/>
          </w:rPr>
          <w:fldChar w:fldCharType="begin"/>
        </w:r>
        <w:r>
          <w:rPr>
            <w:noProof/>
            <w:webHidden/>
          </w:rPr>
          <w:instrText xml:space="preserve"> PAGEREF _Toc127522942 \h </w:instrText>
        </w:r>
        <w:r>
          <w:rPr>
            <w:noProof/>
            <w:webHidden/>
          </w:rPr>
        </w:r>
        <w:r>
          <w:rPr>
            <w:noProof/>
            <w:webHidden/>
          </w:rPr>
          <w:fldChar w:fldCharType="separate"/>
        </w:r>
        <w:r>
          <w:rPr>
            <w:noProof/>
            <w:webHidden/>
          </w:rPr>
          <w:t>66</w:t>
        </w:r>
        <w:r>
          <w:rPr>
            <w:noProof/>
            <w:webHidden/>
          </w:rPr>
          <w:fldChar w:fldCharType="end"/>
        </w:r>
      </w:hyperlink>
    </w:p>
    <w:p w14:paraId="636EDC38" w14:textId="1A1359DD" w:rsidR="00BE5392" w:rsidRDefault="00BE5392">
      <w:pPr>
        <w:pStyle w:val="TDC3"/>
        <w:tabs>
          <w:tab w:val="left" w:pos="777"/>
          <w:tab w:val="right" w:leader="dot" w:pos="9628"/>
        </w:tabs>
        <w:rPr>
          <w:rFonts w:eastAsiaTheme="minorEastAsia" w:cstheme="minorBidi"/>
          <w:smallCaps w:val="0"/>
          <w:noProof/>
        </w:rPr>
      </w:pPr>
      <w:hyperlink w:anchor="_Toc127522943" w:history="1">
        <w:r w:rsidRPr="00FE5601">
          <w:rPr>
            <w:rStyle w:val="Hipervnculo"/>
            <w:noProof/>
            <w:lang w:val="en-US"/>
          </w:rPr>
          <w:t>6.4.16</w:t>
        </w:r>
        <w:r>
          <w:rPr>
            <w:rFonts w:eastAsiaTheme="minorEastAsia" w:cstheme="minorBidi"/>
            <w:smallCaps w:val="0"/>
            <w:noProof/>
          </w:rPr>
          <w:tab/>
        </w:r>
        <w:r w:rsidRPr="00FE5601">
          <w:rPr>
            <w:rStyle w:val="Hipervnculo"/>
            <w:noProof/>
            <w:lang w:val="en-US"/>
          </w:rPr>
          <w:t>Campo autonumérico</w:t>
        </w:r>
        <w:r>
          <w:rPr>
            <w:noProof/>
            <w:webHidden/>
          </w:rPr>
          <w:tab/>
        </w:r>
        <w:r>
          <w:rPr>
            <w:noProof/>
            <w:webHidden/>
          </w:rPr>
          <w:fldChar w:fldCharType="begin"/>
        </w:r>
        <w:r>
          <w:rPr>
            <w:noProof/>
            <w:webHidden/>
          </w:rPr>
          <w:instrText xml:space="preserve"> PAGEREF _Toc127522943 \h </w:instrText>
        </w:r>
        <w:r>
          <w:rPr>
            <w:noProof/>
            <w:webHidden/>
          </w:rPr>
        </w:r>
        <w:r>
          <w:rPr>
            <w:noProof/>
            <w:webHidden/>
          </w:rPr>
          <w:fldChar w:fldCharType="separate"/>
        </w:r>
        <w:r>
          <w:rPr>
            <w:noProof/>
            <w:webHidden/>
          </w:rPr>
          <w:t>67</w:t>
        </w:r>
        <w:r>
          <w:rPr>
            <w:noProof/>
            <w:webHidden/>
          </w:rPr>
          <w:fldChar w:fldCharType="end"/>
        </w:r>
      </w:hyperlink>
    </w:p>
    <w:p w14:paraId="2F033AAB" w14:textId="3F4A435A" w:rsidR="00BE5392" w:rsidRDefault="00BE5392">
      <w:pPr>
        <w:pStyle w:val="TDC3"/>
        <w:tabs>
          <w:tab w:val="left" w:pos="777"/>
          <w:tab w:val="right" w:leader="dot" w:pos="9628"/>
        </w:tabs>
        <w:rPr>
          <w:rFonts w:eastAsiaTheme="minorEastAsia" w:cstheme="minorBidi"/>
          <w:smallCaps w:val="0"/>
          <w:noProof/>
        </w:rPr>
      </w:pPr>
      <w:hyperlink w:anchor="_Toc127522944" w:history="1">
        <w:r w:rsidRPr="00FE5601">
          <w:rPr>
            <w:rStyle w:val="Hipervnculo"/>
            <w:noProof/>
          </w:rPr>
          <w:t>6.4.17</w:t>
        </w:r>
        <w:r>
          <w:rPr>
            <w:rFonts w:eastAsiaTheme="minorEastAsia" w:cstheme="minorBidi"/>
            <w:smallCaps w:val="0"/>
            <w:noProof/>
          </w:rPr>
          <w:tab/>
        </w:r>
        <w:r w:rsidRPr="00FE5601">
          <w:rPr>
            <w:rStyle w:val="Hipervnculo"/>
            <w:noProof/>
          </w:rPr>
          <w:t>GROUP BY</w:t>
        </w:r>
        <w:r>
          <w:rPr>
            <w:noProof/>
            <w:webHidden/>
          </w:rPr>
          <w:tab/>
        </w:r>
        <w:r>
          <w:rPr>
            <w:noProof/>
            <w:webHidden/>
          </w:rPr>
          <w:fldChar w:fldCharType="begin"/>
        </w:r>
        <w:r>
          <w:rPr>
            <w:noProof/>
            <w:webHidden/>
          </w:rPr>
          <w:instrText xml:space="preserve"> PAGEREF _Toc127522944 \h </w:instrText>
        </w:r>
        <w:r>
          <w:rPr>
            <w:noProof/>
            <w:webHidden/>
          </w:rPr>
        </w:r>
        <w:r>
          <w:rPr>
            <w:noProof/>
            <w:webHidden/>
          </w:rPr>
          <w:fldChar w:fldCharType="separate"/>
        </w:r>
        <w:r>
          <w:rPr>
            <w:noProof/>
            <w:webHidden/>
          </w:rPr>
          <w:t>67</w:t>
        </w:r>
        <w:r>
          <w:rPr>
            <w:noProof/>
            <w:webHidden/>
          </w:rPr>
          <w:fldChar w:fldCharType="end"/>
        </w:r>
      </w:hyperlink>
    </w:p>
    <w:p w14:paraId="29EE824C" w14:textId="44BF4897" w:rsidR="00BE5392" w:rsidRDefault="00BE5392">
      <w:pPr>
        <w:pStyle w:val="TDC3"/>
        <w:tabs>
          <w:tab w:val="left" w:pos="777"/>
          <w:tab w:val="right" w:leader="dot" w:pos="9628"/>
        </w:tabs>
        <w:rPr>
          <w:rFonts w:eastAsiaTheme="minorEastAsia" w:cstheme="minorBidi"/>
          <w:smallCaps w:val="0"/>
          <w:noProof/>
        </w:rPr>
      </w:pPr>
      <w:hyperlink w:anchor="_Toc127522945" w:history="1">
        <w:r w:rsidRPr="00FE5601">
          <w:rPr>
            <w:rStyle w:val="Hipervnculo"/>
            <w:noProof/>
          </w:rPr>
          <w:t>6.4.18</w:t>
        </w:r>
        <w:r>
          <w:rPr>
            <w:rFonts w:eastAsiaTheme="minorEastAsia" w:cstheme="minorBidi"/>
            <w:smallCaps w:val="0"/>
            <w:noProof/>
          </w:rPr>
          <w:tab/>
        </w:r>
        <w:r w:rsidRPr="00FE5601">
          <w:rPr>
            <w:rStyle w:val="Hipervnculo"/>
            <w:noProof/>
          </w:rPr>
          <w:t>LIMIT</w:t>
        </w:r>
        <w:r>
          <w:rPr>
            <w:noProof/>
            <w:webHidden/>
          </w:rPr>
          <w:tab/>
        </w:r>
        <w:r>
          <w:rPr>
            <w:noProof/>
            <w:webHidden/>
          </w:rPr>
          <w:fldChar w:fldCharType="begin"/>
        </w:r>
        <w:r>
          <w:rPr>
            <w:noProof/>
            <w:webHidden/>
          </w:rPr>
          <w:instrText xml:space="preserve"> PAGEREF _Toc127522945 \h </w:instrText>
        </w:r>
        <w:r>
          <w:rPr>
            <w:noProof/>
            <w:webHidden/>
          </w:rPr>
        </w:r>
        <w:r>
          <w:rPr>
            <w:noProof/>
            <w:webHidden/>
          </w:rPr>
          <w:fldChar w:fldCharType="separate"/>
        </w:r>
        <w:r>
          <w:rPr>
            <w:noProof/>
            <w:webHidden/>
          </w:rPr>
          <w:t>69</w:t>
        </w:r>
        <w:r>
          <w:rPr>
            <w:noProof/>
            <w:webHidden/>
          </w:rPr>
          <w:fldChar w:fldCharType="end"/>
        </w:r>
      </w:hyperlink>
    </w:p>
    <w:p w14:paraId="3E095EB9" w14:textId="47C9D671" w:rsidR="00BE5392" w:rsidRDefault="00BE5392">
      <w:pPr>
        <w:pStyle w:val="TDC4"/>
        <w:tabs>
          <w:tab w:val="left" w:pos="954"/>
          <w:tab w:val="right" w:leader="dot" w:pos="9628"/>
        </w:tabs>
        <w:rPr>
          <w:rFonts w:eastAsiaTheme="minorEastAsia" w:cstheme="minorBidi"/>
          <w:noProof/>
        </w:rPr>
      </w:pPr>
      <w:hyperlink w:anchor="_Toc127522946" w:history="1">
        <w:r w:rsidRPr="00FE5601">
          <w:rPr>
            <w:rStyle w:val="Hipervnculo"/>
            <w:b/>
            <w:noProof/>
          </w:rPr>
          <w:t>6.4.18.1</w:t>
        </w:r>
        <w:r>
          <w:rPr>
            <w:rFonts w:eastAsiaTheme="minorEastAsia" w:cstheme="minorBidi"/>
            <w:noProof/>
          </w:rPr>
          <w:tab/>
        </w:r>
        <w:r w:rsidRPr="00FE5601">
          <w:rPr>
            <w:rStyle w:val="Hipervnculo"/>
            <w:noProof/>
          </w:rPr>
          <w:t>Ejemplo: Encontrar a los empleados con el salario más alto:</w:t>
        </w:r>
        <w:r w:rsidRPr="00FE5601">
          <w:rPr>
            <w:rStyle w:val="Hipervnculo"/>
            <w:b/>
            <w:bCs/>
            <w:noProof/>
          </w:rPr>
          <w:t>Subconsulta</w:t>
        </w:r>
        <w:r>
          <w:rPr>
            <w:noProof/>
            <w:webHidden/>
          </w:rPr>
          <w:tab/>
        </w:r>
        <w:r>
          <w:rPr>
            <w:noProof/>
            <w:webHidden/>
          </w:rPr>
          <w:fldChar w:fldCharType="begin"/>
        </w:r>
        <w:r>
          <w:rPr>
            <w:noProof/>
            <w:webHidden/>
          </w:rPr>
          <w:instrText xml:space="preserve"> PAGEREF _Toc127522946 \h </w:instrText>
        </w:r>
        <w:r>
          <w:rPr>
            <w:noProof/>
            <w:webHidden/>
          </w:rPr>
        </w:r>
        <w:r>
          <w:rPr>
            <w:noProof/>
            <w:webHidden/>
          </w:rPr>
          <w:fldChar w:fldCharType="separate"/>
        </w:r>
        <w:r>
          <w:rPr>
            <w:noProof/>
            <w:webHidden/>
          </w:rPr>
          <w:t>70</w:t>
        </w:r>
        <w:r>
          <w:rPr>
            <w:noProof/>
            <w:webHidden/>
          </w:rPr>
          <w:fldChar w:fldCharType="end"/>
        </w:r>
      </w:hyperlink>
    </w:p>
    <w:p w14:paraId="0883B321" w14:textId="3659CD59" w:rsidR="00BE5392" w:rsidRDefault="00BE5392">
      <w:pPr>
        <w:pStyle w:val="TDC4"/>
        <w:tabs>
          <w:tab w:val="left" w:pos="954"/>
          <w:tab w:val="right" w:leader="dot" w:pos="9628"/>
        </w:tabs>
        <w:rPr>
          <w:rFonts w:eastAsiaTheme="minorEastAsia" w:cstheme="minorBidi"/>
          <w:noProof/>
        </w:rPr>
      </w:pPr>
      <w:hyperlink w:anchor="_Toc127522947" w:history="1">
        <w:r w:rsidRPr="00FE5601">
          <w:rPr>
            <w:rStyle w:val="Hipervnculo"/>
            <w:b/>
            <w:noProof/>
          </w:rPr>
          <w:t>6.4.18.2</w:t>
        </w:r>
        <w:r>
          <w:rPr>
            <w:rFonts w:eastAsiaTheme="minorEastAsia" w:cstheme="minorBidi"/>
            <w:noProof/>
          </w:rPr>
          <w:tab/>
        </w:r>
        <w:r w:rsidRPr="00FE5601">
          <w:rPr>
            <w:rStyle w:val="Hipervnculo"/>
            <w:noProof/>
          </w:rPr>
          <w:t xml:space="preserve">Ejemplo: Encontrar a los empleados cuyos salarios están entre los 5 salarios más altos de la empresa: </w:t>
        </w:r>
        <w:r w:rsidRPr="00FE5601">
          <w:rPr>
            <w:rStyle w:val="Hipervnculo"/>
            <w:b/>
            <w:bCs/>
            <w:noProof/>
          </w:rPr>
          <w:t>LIMIT 4,1</w:t>
        </w:r>
        <w:r>
          <w:rPr>
            <w:noProof/>
            <w:webHidden/>
          </w:rPr>
          <w:tab/>
        </w:r>
        <w:r>
          <w:rPr>
            <w:noProof/>
            <w:webHidden/>
          </w:rPr>
          <w:fldChar w:fldCharType="begin"/>
        </w:r>
        <w:r>
          <w:rPr>
            <w:noProof/>
            <w:webHidden/>
          </w:rPr>
          <w:instrText xml:space="preserve"> PAGEREF _Toc127522947 \h </w:instrText>
        </w:r>
        <w:r>
          <w:rPr>
            <w:noProof/>
            <w:webHidden/>
          </w:rPr>
        </w:r>
        <w:r>
          <w:rPr>
            <w:noProof/>
            <w:webHidden/>
          </w:rPr>
          <w:fldChar w:fldCharType="separate"/>
        </w:r>
        <w:r>
          <w:rPr>
            <w:noProof/>
            <w:webHidden/>
          </w:rPr>
          <w:t>70</w:t>
        </w:r>
        <w:r>
          <w:rPr>
            <w:noProof/>
            <w:webHidden/>
          </w:rPr>
          <w:fldChar w:fldCharType="end"/>
        </w:r>
      </w:hyperlink>
    </w:p>
    <w:p w14:paraId="3F7BBD40" w14:textId="6EB1DC6B" w:rsidR="00BE5392" w:rsidRDefault="00BE5392">
      <w:pPr>
        <w:pStyle w:val="TDC4"/>
        <w:tabs>
          <w:tab w:val="left" w:pos="954"/>
          <w:tab w:val="right" w:leader="dot" w:pos="9628"/>
        </w:tabs>
        <w:rPr>
          <w:rFonts w:eastAsiaTheme="minorEastAsia" w:cstheme="minorBidi"/>
          <w:noProof/>
        </w:rPr>
      </w:pPr>
      <w:hyperlink w:anchor="_Toc127522948" w:history="1">
        <w:r w:rsidRPr="00FE5601">
          <w:rPr>
            <w:rStyle w:val="Hipervnculo"/>
            <w:b/>
            <w:noProof/>
          </w:rPr>
          <w:t>6.4.18.3</w:t>
        </w:r>
        <w:r>
          <w:rPr>
            <w:rFonts w:eastAsiaTheme="minorEastAsia" w:cstheme="minorBidi"/>
            <w:noProof/>
          </w:rPr>
          <w:tab/>
        </w:r>
        <w:r w:rsidRPr="00FE5601">
          <w:rPr>
            <w:rStyle w:val="Hipervnculo"/>
            <w:noProof/>
          </w:rPr>
          <w:t>Ejemplo: Encontrar a los 3 empleados que más ganan en la empresa</w:t>
        </w:r>
        <w:r>
          <w:rPr>
            <w:noProof/>
            <w:webHidden/>
          </w:rPr>
          <w:tab/>
        </w:r>
        <w:r>
          <w:rPr>
            <w:noProof/>
            <w:webHidden/>
          </w:rPr>
          <w:fldChar w:fldCharType="begin"/>
        </w:r>
        <w:r>
          <w:rPr>
            <w:noProof/>
            <w:webHidden/>
          </w:rPr>
          <w:instrText xml:space="preserve"> PAGEREF _Toc127522948 \h </w:instrText>
        </w:r>
        <w:r>
          <w:rPr>
            <w:noProof/>
            <w:webHidden/>
          </w:rPr>
        </w:r>
        <w:r>
          <w:rPr>
            <w:noProof/>
            <w:webHidden/>
          </w:rPr>
          <w:fldChar w:fldCharType="separate"/>
        </w:r>
        <w:r>
          <w:rPr>
            <w:noProof/>
            <w:webHidden/>
          </w:rPr>
          <w:t>71</w:t>
        </w:r>
        <w:r>
          <w:rPr>
            <w:noProof/>
            <w:webHidden/>
          </w:rPr>
          <w:fldChar w:fldCharType="end"/>
        </w:r>
      </w:hyperlink>
    </w:p>
    <w:p w14:paraId="091805F0" w14:textId="6037E2BD" w:rsidR="00BE5392" w:rsidRDefault="00BE5392">
      <w:pPr>
        <w:pStyle w:val="TDC4"/>
        <w:tabs>
          <w:tab w:val="left" w:pos="954"/>
          <w:tab w:val="right" w:leader="dot" w:pos="9628"/>
        </w:tabs>
        <w:rPr>
          <w:rFonts w:eastAsiaTheme="minorEastAsia" w:cstheme="minorBidi"/>
          <w:noProof/>
        </w:rPr>
      </w:pPr>
      <w:hyperlink w:anchor="_Toc127522949" w:history="1">
        <w:r w:rsidRPr="00FE5601">
          <w:rPr>
            <w:rStyle w:val="Hipervnculo"/>
            <w:b/>
            <w:noProof/>
          </w:rPr>
          <w:t>6.4.18.4</w:t>
        </w:r>
        <w:r>
          <w:rPr>
            <w:rFonts w:eastAsiaTheme="minorEastAsia" w:cstheme="minorBidi"/>
            <w:noProof/>
          </w:rPr>
          <w:tab/>
        </w:r>
        <w:r w:rsidRPr="00FE5601">
          <w:rPr>
            <w:rStyle w:val="Hipervnculo"/>
            <w:noProof/>
          </w:rPr>
          <w:t>TOP (Access)</w:t>
        </w:r>
        <w:r>
          <w:rPr>
            <w:noProof/>
            <w:webHidden/>
          </w:rPr>
          <w:tab/>
        </w:r>
        <w:r>
          <w:rPr>
            <w:noProof/>
            <w:webHidden/>
          </w:rPr>
          <w:fldChar w:fldCharType="begin"/>
        </w:r>
        <w:r>
          <w:rPr>
            <w:noProof/>
            <w:webHidden/>
          </w:rPr>
          <w:instrText xml:space="preserve"> PAGEREF _Toc127522949 \h </w:instrText>
        </w:r>
        <w:r>
          <w:rPr>
            <w:noProof/>
            <w:webHidden/>
          </w:rPr>
        </w:r>
        <w:r>
          <w:rPr>
            <w:noProof/>
            <w:webHidden/>
          </w:rPr>
          <w:fldChar w:fldCharType="separate"/>
        </w:r>
        <w:r>
          <w:rPr>
            <w:noProof/>
            <w:webHidden/>
          </w:rPr>
          <w:t>71</w:t>
        </w:r>
        <w:r>
          <w:rPr>
            <w:noProof/>
            <w:webHidden/>
          </w:rPr>
          <w:fldChar w:fldCharType="end"/>
        </w:r>
      </w:hyperlink>
    </w:p>
    <w:p w14:paraId="79A878D0" w14:textId="10054919" w:rsidR="00BE5392" w:rsidRDefault="00BE5392">
      <w:pPr>
        <w:pStyle w:val="TDC3"/>
        <w:tabs>
          <w:tab w:val="left" w:pos="777"/>
          <w:tab w:val="right" w:leader="dot" w:pos="9628"/>
        </w:tabs>
        <w:rPr>
          <w:rFonts w:eastAsiaTheme="minorEastAsia" w:cstheme="minorBidi"/>
          <w:smallCaps w:val="0"/>
          <w:noProof/>
        </w:rPr>
      </w:pPr>
      <w:hyperlink w:anchor="_Toc127522950" w:history="1">
        <w:r w:rsidRPr="00FE5601">
          <w:rPr>
            <w:rStyle w:val="Hipervnculo"/>
            <w:noProof/>
          </w:rPr>
          <w:t>6.4.19</w:t>
        </w:r>
        <w:r>
          <w:rPr>
            <w:rFonts w:eastAsiaTheme="minorEastAsia" w:cstheme="minorBidi"/>
            <w:smallCaps w:val="0"/>
            <w:noProof/>
          </w:rPr>
          <w:tab/>
        </w:r>
        <w:r w:rsidRPr="00FE5601">
          <w:rPr>
            <w:rStyle w:val="Hipervnculo"/>
            <w:noProof/>
          </w:rPr>
          <w:t>Fechas, como trabajar con fechas</w:t>
        </w:r>
        <w:r>
          <w:rPr>
            <w:noProof/>
            <w:webHidden/>
          </w:rPr>
          <w:tab/>
        </w:r>
        <w:r>
          <w:rPr>
            <w:noProof/>
            <w:webHidden/>
          </w:rPr>
          <w:fldChar w:fldCharType="begin"/>
        </w:r>
        <w:r>
          <w:rPr>
            <w:noProof/>
            <w:webHidden/>
          </w:rPr>
          <w:instrText xml:space="preserve"> PAGEREF _Toc127522950 \h </w:instrText>
        </w:r>
        <w:r>
          <w:rPr>
            <w:noProof/>
            <w:webHidden/>
          </w:rPr>
        </w:r>
        <w:r>
          <w:rPr>
            <w:noProof/>
            <w:webHidden/>
          </w:rPr>
          <w:fldChar w:fldCharType="separate"/>
        </w:r>
        <w:r>
          <w:rPr>
            <w:noProof/>
            <w:webHidden/>
          </w:rPr>
          <w:t>72</w:t>
        </w:r>
        <w:r>
          <w:rPr>
            <w:noProof/>
            <w:webHidden/>
          </w:rPr>
          <w:fldChar w:fldCharType="end"/>
        </w:r>
      </w:hyperlink>
    </w:p>
    <w:p w14:paraId="4F2FBF58" w14:textId="4E3C4302" w:rsidR="00BE5392" w:rsidRDefault="00BE5392">
      <w:pPr>
        <w:pStyle w:val="TDC4"/>
        <w:tabs>
          <w:tab w:val="left" w:pos="954"/>
          <w:tab w:val="right" w:leader="dot" w:pos="9628"/>
        </w:tabs>
        <w:rPr>
          <w:rFonts w:eastAsiaTheme="minorEastAsia" w:cstheme="minorBidi"/>
          <w:noProof/>
        </w:rPr>
      </w:pPr>
      <w:hyperlink w:anchor="_Toc127522951" w:history="1">
        <w:r w:rsidRPr="00FE5601">
          <w:rPr>
            <w:rStyle w:val="Hipervnculo"/>
            <w:b/>
            <w:noProof/>
            <w:lang w:val="en-US"/>
          </w:rPr>
          <w:t>6.4.19.1</w:t>
        </w:r>
        <w:r>
          <w:rPr>
            <w:rFonts w:eastAsiaTheme="minorEastAsia" w:cstheme="minorBidi"/>
            <w:noProof/>
          </w:rPr>
          <w:tab/>
        </w:r>
        <w:r w:rsidRPr="00FE5601">
          <w:rPr>
            <w:rStyle w:val="Hipervnculo"/>
            <w:noProof/>
            <w:lang w:val="en-US"/>
          </w:rPr>
          <w:t>DATE_FORMAT()</w:t>
        </w:r>
        <w:r>
          <w:rPr>
            <w:noProof/>
            <w:webHidden/>
          </w:rPr>
          <w:tab/>
        </w:r>
        <w:r>
          <w:rPr>
            <w:noProof/>
            <w:webHidden/>
          </w:rPr>
          <w:fldChar w:fldCharType="begin"/>
        </w:r>
        <w:r>
          <w:rPr>
            <w:noProof/>
            <w:webHidden/>
          </w:rPr>
          <w:instrText xml:space="preserve"> PAGEREF _Toc127522951 \h </w:instrText>
        </w:r>
        <w:r>
          <w:rPr>
            <w:noProof/>
            <w:webHidden/>
          </w:rPr>
        </w:r>
        <w:r>
          <w:rPr>
            <w:noProof/>
            <w:webHidden/>
          </w:rPr>
          <w:fldChar w:fldCharType="separate"/>
        </w:r>
        <w:r>
          <w:rPr>
            <w:noProof/>
            <w:webHidden/>
          </w:rPr>
          <w:t>72</w:t>
        </w:r>
        <w:r>
          <w:rPr>
            <w:noProof/>
            <w:webHidden/>
          </w:rPr>
          <w:fldChar w:fldCharType="end"/>
        </w:r>
      </w:hyperlink>
    </w:p>
    <w:p w14:paraId="75CC6F81" w14:textId="7D73C246" w:rsidR="00BE5392" w:rsidRDefault="00BE5392">
      <w:pPr>
        <w:pStyle w:val="TDC4"/>
        <w:tabs>
          <w:tab w:val="left" w:pos="954"/>
          <w:tab w:val="right" w:leader="dot" w:pos="9628"/>
        </w:tabs>
        <w:rPr>
          <w:rFonts w:eastAsiaTheme="minorEastAsia" w:cstheme="minorBidi"/>
          <w:noProof/>
        </w:rPr>
      </w:pPr>
      <w:hyperlink w:anchor="_Toc127522952" w:history="1">
        <w:r w:rsidRPr="00FE5601">
          <w:rPr>
            <w:rStyle w:val="Hipervnculo"/>
            <w:b/>
            <w:noProof/>
          </w:rPr>
          <w:t>6.4.19.2</w:t>
        </w:r>
        <w:r>
          <w:rPr>
            <w:rFonts w:eastAsiaTheme="minorEastAsia" w:cstheme="minorBidi"/>
            <w:noProof/>
          </w:rPr>
          <w:tab/>
        </w:r>
        <w:r w:rsidRPr="00FE5601">
          <w:rPr>
            <w:rStyle w:val="Hipervnculo"/>
            <w:noProof/>
          </w:rPr>
          <w:t>Realizar cálculos con fechas</w:t>
        </w:r>
        <w:r>
          <w:rPr>
            <w:noProof/>
            <w:webHidden/>
          </w:rPr>
          <w:tab/>
        </w:r>
        <w:r>
          <w:rPr>
            <w:noProof/>
            <w:webHidden/>
          </w:rPr>
          <w:fldChar w:fldCharType="begin"/>
        </w:r>
        <w:r>
          <w:rPr>
            <w:noProof/>
            <w:webHidden/>
          </w:rPr>
          <w:instrText xml:space="preserve"> PAGEREF _Toc127522952 \h </w:instrText>
        </w:r>
        <w:r>
          <w:rPr>
            <w:noProof/>
            <w:webHidden/>
          </w:rPr>
        </w:r>
        <w:r>
          <w:rPr>
            <w:noProof/>
            <w:webHidden/>
          </w:rPr>
          <w:fldChar w:fldCharType="separate"/>
        </w:r>
        <w:r>
          <w:rPr>
            <w:noProof/>
            <w:webHidden/>
          </w:rPr>
          <w:t>74</w:t>
        </w:r>
        <w:r>
          <w:rPr>
            <w:noProof/>
            <w:webHidden/>
          </w:rPr>
          <w:fldChar w:fldCharType="end"/>
        </w:r>
      </w:hyperlink>
    </w:p>
    <w:p w14:paraId="3EDE8E37" w14:textId="53168F45" w:rsidR="00BE5392" w:rsidRDefault="00BE5392">
      <w:pPr>
        <w:pStyle w:val="TDC3"/>
        <w:tabs>
          <w:tab w:val="left" w:pos="777"/>
          <w:tab w:val="right" w:leader="dot" w:pos="9628"/>
        </w:tabs>
        <w:rPr>
          <w:rFonts w:eastAsiaTheme="minorEastAsia" w:cstheme="minorBidi"/>
          <w:smallCaps w:val="0"/>
          <w:noProof/>
        </w:rPr>
      </w:pPr>
      <w:hyperlink w:anchor="_Toc127522953" w:history="1">
        <w:r w:rsidRPr="00FE5601">
          <w:rPr>
            <w:rStyle w:val="Hipervnculo"/>
            <w:noProof/>
          </w:rPr>
          <w:t>6.4.20</w:t>
        </w:r>
        <w:r>
          <w:rPr>
            <w:rFonts w:eastAsiaTheme="minorEastAsia" w:cstheme="minorBidi"/>
            <w:smallCaps w:val="0"/>
            <w:noProof/>
          </w:rPr>
          <w:tab/>
        </w:r>
        <w:r w:rsidRPr="00FE5601">
          <w:rPr>
            <w:rStyle w:val="Hipervnculo"/>
            <w:noProof/>
          </w:rPr>
          <w:t>SELECT INTO OUTFILE: guardar en un fichero el resultado de un SELECT</w:t>
        </w:r>
        <w:r>
          <w:rPr>
            <w:noProof/>
            <w:webHidden/>
          </w:rPr>
          <w:tab/>
        </w:r>
        <w:r>
          <w:rPr>
            <w:noProof/>
            <w:webHidden/>
          </w:rPr>
          <w:fldChar w:fldCharType="begin"/>
        </w:r>
        <w:r>
          <w:rPr>
            <w:noProof/>
            <w:webHidden/>
          </w:rPr>
          <w:instrText xml:space="preserve"> PAGEREF _Toc127522953 \h </w:instrText>
        </w:r>
        <w:r>
          <w:rPr>
            <w:noProof/>
            <w:webHidden/>
          </w:rPr>
        </w:r>
        <w:r>
          <w:rPr>
            <w:noProof/>
            <w:webHidden/>
          </w:rPr>
          <w:fldChar w:fldCharType="separate"/>
        </w:r>
        <w:r>
          <w:rPr>
            <w:noProof/>
            <w:webHidden/>
          </w:rPr>
          <w:t>74</w:t>
        </w:r>
        <w:r>
          <w:rPr>
            <w:noProof/>
            <w:webHidden/>
          </w:rPr>
          <w:fldChar w:fldCharType="end"/>
        </w:r>
      </w:hyperlink>
    </w:p>
    <w:p w14:paraId="7B02B29D" w14:textId="1A729400" w:rsidR="00BE5392" w:rsidRDefault="00BE5392">
      <w:pPr>
        <w:pStyle w:val="TDC4"/>
        <w:tabs>
          <w:tab w:val="left" w:pos="954"/>
          <w:tab w:val="right" w:leader="dot" w:pos="9628"/>
        </w:tabs>
        <w:rPr>
          <w:rFonts w:eastAsiaTheme="minorEastAsia" w:cstheme="minorBidi"/>
          <w:noProof/>
        </w:rPr>
      </w:pPr>
      <w:hyperlink w:anchor="_Toc127522954" w:history="1">
        <w:r w:rsidRPr="00FE5601">
          <w:rPr>
            <w:rStyle w:val="Hipervnculo"/>
            <w:b/>
            <w:noProof/>
          </w:rPr>
          <w:t>6.4.20.1</w:t>
        </w:r>
        <w:r>
          <w:rPr>
            <w:rFonts w:eastAsiaTheme="minorEastAsia" w:cstheme="minorBidi"/>
            <w:noProof/>
          </w:rPr>
          <w:tab/>
        </w:r>
        <w:r w:rsidRPr="00FE5601">
          <w:rPr>
            <w:rStyle w:val="Hipervnculo"/>
            <w:noProof/>
          </w:rPr>
          <w:t>Especificar el formato del fichero</w:t>
        </w:r>
        <w:r>
          <w:rPr>
            <w:noProof/>
            <w:webHidden/>
          </w:rPr>
          <w:tab/>
        </w:r>
        <w:r>
          <w:rPr>
            <w:noProof/>
            <w:webHidden/>
          </w:rPr>
          <w:fldChar w:fldCharType="begin"/>
        </w:r>
        <w:r>
          <w:rPr>
            <w:noProof/>
            <w:webHidden/>
          </w:rPr>
          <w:instrText xml:space="preserve"> PAGEREF _Toc127522954 \h </w:instrText>
        </w:r>
        <w:r>
          <w:rPr>
            <w:noProof/>
            <w:webHidden/>
          </w:rPr>
        </w:r>
        <w:r>
          <w:rPr>
            <w:noProof/>
            <w:webHidden/>
          </w:rPr>
          <w:fldChar w:fldCharType="separate"/>
        </w:r>
        <w:r>
          <w:rPr>
            <w:noProof/>
            <w:webHidden/>
          </w:rPr>
          <w:t>75</w:t>
        </w:r>
        <w:r>
          <w:rPr>
            <w:noProof/>
            <w:webHidden/>
          </w:rPr>
          <w:fldChar w:fldCharType="end"/>
        </w:r>
      </w:hyperlink>
    </w:p>
    <w:p w14:paraId="318B1AAF" w14:textId="32E8485D" w:rsidR="00BE5392" w:rsidRDefault="00BE5392">
      <w:pPr>
        <w:pStyle w:val="TDC4"/>
        <w:tabs>
          <w:tab w:val="left" w:pos="954"/>
          <w:tab w:val="right" w:leader="dot" w:pos="9628"/>
        </w:tabs>
        <w:rPr>
          <w:rFonts w:eastAsiaTheme="minorEastAsia" w:cstheme="minorBidi"/>
          <w:noProof/>
        </w:rPr>
      </w:pPr>
      <w:hyperlink w:anchor="_Toc127522955" w:history="1">
        <w:r w:rsidRPr="00FE5601">
          <w:rPr>
            <w:rStyle w:val="Hipervnculo"/>
            <w:b/>
            <w:noProof/>
          </w:rPr>
          <w:t>6.4.20.2</w:t>
        </w:r>
        <w:r>
          <w:rPr>
            <w:rFonts w:eastAsiaTheme="minorEastAsia" w:cstheme="minorBidi"/>
            <w:noProof/>
          </w:rPr>
          <w:tab/>
        </w:r>
        <w:r w:rsidRPr="00FE5601">
          <w:rPr>
            <w:rStyle w:val="Hipervnculo"/>
            <w:noProof/>
          </w:rPr>
          <w:t>mysql -e "SELECT ..." &gt; file_name : Otra manera de volcar una tabla en un fichero</w:t>
        </w:r>
        <w:r>
          <w:rPr>
            <w:noProof/>
            <w:webHidden/>
          </w:rPr>
          <w:tab/>
        </w:r>
        <w:r>
          <w:rPr>
            <w:noProof/>
            <w:webHidden/>
          </w:rPr>
          <w:fldChar w:fldCharType="begin"/>
        </w:r>
        <w:r>
          <w:rPr>
            <w:noProof/>
            <w:webHidden/>
          </w:rPr>
          <w:instrText xml:space="preserve"> PAGEREF _Toc127522955 \h </w:instrText>
        </w:r>
        <w:r>
          <w:rPr>
            <w:noProof/>
            <w:webHidden/>
          </w:rPr>
        </w:r>
        <w:r>
          <w:rPr>
            <w:noProof/>
            <w:webHidden/>
          </w:rPr>
          <w:fldChar w:fldCharType="separate"/>
        </w:r>
        <w:r>
          <w:rPr>
            <w:noProof/>
            <w:webHidden/>
          </w:rPr>
          <w:t>76</w:t>
        </w:r>
        <w:r>
          <w:rPr>
            <w:noProof/>
            <w:webHidden/>
          </w:rPr>
          <w:fldChar w:fldCharType="end"/>
        </w:r>
      </w:hyperlink>
    </w:p>
    <w:p w14:paraId="408B89E9" w14:textId="0F5633E1" w:rsidR="00BE5392" w:rsidRDefault="00BE5392">
      <w:pPr>
        <w:pStyle w:val="TDC4"/>
        <w:tabs>
          <w:tab w:val="left" w:pos="954"/>
          <w:tab w:val="right" w:leader="dot" w:pos="9628"/>
        </w:tabs>
        <w:rPr>
          <w:rFonts w:eastAsiaTheme="minorEastAsia" w:cstheme="minorBidi"/>
          <w:noProof/>
        </w:rPr>
      </w:pPr>
      <w:hyperlink w:anchor="_Toc127522956" w:history="1">
        <w:r w:rsidRPr="00FE5601">
          <w:rPr>
            <w:rStyle w:val="Hipervnculo"/>
            <w:b/>
            <w:noProof/>
            <w:lang w:val="en-US"/>
          </w:rPr>
          <w:t>6.4.20.3</w:t>
        </w:r>
        <w:r>
          <w:rPr>
            <w:rFonts w:eastAsiaTheme="minorEastAsia" w:cstheme="minorBidi"/>
            <w:noProof/>
          </w:rPr>
          <w:tab/>
        </w:r>
        <w:r w:rsidRPr="00FE5601">
          <w:rPr>
            <w:rStyle w:val="Hipervnculo"/>
            <w:noProof/>
            <w:lang w:val="en-US"/>
          </w:rPr>
          <w:t xml:space="preserve">ERROR: The MySQL server is running with the </w:t>
        </w:r>
        <w:r w:rsidRPr="00FE5601">
          <w:rPr>
            <w:rStyle w:val="Hipervnculo"/>
            <w:noProof/>
            <w:highlight w:val="yellow"/>
            <w:lang w:val="en-US"/>
          </w:rPr>
          <w:t>--secure-file-priv option</w:t>
        </w:r>
        <w:r w:rsidRPr="00FE5601">
          <w:rPr>
            <w:rStyle w:val="Hipervnculo"/>
            <w:noProof/>
            <w:lang w:val="en-US"/>
          </w:rPr>
          <w:t xml:space="preserve"> so it cannot execute this statement</w:t>
        </w:r>
        <w:r>
          <w:rPr>
            <w:noProof/>
            <w:webHidden/>
          </w:rPr>
          <w:tab/>
        </w:r>
        <w:r>
          <w:rPr>
            <w:noProof/>
            <w:webHidden/>
          </w:rPr>
          <w:fldChar w:fldCharType="begin"/>
        </w:r>
        <w:r>
          <w:rPr>
            <w:noProof/>
            <w:webHidden/>
          </w:rPr>
          <w:instrText xml:space="preserve"> PAGEREF _Toc127522956 \h </w:instrText>
        </w:r>
        <w:r>
          <w:rPr>
            <w:noProof/>
            <w:webHidden/>
          </w:rPr>
        </w:r>
        <w:r>
          <w:rPr>
            <w:noProof/>
            <w:webHidden/>
          </w:rPr>
          <w:fldChar w:fldCharType="separate"/>
        </w:r>
        <w:r>
          <w:rPr>
            <w:noProof/>
            <w:webHidden/>
          </w:rPr>
          <w:t>76</w:t>
        </w:r>
        <w:r>
          <w:rPr>
            <w:noProof/>
            <w:webHidden/>
          </w:rPr>
          <w:fldChar w:fldCharType="end"/>
        </w:r>
      </w:hyperlink>
    </w:p>
    <w:p w14:paraId="44367D6C" w14:textId="22F369F9" w:rsidR="00BE5392" w:rsidRDefault="00BE5392">
      <w:pPr>
        <w:pStyle w:val="TDC5"/>
        <w:tabs>
          <w:tab w:val="left" w:pos="1111"/>
          <w:tab w:val="right" w:leader="dot" w:pos="9628"/>
        </w:tabs>
        <w:rPr>
          <w:rFonts w:eastAsiaTheme="minorEastAsia" w:cstheme="minorBidi"/>
          <w:noProof/>
        </w:rPr>
      </w:pPr>
      <w:hyperlink w:anchor="_Toc127522957" w:history="1">
        <w:r w:rsidRPr="00FE5601">
          <w:rPr>
            <w:rStyle w:val="Hipervnculo"/>
            <w:noProof/>
          </w:rPr>
          <w:t>6.4.20.3.1</w:t>
        </w:r>
        <w:r>
          <w:rPr>
            <w:rFonts w:eastAsiaTheme="minorEastAsia" w:cstheme="minorBidi"/>
            <w:noProof/>
          </w:rPr>
          <w:tab/>
        </w:r>
        <w:r w:rsidRPr="00FE5601">
          <w:rPr>
            <w:rStyle w:val="Hipervnculo"/>
            <w:noProof/>
          </w:rPr>
          <w:t>Soclución alternativa, cambiar configuración del servidor:</w:t>
        </w:r>
        <w:r>
          <w:rPr>
            <w:noProof/>
            <w:webHidden/>
          </w:rPr>
          <w:tab/>
        </w:r>
        <w:r>
          <w:rPr>
            <w:noProof/>
            <w:webHidden/>
          </w:rPr>
          <w:fldChar w:fldCharType="begin"/>
        </w:r>
        <w:r>
          <w:rPr>
            <w:noProof/>
            <w:webHidden/>
          </w:rPr>
          <w:instrText xml:space="preserve"> PAGEREF _Toc127522957 \h </w:instrText>
        </w:r>
        <w:r>
          <w:rPr>
            <w:noProof/>
            <w:webHidden/>
          </w:rPr>
        </w:r>
        <w:r>
          <w:rPr>
            <w:noProof/>
            <w:webHidden/>
          </w:rPr>
          <w:fldChar w:fldCharType="separate"/>
        </w:r>
        <w:r>
          <w:rPr>
            <w:noProof/>
            <w:webHidden/>
          </w:rPr>
          <w:t>77</w:t>
        </w:r>
        <w:r>
          <w:rPr>
            <w:noProof/>
            <w:webHidden/>
          </w:rPr>
          <w:fldChar w:fldCharType="end"/>
        </w:r>
      </w:hyperlink>
    </w:p>
    <w:p w14:paraId="79766089" w14:textId="036EA717" w:rsidR="00BE5392" w:rsidRDefault="00BE5392">
      <w:pPr>
        <w:pStyle w:val="TDC2"/>
        <w:tabs>
          <w:tab w:val="left" w:pos="502"/>
          <w:tab w:val="right" w:leader="dot" w:pos="9628"/>
        </w:tabs>
        <w:rPr>
          <w:rFonts w:eastAsiaTheme="minorEastAsia" w:cstheme="minorBidi"/>
          <w:b w:val="0"/>
          <w:bCs w:val="0"/>
          <w:smallCaps w:val="0"/>
          <w:noProof/>
        </w:rPr>
      </w:pPr>
      <w:hyperlink w:anchor="_Toc127522958" w:history="1">
        <w:r w:rsidRPr="00FE5601">
          <w:rPr>
            <w:rStyle w:val="Hipervnculo"/>
            <w:noProof/>
            <w:lang w:val="en-US"/>
          </w:rPr>
          <w:t>6.5</w:t>
        </w:r>
        <w:r>
          <w:rPr>
            <w:rFonts w:eastAsiaTheme="minorEastAsia" w:cstheme="minorBidi"/>
            <w:b w:val="0"/>
            <w:bCs w:val="0"/>
            <w:smallCaps w:val="0"/>
            <w:noProof/>
          </w:rPr>
          <w:tab/>
        </w:r>
        <w:r w:rsidRPr="00FE5601">
          <w:rPr>
            <w:rStyle w:val="Hipervnculo"/>
            <w:noProof/>
            <w:lang w:val="en-US"/>
          </w:rPr>
          <w:t>Funciones en MySQL</w:t>
        </w:r>
        <w:r>
          <w:rPr>
            <w:noProof/>
            <w:webHidden/>
          </w:rPr>
          <w:tab/>
        </w:r>
        <w:r>
          <w:rPr>
            <w:noProof/>
            <w:webHidden/>
          </w:rPr>
          <w:fldChar w:fldCharType="begin"/>
        </w:r>
        <w:r>
          <w:rPr>
            <w:noProof/>
            <w:webHidden/>
          </w:rPr>
          <w:instrText xml:space="preserve"> PAGEREF _Toc127522958 \h </w:instrText>
        </w:r>
        <w:r>
          <w:rPr>
            <w:noProof/>
            <w:webHidden/>
          </w:rPr>
        </w:r>
        <w:r>
          <w:rPr>
            <w:noProof/>
            <w:webHidden/>
          </w:rPr>
          <w:fldChar w:fldCharType="separate"/>
        </w:r>
        <w:r>
          <w:rPr>
            <w:noProof/>
            <w:webHidden/>
          </w:rPr>
          <w:t>77</w:t>
        </w:r>
        <w:r>
          <w:rPr>
            <w:noProof/>
            <w:webHidden/>
          </w:rPr>
          <w:fldChar w:fldCharType="end"/>
        </w:r>
      </w:hyperlink>
    </w:p>
    <w:p w14:paraId="4D6272D6" w14:textId="6190B151" w:rsidR="00BE5392" w:rsidRDefault="00BE5392">
      <w:pPr>
        <w:pStyle w:val="TDC3"/>
        <w:tabs>
          <w:tab w:val="left" w:pos="666"/>
          <w:tab w:val="right" w:leader="dot" w:pos="9628"/>
        </w:tabs>
        <w:rPr>
          <w:rFonts w:eastAsiaTheme="minorEastAsia" w:cstheme="minorBidi"/>
          <w:smallCaps w:val="0"/>
          <w:noProof/>
        </w:rPr>
      </w:pPr>
      <w:hyperlink w:anchor="_Toc127522959" w:history="1">
        <w:r w:rsidRPr="00FE5601">
          <w:rPr>
            <w:rStyle w:val="Hipervnculo"/>
            <w:noProof/>
            <w:lang w:val="en-US"/>
          </w:rPr>
          <w:t>6.5.1</w:t>
        </w:r>
        <w:r>
          <w:rPr>
            <w:rFonts w:eastAsiaTheme="minorEastAsia" w:cstheme="minorBidi"/>
            <w:smallCaps w:val="0"/>
            <w:noProof/>
          </w:rPr>
          <w:tab/>
        </w:r>
        <w:r w:rsidRPr="00FE5601">
          <w:rPr>
            <w:rStyle w:val="Hipervnculo"/>
            <w:noProof/>
            <w:lang w:val="en-US"/>
          </w:rPr>
          <w:t>Table 12.2 Operators</w:t>
        </w:r>
        <w:r>
          <w:rPr>
            <w:noProof/>
            <w:webHidden/>
          </w:rPr>
          <w:tab/>
        </w:r>
        <w:r>
          <w:rPr>
            <w:noProof/>
            <w:webHidden/>
          </w:rPr>
          <w:fldChar w:fldCharType="begin"/>
        </w:r>
        <w:r>
          <w:rPr>
            <w:noProof/>
            <w:webHidden/>
          </w:rPr>
          <w:instrText xml:space="preserve"> PAGEREF _Toc127522959 \h </w:instrText>
        </w:r>
        <w:r>
          <w:rPr>
            <w:noProof/>
            <w:webHidden/>
          </w:rPr>
        </w:r>
        <w:r>
          <w:rPr>
            <w:noProof/>
            <w:webHidden/>
          </w:rPr>
          <w:fldChar w:fldCharType="separate"/>
        </w:r>
        <w:r>
          <w:rPr>
            <w:noProof/>
            <w:webHidden/>
          </w:rPr>
          <w:t>77</w:t>
        </w:r>
        <w:r>
          <w:rPr>
            <w:noProof/>
            <w:webHidden/>
          </w:rPr>
          <w:fldChar w:fldCharType="end"/>
        </w:r>
      </w:hyperlink>
    </w:p>
    <w:p w14:paraId="54DC5A60" w14:textId="1087903E" w:rsidR="00BE5392" w:rsidRDefault="00BE5392">
      <w:pPr>
        <w:pStyle w:val="TDC3"/>
        <w:tabs>
          <w:tab w:val="left" w:pos="666"/>
          <w:tab w:val="right" w:leader="dot" w:pos="9628"/>
        </w:tabs>
        <w:rPr>
          <w:rFonts w:eastAsiaTheme="minorEastAsia" w:cstheme="minorBidi"/>
          <w:smallCaps w:val="0"/>
          <w:noProof/>
        </w:rPr>
      </w:pPr>
      <w:hyperlink w:anchor="_Toc127522960" w:history="1">
        <w:r w:rsidRPr="00FE5601">
          <w:rPr>
            <w:rStyle w:val="Hipervnculo"/>
            <w:noProof/>
            <w:lang w:val="en-US"/>
          </w:rPr>
          <w:t>6.5.2</w:t>
        </w:r>
        <w:r>
          <w:rPr>
            <w:rFonts w:eastAsiaTheme="minorEastAsia" w:cstheme="minorBidi"/>
            <w:smallCaps w:val="0"/>
            <w:noProof/>
          </w:rPr>
          <w:tab/>
        </w:r>
        <w:r w:rsidRPr="00FE5601">
          <w:rPr>
            <w:rStyle w:val="Hipervnculo"/>
            <w:noProof/>
            <w:lang w:val="en-US"/>
          </w:rPr>
          <w:t>Table 12.3 Comparison Operators</w:t>
        </w:r>
        <w:r>
          <w:rPr>
            <w:noProof/>
            <w:webHidden/>
          </w:rPr>
          <w:tab/>
        </w:r>
        <w:r>
          <w:rPr>
            <w:noProof/>
            <w:webHidden/>
          </w:rPr>
          <w:fldChar w:fldCharType="begin"/>
        </w:r>
        <w:r>
          <w:rPr>
            <w:noProof/>
            <w:webHidden/>
          </w:rPr>
          <w:instrText xml:space="preserve"> PAGEREF _Toc127522960 \h </w:instrText>
        </w:r>
        <w:r>
          <w:rPr>
            <w:noProof/>
            <w:webHidden/>
          </w:rPr>
        </w:r>
        <w:r>
          <w:rPr>
            <w:noProof/>
            <w:webHidden/>
          </w:rPr>
          <w:fldChar w:fldCharType="separate"/>
        </w:r>
        <w:r>
          <w:rPr>
            <w:noProof/>
            <w:webHidden/>
          </w:rPr>
          <w:t>79</w:t>
        </w:r>
        <w:r>
          <w:rPr>
            <w:noProof/>
            <w:webHidden/>
          </w:rPr>
          <w:fldChar w:fldCharType="end"/>
        </w:r>
      </w:hyperlink>
    </w:p>
    <w:p w14:paraId="2483FE87" w14:textId="5D9665AA" w:rsidR="00BE5392" w:rsidRDefault="00BE5392">
      <w:pPr>
        <w:pStyle w:val="TDC3"/>
        <w:tabs>
          <w:tab w:val="left" w:pos="666"/>
          <w:tab w:val="right" w:leader="dot" w:pos="9628"/>
        </w:tabs>
        <w:rPr>
          <w:rFonts w:eastAsiaTheme="minorEastAsia" w:cstheme="minorBidi"/>
          <w:smallCaps w:val="0"/>
          <w:noProof/>
        </w:rPr>
      </w:pPr>
      <w:hyperlink w:anchor="_Toc127522961" w:history="1">
        <w:r w:rsidRPr="00FE5601">
          <w:rPr>
            <w:rStyle w:val="Hipervnculo"/>
            <w:noProof/>
            <w:lang w:val="en-US"/>
          </w:rPr>
          <w:t>6.5.3</w:t>
        </w:r>
        <w:r>
          <w:rPr>
            <w:rFonts w:eastAsiaTheme="minorEastAsia" w:cstheme="minorBidi"/>
            <w:smallCaps w:val="0"/>
            <w:noProof/>
          </w:rPr>
          <w:tab/>
        </w:r>
        <w:r w:rsidRPr="00FE5601">
          <w:rPr>
            <w:rStyle w:val="Hipervnculo"/>
            <w:noProof/>
            <w:lang w:val="en-US"/>
          </w:rPr>
          <w:t>Table 12.4 Logical Operators</w:t>
        </w:r>
        <w:r>
          <w:rPr>
            <w:noProof/>
            <w:webHidden/>
          </w:rPr>
          <w:tab/>
        </w:r>
        <w:r>
          <w:rPr>
            <w:noProof/>
            <w:webHidden/>
          </w:rPr>
          <w:fldChar w:fldCharType="begin"/>
        </w:r>
        <w:r>
          <w:rPr>
            <w:noProof/>
            <w:webHidden/>
          </w:rPr>
          <w:instrText xml:space="preserve"> PAGEREF _Toc127522961 \h </w:instrText>
        </w:r>
        <w:r>
          <w:rPr>
            <w:noProof/>
            <w:webHidden/>
          </w:rPr>
        </w:r>
        <w:r>
          <w:rPr>
            <w:noProof/>
            <w:webHidden/>
          </w:rPr>
          <w:fldChar w:fldCharType="separate"/>
        </w:r>
        <w:r>
          <w:rPr>
            <w:noProof/>
            <w:webHidden/>
          </w:rPr>
          <w:t>80</w:t>
        </w:r>
        <w:r>
          <w:rPr>
            <w:noProof/>
            <w:webHidden/>
          </w:rPr>
          <w:fldChar w:fldCharType="end"/>
        </w:r>
      </w:hyperlink>
    </w:p>
    <w:p w14:paraId="76C838DD" w14:textId="36C0971A" w:rsidR="00BE5392" w:rsidRDefault="00BE5392">
      <w:pPr>
        <w:pStyle w:val="TDC3"/>
        <w:tabs>
          <w:tab w:val="left" w:pos="666"/>
          <w:tab w:val="right" w:leader="dot" w:pos="9628"/>
        </w:tabs>
        <w:rPr>
          <w:rFonts w:eastAsiaTheme="minorEastAsia" w:cstheme="minorBidi"/>
          <w:smallCaps w:val="0"/>
          <w:noProof/>
        </w:rPr>
      </w:pPr>
      <w:hyperlink w:anchor="_Toc127522962" w:history="1">
        <w:r w:rsidRPr="00FE5601">
          <w:rPr>
            <w:rStyle w:val="Hipervnculo"/>
            <w:noProof/>
            <w:lang w:val="en-US"/>
          </w:rPr>
          <w:t>6.5.4</w:t>
        </w:r>
        <w:r>
          <w:rPr>
            <w:rFonts w:eastAsiaTheme="minorEastAsia" w:cstheme="minorBidi"/>
            <w:smallCaps w:val="0"/>
            <w:noProof/>
          </w:rPr>
          <w:tab/>
        </w:r>
        <w:r w:rsidRPr="00FE5601">
          <w:rPr>
            <w:rStyle w:val="Hipervnculo"/>
            <w:noProof/>
            <w:lang w:val="en-US"/>
          </w:rPr>
          <w:t>Table 12.5 Assignment Operators</w:t>
        </w:r>
        <w:r>
          <w:rPr>
            <w:noProof/>
            <w:webHidden/>
          </w:rPr>
          <w:tab/>
        </w:r>
        <w:r>
          <w:rPr>
            <w:noProof/>
            <w:webHidden/>
          </w:rPr>
          <w:fldChar w:fldCharType="begin"/>
        </w:r>
        <w:r>
          <w:rPr>
            <w:noProof/>
            <w:webHidden/>
          </w:rPr>
          <w:instrText xml:space="preserve"> PAGEREF _Toc127522962 \h </w:instrText>
        </w:r>
        <w:r>
          <w:rPr>
            <w:noProof/>
            <w:webHidden/>
          </w:rPr>
        </w:r>
        <w:r>
          <w:rPr>
            <w:noProof/>
            <w:webHidden/>
          </w:rPr>
          <w:fldChar w:fldCharType="separate"/>
        </w:r>
        <w:r>
          <w:rPr>
            <w:noProof/>
            <w:webHidden/>
          </w:rPr>
          <w:t>80</w:t>
        </w:r>
        <w:r>
          <w:rPr>
            <w:noProof/>
            <w:webHidden/>
          </w:rPr>
          <w:fldChar w:fldCharType="end"/>
        </w:r>
      </w:hyperlink>
    </w:p>
    <w:p w14:paraId="7A3A5C7C" w14:textId="77046C7B" w:rsidR="00BE5392" w:rsidRDefault="00BE5392">
      <w:pPr>
        <w:pStyle w:val="TDC3"/>
        <w:tabs>
          <w:tab w:val="left" w:pos="666"/>
          <w:tab w:val="right" w:leader="dot" w:pos="9628"/>
        </w:tabs>
        <w:rPr>
          <w:rFonts w:eastAsiaTheme="minorEastAsia" w:cstheme="minorBidi"/>
          <w:smallCaps w:val="0"/>
          <w:noProof/>
        </w:rPr>
      </w:pPr>
      <w:hyperlink w:anchor="_Toc127522963" w:history="1">
        <w:r w:rsidRPr="00FE5601">
          <w:rPr>
            <w:rStyle w:val="Hipervnculo"/>
            <w:noProof/>
            <w:lang w:val="en-US"/>
          </w:rPr>
          <w:t>6.5.5</w:t>
        </w:r>
        <w:r>
          <w:rPr>
            <w:rFonts w:eastAsiaTheme="minorEastAsia" w:cstheme="minorBidi"/>
            <w:smallCaps w:val="0"/>
            <w:noProof/>
          </w:rPr>
          <w:tab/>
        </w:r>
        <w:r w:rsidRPr="00FE5601">
          <w:rPr>
            <w:rStyle w:val="Hipervnculo"/>
            <w:noProof/>
            <w:lang w:val="en-US"/>
          </w:rPr>
          <w:t>Table 12.6 Flow Control Operators</w:t>
        </w:r>
        <w:r>
          <w:rPr>
            <w:noProof/>
            <w:webHidden/>
          </w:rPr>
          <w:tab/>
        </w:r>
        <w:r>
          <w:rPr>
            <w:noProof/>
            <w:webHidden/>
          </w:rPr>
          <w:fldChar w:fldCharType="begin"/>
        </w:r>
        <w:r>
          <w:rPr>
            <w:noProof/>
            <w:webHidden/>
          </w:rPr>
          <w:instrText xml:space="preserve"> PAGEREF _Toc127522963 \h </w:instrText>
        </w:r>
        <w:r>
          <w:rPr>
            <w:noProof/>
            <w:webHidden/>
          </w:rPr>
        </w:r>
        <w:r>
          <w:rPr>
            <w:noProof/>
            <w:webHidden/>
          </w:rPr>
          <w:fldChar w:fldCharType="separate"/>
        </w:r>
        <w:r>
          <w:rPr>
            <w:noProof/>
            <w:webHidden/>
          </w:rPr>
          <w:t>80</w:t>
        </w:r>
        <w:r>
          <w:rPr>
            <w:noProof/>
            <w:webHidden/>
          </w:rPr>
          <w:fldChar w:fldCharType="end"/>
        </w:r>
      </w:hyperlink>
    </w:p>
    <w:p w14:paraId="2BFAF7F6" w14:textId="01820F7D" w:rsidR="00BE5392" w:rsidRDefault="00BE5392">
      <w:pPr>
        <w:pStyle w:val="TDC3"/>
        <w:tabs>
          <w:tab w:val="left" w:pos="666"/>
          <w:tab w:val="right" w:leader="dot" w:pos="9628"/>
        </w:tabs>
        <w:rPr>
          <w:rFonts w:eastAsiaTheme="minorEastAsia" w:cstheme="minorBidi"/>
          <w:smallCaps w:val="0"/>
          <w:noProof/>
        </w:rPr>
      </w:pPr>
      <w:hyperlink w:anchor="_Toc127522964" w:history="1">
        <w:r w:rsidRPr="00FE5601">
          <w:rPr>
            <w:rStyle w:val="Hipervnculo"/>
            <w:noProof/>
            <w:lang w:val="en-US"/>
          </w:rPr>
          <w:t>6.5.6</w:t>
        </w:r>
        <w:r>
          <w:rPr>
            <w:rFonts w:eastAsiaTheme="minorEastAsia" w:cstheme="minorBidi"/>
            <w:smallCaps w:val="0"/>
            <w:noProof/>
          </w:rPr>
          <w:tab/>
        </w:r>
        <w:r w:rsidRPr="00FE5601">
          <w:rPr>
            <w:rStyle w:val="Hipervnculo"/>
            <w:noProof/>
            <w:lang w:val="en-US"/>
          </w:rPr>
          <w:t>Table 12.7 String Operators</w:t>
        </w:r>
        <w:r>
          <w:rPr>
            <w:noProof/>
            <w:webHidden/>
          </w:rPr>
          <w:tab/>
        </w:r>
        <w:r>
          <w:rPr>
            <w:noProof/>
            <w:webHidden/>
          </w:rPr>
          <w:fldChar w:fldCharType="begin"/>
        </w:r>
        <w:r>
          <w:rPr>
            <w:noProof/>
            <w:webHidden/>
          </w:rPr>
          <w:instrText xml:space="preserve"> PAGEREF _Toc127522964 \h </w:instrText>
        </w:r>
        <w:r>
          <w:rPr>
            <w:noProof/>
            <w:webHidden/>
          </w:rPr>
        </w:r>
        <w:r>
          <w:rPr>
            <w:noProof/>
            <w:webHidden/>
          </w:rPr>
          <w:fldChar w:fldCharType="separate"/>
        </w:r>
        <w:r>
          <w:rPr>
            <w:noProof/>
            <w:webHidden/>
          </w:rPr>
          <w:t>80</w:t>
        </w:r>
        <w:r>
          <w:rPr>
            <w:noProof/>
            <w:webHidden/>
          </w:rPr>
          <w:fldChar w:fldCharType="end"/>
        </w:r>
      </w:hyperlink>
    </w:p>
    <w:p w14:paraId="56075608" w14:textId="32204AB5" w:rsidR="00BE5392" w:rsidRDefault="00BE5392">
      <w:pPr>
        <w:pStyle w:val="TDC3"/>
        <w:tabs>
          <w:tab w:val="left" w:pos="666"/>
          <w:tab w:val="right" w:leader="dot" w:pos="9628"/>
        </w:tabs>
        <w:rPr>
          <w:rFonts w:eastAsiaTheme="minorEastAsia" w:cstheme="minorBidi"/>
          <w:smallCaps w:val="0"/>
          <w:noProof/>
        </w:rPr>
      </w:pPr>
      <w:hyperlink w:anchor="_Toc127522965" w:history="1">
        <w:r w:rsidRPr="00FE5601">
          <w:rPr>
            <w:rStyle w:val="Hipervnculo"/>
            <w:noProof/>
            <w:lang w:val="en-US"/>
          </w:rPr>
          <w:t>6.5.7</w:t>
        </w:r>
        <w:r>
          <w:rPr>
            <w:rFonts w:eastAsiaTheme="minorEastAsia" w:cstheme="minorBidi"/>
            <w:smallCaps w:val="0"/>
            <w:noProof/>
          </w:rPr>
          <w:tab/>
        </w:r>
        <w:r w:rsidRPr="00FE5601">
          <w:rPr>
            <w:rStyle w:val="Hipervnculo"/>
            <w:noProof/>
            <w:lang w:val="en-US"/>
          </w:rPr>
          <w:t>Table 12.8 String Comparison Operators</w:t>
        </w:r>
        <w:r>
          <w:rPr>
            <w:noProof/>
            <w:webHidden/>
          </w:rPr>
          <w:tab/>
        </w:r>
        <w:r>
          <w:rPr>
            <w:noProof/>
            <w:webHidden/>
          </w:rPr>
          <w:fldChar w:fldCharType="begin"/>
        </w:r>
        <w:r>
          <w:rPr>
            <w:noProof/>
            <w:webHidden/>
          </w:rPr>
          <w:instrText xml:space="preserve"> PAGEREF _Toc127522965 \h </w:instrText>
        </w:r>
        <w:r>
          <w:rPr>
            <w:noProof/>
            <w:webHidden/>
          </w:rPr>
        </w:r>
        <w:r>
          <w:rPr>
            <w:noProof/>
            <w:webHidden/>
          </w:rPr>
          <w:fldChar w:fldCharType="separate"/>
        </w:r>
        <w:r>
          <w:rPr>
            <w:noProof/>
            <w:webHidden/>
          </w:rPr>
          <w:t>82</w:t>
        </w:r>
        <w:r>
          <w:rPr>
            <w:noProof/>
            <w:webHidden/>
          </w:rPr>
          <w:fldChar w:fldCharType="end"/>
        </w:r>
      </w:hyperlink>
    </w:p>
    <w:p w14:paraId="727C5D8D" w14:textId="3A3EB771" w:rsidR="00BE5392" w:rsidRDefault="00BE5392">
      <w:pPr>
        <w:pStyle w:val="TDC3"/>
        <w:tabs>
          <w:tab w:val="left" w:pos="666"/>
          <w:tab w:val="right" w:leader="dot" w:pos="9628"/>
        </w:tabs>
        <w:rPr>
          <w:rFonts w:eastAsiaTheme="minorEastAsia" w:cstheme="minorBidi"/>
          <w:smallCaps w:val="0"/>
          <w:noProof/>
        </w:rPr>
      </w:pPr>
      <w:hyperlink w:anchor="_Toc127522966" w:history="1">
        <w:r w:rsidRPr="00FE5601">
          <w:rPr>
            <w:rStyle w:val="Hipervnculo"/>
            <w:noProof/>
            <w:lang w:val="en-US"/>
          </w:rPr>
          <w:t>6.5.8</w:t>
        </w:r>
        <w:r>
          <w:rPr>
            <w:rFonts w:eastAsiaTheme="minorEastAsia" w:cstheme="minorBidi"/>
            <w:smallCaps w:val="0"/>
            <w:noProof/>
          </w:rPr>
          <w:tab/>
        </w:r>
        <w:r w:rsidRPr="00FE5601">
          <w:rPr>
            <w:rStyle w:val="Hipervnculo"/>
            <w:noProof/>
            <w:lang w:val="en-US"/>
          </w:rPr>
          <w:t>Table 12.9 String Regular Expression Operators</w:t>
        </w:r>
        <w:r>
          <w:rPr>
            <w:noProof/>
            <w:webHidden/>
          </w:rPr>
          <w:tab/>
        </w:r>
        <w:r>
          <w:rPr>
            <w:noProof/>
            <w:webHidden/>
          </w:rPr>
          <w:fldChar w:fldCharType="begin"/>
        </w:r>
        <w:r>
          <w:rPr>
            <w:noProof/>
            <w:webHidden/>
          </w:rPr>
          <w:instrText xml:space="preserve"> PAGEREF _Toc127522966 \h </w:instrText>
        </w:r>
        <w:r>
          <w:rPr>
            <w:noProof/>
            <w:webHidden/>
          </w:rPr>
        </w:r>
        <w:r>
          <w:rPr>
            <w:noProof/>
            <w:webHidden/>
          </w:rPr>
          <w:fldChar w:fldCharType="separate"/>
        </w:r>
        <w:r>
          <w:rPr>
            <w:noProof/>
            <w:webHidden/>
          </w:rPr>
          <w:t>82</w:t>
        </w:r>
        <w:r>
          <w:rPr>
            <w:noProof/>
            <w:webHidden/>
          </w:rPr>
          <w:fldChar w:fldCharType="end"/>
        </w:r>
      </w:hyperlink>
    </w:p>
    <w:p w14:paraId="281DD299" w14:textId="28391302" w:rsidR="00BE5392" w:rsidRDefault="00BE5392">
      <w:pPr>
        <w:pStyle w:val="TDC3"/>
        <w:tabs>
          <w:tab w:val="left" w:pos="666"/>
          <w:tab w:val="right" w:leader="dot" w:pos="9628"/>
        </w:tabs>
        <w:rPr>
          <w:rFonts w:eastAsiaTheme="minorEastAsia" w:cstheme="minorBidi"/>
          <w:smallCaps w:val="0"/>
          <w:noProof/>
        </w:rPr>
      </w:pPr>
      <w:hyperlink w:anchor="_Toc127522967" w:history="1">
        <w:r w:rsidRPr="00FE5601">
          <w:rPr>
            <w:rStyle w:val="Hipervnculo"/>
            <w:noProof/>
            <w:lang w:val="en-US"/>
          </w:rPr>
          <w:t>6.5.9</w:t>
        </w:r>
        <w:r>
          <w:rPr>
            <w:rFonts w:eastAsiaTheme="minorEastAsia" w:cstheme="minorBidi"/>
            <w:smallCaps w:val="0"/>
            <w:noProof/>
          </w:rPr>
          <w:tab/>
        </w:r>
        <w:r w:rsidRPr="00FE5601">
          <w:rPr>
            <w:rStyle w:val="Hipervnculo"/>
            <w:noProof/>
            <w:lang w:val="en-US"/>
          </w:rPr>
          <w:t>Table 12.10 Numeric Functions and Operators</w:t>
        </w:r>
        <w:r>
          <w:rPr>
            <w:noProof/>
            <w:webHidden/>
          </w:rPr>
          <w:tab/>
        </w:r>
        <w:r>
          <w:rPr>
            <w:noProof/>
            <w:webHidden/>
          </w:rPr>
          <w:fldChar w:fldCharType="begin"/>
        </w:r>
        <w:r>
          <w:rPr>
            <w:noProof/>
            <w:webHidden/>
          </w:rPr>
          <w:instrText xml:space="preserve"> PAGEREF _Toc127522967 \h </w:instrText>
        </w:r>
        <w:r>
          <w:rPr>
            <w:noProof/>
            <w:webHidden/>
          </w:rPr>
        </w:r>
        <w:r>
          <w:rPr>
            <w:noProof/>
            <w:webHidden/>
          </w:rPr>
          <w:fldChar w:fldCharType="separate"/>
        </w:r>
        <w:r>
          <w:rPr>
            <w:noProof/>
            <w:webHidden/>
          </w:rPr>
          <w:t>82</w:t>
        </w:r>
        <w:r>
          <w:rPr>
            <w:noProof/>
            <w:webHidden/>
          </w:rPr>
          <w:fldChar w:fldCharType="end"/>
        </w:r>
      </w:hyperlink>
    </w:p>
    <w:p w14:paraId="1B251279" w14:textId="63049230" w:rsidR="00BE5392" w:rsidRDefault="00BE5392">
      <w:pPr>
        <w:pStyle w:val="TDC3"/>
        <w:tabs>
          <w:tab w:val="left" w:pos="777"/>
          <w:tab w:val="right" w:leader="dot" w:pos="9628"/>
        </w:tabs>
        <w:rPr>
          <w:rFonts w:eastAsiaTheme="minorEastAsia" w:cstheme="minorBidi"/>
          <w:smallCaps w:val="0"/>
          <w:noProof/>
        </w:rPr>
      </w:pPr>
      <w:hyperlink w:anchor="_Toc127522968" w:history="1">
        <w:r w:rsidRPr="00FE5601">
          <w:rPr>
            <w:rStyle w:val="Hipervnculo"/>
            <w:noProof/>
            <w:lang w:val="en-US"/>
          </w:rPr>
          <w:t>6.5.10</w:t>
        </w:r>
        <w:r>
          <w:rPr>
            <w:rFonts w:eastAsiaTheme="minorEastAsia" w:cstheme="minorBidi"/>
            <w:smallCaps w:val="0"/>
            <w:noProof/>
          </w:rPr>
          <w:tab/>
        </w:r>
        <w:r w:rsidRPr="00FE5601">
          <w:rPr>
            <w:rStyle w:val="Hipervnculo"/>
            <w:noProof/>
            <w:lang w:val="en-US"/>
          </w:rPr>
          <w:t>Table 12.11 Arithmetic Operators</w:t>
        </w:r>
        <w:r>
          <w:rPr>
            <w:noProof/>
            <w:webHidden/>
          </w:rPr>
          <w:tab/>
        </w:r>
        <w:r>
          <w:rPr>
            <w:noProof/>
            <w:webHidden/>
          </w:rPr>
          <w:fldChar w:fldCharType="begin"/>
        </w:r>
        <w:r>
          <w:rPr>
            <w:noProof/>
            <w:webHidden/>
          </w:rPr>
          <w:instrText xml:space="preserve"> PAGEREF _Toc127522968 \h </w:instrText>
        </w:r>
        <w:r>
          <w:rPr>
            <w:noProof/>
            <w:webHidden/>
          </w:rPr>
        </w:r>
        <w:r>
          <w:rPr>
            <w:noProof/>
            <w:webHidden/>
          </w:rPr>
          <w:fldChar w:fldCharType="separate"/>
        </w:r>
        <w:r>
          <w:rPr>
            <w:noProof/>
            <w:webHidden/>
          </w:rPr>
          <w:t>84</w:t>
        </w:r>
        <w:r>
          <w:rPr>
            <w:noProof/>
            <w:webHidden/>
          </w:rPr>
          <w:fldChar w:fldCharType="end"/>
        </w:r>
      </w:hyperlink>
    </w:p>
    <w:p w14:paraId="78426C18" w14:textId="2072EEEC" w:rsidR="00BE5392" w:rsidRDefault="00BE5392">
      <w:pPr>
        <w:pStyle w:val="TDC3"/>
        <w:tabs>
          <w:tab w:val="left" w:pos="777"/>
          <w:tab w:val="right" w:leader="dot" w:pos="9628"/>
        </w:tabs>
        <w:rPr>
          <w:rFonts w:eastAsiaTheme="minorEastAsia" w:cstheme="minorBidi"/>
          <w:smallCaps w:val="0"/>
          <w:noProof/>
        </w:rPr>
      </w:pPr>
      <w:hyperlink w:anchor="_Toc127522969" w:history="1">
        <w:r w:rsidRPr="00FE5601">
          <w:rPr>
            <w:rStyle w:val="Hipervnculo"/>
            <w:noProof/>
            <w:lang w:val="en-US"/>
          </w:rPr>
          <w:t>6.5.11</w:t>
        </w:r>
        <w:r>
          <w:rPr>
            <w:rFonts w:eastAsiaTheme="minorEastAsia" w:cstheme="minorBidi"/>
            <w:smallCaps w:val="0"/>
            <w:noProof/>
          </w:rPr>
          <w:tab/>
        </w:r>
        <w:r w:rsidRPr="00FE5601">
          <w:rPr>
            <w:rStyle w:val="Hipervnculo"/>
            <w:noProof/>
            <w:lang w:val="en-US"/>
          </w:rPr>
          <w:t>Table 12.12 Mathematical Functions</w:t>
        </w:r>
        <w:r>
          <w:rPr>
            <w:noProof/>
            <w:webHidden/>
          </w:rPr>
          <w:tab/>
        </w:r>
        <w:r>
          <w:rPr>
            <w:noProof/>
            <w:webHidden/>
          </w:rPr>
          <w:fldChar w:fldCharType="begin"/>
        </w:r>
        <w:r>
          <w:rPr>
            <w:noProof/>
            <w:webHidden/>
          </w:rPr>
          <w:instrText xml:space="preserve"> PAGEREF _Toc127522969 \h </w:instrText>
        </w:r>
        <w:r>
          <w:rPr>
            <w:noProof/>
            <w:webHidden/>
          </w:rPr>
        </w:r>
        <w:r>
          <w:rPr>
            <w:noProof/>
            <w:webHidden/>
          </w:rPr>
          <w:fldChar w:fldCharType="separate"/>
        </w:r>
        <w:r>
          <w:rPr>
            <w:noProof/>
            <w:webHidden/>
          </w:rPr>
          <w:t>84</w:t>
        </w:r>
        <w:r>
          <w:rPr>
            <w:noProof/>
            <w:webHidden/>
          </w:rPr>
          <w:fldChar w:fldCharType="end"/>
        </w:r>
      </w:hyperlink>
    </w:p>
    <w:p w14:paraId="2739C124" w14:textId="5744C2DF" w:rsidR="00BE5392" w:rsidRDefault="00BE5392">
      <w:pPr>
        <w:pStyle w:val="TDC3"/>
        <w:tabs>
          <w:tab w:val="left" w:pos="777"/>
          <w:tab w:val="right" w:leader="dot" w:pos="9628"/>
        </w:tabs>
        <w:rPr>
          <w:rFonts w:eastAsiaTheme="minorEastAsia" w:cstheme="minorBidi"/>
          <w:smallCaps w:val="0"/>
          <w:noProof/>
        </w:rPr>
      </w:pPr>
      <w:hyperlink w:anchor="_Toc127522970" w:history="1">
        <w:r w:rsidRPr="00FE5601">
          <w:rPr>
            <w:rStyle w:val="Hipervnculo"/>
            <w:noProof/>
            <w:lang w:val="en-US"/>
          </w:rPr>
          <w:t>6.5.12</w:t>
        </w:r>
        <w:r>
          <w:rPr>
            <w:rFonts w:eastAsiaTheme="minorEastAsia" w:cstheme="minorBidi"/>
            <w:smallCaps w:val="0"/>
            <w:noProof/>
          </w:rPr>
          <w:tab/>
        </w:r>
        <w:r w:rsidRPr="00FE5601">
          <w:rPr>
            <w:rStyle w:val="Hipervnculo"/>
            <w:noProof/>
            <w:lang w:val="en-US"/>
          </w:rPr>
          <w:t>Table 12.13 Date/Time Functions</w:t>
        </w:r>
        <w:r>
          <w:rPr>
            <w:noProof/>
            <w:webHidden/>
          </w:rPr>
          <w:tab/>
        </w:r>
        <w:r>
          <w:rPr>
            <w:noProof/>
            <w:webHidden/>
          </w:rPr>
          <w:fldChar w:fldCharType="begin"/>
        </w:r>
        <w:r>
          <w:rPr>
            <w:noProof/>
            <w:webHidden/>
          </w:rPr>
          <w:instrText xml:space="preserve"> PAGEREF _Toc127522970 \h </w:instrText>
        </w:r>
        <w:r>
          <w:rPr>
            <w:noProof/>
            <w:webHidden/>
          </w:rPr>
        </w:r>
        <w:r>
          <w:rPr>
            <w:noProof/>
            <w:webHidden/>
          </w:rPr>
          <w:fldChar w:fldCharType="separate"/>
        </w:r>
        <w:r>
          <w:rPr>
            <w:noProof/>
            <w:webHidden/>
          </w:rPr>
          <w:t>85</w:t>
        </w:r>
        <w:r>
          <w:rPr>
            <w:noProof/>
            <w:webHidden/>
          </w:rPr>
          <w:fldChar w:fldCharType="end"/>
        </w:r>
      </w:hyperlink>
    </w:p>
    <w:p w14:paraId="6DB3559F" w14:textId="6F30BAD9" w:rsidR="00BE5392" w:rsidRDefault="00BE5392">
      <w:pPr>
        <w:pStyle w:val="TDC3"/>
        <w:tabs>
          <w:tab w:val="left" w:pos="777"/>
          <w:tab w:val="right" w:leader="dot" w:pos="9628"/>
        </w:tabs>
        <w:rPr>
          <w:rFonts w:eastAsiaTheme="minorEastAsia" w:cstheme="minorBidi"/>
          <w:smallCaps w:val="0"/>
          <w:noProof/>
        </w:rPr>
      </w:pPr>
      <w:hyperlink w:anchor="_Toc127522971" w:history="1">
        <w:r w:rsidRPr="00FE5601">
          <w:rPr>
            <w:rStyle w:val="Hipervnculo"/>
            <w:noProof/>
            <w:lang w:val="en-US"/>
          </w:rPr>
          <w:t>6.5.13</w:t>
        </w:r>
        <w:r>
          <w:rPr>
            <w:rFonts w:eastAsiaTheme="minorEastAsia" w:cstheme="minorBidi"/>
            <w:smallCaps w:val="0"/>
            <w:noProof/>
          </w:rPr>
          <w:tab/>
        </w:r>
        <w:r w:rsidRPr="00FE5601">
          <w:rPr>
            <w:rStyle w:val="Hipervnculo"/>
            <w:noProof/>
            <w:lang w:val="en-US"/>
          </w:rPr>
          <w:t>Table 12.14 Cast Functions</w:t>
        </w:r>
        <w:r>
          <w:rPr>
            <w:noProof/>
            <w:webHidden/>
          </w:rPr>
          <w:tab/>
        </w:r>
        <w:r>
          <w:rPr>
            <w:noProof/>
            <w:webHidden/>
          </w:rPr>
          <w:fldChar w:fldCharType="begin"/>
        </w:r>
        <w:r>
          <w:rPr>
            <w:noProof/>
            <w:webHidden/>
          </w:rPr>
          <w:instrText xml:space="preserve"> PAGEREF _Toc127522971 \h </w:instrText>
        </w:r>
        <w:r>
          <w:rPr>
            <w:noProof/>
            <w:webHidden/>
          </w:rPr>
        </w:r>
        <w:r>
          <w:rPr>
            <w:noProof/>
            <w:webHidden/>
          </w:rPr>
          <w:fldChar w:fldCharType="separate"/>
        </w:r>
        <w:r>
          <w:rPr>
            <w:noProof/>
            <w:webHidden/>
          </w:rPr>
          <w:t>87</w:t>
        </w:r>
        <w:r>
          <w:rPr>
            <w:noProof/>
            <w:webHidden/>
          </w:rPr>
          <w:fldChar w:fldCharType="end"/>
        </w:r>
      </w:hyperlink>
    </w:p>
    <w:p w14:paraId="13E8A2E9" w14:textId="0B10D8BE" w:rsidR="00BE5392" w:rsidRDefault="00BE5392">
      <w:pPr>
        <w:pStyle w:val="TDC3"/>
        <w:tabs>
          <w:tab w:val="left" w:pos="777"/>
          <w:tab w:val="right" w:leader="dot" w:pos="9628"/>
        </w:tabs>
        <w:rPr>
          <w:rFonts w:eastAsiaTheme="minorEastAsia" w:cstheme="minorBidi"/>
          <w:smallCaps w:val="0"/>
          <w:noProof/>
        </w:rPr>
      </w:pPr>
      <w:hyperlink w:anchor="_Toc127522972" w:history="1">
        <w:r w:rsidRPr="00FE5601">
          <w:rPr>
            <w:rStyle w:val="Hipervnculo"/>
            <w:noProof/>
            <w:lang w:val="en-US"/>
          </w:rPr>
          <w:t>6.5.14</w:t>
        </w:r>
        <w:r>
          <w:rPr>
            <w:rFonts w:eastAsiaTheme="minorEastAsia" w:cstheme="minorBidi"/>
            <w:smallCaps w:val="0"/>
            <w:noProof/>
          </w:rPr>
          <w:tab/>
        </w:r>
        <w:r w:rsidRPr="00FE5601">
          <w:rPr>
            <w:rStyle w:val="Hipervnculo"/>
            <w:noProof/>
            <w:lang w:val="en-US"/>
          </w:rPr>
          <w:t>Table 12.15 XML Functions</w:t>
        </w:r>
        <w:r>
          <w:rPr>
            <w:noProof/>
            <w:webHidden/>
          </w:rPr>
          <w:tab/>
        </w:r>
        <w:r>
          <w:rPr>
            <w:noProof/>
            <w:webHidden/>
          </w:rPr>
          <w:fldChar w:fldCharType="begin"/>
        </w:r>
        <w:r>
          <w:rPr>
            <w:noProof/>
            <w:webHidden/>
          </w:rPr>
          <w:instrText xml:space="preserve"> PAGEREF _Toc127522972 \h </w:instrText>
        </w:r>
        <w:r>
          <w:rPr>
            <w:noProof/>
            <w:webHidden/>
          </w:rPr>
        </w:r>
        <w:r>
          <w:rPr>
            <w:noProof/>
            <w:webHidden/>
          </w:rPr>
          <w:fldChar w:fldCharType="separate"/>
        </w:r>
        <w:r>
          <w:rPr>
            <w:noProof/>
            <w:webHidden/>
          </w:rPr>
          <w:t>87</w:t>
        </w:r>
        <w:r>
          <w:rPr>
            <w:noProof/>
            <w:webHidden/>
          </w:rPr>
          <w:fldChar w:fldCharType="end"/>
        </w:r>
      </w:hyperlink>
    </w:p>
    <w:p w14:paraId="5EBE78B8" w14:textId="49C02509" w:rsidR="00BE5392" w:rsidRDefault="00BE5392">
      <w:pPr>
        <w:pStyle w:val="TDC3"/>
        <w:tabs>
          <w:tab w:val="left" w:pos="777"/>
          <w:tab w:val="right" w:leader="dot" w:pos="9628"/>
        </w:tabs>
        <w:rPr>
          <w:rFonts w:eastAsiaTheme="minorEastAsia" w:cstheme="minorBidi"/>
          <w:smallCaps w:val="0"/>
          <w:noProof/>
        </w:rPr>
      </w:pPr>
      <w:hyperlink w:anchor="_Toc127522973" w:history="1">
        <w:r w:rsidRPr="00FE5601">
          <w:rPr>
            <w:rStyle w:val="Hipervnculo"/>
            <w:noProof/>
            <w:lang w:val="en-US"/>
          </w:rPr>
          <w:t>6.5.15</w:t>
        </w:r>
        <w:r>
          <w:rPr>
            <w:rFonts w:eastAsiaTheme="minorEastAsia" w:cstheme="minorBidi"/>
            <w:smallCaps w:val="0"/>
            <w:noProof/>
          </w:rPr>
          <w:tab/>
        </w:r>
        <w:r w:rsidRPr="00FE5601">
          <w:rPr>
            <w:rStyle w:val="Hipervnculo"/>
            <w:noProof/>
            <w:lang w:val="en-US"/>
          </w:rPr>
          <w:t>Table 12.16 Bit Functions and Operators</w:t>
        </w:r>
        <w:r>
          <w:rPr>
            <w:noProof/>
            <w:webHidden/>
          </w:rPr>
          <w:tab/>
        </w:r>
        <w:r>
          <w:rPr>
            <w:noProof/>
            <w:webHidden/>
          </w:rPr>
          <w:fldChar w:fldCharType="begin"/>
        </w:r>
        <w:r>
          <w:rPr>
            <w:noProof/>
            <w:webHidden/>
          </w:rPr>
          <w:instrText xml:space="preserve"> PAGEREF _Toc127522973 \h </w:instrText>
        </w:r>
        <w:r>
          <w:rPr>
            <w:noProof/>
            <w:webHidden/>
          </w:rPr>
        </w:r>
        <w:r>
          <w:rPr>
            <w:noProof/>
            <w:webHidden/>
          </w:rPr>
          <w:fldChar w:fldCharType="separate"/>
        </w:r>
        <w:r>
          <w:rPr>
            <w:noProof/>
            <w:webHidden/>
          </w:rPr>
          <w:t>87</w:t>
        </w:r>
        <w:r>
          <w:rPr>
            <w:noProof/>
            <w:webHidden/>
          </w:rPr>
          <w:fldChar w:fldCharType="end"/>
        </w:r>
      </w:hyperlink>
    </w:p>
    <w:p w14:paraId="4C2A0DE6" w14:textId="1499DC2E" w:rsidR="00BE5392" w:rsidRDefault="00BE5392">
      <w:pPr>
        <w:pStyle w:val="TDC3"/>
        <w:tabs>
          <w:tab w:val="left" w:pos="777"/>
          <w:tab w:val="right" w:leader="dot" w:pos="9628"/>
        </w:tabs>
        <w:rPr>
          <w:rFonts w:eastAsiaTheme="minorEastAsia" w:cstheme="minorBidi"/>
          <w:smallCaps w:val="0"/>
          <w:noProof/>
        </w:rPr>
      </w:pPr>
      <w:hyperlink w:anchor="_Toc127522974" w:history="1">
        <w:r w:rsidRPr="00FE5601">
          <w:rPr>
            <w:rStyle w:val="Hipervnculo"/>
            <w:noProof/>
            <w:lang w:val="en-US"/>
          </w:rPr>
          <w:t>6.5.16</w:t>
        </w:r>
        <w:r>
          <w:rPr>
            <w:rFonts w:eastAsiaTheme="minorEastAsia" w:cstheme="minorBidi"/>
            <w:smallCaps w:val="0"/>
            <w:noProof/>
          </w:rPr>
          <w:tab/>
        </w:r>
        <w:r w:rsidRPr="00FE5601">
          <w:rPr>
            <w:rStyle w:val="Hipervnculo"/>
            <w:noProof/>
            <w:lang w:val="en-US"/>
          </w:rPr>
          <w:t>Table 12.17 Encryption Functions</w:t>
        </w:r>
        <w:r>
          <w:rPr>
            <w:noProof/>
            <w:webHidden/>
          </w:rPr>
          <w:tab/>
        </w:r>
        <w:r>
          <w:rPr>
            <w:noProof/>
            <w:webHidden/>
          </w:rPr>
          <w:fldChar w:fldCharType="begin"/>
        </w:r>
        <w:r>
          <w:rPr>
            <w:noProof/>
            <w:webHidden/>
          </w:rPr>
          <w:instrText xml:space="preserve"> PAGEREF _Toc127522974 \h </w:instrText>
        </w:r>
        <w:r>
          <w:rPr>
            <w:noProof/>
            <w:webHidden/>
          </w:rPr>
        </w:r>
        <w:r>
          <w:rPr>
            <w:noProof/>
            <w:webHidden/>
          </w:rPr>
          <w:fldChar w:fldCharType="separate"/>
        </w:r>
        <w:r>
          <w:rPr>
            <w:noProof/>
            <w:webHidden/>
          </w:rPr>
          <w:t>87</w:t>
        </w:r>
        <w:r>
          <w:rPr>
            <w:noProof/>
            <w:webHidden/>
          </w:rPr>
          <w:fldChar w:fldCharType="end"/>
        </w:r>
      </w:hyperlink>
    </w:p>
    <w:p w14:paraId="04640F58" w14:textId="0D86E96B" w:rsidR="00BE5392" w:rsidRDefault="00BE5392">
      <w:pPr>
        <w:pStyle w:val="TDC3"/>
        <w:tabs>
          <w:tab w:val="left" w:pos="777"/>
          <w:tab w:val="right" w:leader="dot" w:pos="9628"/>
        </w:tabs>
        <w:rPr>
          <w:rFonts w:eastAsiaTheme="minorEastAsia" w:cstheme="minorBidi"/>
          <w:smallCaps w:val="0"/>
          <w:noProof/>
        </w:rPr>
      </w:pPr>
      <w:hyperlink w:anchor="_Toc127522975" w:history="1">
        <w:r w:rsidRPr="00FE5601">
          <w:rPr>
            <w:rStyle w:val="Hipervnculo"/>
            <w:noProof/>
            <w:lang w:val="en-US"/>
          </w:rPr>
          <w:t>6.5.17</w:t>
        </w:r>
        <w:r>
          <w:rPr>
            <w:rFonts w:eastAsiaTheme="minorEastAsia" w:cstheme="minorBidi"/>
            <w:smallCaps w:val="0"/>
            <w:noProof/>
          </w:rPr>
          <w:tab/>
        </w:r>
        <w:r w:rsidRPr="00FE5601">
          <w:rPr>
            <w:rStyle w:val="Hipervnculo"/>
            <w:noProof/>
            <w:lang w:val="en-US"/>
          </w:rPr>
          <w:t>Table 12.18 Information Functions</w:t>
        </w:r>
        <w:r>
          <w:rPr>
            <w:noProof/>
            <w:webHidden/>
          </w:rPr>
          <w:tab/>
        </w:r>
        <w:r>
          <w:rPr>
            <w:noProof/>
            <w:webHidden/>
          </w:rPr>
          <w:fldChar w:fldCharType="begin"/>
        </w:r>
        <w:r>
          <w:rPr>
            <w:noProof/>
            <w:webHidden/>
          </w:rPr>
          <w:instrText xml:space="preserve"> PAGEREF _Toc127522975 \h </w:instrText>
        </w:r>
        <w:r>
          <w:rPr>
            <w:noProof/>
            <w:webHidden/>
          </w:rPr>
        </w:r>
        <w:r>
          <w:rPr>
            <w:noProof/>
            <w:webHidden/>
          </w:rPr>
          <w:fldChar w:fldCharType="separate"/>
        </w:r>
        <w:r>
          <w:rPr>
            <w:noProof/>
            <w:webHidden/>
          </w:rPr>
          <w:t>88</w:t>
        </w:r>
        <w:r>
          <w:rPr>
            <w:noProof/>
            <w:webHidden/>
          </w:rPr>
          <w:fldChar w:fldCharType="end"/>
        </w:r>
      </w:hyperlink>
    </w:p>
    <w:p w14:paraId="0DAD4DD5" w14:textId="5089B1EC" w:rsidR="00BE5392" w:rsidRDefault="00BE5392">
      <w:pPr>
        <w:pStyle w:val="TDC3"/>
        <w:tabs>
          <w:tab w:val="left" w:pos="777"/>
          <w:tab w:val="right" w:leader="dot" w:pos="9628"/>
        </w:tabs>
        <w:rPr>
          <w:rFonts w:eastAsiaTheme="minorEastAsia" w:cstheme="minorBidi"/>
          <w:smallCaps w:val="0"/>
          <w:noProof/>
        </w:rPr>
      </w:pPr>
      <w:hyperlink w:anchor="_Toc127522976" w:history="1">
        <w:r w:rsidRPr="00FE5601">
          <w:rPr>
            <w:rStyle w:val="Hipervnculo"/>
            <w:noProof/>
            <w:lang w:val="en-US"/>
          </w:rPr>
          <w:t>6.5.18</w:t>
        </w:r>
        <w:r>
          <w:rPr>
            <w:rFonts w:eastAsiaTheme="minorEastAsia" w:cstheme="minorBidi"/>
            <w:smallCaps w:val="0"/>
            <w:noProof/>
          </w:rPr>
          <w:tab/>
        </w:r>
        <w:r w:rsidRPr="00FE5601">
          <w:rPr>
            <w:rStyle w:val="Hipervnculo"/>
            <w:noProof/>
            <w:lang w:val="en-US"/>
          </w:rPr>
          <w:t>Table 12.25 Miscellaneous Functions</w:t>
        </w:r>
        <w:r>
          <w:rPr>
            <w:noProof/>
            <w:webHidden/>
          </w:rPr>
          <w:tab/>
        </w:r>
        <w:r>
          <w:rPr>
            <w:noProof/>
            <w:webHidden/>
          </w:rPr>
          <w:fldChar w:fldCharType="begin"/>
        </w:r>
        <w:r>
          <w:rPr>
            <w:noProof/>
            <w:webHidden/>
          </w:rPr>
          <w:instrText xml:space="preserve"> PAGEREF _Toc127522976 \h </w:instrText>
        </w:r>
        <w:r>
          <w:rPr>
            <w:noProof/>
            <w:webHidden/>
          </w:rPr>
        </w:r>
        <w:r>
          <w:rPr>
            <w:noProof/>
            <w:webHidden/>
          </w:rPr>
          <w:fldChar w:fldCharType="separate"/>
        </w:r>
        <w:r>
          <w:rPr>
            <w:noProof/>
            <w:webHidden/>
          </w:rPr>
          <w:t>89</w:t>
        </w:r>
        <w:r>
          <w:rPr>
            <w:noProof/>
            <w:webHidden/>
          </w:rPr>
          <w:fldChar w:fldCharType="end"/>
        </w:r>
      </w:hyperlink>
    </w:p>
    <w:p w14:paraId="4C8F93F5" w14:textId="77ACDC1C" w:rsidR="00BE5392" w:rsidRDefault="00BE5392">
      <w:pPr>
        <w:pStyle w:val="TDC3"/>
        <w:tabs>
          <w:tab w:val="left" w:pos="777"/>
          <w:tab w:val="right" w:leader="dot" w:pos="9628"/>
        </w:tabs>
        <w:rPr>
          <w:rFonts w:eastAsiaTheme="minorEastAsia" w:cstheme="minorBidi"/>
          <w:smallCaps w:val="0"/>
          <w:noProof/>
        </w:rPr>
      </w:pPr>
      <w:hyperlink w:anchor="_Toc127522977" w:history="1">
        <w:r w:rsidRPr="00FE5601">
          <w:rPr>
            <w:rStyle w:val="Hipervnculo"/>
            <w:noProof/>
            <w:lang w:val="en-US"/>
          </w:rPr>
          <w:t>6.5.19</w:t>
        </w:r>
        <w:r>
          <w:rPr>
            <w:rFonts w:eastAsiaTheme="minorEastAsia" w:cstheme="minorBidi"/>
            <w:smallCaps w:val="0"/>
            <w:noProof/>
          </w:rPr>
          <w:tab/>
        </w:r>
        <w:r w:rsidRPr="00FE5601">
          <w:rPr>
            <w:rStyle w:val="Hipervnculo"/>
            <w:noProof/>
            <w:lang w:val="en-US"/>
          </w:rPr>
          <w:t>Table 12.26 Aggregate (GROUP BY) Functions</w:t>
        </w:r>
        <w:r>
          <w:rPr>
            <w:noProof/>
            <w:webHidden/>
          </w:rPr>
          <w:tab/>
        </w:r>
        <w:r>
          <w:rPr>
            <w:noProof/>
            <w:webHidden/>
          </w:rPr>
          <w:fldChar w:fldCharType="begin"/>
        </w:r>
        <w:r>
          <w:rPr>
            <w:noProof/>
            <w:webHidden/>
          </w:rPr>
          <w:instrText xml:space="preserve"> PAGEREF _Toc127522977 \h </w:instrText>
        </w:r>
        <w:r>
          <w:rPr>
            <w:noProof/>
            <w:webHidden/>
          </w:rPr>
        </w:r>
        <w:r>
          <w:rPr>
            <w:noProof/>
            <w:webHidden/>
          </w:rPr>
          <w:fldChar w:fldCharType="separate"/>
        </w:r>
        <w:r>
          <w:rPr>
            <w:noProof/>
            <w:webHidden/>
          </w:rPr>
          <w:t>89</w:t>
        </w:r>
        <w:r>
          <w:rPr>
            <w:noProof/>
            <w:webHidden/>
          </w:rPr>
          <w:fldChar w:fldCharType="end"/>
        </w:r>
      </w:hyperlink>
    </w:p>
    <w:p w14:paraId="3B2C04F5" w14:textId="31AB0D43" w:rsidR="00BE5392" w:rsidRDefault="00BE5392">
      <w:pPr>
        <w:pStyle w:val="TDC3"/>
        <w:tabs>
          <w:tab w:val="left" w:pos="777"/>
          <w:tab w:val="right" w:leader="dot" w:pos="9628"/>
        </w:tabs>
        <w:rPr>
          <w:rFonts w:eastAsiaTheme="minorEastAsia" w:cstheme="minorBidi"/>
          <w:smallCaps w:val="0"/>
          <w:noProof/>
        </w:rPr>
      </w:pPr>
      <w:hyperlink w:anchor="_Toc127522978" w:history="1">
        <w:r w:rsidRPr="00FE5601">
          <w:rPr>
            <w:rStyle w:val="Hipervnculo"/>
            <w:noProof/>
            <w:lang w:val="en-US"/>
          </w:rPr>
          <w:t>6.5.20</w:t>
        </w:r>
        <w:r>
          <w:rPr>
            <w:rFonts w:eastAsiaTheme="minorEastAsia" w:cstheme="minorBidi"/>
            <w:smallCaps w:val="0"/>
            <w:noProof/>
          </w:rPr>
          <w:tab/>
        </w:r>
        <w:r w:rsidRPr="00FE5601">
          <w:rPr>
            <w:rStyle w:val="Hipervnculo"/>
            <w:noProof/>
            <w:lang w:val="en-US"/>
          </w:rPr>
          <w:t>Funciones de cadena</w:t>
        </w:r>
        <w:r>
          <w:rPr>
            <w:noProof/>
            <w:webHidden/>
          </w:rPr>
          <w:tab/>
        </w:r>
        <w:r>
          <w:rPr>
            <w:noProof/>
            <w:webHidden/>
          </w:rPr>
          <w:fldChar w:fldCharType="begin"/>
        </w:r>
        <w:r>
          <w:rPr>
            <w:noProof/>
            <w:webHidden/>
          </w:rPr>
          <w:instrText xml:space="preserve"> PAGEREF _Toc127522978 \h </w:instrText>
        </w:r>
        <w:r>
          <w:rPr>
            <w:noProof/>
            <w:webHidden/>
          </w:rPr>
        </w:r>
        <w:r>
          <w:rPr>
            <w:noProof/>
            <w:webHidden/>
          </w:rPr>
          <w:fldChar w:fldCharType="separate"/>
        </w:r>
        <w:r>
          <w:rPr>
            <w:noProof/>
            <w:webHidden/>
          </w:rPr>
          <w:t>90</w:t>
        </w:r>
        <w:r>
          <w:rPr>
            <w:noProof/>
            <w:webHidden/>
          </w:rPr>
          <w:fldChar w:fldCharType="end"/>
        </w:r>
      </w:hyperlink>
    </w:p>
    <w:p w14:paraId="22C6F483" w14:textId="719E7A03" w:rsidR="00BE5392" w:rsidRDefault="00BE5392">
      <w:pPr>
        <w:pStyle w:val="TDC2"/>
        <w:tabs>
          <w:tab w:val="left" w:pos="502"/>
          <w:tab w:val="right" w:leader="dot" w:pos="9628"/>
        </w:tabs>
        <w:rPr>
          <w:rFonts w:eastAsiaTheme="minorEastAsia" w:cstheme="minorBidi"/>
          <w:b w:val="0"/>
          <w:bCs w:val="0"/>
          <w:smallCaps w:val="0"/>
          <w:noProof/>
        </w:rPr>
      </w:pPr>
      <w:hyperlink w:anchor="_Toc127522979" w:history="1">
        <w:r w:rsidRPr="00FE5601">
          <w:rPr>
            <w:rStyle w:val="Hipervnculo"/>
            <w:noProof/>
          </w:rPr>
          <w:t>6.6</w:t>
        </w:r>
        <w:r>
          <w:rPr>
            <w:rFonts w:eastAsiaTheme="minorEastAsia" w:cstheme="minorBidi"/>
            <w:b w:val="0"/>
            <w:bCs w:val="0"/>
            <w:smallCaps w:val="0"/>
            <w:noProof/>
          </w:rPr>
          <w:tab/>
        </w:r>
        <w:r w:rsidRPr="00FE5601">
          <w:rPr>
            <w:rStyle w:val="Hipervnculo"/>
            <w:noProof/>
          </w:rPr>
          <w:t>Backup and Recovery</w:t>
        </w:r>
        <w:r>
          <w:rPr>
            <w:noProof/>
            <w:webHidden/>
          </w:rPr>
          <w:tab/>
        </w:r>
        <w:r>
          <w:rPr>
            <w:noProof/>
            <w:webHidden/>
          </w:rPr>
          <w:fldChar w:fldCharType="begin"/>
        </w:r>
        <w:r>
          <w:rPr>
            <w:noProof/>
            <w:webHidden/>
          </w:rPr>
          <w:instrText xml:space="preserve"> PAGEREF _Toc127522979 \h </w:instrText>
        </w:r>
        <w:r>
          <w:rPr>
            <w:noProof/>
            <w:webHidden/>
          </w:rPr>
        </w:r>
        <w:r>
          <w:rPr>
            <w:noProof/>
            <w:webHidden/>
          </w:rPr>
          <w:fldChar w:fldCharType="separate"/>
        </w:r>
        <w:r>
          <w:rPr>
            <w:noProof/>
            <w:webHidden/>
          </w:rPr>
          <w:t>90</w:t>
        </w:r>
        <w:r>
          <w:rPr>
            <w:noProof/>
            <w:webHidden/>
          </w:rPr>
          <w:fldChar w:fldCharType="end"/>
        </w:r>
      </w:hyperlink>
    </w:p>
    <w:p w14:paraId="459F0055" w14:textId="4C9ACC99" w:rsidR="00BE5392" w:rsidRDefault="00BE5392">
      <w:pPr>
        <w:pStyle w:val="TDC1"/>
        <w:tabs>
          <w:tab w:val="left" w:pos="390"/>
          <w:tab w:val="right" w:leader="dot" w:pos="9628"/>
        </w:tabs>
        <w:rPr>
          <w:rFonts w:eastAsiaTheme="minorEastAsia" w:cstheme="minorBidi"/>
          <w:b w:val="0"/>
          <w:bCs w:val="0"/>
          <w:caps w:val="0"/>
          <w:noProof/>
          <w:u w:val="none"/>
        </w:rPr>
      </w:pPr>
      <w:hyperlink w:anchor="_Toc127522980" w:history="1">
        <w:r w:rsidRPr="00FE5601">
          <w:rPr>
            <w:rStyle w:val="Hipervnculo"/>
            <w:noProof/>
          </w:rPr>
          <w:t>7.</w:t>
        </w:r>
        <w:r>
          <w:rPr>
            <w:rFonts w:eastAsiaTheme="minorEastAsia" w:cstheme="minorBidi"/>
            <w:b w:val="0"/>
            <w:bCs w:val="0"/>
            <w:caps w:val="0"/>
            <w:noProof/>
            <w:u w:val="none"/>
          </w:rPr>
          <w:tab/>
        </w:r>
        <w:r w:rsidRPr="00FE5601">
          <w:rPr>
            <w:rStyle w:val="Hipervnculo"/>
            <w:noProof/>
          </w:rPr>
          <w:t>Criterios para diseña una BD</w:t>
        </w:r>
        <w:r>
          <w:rPr>
            <w:noProof/>
            <w:webHidden/>
          </w:rPr>
          <w:tab/>
        </w:r>
        <w:r>
          <w:rPr>
            <w:noProof/>
            <w:webHidden/>
          </w:rPr>
          <w:fldChar w:fldCharType="begin"/>
        </w:r>
        <w:r>
          <w:rPr>
            <w:noProof/>
            <w:webHidden/>
          </w:rPr>
          <w:instrText xml:space="preserve"> PAGEREF _Toc127522980 \h </w:instrText>
        </w:r>
        <w:r>
          <w:rPr>
            <w:noProof/>
            <w:webHidden/>
          </w:rPr>
        </w:r>
        <w:r>
          <w:rPr>
            <w:noProof/>
            <w:webHidden/>
          </w:rPr>
          <w:fldChar w:fldCharType="separate"/>
        </w:r>
        <w:r>
          <w:rPr>
            <w:noProof/>
            <w:webHidden/>
          </w:rPr>
          <w:t>90</w:t>
        </w:r>
        <w:r>
          <w:rPr>
            <w:noProof/>
            <w:webHidden/>
          </w:rPr>
          <w:fldChar w:fldCharType="end"/>
        </w:r>
      </w:hyperlink>
    </w:p>
    <w:p w14:paraId="7FDCA64D" w14:textId="34167936" w:rsidR="00BE5392" w:rsidRDefault="00BE5392">
      <w:pPr>
        <w:pStyle w:val="TDC3"/>
        <w:tabs>
          <w:tab w:val="left" w:pos="666"/>
          <w:tab w:val="right" w:leader="dot" w:pos="9628"/>
        </w:tabs>
        <w:rPr>
          <w:rFonts w:eastAsiaTheme="minorEastAsia" w:cstheme="minorBidi"/>
          <w:smallCaps w:val="0"/>
          <w:noProof/>
        </w:rPr>
      </w:pPr>
      <w:hyperlink w:anchor="_Toc127522981" w:history="1">
        <w:r w:rsidRPr="00FE5601">
          <w:rPr>
            <w:rStyle w:val="Hipervnculo"/>
            <w:noProof/>
          </w:rPr>
          <w:t>7.1.1</w:t>
        </w:r>
        <w:r>
          <w:rPr>
            <w:rFonts w:eastAsiaTheme="minorEastAsia" w:cstheme="minorBidi"/>
            <w:smallCaps w:val="0"/>
            <w:noProof/>
          </w:rPr>
          <w:tab/>
        </w:r>
        <w:r w:rsidRPr="00FE5601">
          <w:rPr>
            <w:rStyle w:val="Hipervnculo"/>
            <w:noProof/>
          </w:rPr>
          <w:t>Por Qué es mejor evitar que los atributos permitan NULL</w:t>
        </w:r>
        <w:r>
          <w:rPr>
            <w:noProof/>
            <w:webHidden/>
          </w:rPr>
          <w:tab/>
        </w:r>
        <w:r>
          <w:rPr>
            <w:noProof/>
            <w:webHidden/>
          </w:rPr>
          <w:fldChar w:fldCharType="begin"/>
        </w:r>
        <w:r>
          <w:rPr>
            <w:noProof/>
            <w:webHidden/>
          </w:rPr>
          <w:instrText xml:space="preserve"> PAGEREF _Toc127522981 \h </w:instrText>
        </w:r>
        <w:r>
          <w:rPr>
            <w:noProof/>
            <w:webHidden/>
          </w:rPr>
        </w:r>
        <w:r>
          <w:rPr>
            <w:noProof/>
            <w:webHidden/>
          </w:rPr>
          <w:fldChar w:fldCharType="separate"/>
        </w:r>
        <w:r>
          <w:rPr>
            <w:noProof/>
            <w:webHidden/>
          </w:rPr>
          <w:t>90</w:t>
        </w:r>
        <w:r>
          <w:rPr>
            <w:noProof/>
            <w:webHidden/>
          </w:rPr>
          <w:fldChar w:fldCharType="end"/>
        </w:r>
      </w:hyperlink>
    </w:p>
    <w:p w14:paraId="05C21C26" w14:textId="4EE4C79E" w:rsidR="00B013A3" w:rsidRDefault="002D6F59" w:rsidP="00A47DB6">
      <w:r>
        <w:fldChar w:fldCharType="end"/>
      </w:r>
    </w:p>
    <w:p w14:paraId="02BE9EC6" w14:textId="77777777" w:rsidR="008D21F4" w:rsidRDefault="00511DD4" w:rsidP="00511DD4">
      <w:pPr>
        <w:pStyle w:val="Ttulo1"/>
      </w:pPr>
      <w:bookmarkStart w:id="0" w:name="_Toc127522801"/>
      <w:r>
        <w:lastRenderedPageBreak/>
        <w:t xml:space="preserve">Fuentes de </w:t>
      </w:r>
      <w:r w:rsidR="008674E8">
        <w:t>información</w:t>
      </w:r>
      <w:bookmarkEnd w:id="0"/>
    </w:p>
    <w:p w14:paraId="65DDB18C" w14:textId="77777777" w:rsidR="009B4FD1" w:rsidRDefault="00000000" w:rsidP="009B4FD1">
      <w:pPr>
        <w:pStyle w:val="comandoseinstrucciones"/>
      </w:pPr>
      <w:hyperlink r:id="rId8" w:history="1">
        <w:r w:rsidR="009B4FD1" w:rsidRPr="009360E7">
          <w:rPr>
            <w:rStyle w:val="Hipervnculo"/>
          </w:rPr>
          <w:t>http://dev.mysql.com/doc/refman/5.6/en/create-table.html</w:t>
        </w:r>
      </w:hyperlink>
    </w:p>
    <w:p w14:paraId="04F13ABB" w14:textId="77777777" w:rsidR="00257063" w:rsidRDefault="00000000" w:rsidP="00511DD4">
      <w:pPr>
        <w:pStyle w:val="comandoseinstrucciones"/>
      </w:pPr>
      <w:hyperlink r:id="rId9" w:history="1">
        <w:r w:rsidR="00257063" w:rsidRPr="009360E7">
          <w:rPr>
            <w:rStyle w:val="Hipervnculo"/>
          </w:rPr>
          <w:t>http://www.w3schools.com/sql/</w:t>
        </w:r>
      </w:hyperlink>
    </w:p>
    <w:p w14:paraId="3566CD82" w14:textId="77777777" w:rsidR="00257063" w:rsidRDefault="00257063" w:rsidP="00511DD4">
      <w:pPr>
        <w:pStyle w:val="comandoseinstrucciones"/>
      </w:pPr>
    </w:p>
    <w:p w14:paraId="43E6C932" w14:textId="77777777" w:rsidR="00511DD4" w:rsidRDefault="00000000" w:rsidP="00511DD4">
      <w:pPr>
        <w:pStyle w:val="comandoseinstrucciones"/>
      </w:pPr>
      <w:hyperlink r:id="rId10" w:history="1">
        <w:r w:rsidR="00511DD4" w:rsidRPr="009360E7">
          <w:rPr>
            <w:rStyle w:val="Hipervnculo"/>
          </w:rPr>
          <w:t>www.jorgesanchez.net/bd/sgbd.html</w:t>
        </w:r>
      </w:hyperlink>
    </w:p>
    <w:p w14:paraId="07C15C42" w14:textId="77777777" w:rsidR="00511DD4" w:rsidRDefault="00000000" w:rsidP="00511DD4">
      <w:pPr>
        <w:pStyle w:val="comandoseinstrucciones"/>
      </w:pPr>
      <w:hyperlink r:id="rId11" w:history="1">
        <w:r w:rsidR="00511DD4" w:rsidRPr="009360E7">
          <w:rPr>
            <w:rStyle w:val="Hipervnculo"/>
          </w:rPr>
          <w:t>www.nachocabanes.com/sql/curso/index.php</w:t>
        </w:r>
      </w:hyperlink>
    </w:p>
    <w:p w14:paraId="1FFD0255" w14:textId="77777777" w:rsidR="00257063" w:rsidRDefault="00257063" w:rsidP="00511DD4">
      <w:pPr>
        <w:pStyle w:val="comandoseinstrucciones"/>
      </w:pPr>
    </w:p>
    <w:p w14:paraId="484F2CC1" w14:textId="77777777" w:rsidR="00511DD4" w:rsidRDefault="006E4593" w:rsidP="006E4593">
      <w:pPr>
        <w:pStyle w:val="Ttulo1"/>
      </w:pPr>
      <w:bookmarkStart w:id="1" w:name="_Toc127522802"/>
      <w:r>
        <w:t>Atributos típicos usados en diferentes tablas de una base de datos</w:t>
      </w:r>
      <w:bookmarkEnd w:id="1"/>
    </w:p>
    <w:p w14:paraId="2074B298" w14:textId="77777777" w:rsidR="00B90A1A" w:rsidRDefault="00B90A1A" w:rsidP="00B90A1A">
      <w:pPr>
        <w:pStyle w:val="Ttulo2"/>
      </w:pPr>
      <w:bookmarkStart w:id="2" w:name="_Toc127522803"/>
      <w:r>
        <w:t>Datos personales</w:t>
      </w:r>
      <w:bookmarkEnd w:id="2"/>
    </w:p>
    <w:p w14:paraId="37F439D3" w14:textId="77777777" w:rsidR="00B90A1A" w:rsidRDefault="00000000" w:rsidP="00B90A1A">
      <w:hyperlink r:id="rId12" w:history="1">
        <w:r w:rsidR="00B90A1A" w:rsidRPr="00C74053">
          <w:rPr>
            <w:rStyle w:val="Hipervnculo"/>
          </w:rPr>
          <w:t>https://w6.seg-social.es/solTse/Inicio?Input1=Solicitar+%2F+Renovar++Tarjeta+Sanitaria</w:t>
        </w:r>
      </w:hyperlink>
    </w:p>
    <w:p w14:paraId="2F5B2DDE" w14:textId="77777777" w:rsidR="00B90A1A" w:rsidRDefault="00B90A1A" w:rsidP="00B90A1A">
      <w:pPr>
        <w:pStyle w:val="Piedefoto"/>
      </w:pPr>
      <w:r>
        <w:rPr>
          <w:noProof/>
        </w:rPr>
        <w:drawing>
          <wp:inline distT="0" distB="0" distL="0" distR="0" wp14:anchorId="4BA49B05" wp14:editId="04DBDD0C">
            <wp:extent cx="5612130" cy="183007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12130" cy="1830070"/>
                    </a:xfrm>
                    <a:prstGeom prst="rect">
                      <a:avLst/>
                    </a:prstGeom>
                  </pic:spPr>
                </pic:pic>
              </a:graphicData>
            </a:graphic>
          </wp:inline>
        </w:drawing>
      </w:r>
    </w:p>
    <w:p w14:paraId="57FB6BCC" w14:textId="77777777" w:rsidR="00B90A1A" w:rsidRDefault="00B90A1A" w:rsidP="00B90A1A"/>
    <w:p w14:paraId="63635C41" w14:textId="77777777" w:rsidR="00B90A1A" w:rsidRPr="00B90A1A" w:rsidRDefault="00B90A1A" w:rsidP="00B90A1A"/>
    <w:p w14:paraId="75D72012" w14:textId="77777777" w:rsidR="00B90A1A" w:rsidRDefault="00B90A1A" w:rsidP="00B90A1A">
      <w:pPr>
        <w:pStyle w:val="Ttulo2"/>
      </w:pPr>
      <w:bookmarkStart w:id="3" w:name="_Toc127522804"/>
      <w:r>
        <w:t>Dirección postal</w:t>
      </w:r>
      <w:bookmarkEnd w:id="3"/>
    </w:p>
    <w:p w14:paraId="58F65969" w14:textId="77777777" w:rsidR="00B90A1A" w:rsidRDefault="00000000" w:rsidP="00B90A1A">
      <w:hyperlink r:id="rId14" w:history="1">
        <w:r w:rsidR="00B90A1A" w:rsidRPr="00C74053">
          <w:rPr>
            <w:rStyle w:val="Hipervnculo"/>
          </w:rPr>
          <w:t>https://w6.seg-social.es/solTse/Inicio?Input1=Solicitar+%2F+Renovar++Tarjeta+Sanitaria</w:t>
        </w:r>
      </w:hyperlink>
    </w:p>
    <w:p w14:paraId="7DD0E92F" w14:textId="77777777" w:rsidR="00B90A1A" w:rsidRDefault="00B90A1A" w:rsidP="00B90A1A">
      <w:pPr>
        <w:pStyle w:val="Piedefoto"/>
      </w:pPr>
      <w:r>
        <w:rPr>
          <w:noProof/>
        </w:rPr>
        <w:drawing>
          <wp:inline distT="0" distB="0" distL="0" distR="0" wp14:anchorId="01BBBAC1" wp14:editId="19F823BB">
            <wp:extent cx="5612130" cy="1481455"/>
            <wp:effectExtent l="0" t="0" r="7620"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12130" cy="1481455"/>
                    </a:xfrm>
                    <a:prstGeom prst="rect">
                      <a:avLst/>
                    </a:prstGeom>
                  </pic:spPr>
                </pic:pic>
              </a:graphicData>
            </a:graphic>
          </wp:inline>
        </w:drawing>
      </w:r>
    </w:p>
    <w:p w14:paraId="528E9A52" w14:textId="77777777" w:rsidR="00B90A1A" w:rsidRPr="00B90A1A" w:rsidRDefault="00B90A1A" w:rsidP="00B90A1A"/>
    <w:p w14:paraId="43C32B82" w14:textId="77777777" w:rsidR="006E4593" w:rsidRDefault="006E4593" w:rsidP="00B90A1A">
      <w:pPr>
        <w:pStyle w:val="Ttulo2"/>
      </w:pPr>
      <w:bookmarkStart w:id="4" w:name="_Toc127522805"/>
      <w:r>
        <w:t>Tipo de Vía (en una dirección)</w:t>
      </w:r>
      <w:bookmarkEnd w:id="4"/>
    </w:p>
    <w:p w14:paraId="3168ED66" w14:textId="77777777" w:rsidR="00EE68BD" w:rsidRDefault="00000000" w:rsidP="00EE68BD">
      <w:hyperlink r:id="rId16" w:history="1">
        <w:r w:rsidR="00EE68BD" w:rsidRPr="00C74053">
          <w:rPr>
            <w:rStyle w:val="Hipervnculo"/>
          </w:rPr>
          <w:t>https://w6.seg-social.es/solTse/Inicio?Input1=Solicitar+%2F+Renovar++Tarjeta+Sanitaria</w:t>
        </w:r>
      </w:hyperlink>
    </w:p>
    <w:p w14:paraId="21682D5C" w14:textId="77777777" w:rsidR="002251E1" w:rsidRPr="002251E1" w:rsidRDefault="002251E1" w:rsidP="002251E1">
      <w:pPr>
        <w:pStyle w:val="comandoseinstrucciones"/>
        <w:rPr>
          <w:lang w:val="en-US"/>
        </w:rPr>
      </w:pPr>
      <w:r w:rsidRPr="002251E1">
        <w:rPr>
          <w:lang w:val="en-US"/>
        </w:rPr>
        <w:lastRenderedPageBreak/>
        <w:t>&lt;select class="" size="1" name="idTipoVia" id="idTipoVia"&gt;</w:t>
      </w:r>
    </w:p>
    <w:p w14:paraId="34A0EAF4" w14:textId="77777777" w:rsidR="002251E1" w:rsidRPr="002251E1" w:rsidRDefault="002251E1" w:rsidP="002251E1">
      <w:pPr>
        <w:pStyle w:val="comandoseinstrucciones"/>
        <w:rPr>
          <w:lang w:val="en-US"/>
        </w:rPr>
      </w:pPr>
      <w:r w:rsidRPr="002251E1">
        <w:rPr>
          <w:lang w:val="en-US"/>
        </w:rPr>
        <w:t>&lt;option value="" selected&gt;&lt;/option&gt;</w:t>
      </w:r>
    </w:p>
    <w:p w14:paraId="1C6265E3" w14:textId="77777777" w:rsidR="002251E1" w:rsidRPr="002251E1" w:rsidRDefault="002251E1" w:rsidP="002251E1">
      <w:pPr>
        <w:pStyle w:val="comandoseinstrucciones"/>
        <w:rPr>
          <w:lang w:val="en-US"/>
        </w:rPr>
      </w:pPr>
      <w:r w:rsidRPr="002251E1">
        <w:rPr>
          <w:lang w:val="en-US"/>
        </w:rPr>
        <w:t>&lt;option value="CLCALLE"&gt;</w:t>
      </w:r>
      <w:r w:rsidRPr="00997F30">
        <w:rPr>
          <w:highlight w:val="yellow"/>
          <w:lang w:val="en-US"/>
        </w:rPr>
        <w:t>CALLE</w:t>
      </w:r>
      <w:r w:rsidRPr="002251E1">
        <w:rPr>
          <w:lang w:val="en-US"/>
        </w:rPr>
        <w:t>&lt;/option&gt;</w:t>
      </w:r>
    </w:p>
    <w:p w14:paraId="05EB87BD" w14:textId="77777777" w:rsidR="002251E1" w:rsidRDefault="002251E1" w:rsidP="002251E1">
      <w:pPr>
        <w:pStyle w:val="comandoseinstrucciones"/>
      </w:pPr>
      <w:r>
        <w:t>&lt;option value="PZPLAZA"&gt;</w:t>
      </w:r>
      <w:r w:rsidRPr="00997F30">
        <w:rPr>
          <w:highlight w:val="yellow"/>
        </w:rPr>
        <w:t>PLAZA</w:t>
      </w:r>
      <w:r>
        <w:t>&lt;/option&gt;</w:t>
      </w:r>
    </w:p>
    <w:p w14:paraId="37C32212" w14:textId="77777777" w:rsidR="002251E1" w:rsidRDefault="002251E1" w:rsidP="002251E1">
      <w:pPr>
        <w:pStyle w:val="comandoseinstrucciones"/>
      </w:pPr>
      <w:r>
        <w:t>&lt;option value="AVAVENIDA"&gt;AVENIDA&lt;/option&gt;</w:t>
      </w:r>
    </w:p>
    <w:p w14:paraId="53FEE028" w14:textId="77777777" w:rsidR="002251E1" w:rsidRPr="002251E1" w:rsidRDefault="002251E1" w:rsidP="002251E1">
      <w:pPr>
        <w:pStyle w:val="comandoseinstrucciones"/>
        <w:rPr>
          <w:lang w:val="en-US"/>
        </w:rPr>
      </w:pPr>
      <w:r w:rsidRPr="002251E1">
        <w:rPr>
          <w:lang w:val="en-US"/>
        </w:rPr>
        <w:t>&lt;option value="PPPASEO"&gt;PASEO&lt;/option&gt;</w:t>
      </w:r>
    </w:p>
    <w:p w14:paraId="73EA53A4" w14:textId="77777777" w:rsidR="002251E1" w:rsidRPr="002251E1" w:rsidRDefault="002251E1" w:rsidP="002251E1">
      <w:pPr>
        <w:pStyle w:val="comandoseinstrucciones"/>
        <w:rPr>
          <w:lang w:val="en-US"/>
        </w:rPr>
      </w:pPr>
      <w:r w:rsidRPr="002251E1">
        <w:rPr>
          <w:lang w:val="en-US"/>
        </w:rPr>
        <w:t>&lt;option value="GLGLORIETA"&gt;GLORIETA&lt;/option&gt;</w:t>
      </w:r>
    </w:p>
    <w:p w14:paraId="7F97B71B" w14:textId="77777777" w:rsidR="002251E1" w:rsidRPr="002251E1" w:rsidRDefault="002251E1" w:rsidP="002251E1">
      <w:pPr>
        <w:pStyle w:val="comandoseinstrucciones"/>
        <w:rPr>
          <w:lang w:val="en-US"/>
        </w:rPr>
      </w:pPr>
      <w:r w:rsidRPr="002251E1">
        <w:rPr>
          <w:lang w:val="en-US"/>
        </w:rPr>
        <w:t>&lt;option value=""&gt;&lt;/option&gt;</w:t>
      </w:r>
    </w:p>
    <w:p w14:paraId="7A5882D0" w14:textId="77777777" w:rsidR="002251E1" w:rsidRPr="002251E1" w:rsidRDefault="002251E1" w:rsidP="002251E1">
      <w:pPr>
        <w:pStyle w:val="comandoseinstrucciones"/>
        <w:rPr>
          <w:lang w:val="en-US"/>
        </w:rPr>
      </w:pPr>
      <w:r w:rsidRPr="002251E1">
        <w:rPr>
          <w:lang w:val="en-US"/>
        </w:rPr>
        <w:t>&lt;option value=""&gt;-----------------------&lt;/option&gt;</w:t>
      </w:r>
    </w:p>
    <w:p w14:paraId="309F5715" w14:textId="77777777" w:rsidR="002251E1" w:rsidRPr="002251E1" w:rsidRDefault="002251E1" w:rsidP="002251E1">
      <w:pPr>
        <w:pStyle w:val="comandoseinstrucciones"/>
        <w:rPr>
          <w:lang w:val="en-US"/>
        </w:rPr>
      </w:pPr>
      <w:r w:rsidRPr="002251E1">
        <w:rPr>
          <w:lang w:val="en-US"/>
        </w:rPr>
        <w:t>&lt;option value=""&gt;&lt;/option&gt;</w:t>
      </w:r>
    </w:p>
    <w:p w14:paraId="6BDC7B4C" w14:textId="77777777" w:rsidR="002251E1" w:rsidRPr="002251E1" w:rsidRDefault="002251E1" w:rsidP="002251E1">
      <w:pPr>
        <w:pStyle w:val="comandoseinstrucciones"/>
        <w:rPr>
          <w:lang w:val="en-US"/>
        </w:rPr>
      </w:pPr>
      <w:r w:rsidRPr="002251E1">
        <w:rPr>
          <w:lang w:val="en-US"/>
        </w:rPr>
        <w:t>&lt;option value="AQACEQUIA"&gt;ACEQUIA&lt;/option&gt;</w:t>
      </w:r>
    </w:p>
    <w:p w14:paraId="0472F512" w14:textId="77777777" w:rsidR="002251E1" w:rsidRDefault="002251E1" w:rsidP="002251E1">
      <w:pPr>
        <w:pStyle w:val="comandoseinstrucciones"/>
      </w:pPr>
      <w:r>
        <w:t>&lt;option value="ACACERA"&gt;ACERA&lt;/option&gt;</w:t>
      </w:r>
    </w:p>
    <w:p w14:paraId="49305ABA" w14:textId="77777777" w:rsidR="002251E1" w:rsidRDefault="002251E1" w:rsidP="002251E1">
      <w:pPr>
        <w:pStyle w:val="comandoseinstrucciones"/>
      </w:pPr>
      <w:r>
        <w:t>&lt;option value="ALALAMEDA"&gt;ALAMEDA&lt;/option&gt;</w:t>
      </w:r>
    </w:p>
    <w:p w14:paraId="5F156B55" w14:textId="77777777" w:rsidR="002251E1" w:rsidRDefault="002251E1" w:rsidP="002251E1">
      <w:pPr>
        <w:pStyle w:val="comandoseinstrucciones"/>
      </w:pPr>
      <w:r>
        <w:t>&lt;option value="ADALDEA"&gt;ALDEA&lt;/option&gt;</w:t>
      </w:r>
    </w:p>
    <w:p w14:paraId="53C38CF2" w14:textId="77777777" w:rsidR="002251E1" w:rsidRDefault="002251E1" w:rsidP="002251E1">
      <w:pPr>
        <w:pStyle w:val="comandoseinstrucciones"/>
      </w:pPr>
      <w:r>
        <w:t>&lt;option value="AMAMPLIACION"&gt;AMPLIACION&lt;/option&gt;</w:t>
      </w:r>
    </w:p>
    <w:p w14:paraId="1002FD6E" w14:textId="77777777" w:rsidR="002251E1" w:rsidRDefault="002251E1" w:rsidP="002251E1">
      <w:pPr>
        <w:pStyle w:val="comandoseinstrucciones"/>
      </w:pPr>
      <w:r>
        <w:t>&lt;option value="ANANGOSTA"&gt;ANGOSTA&lt;/option&gt;</w:t>
      </w:r>
    </w:p>
    <w:p w14:paraId="5DC10C72" w14:textId="77777777" w:rsidR="002251E1" w:rsidRDefault="002251E1" w:rsidP="002251E1">
      <w:pPr>
        <w:pStyle w:val="comandoseinstrucciones"/>
      </w:pPr>
      <w:r>
        <w:t>&lt;option value="ASAPARTADO DE CORREOS"&gt;APARTADO DE CORREOS&lt;/option&gt;</w:t>
      </w:r>
    </w:p>
    <w:p w14:paraId="5207670D" w14:textId="77777777" w:rsidR="002251E1" w:rsidRDefault="002251E1" w:rsidP="002251E1">
      <w:pPr>
        <w:pStyle w:val="comandoseinstrucciones"/>
      </w:pPr>
      <w:r>
        <w:t>&lt;option value="APAPARTAMENTOS"&gt;APARTAMENTOS&lt;/option&gt;</w:t>
      </w:r>
    </w:p>
    <w:p w14:paraId="01093E4F" w14:textId="77777777" w:rsidR="002251E1" w:rsidRDefault="002251E1" w:rsidP="002251E1">
      <w:pPr>
        <w:pStyle w:val="comandoseinstrucciones"/>
      </w:pPr>
      <w:r>
        <w:t>&lt;option value="ATATAJO"&gt;ATAJO&lt;/option&gt;</w:t>
      </w:r>
    </w:p>
    <w:p w14:paraId="5AA81558" w14:textId="77777777" w:rsidR="002251E1" w:rsidRDefault="002251E1" w:rsidP="002251E1">
      <w:pPr>
        <w:pStyle w:val="comandoseinstrucciones"/>
      </w:pPr>
      <w:r>
        <w:t>&lt;option value="AVAVENIDA"&gt;AVENIDA&lt;/option&gt;</w:t>
      </w:r>
    </w:p>
    <w:p w14:paraId="7D47B718" w14:textId="77777777" w:rsidR="002251E1" w:rsidRDefault="002251E1" w:rsidP="002251E1">
      <w:pPr>
        <w:pStyle w:val="comandoseinstrucciones"/>
      </w:pPr>
      <w:r>
        <w:t>&lt;option value="BABAJADA"&gt;BAJADA&lt;/option&gt;</w:t>
      </w:r>
    </w:p>
    <w:p w14:paraId="43480F20" w14:textId="77777777" w:rsidR="002251E1" w:rsidRDefault="002251E1" w:rsidP="002251E1">
      <w:pPr>
        <w:pStyle w:val="comandoseinstrucciones"/>
      </w:pPr>
      <w:r>
        <w:t>&lt;option value="BCBARRANCO"&gt;BARRANCO&lt;/option&gt;</w:t>
      </w:r>
    </w:p>
    <w:p w14:paraId="3E791EC2" w14:textId="77777777" w:rsidR="002251E1" w:rsidRDefault="002251E1" w:rsidP="002251E1">
      <w:pPr>
        <w:pStyle w:val="comandoseinstrucciones"/>
      </w:pPr>
      <w:r>
        <w:t>&lt;option value="BDBARRIADA"&gt;BARRIADA&lt;/option&gt;</w:t>
      </w:r>
    </w:p>
    <w:p w14:paraId="479DD40A" w14:textId="77777777" w:rsidR="002251E1" w:rsidRDefault="002251E1" w:rsidP="002251E1">
      <w:pPr>
        <w:pStyle w:val="comandoseinstrucciones"/>
      </w:pPr>
      <w:r>
        <w:t>&lt;option value="BOBARRIO"&gt;BARRIO&lt;/option&gt;</w:t>
      </w:r>
    </w:p>
    <w:p w14:paraId="0CDC5C20" w14:textId="77777777" w:rsidR="002251E1" w:rsidRDefault="002251E1" w:rsidP="002251E1">
      <w:pPr>
        <w:pStyle w:val="comandoseinstrucciones"/>
      </w:pPr>
      <w:r>
        <w:t>&lt;option value="BLBLOQUES"&gt;BLOQUES&lt;/option&gt;</w:t>
      </w:r>
    </w:p>
    <w:p w14:paraId="7CC6FEF4" w14:textId="77777777" w:rsidR="002251E1" w:rsidRPr="002251E1" w:rsidRDefault="002251E1" w:rsidP="002251E1">
      <w:pPr>
        <w:pStyle w:val="comandoseinstrucciones"/>
        <w:rPr>
          <w:lang w:val="en-US"/>
        </w:rPr>
      </w:pPr>
      <w:r w:rsidRPr="002251E1">
        <w:rPr>
          <w:lang w:val="en-US"/>
        </w:rPr>
        <w:t>&lt;option value="CLCALLE"&gt;CALLE&lt;/option&gt;</w:t>
      </w:r>
    </w:p>
    <w:p w14:paraId="792FD3D8" w14:textId="77777777" w:rsidR="002251E1" w:rsidRPr="002251E1" w:rsidRDefault="002251E1" w:rsidP="002251E1">
      <w:pPr>
        <w:pStyle w:val="comandoseinstrucciones"/>
        <w:rPr>
          <w:lang w:val="en-US"/>
        </w:rPr>
      </w:pPr>
      <w:r w:rsidRPr="002251E1">
        <w:rPr>
          <w:lang w:val="en-US"/>
        </w:rPr>
        <w:t>&lt;option value="CACALLEJA"&gt;CALLEJA&lt;/option&gt;</w:t>
      </w:r>
    </w:p>
    <w:p w14:paraId="3ADEF364" w14:textId="77777777" w:rsidR="002251E1" w:rsidRPr="002251E1" w:rsidRDefault="002251E1" w:rsidP="002251E1">
      <w:pPr>
        <w:pStyle w:val="comandoseinstrucciones"/>
        <w:rPr>
          <w:lang w:val="en-US"/>
        </w:rPr>
      </w:pPr>
      <w:r w:rsidRPr="002251E1">
        <w:rPr>
          <w:lang w:val="en-US"/>
        </w:rPr>
        <w:t>&lt;option value="CJCALLEJON"&gt;CALLEJON&lt;/option&gt;</w:t>
      </w:r>
    </w:p>
    <w:p w14:paraId="162C08CA" w14:textId="77777777" w:rsidR="002251E1" w:rsidRPr="002251E1" w:rsidRDefault="002251E1" w:rsidP="002251E1">
      <w:pPr>
        <w:pStyle w:val="comandoseinstrucciones"/>
        <w:rPr>
          <w:lang w:val="en-US"/>
        </w:rPr>
      </w:pPr>
      <w:r w:rsidRPr="002251E1">
        <w:rPr>
          <w:lang w:val="en-US"/>
        </w:rPr>
        <w:t>&lt;option value="CECALLEJUELA"&gt;CALLEJUELA&lt;/option&gt;</w:t>
      </w:r>
    </w:p>
    <w:p w14:paraId="3259EF79" w14:textId="77777777" w:rsidR="002251E1" w:rsidRPr="002251E1" w:rsidRDefault="002251E1" w:rsidP="002251E1">
      <w:pPr>
        <w:pStyle w:val="comandoseinstrucciones"/>
        <w:rPr>
          <w:lang w:val="en-US"/>
        </w:rPr>
      </w:pPr>
      <w:r w:rsidRPr="002251E1">
        <w:rPr>
          <w:lang w:val="en-US"/>
        </w:rPr>
        <w:t>&lt;option value="CZCALZADA"&gt;CALZADA&lt;/option&gt;</w:t>
      </w:r>
    </w:p>
    <w:p w14:paraId="3F44B060" w14:textId="77777777" w:rsidR="002251E1" w:rsidRPr="002251E1" w:rsidRDefault="002251E1" w:rsidP="002251E1">
      <w:pPr>
        <w:pStyle w:val="comandoseinstrucciones"/>
        <w:rPr>
          <w:lang w:val="en-US"/>
        </w:rPr>
      </w:pPr>
      <w:r w:rsidRPr="002251E1">
        <w:rPr>
          <w:lang w:val="en-US"/>
        </w:rPr>
        <w:t>&lt;option value="CMCAMINO"&gt;CAMINO&lt;/option&gt;</w:t>
      </w:r>
    </w:p>
    <w:p w14:paraId="492F2E4A" w14:textId="77777777" w:rsidR="002251E1" w:rsidRPr="002251E1" w:rsidRDefault="002251E1" w:rsidP="002251E1">
      <w:pPr>
        <w:pStyle w:val="comandoseinstrucciones"/>
        <w:rPr>
          <w:lang w:val="en-US"/>
        </w:rPr>
      </w:pPr>
      <w:r w:rsidRPr="002251E1">
        <w:rPr>
          <w:lang w:val="en-US"/>
        </w:rPr>
        <w:t>&lt;option value="CRCARRERA"&gt;CARRERA&lt;/option&gt;</w:t>
      </w:r>
    </w:p>
    <w:p w14:paraId="320F9770" w14:textId="77777777" w:rsidR="002251E1" w:rsidRPr="002251E1" w:rsidRDefault="002251E1" w:rsidP="002251E1">
      <w:pPr>
        <w:pStyle w:val="comandoseinstrucciones"/>
        <w:rPr>
          <w:lang w:val="en-US"/>
        </w:rPr>
      </w:pPr>
      <w:r w:rsidRPr="002251E1">
        <w:rPr>
          <w:lang w:val="en-US"/>
        </w:rPr>
        <w:t>&lt;option value="CTCARRETERA"&gt;CARRETERA&lt;/option&gt;</w:t>
      </w:r>
    </w:p>
    <w:p w14:paraId="1B317344" w14:textId="77777777" w:rsidR="002251E1" w:rsidRPr="002251E1" w:rsidRDefault="002251E1" w:rsidP="002251E1">
      <w:pPr>
        <w:pStyle w:val="comandoseinstrucciones"/>
        <w:rPr>
          <w:lang w:val="en-US"/>
        </w:rPr>
      </w:pPr>
      <w:r w:rsidRPr="002251E1">
        <w:rPr>
          <w:lang w:val="en-US"/>
        </w:rPr>
        <w:t>&lt;option value="CSCASERIO"&gt;CASERIO&lt;/option&gt;</w:t>
      </w:r>
    </w:p>
    <w:p w14:paraId="531FA76E" w14:textId="77777777" w:rsidR="002251E1" w:rsidRPr="002251E1" w:rsidRDefault="002251E1" w:rsidP="002251E1">
      <w:pPr>
        <w:pStyle w:val="comandoseinstrucciones"/>
        <w:rPr>
          <w:lang w:val="en-US"/>
        </w:rPr>
      </w:pPr>
      <w:r w:rsidRPr="002251E1">
        <w:rPr>
          <w:lang w:val="en-US"/>
        </w:rPr>
        <w:t>&lt;option value="CHCHALET"&gt;CHALET&lt;/option&gt;</w:t>
      </w:r>
    </w:p>
    <w:p w14:paraId="00671BDA" w14:textId="77777777" w:rsidR="002251E1" w:rsidRPr="002251E1" w:rsidRDefault="002251E1" w:rsidP="002251E1">
      <w:pPr>
        <w:pStyle w:val="comandoseinstrucciones"/>
        <w:rPr>
          <w:lang w:val="en-US"/>
        </w:rPr>
      </w:pPr>
      <w:r w:rsidRPr="002251E1">
        <w:rPr>
          <w:lang w:val="en-US"/>
        </w:rPr>
        <w:t>&lt;option value="COCOLONIA"&gt;COLONIA&lt;/option&gt;</w:t>
      </w:r>
    </w:p>
    <w:p w14:paraId="0EA43B76" w14:textId="77777777" w:rsidR="002251E1" w:rsidRPr="002251E1" w:rsidRDefault="002251E1" w:rsidP="002251E1">
      <w:pPr>
        <w:pStyle w:val="comandoseinstrucciones"/>
        <w:rPr>
          <w:lang w:val="en-US"/>
        </w:rPr>
      </w:pPr>
      <w:r w:rsidRPr="002251E1">
        <w:rPr>
          <w:lang w:val="en-US"/>
        </w:rPr>
        <w:t>&lt;option value="CPCOOPERATIVA"&gt;COOPERATIVA&lt;/option&gt;</w:t>
      </w:r>
    </w:p>
    <w:p w14:paraId="4D89D95C" w14:textId="77777777" w:rsidR="002251E1" w:rsidRPr="002251E1" w:rsidRDefault="002251E1" w:rsidP="002251E1">
      <w:pPr>
        <w:pStyle w:val="comandoseinstrucciones"/>
        <w:rPr>
          <w:lang w:val="en-US"/>
        </w:rPr>
      </w:pPr>
      <w:r w:rsidRPr="002251E1">
        <w:rPr>
          <w:lang w:val="en-US"/>
        </w:rPr>
        <w:t>&lt;option value="KOCORRAL"&gt;CORRAL&lt;/option&gt;</w:t>
      </w:r>
    </w:p>
    <w:p w14:paraId="3C648F2C" w14:textId="77777777" w:rsidR="002251E1" w:rsidRDefault="002251E1" w:rsidP="002251E1">
      <w:pPr>
        <w:pStyle w:val="comandoseinstrucciones"/>
      </w:pPr>
      <w:r>
        <w:t>&lt;option value="CNCOSTANILLA"&gt;COSTANILLA&lt;/option&gt;</w:t>
      </w:r>
    </w:p>
    <w:p w14:paraId="78D5547C" w14:textId="77777777" w:rsidR="002251E1" w:rsidRDefault="002251E1" w:rsidP="002251E1">
      <w:pPr>
        <w:pStyle w:val="comandoseinstrucciones"/>
      </w:pPr>
      <w:r>
        <w:t>&lt;option value="CUCUESTA"&gt;CUESTA&lt;/option&gt;</w:t>
      </w:r>
    </w:p>
    <w:p w14:paraId="2B172085" w14:textId="77777777" w:rsidR="002251E1" w:rsidRDefault="002251E1" w:rsidP="002251E1">
      <w:pPr>
        <w:pStyle w:val="comandoseinstrucciones"/>
      </w:pPr>
      <w:r>
        <w:t>&lt;option value="EDEDIFICIO"&gt;EDIFICIO&lt;/option&gt;</w:t>
      </w:r>
    </w:p>
    <w:p w14:paraId="31475161" w14:textId="77777777" w:rsidR="002251E1" w:rsidRDefault="002251E1" w:rsidP="002251E1">
      <w:pPr>
        <w:pStyle w:val="comandoseinstrucciones"/>
      </w:pPr>
      <w:r>
        <w:t>&lt;option value="EAESCALA"&gt;ESCALA&lt;/option&gt;</w:t>
      </w:r>
    </w:p>
    <w:p w14:paraId="1809BF85" w14:textId="77777777" w:rsidR="002251E1" w:rsidRDefault="002251E1" w:rsidP="002251E1">
      <w:pPr>
        <w:pStyle w:val="comandoseinstrucciones"/>
      </w:pPr>
      <w:r>
        <w:t>&lt;option value="ESESCALERA"&gt;ESCALERA&lt;/option&gt;</w:t>
      </w:r>
    </w:p>
    <w:p w14:paraId="49051D85" w14:textId="77777777" w:rsidR="002251E1" w:rsidRDefault="002251E1" w:rsidP="002251E1">
      <w:pPr>
        <w:pStyle w:val="comandoseinstrucciones"/>
      </w:pPr>
      <w:r>
        <w:t>&lt;option value="ELESCALINATA"&gt;ESCALINATA&lt;/option&gt;</w:t>
      </w:r>
    </w:p>
    <w:p w14:paraId="644A46BD" w14:textId="77777777" w:rsidR="002251E1" w:rsidRDefault="002251E1" w:rsidP="002251E1">
      <w:pPr>
        <w:pStyle w:val="comandoseinstrucciones"/>
      </w:pPr>
      <w:r>
        <w:t>&lt;option value="ETESTRADA"&gt;ESTRADA&lt;/option&gt;</w:t>
      </w:r>
    </w:p>
    <w:p w14:paraId="1088AF2F" w14:textId="77777777" w:rsidR="002251E1" w:rsidRDefault="002251E1" w:rsidP="002251E1">
      <w:pPr>
        <w:pStyle w:val="comandoseinstrucciones"/>
      </w:pPr>
      <w:r>
        <w:t>&lt;option value="GLGLORIETA"&gt;GLORIETA&lt;/option&gt;</w:t>
      </w:r>
    </w:p>
    <w:p w14:paraId="66B54E7A" w14:textId="77777777" w:rsidR="002251E1" w:rsidRDefault="002251E1" w:rsidP="002251E1">
      <w:pPr>
        <w:pStyle w:val="comandoseinstrucciones"/>
      </w:pPr>
      <w:r>
        <w:t>&lt;option value="GRGRUPO"&gt;GRUPO&lt;/option&gt;</w:t>
      </w:r>
    </w:p>
    <w:p w14:paraId="54908532" w14:textId="77777777" w:rsidR="002251E1" w:rsidRDefault="002251E1" w:rsidP="002251E1">
      <w:pPr>
        <w:pStyle w:val="comandoseinstrucciones"/>
      </w:pPr>
      <w:r>
        <w:t>&lt;option value="LLLLANO"&gt;LLANO&lt;/option&gt;</w:t>
      </w:r>
    </w:p>
    <w:p w14:paraId="4752B810" w14:textId="77777777" w:rsidR="002251E1" w:rsidRDefault="002251E1" w:rsidP="002251E1">
      <w:pPr>
        <w:pStyle w:val="comandoseinstrucciones"/>
      </w:pPr>
      <w:r>
        <w:t>&lt;option value="LGLUGAR"&gt;LUGAR&lt;/option&gt;</w:t>
      </w:r>
    </w:p>
    <w:p w14:paraId="4B6C230A" w14:textId="77777777" w:rsidR="002251E1" w:rsidRDefault="002251E1" w:rsidP="002251E1">
      <w:pPr>
        <w:pStyle w:val="comandoseinstrucciones"/>
      </w:pPr>
      <w:r>
        <w:t>&lt;option value="MZMANZANA"&gt;MANZANA&lt;/option&gt;</w:t>
      </w:r>
    </w:p>
    <w:p w14:paraId="0E891FB0" w14:textId="77777777" w:rsidR="002251E1" w:rsidRDefault="002251E1" w:rsidP="002251E1">
      <w:pPr>
        <w:pStyle w:val="comandoseinstrucciones"/>
      </w:pPr>
      <w:r>
        <w:t>&lt;option value="MCMERCADO"&gt;MERCADO&lt;/option&gt;</w:t>
      </w:r>
    </w:p>
    <w:p w14:paraId="3D914960" w14:textId="77777777" w:rsidR="002251E1" w:rsidRPr="002251E1" w:rsidRDefault="002251E1" w:rsidP="002251E1">
      <w:pPr>
        <w:pStyle w:val="comandoseinstrucciones"/>
        <w:rPr>
          <w:lang w:val="en-US"/>
        </w:rPr>
      </w:pPr>
      <w:r w:rsidRPr="002251E1">
        <w:rPr>
          <w:lang w:val="en-US"/>
        </w:rPr>
        <w:t>&lt;option value="MOMONTAñA"&gt;MONTAñA&lt;/option&gt;</w:t>
      </w:r>
    </w:p>
    <w:p w14:paraId="09B8C8B0" w14:textId="77777777" w:rsidR="002251E1" w:rsidRDefault="002251E1" w:rsidP="002251E1">
      <w:pPr>
        <w:pStyle w:val="comandoseinstrucciones"/>
      </w:pPr>
      <w:r>
        <w:t>&lt;option value="MNMUNICIPIO"&gt;MUNICIPIO&lt;/option&gt;</w:t>
      </w:r>
    </w:p>
    <w:p w14:paraId="10F7AF21" w14:textId="77777777" w:rsidR="002251E1" w:rsidRDefault="002251E1" w:rsidP="002251E1">
      <w:pPr>
        <w:pStyle w:val="comandoseinstrucciones"/>
      </w:pPr>
      <w:r>
        <w:t>&lt;option value="PQPARQUE"&gt;PARQUE&lt;/option&gt;</w:t>
      </w:r>
    </w:p>
    <w:p w14:paraId="09063865" w14:textId="77777777" w:rsidR="002251E1" w:rsidRDefault="002251E1" w:rsidP="002251E1">
      <w:pPr>
        <w:pStyle w:val="comandoseinstrucciones"/>
      </w:pPr>
      <w:r>
        <w:t>&lt;option value="PCPARTICULAR"&gt;PARTICULAR&lt;/option&gt;</w:t>
      </w:r>
    </w:p>
    <w:p w14:paraId="4EAE1F08" w14:textId="77777777" w:rsidR="002251E1" w:rsidRDefault="002251E1" w:rsidP="002251E1">
      <w:pPr>
        <w:pStyle w:val="comandoseinstrucciones"/>
      </w:pPr>
      <w:r>
        <w:t>&lt;option value="PKPARTIDA"&gt;PARTIDA&lt;/option&gt;</w:t>
      </w:r>
    </w:p>
    <w:p w14:paraId="08E9536C" w14:textId="77777777" w:rsidR="002251E1" w:rsidRDefault="002251E1" w:rsidP="002251E1">
      <w:pPr>
        <w:pStyle w:val="comandoseinstrucciones"/>
      </w:pPr>
      <w:r>
        <w:t>&lt;option value="PDPASADIZO"&gt;PASADIZO&lt;/option&gt;</w:t>
      </w:r>
    </w:p>
    <w:p w14:paraId="7A31FDB8" w14:textId="77777777" w:rsidR="002251E1" w:rsidRDefault="002251E1" w:rsidP="002251E1">
      <w:pPr>
        <w:pStyle w:val="comandoseinstrucciones"/>
      </w:pPr>
      <w:r>
        <w:t>&lt;option value="PJPASAJE"&gt;PASAJE&lt;/option&gt;</w:t>
      </w:r>
    </w:p>
    <w:p w14:paraId="6ADF717B" w14:textId="77777777" w:rsidR="002251E1" w:rsidRPr="002251E1" w:rsidRDefault="002251E1" w:rsidP="002251E1">
      <w:pPr>
        <w:pStyle w:val="comandoseinstrucciones"/>
        <w:rPr>
          <w:lang w:val="en-US"/>
        </w:rPr>
      </w:pPr>
      <w:r w:rsidRPr="002251E1">
        <w:rPr>
          <w:lang w:val="en-US"/>
        </w:rPr>
        <w:t>&lt;option value="PPPASEO"&gt;PASEO&lt;/option&gt;</w:t>
      </w:r>
    </w:p>
    <w:p w14:paraId="19115C6B" w14:textId="77777777" w:rsidR="002251E1" w:rsidRDefault="002251E1" w:rsidP="002251E1">
      <w:pPr>
        <w:pStyle w:val="comandoseinstrucciones"/>
      </w:pPr>
      <w:r>
        <w:t>&lt;option value="PAPASEO ALTO"&gt;PASEO ALTO&lt;/option&gt;</w:t>
      </w:r>
    </w:p>
    <w:p w14:paraId="4A133B87" w14:textId="77777777" w:rsidR="002251E1" w:rsidRDefault="002251E1" w:rsidP="002251E1">
      <w:pPr>
        <w:pStyle w:val="comandoseinstrucciones"/>
      </w:pPr>
      <w:r>
        <w:t>&lt;option value="POPASEO BAJO"&gt;PASEO BAJO&lt;/option&gt;</w:t>
      </w:r>
    </w:p>
    <w:p w14:paraId="5EDF8EE5" w14:textId="77777777" w:rsidR="002251E1" w:rsidRDefault="002251E1" w:rsidP="002251E1">
      <w:pPr>
        <w:pStyle w:val="comandoseinstrucciones"/>
      </w:pPr>
      <w:r>
        <w:t>&lt;option value="PIPASILLO"&gt;PASILLO&lt;/option&gt;</w:t>
      </w:r>
    </w:p>
    <w:p w14:paraId="4179D3C3" w14:textId="77777777" w:rsidR="002251E1" w:rsidRPr="002251E1" w:rsidRDefault="002251E1" w:rsidP="002251E1">
      <w:pPr>
        <w:pStyle w:val="comandoseinstrucciones"/>
        <w:rPr>
          <w:lang w:val="en-US"/>
        </w:rPr>
      </w:pPr>
      <w:r w:rsidRPr="002251E1">
        <w:rPr>
          <w:lang w:val="en-US"/>
        </w:rPr>
        <w:t>&lt;option value="PSPASO"&gt;PASO&lt;/option&gt;</w:t>
      </w:r>
    </w:p>
    <w:p w14:paraId="79BDC13E" w14:textId="77777777" w:rsidR="002251E1" w:rsidRPr="002251E1" w:rsidRDefault="002251E1" w:rsidP="002251E1">
      <w:pPr>
        <w:pStyle w:val="comandoseinstrucciones"/>
        <w:rPr>
          <w:lang w:val="en-US"/>
        </w:rPr>
      </w:pPr>
      <w:r w:rsidRPr="002251E1">
        <w:rPr>
          <w:lang w:val="en-US"/>
        </w:rPr>
        <w:t>&lt;option value="SPPASSEIG"&gt;PASSEIG&lt;/option&gt;</w:t>
      </w:r>
    </w:p>
    <w:p w14:paraId="7FAB6CD1" w14:textId="77777777" w:rsidR="002251E1" w:rsidRPr="002251E1" w:rsidRDefault="002251E1" w:rsidP="002251E1">
      <w:pPr>
        <w:pStyle w:val="comandoseinstrucciones"/>
        <w:rPr>
          <w:lang w:val="en-US"/>
        </w:rPr>
      </w:pPr>
      <w:r w:rsidRPr="002251E1">
        <w:rPr>
          <w:lang w:val="en-US"/>
        </w:rPr>
        <w:t>&lt;option value="PTPATIO"&gt;PATIO&lt;/option&gt;</w:t>
      </w:r>
    </w:p>
    <w:p w14:paraId="6E7A9385" w14:textId="77777777" w:rsidR="002251E1" w:rsidRPr="002251E1" w:rsidRDefault="002251E1" w:rsidP="002251E1">
      <w:pPr>
        <w:pStyle w:val="comandoseinstrucciones"/>
        <w:rPr>
          <w:lang w:val="en-US"/>
        </w:rPr>
      </w:pPr>
      <w:r w:rsidRPr="002251E1">
        <w:rPr>
          <w:lang w:val="en-US"/>
        </w:rPr>
        <w:t>&lt;option value="PLPLACETA"&gt;PLACETA&lt;/option&gt;</w:t>
      </w:r>
    </w:p>
    <w:p w14:paraId="6F7A506C" w14:textId="77777777" w:rsidR="002251E1" w:rsidRDefault="002251E1" w:rsidP="002251E1">
      <w:pPr>
        <w:pStyle w:val="comandoseinstrucciones"/>
      </w:pPr>
      <w:r>
        <w:t>&lt;option value="PZPLAZA"&gt;PLAZA&lt;/option&gt;</w:t>
      </w:r>
    </w:p>
    <w:p w14:paraId="426C29DC" w14:textId="77777777" w:rsidR="002251E1" w:rsidRDefault="002251E1" w:rsidP="002251E1">
      <w:pPr>
        <w:pStyle w:val="comandoseinstrucciones"/>
      </w:pPr>
      <w:r>
        <w:t>&lt;option value="PEPLAZOLETA"&gt;PLAZOLETA&lt;/option&gt;</w:t>
      </w:r>
    </w:p>
    <w:p w14:paraId="4A8EA2AE" w14:textId="77777777" w:rsidR="002251E1" w:rsidRDefault="002251E1" w:rsidP="002251E1">
      <w:pPr>
        <w:pStyle w:val="comandoseinstrucciones"/>
      </w:pPr>
      <w:r>
        <w:t>&lt;option value="PUPLAZUELA"&gt;PLAZUELA&lt;/option&gt;</w:t>
      </w:r>
    </w:p>
    <w:p w14:paraId="5D03CB2B" w14:textId="77777777" w:rsidR="002251E1" w:rsidRDefault="002251E1" w:rsidP="002251E1">
      <w:pPr>
        <w:pStyle w:val="comandoseinstrucciones"/>
      </w:pPr>
      <w:r>
        <w:lastRenderedPageBreak/>
        <w:t>&lt;option value="PBPOBLADO"&gt;POBLADO&lt;/option&gt;</w:t>
      </w:r>
    </w:p>
    <w:p w14:paraId="75962847" w14:textId="77777777" w:rsidR="002251E1" w:rsidRPr="002251E1" w:rsidRDefault="002251E1" w:rsidP="002251E1">
      <w:pPr>
        <w:pStyle w:val="comandoseinstrucciones"/>
        <w:rPr>
          <w:lang w:val="en-US"/>
        </w:rPr>
      </w:pPr>
      <w:r w:rsidRPr="002251E1">
        <w:rPr>
          <w:lang w:val="en-US"/>
        </w:rPr>
        <w:t>&lt;option value="PGPOLIGONO"&gt;POLIGONO&lt;/option&gt;</w:t>
      </w:r>
    </w:p>
    <w:p w14:paraId="1C942F12" w14:textId="77777777" w:rsidR="002251E1" w:rsidRPr="002251E1" w:rsidRDefault="002251E1" w:rsidP="002251E1">
      <w:pPr>
        <w:pStyle w:val="comandoseinstrucciones"/>
        <w:rPr>
          <w:lang w:val="en-US"/>
        </w:rPr>
      </w:pPr>
      <w:r w:rsidRPr="002251E1">
        <w:rPr>
          <w:lang w:val="en-US"/>
        </w:rPr>
        <w:t>&lt;option value="PRPORTALES"&gt;PORTALES&lt;/option&gt;</w:t>
      </w:r>
    </w:p>
    <w:p w14:paraId="7BDE8201" w14:textId="77777777" w:rsidR="002251E1" w:rsidRPr="002251E1" w:rsidRDefault="002251E1" w:rsidP="002251E1">
      <w:pPr>
        <w:pStyle w:val="comandoseinstrucciones"/>
        <w:rPr>
          <w:lang w:val="en-US"/>
        </w:rPr>
      </w:pPr>
      <w:r w:rsidRPr="002251E1">
        <w:rPr>
          <w:lang w:val="en-US"/>
        </w:rPr>
        <w:t>&lt;option value="PVPRIVADA"&gt;PRIVADA&lt;/option&gt;</w:t>
      </w:r>
    </w:p>
    <w:p w14:paraId="222E509C" w14:textId="77777777" w:rsidR="002251E1" w:rsidRPr="002251E1" w:rsidRDefault="002251E1" w:rsidP="002251E1">
      <w:pPr>
        <w:pStyle w:val="comandoseinstrucciones"/>
        <w:rPr>
          <w:lang w:val="en-US"/>
        </w:rPr>
      </w:pPr>
      <w:r w:rsidRPr="002251E1">
        <w:rPr>
          <w:lang w:val="en-US"/>
        </w:rPr>
        <w:t>&lt;option value="PNPROLONGACION"&gt;PROLONGACION&lt;/option&gt;</w:t>
      </w:r>
    </w:p>
    <w:p w14:paraId="65D7280B" w14:textId="77777777" w:rsidR="002251E1" w:rsidRPr="002251E1" w:rsidRDefault="002251E1" w:rsidP="002251E1">
      <w:pPr>
        <w:pStyle w:val="comandoseinstrucciones"/>
        <w:rPr>
          <w:lang w:val="en-US"/>
        </w:rPr>
      </w:pPr>
      <w:r w:rsidRPr="002251E1">
        <w:rPr>
          <w:lang w:val="en-US"/>
        </w:rPr>
        <w:t>&lt;option value="RARAMAL"&gt;RAMAL&lt;/option&gt;</w:t>
      </w:r>
    </w:p>
    <w:p w14:paraId="0A2810C1" w14:textId="77777777" w:rsidR="002251E1" w:rsidRPr="002251E1" w:rsidRDefault="002251E1" w:rsidP="002251E1">
      <w:pPr>
        <w:pStyle w:val="comandoseinstrucciones"/>
        <w:rPr>
          <w:lang w:val="en-US"/>
        </w:rPr>
      </w:pPr>
      <w:r w:rsidRPr="002251E1">
        <w:rPr>
          <w:lang w:val="en-US"/>
        </w:rPr>
        <w:t>&lt;option value="RBRAMBLA"&gt;RAMBLA&lt;/option&gt;</w:t>
      </w:r>
    </w:p>
    <w:p w14:paraId="3E177F06" w14:textId="77777777" w:rsidR="002251E1" w:rsidRPr="002251E1" w:rsidRDefault="002251E1" w:rsidP="002251E1">
      <w:pPr>
        <w:pStyle w:val="comandoseinstrucciones"/>
        <w:rPr>
          <w:lang w:val="en-US"/>
        </w:rPr>
      </w:pPr>
      <w:r w:rsidRPr="002251E1">
        <w:rPr>
          <w:lang w:val="en-US"/>
        </w:rPr>
        <w:t>&lt;option value="RPRAMPA"&gt;RAMPA&lt;/option&gt;</w:t>
      </w:r>
    </w:p>
    <w:p w14:paraId="2670EAE3" w14:textId="77777777" w:rsidR="002251E1" w:rsidRPr="002251E1" w:rsidRDefault="002251E1" w:rsidP="002251E1">
      <w:pPr>
        <w:pStyle w:val="comandoseinstrucciones"/>
        <w:rPr>
          <w:lang w:val="en-US"/>
        </w:rPr>
      </w:pPr>
      <w:r w:rsidRPr="002251E1">
        <w:rPr>
          <w:lang w:val="en-US"/>
        </w:rPr>
        <w:t>&lt;option value="RERESIDENCIA"&gt;RESIDENCIA&lt;/option&gt;</w:t>
      </w:r>
    </w:p>
    <w:p w14:paraId="54EFDAE8" w14:textId="77777777" w:rsidR="002251E1" w:rsidRPr="002251E1" w:rsidRDefault="002251E1" w:rsidP="002251E1">
      <w:pPr>
        <w:pStyle w:val="comandoseinstrucciones"/>
        <w:rPr>
          <w:lang w:val="en-US"/>
        </w:rPr>
      </w:pPr>
      <w:r w:rsidRPr="002251E1">
        <w:rPr>
          <w:lang w:val="en-US"/>
        </w:rPr>
        <w:t>&lt;option value="RLRESIDENCIAL"&gt;RESIDENCIAL&lt;/option&gt;</w:t>
      </w:r>
    </w:p>
    <w:p w14:paraId="10ADEB53" w14:textId="77777777" w:rsidR="002251E1" w:rsidRPr="002251E1" w:rsidRDefault="002251E1" w:rsidP="002251E1">
      <w:pPr>
        <w:pStyle w:val="comandoseinstrucciones"/>
        <w:rPr>
          <w:lang w:val="en-US"/>
        </w:rPr>
      </w:pPr>
      <w:r w:rsidRPr="002251E1">
        <w:rPr>
          <w:lang w:val="en-US"/>
        </w:rPr>
        <w:t>&lt;option value="RRRIBERA"&gt;RIBERA&lt;/option&gt;</w:t>
      </w:r>
    </w:p>
    <w:p w14:paraId="7B2977FC" w14:textId="77777777" w:rsidR="002251E1" w:rsidRPr="002251E1" w:rsidRDefault="002251E1" w:rsidP="002251E1">
      <w:pPr>
        <w:pStyle w:val="comandoseinstrucciones"/>
        <w:rPr>
          <w:lang w:val="en-US"/>
        </w:rPr>
      </w:pPr>
      <w:r w:rsidRPr="002251E1">
        <w:rPr>
          <w:lang w:val="en-US"/>
        </w:rPr>
        <w:t>&lt;option value="RNRINCON"&gt;RINCON&lt;/option&gt;</w:t>
      </w:r>
    </w:p>
    <w:p w14:paraId="00ECFE87" w14:textId="77777777" w:rsidR="002251E1" w:rsidRDefault="002251E1" w:rsidP="002251E1">
      <w:pPr>
        <w:pStyle w:val="comandoseinstrucciones"/>
      </w:pPr>
      <w:r>
        <w:t>&lt;option value="RCRINCONADA"&gt;RINCONADA&lt;/option&gt;</w:t>
      </w:r>
    </w:p>
    <w:p w14:paraId="1EED3DD0" w14:textId="77777777" w:rsidR="002251E1" w:rsidRPr="002251E1" w:rsidRDefault="002251E1" w:rsidP="002251E1">
      <w:pPr>
        <w:pStyle w:val="comandoseinstrucciones"/>
        <w:rPr>
          <w:lang w:val="en-US"/>
        </w:rPr>
      </w:pPr>
      <w:r w:rsidRPr="002251E1">
        <w:rPr>
          <w:lang w:val="en-US"/>
        </w:rPr>
        <w:t>&lt;option value="RDRONDA"&gt;RONDA&lt;/option&gt;</w:t>
      </w:r>
    </w:p>
    <w:p w14:paraId="0E6913F5" w14:textId="77777777" w:rsidR="002251E1" w:rsidRPr="002251E1" w:rsidRDefault="002251E1" w:rsidP="002251E1">
      <w:pPr>
        <w:pStyle w:val="comandoseinstrucciones"/>
        <w:rPr>
          <w:lang w:val="en-US"/>
        </w:rPr>
      </w:pPr>
      <w:r w:rsidRPr="002251E1">
        <w:rPr>
          <w:lang w:val="en-US"/>
        </w:rPr>
        <w:t>&lt;option value="SCSECTOR"&gt;SECTOR&lt;/option&gt;</w:t>
      </w:r>
    </w:p>
    <w:p w14:paraId="702F503E" w14:textId="77777777" w:rsidR="002251E1" w:rsidRDefault="002251E1" w:rsidP="002251E1">
      <w:pPr>
        <w:pStyle w:val="comandoseinstrucciones"/>
      </w:pPr>
      <w:r>
        <w:t>&lt;option value="SDSENDA"&gt;SENDA&lt;/option&gt;</w:t>
      </w:r>
    </w:p>
    <w:p w14:paraId="62263F7D" w14:textId="77777777" w:rsidR="002251E1" w:rsidRDefault="002251E1" w:rsidP="002251E1">
      <w:pPr>
        <w:pStyle w:val="comandoseinstrucciones"/>
      </w:pPr>
      <w:r>
        <w:t>&lt;option value="SRSENDERO"&gt;SENDERO&lt;/option&gt;</w:t>
      </w:r>
    </w:p>
    <w:p w14:paraId="705E8249" w14:textId="77777777" w:rsidR="002251E1" w:rsidRDefault="002251E1" w:rsidP="002251E1">
      <w:pPr>
        <w:pStyle w:val="comandoseinstrucciones"/>
      </w:pPr>
      <w:r>
        <w:t>&lt;option value="XXSIN DATOS DOMICILIAR"&gt;SIN DATOS DOMICILIAR&lt;/option&gt;</w:t>
      </w:r>
    </w:p>
    <w:p w14:paraId="74B92F97" w14:textId="77777777" w:rsidR="002251E1" w:rsidRDefault="002251E1" w:rsidP="002251E1">
      <w:pPr>
        <w:pStyle w:val="comandoseinstrucciones"/>
      </w:pPr>
      <w:r>
        <w:t>&lt;option value="SUSUBIDA"&gt;SUBIDA&lt;/option&gt;</w:t>
      </w:r>
    </w:p>
    <w:p w14:paraId="7F63A478" w14:textId="77777777" w:rsidR="002251E1" w:rsidRPr="002251E1" w:rsidRDefault="002251E1" w:rsidP="002251E1">
      <w:pPr>
        <w:pStyle w:val="comandoseinstrucciones"/>
        <w:rPr>
          <w:lang w:val="en-US"/>
        </w:rPr>
      </w:pPr>
      <w:r w:rsidRPr="002251E1">
        <w:rPr>
          <w:lang w:val="en-US"/>
        </w:rPr>
        <w:t>&lt;option value="TOTORRE"&gt;TORRE&lt;/option&gt;</w:t>
      </w:r>
    </w:p>
    <w:p w14:paraId="2CA99019" w14:textId="77777777" w:rsidR="002251E1" w:rsidRPr="002251E1" w:rsidRDefault="002251E1" w:rsidP="002251E1">
      <w:pPr>
        <w:pStyle w:val="comandoseinstrucciones"/>
        <w:rPr>
          <w:lang w:val="en-US"/>
        </w:rPr>
      </w:pPr>
      <w:r w:rsidRPr="002251E1">
        <w:rPr>
          <w:lang w:val="en-US"/>
        </w:rPr>
        <w:t>&lt;option value="TTTORRENTE"&gt;TORRENTE&lt;/option&gt;</w:t>
      </w:r>
    </w:p>
    <w:p w14:paraId="0009D658" w14:textId="77777777" w:rsidR="002251E1" w:rsidRPr="002251E1" w:rsidRDefault="002251E1" w:rsidP="002251E1">
      <w:pPr>
        <w:pStyle w:val="comandoseinstrucciones"/>
        <w:rPr>
          <w:lang w:val="en-US"/>
        </w:rPr>
      </w:pPr>
      <w:r w:rsidRPr="002251E1">
        <w:rPr>
          <w:lang w:val="en-US"/>
        </w:rPr>
        <w:t>&lt;option value="TLTRANSVERSAL"&gt;TRANSVERSAL&lt;/option&gt;</w:t>
      </w:r>
    </w:p>
    <w:p w14:paraId="1470977B" w14:textId="77777777" w:rsidR="002251E1" w:rsidRPr="002251E1" w:rsidRDefault="002251E1" w:rsidP="002251E1">
      <w:pPr>
        <w:pStyle w:val="comandoseinstrucciones"/>
        <w:rPr>
          <w:lang w:val="en-US"/>
        </w:rPr>
      </w:pPr>
      <w:r w:rsidRPr="002251E1">
        <w:rPr>
          <w:lang w:val="en-US"/>
        </w:rPr>
        <w:t>&lt;option value="TSTRASERA"&gt;TRASERA&lt;/option&gt;</w:t>
      </w:r>
    </w:p>
    <w:p w14:paraId="3E70154A" w14:textId="77777777" w:rsidR="002251E1" w:rsidRPr="002251E1" w:rsidRDefault="002251E1" w:rsidP="002251E1">
      <w:pPr>
        <w:pStyle w:val="comandoseinstrucciones"/>
        <w:rPr>
          <w:lang w:val="en-US"/>
        </w:rPr>
      </w:pPr>
      <w:r w:rsidRPr="002251E1">
        <w:rPr>
          <w:lang w:val="en-US"/>
        </w:rPr>
        <w:t>&lt;option value="TRTRAVESIA"&gt;TRAVESIA&lt;/option&gt;</w:t>
      </w:r>
    </w:p>
    <w:p w14:paraId="6CED8394" w14:textId="77777777" w:rsidR="002251E1" w:rsidRPr="002251E1" w:rsidRDefault="002251E1" w:rsidP="002251E1">
      <w:pPr>
        <w:pStyle w:val="comandoseinstrucciones"/>
        <w:rPr>
          <w:lang w:val="en-US"/>
        </w:rPr>
      </w:pPr>
      <w:r w:rsidRPr="002251E1">
        <w:rPr>
          <w:lang w:val="en-US"/>
        </w:rPr>
        <w:t>&lt;option value="URURBANIZACION"&gt;URBANIZACION&lt;/option&gt;</w:t>
      </w:r>
    </w:p>
    <w:p w14:paraId="6EDDA845" w14:textId="77777777" w:rsidR="002251E1" w:rsidRPr="002251E1" w:rsidRDefault="002251E1" w:rsidP="002251E1">
      <w:pPr>
        <w:pStyle w:val="comandoseinstrucciones"/>
        <w:rPr>
          <w:lang w:val="en-US"/>
        </w:rPr>
      </w:pPr>
      <w:r w:rsidRPr="002251E1">
        <w:rPr>
          <w:lang w:val="en-US"/>
        </w:rPr>
        <w:t>&lt;option value="VIVIA"&gt;VIA&lt;/option&gt;</w:t>
      </w:r>
    </w:p>
    <w:p w14:paraId="488D414C" w14:textId="77777777" w:rsidR="002251E1" w:rsidRPr="002251E1" w:rsidRDefault="002251E1" w:rsidP="002251E1">
      <w:pPr>
        <w:pStyle w:val="comandoseinstrucciones"/>
        <w:rPr>
          <w:lang w:val="en-US"/>
        </w:rPr>
      </w:pPr>
      <w:r w:rsidRPr="002251E1">
        <w:rPr>
          <w:lang w:val="en-US"/>
        </w:rPr>
        <w:t>&lt;option value="VLVILLAS"&gt;VILLAS&lt;/option&gt;</w:t>
      </w:r>
    </w:p>
    <w:p w14:paraId="6E0EDF8B" w14:textId="77777777" w:rsidR="002251E1" w:rsidRPr="002251E1" w:rsidRDefault="002251E1" w:rsidP="002251E1">
      <w:pPr>
        <w:pStyle w:val="comandoseinstrucciones"/>
        <w:rPr>
          <w:lang w:val="en-US"/>
        </w:rPr>
      </w:pPr>
      <w:r w:rsidRPr="002251E1">
        <w:rPr>
          <w:lang w:val="en-US"/>
        </w:rPr>
        <w:t>&lt;option value="VVVIVIENDAS"&gt;VIVIENDAS&lt;/option&gt;</w:t>
      </w:r>
    </w:p>
    <w:p w14:paraId="4BA2B6A8" w14:textId="77777777" w:rsidR="002251E1" w:rsidRDefault="002251E1" w:rsidP="002251E1">
      <w:pPr>
        <w:pStyle w:val="comandoseinstrucciones"/>
      </w:pPr>
      <w:r>
        <w:t>&lt;option value="ZZOTROS"&gt;OTROS&lt;/option&gt;</w:t>
      </w:r>
    </w:p>
    <w:p w14:paraId="3C4618E2" w14:textId="77777777" w:rsidR="006E4593" w:rsidRDefault="002251E1" w:rsidP="002251E1">
      <w:pPr>
        <w:pStyle w:val="comandoseinstrucciones"/>
      </w:pPr>
      <w:r>
        <w:t>&lt;/select&gt;</w:t>
      </w:r>
    </w:p>
    <w:p w14:paraId="68356560" w14:textId="77777777" w:rsidR="006E4593" w:rsidRDefault="006E4593" w:rsidP="006E4593"/>
    <w:p w14:paraId="637EF475" w14:textId="77777777" w:rsidR="006E4593" w:rsidRDefault="006E4593" w:rsidP="006E4593"/>
    <w:p w14:paraId="18750B84" w14:textId="77777777" w:rsidR="006E4593" w:rsidRDefault="006E4593" w:rsidP="006E4593"/>
    <w:p w14:paraId="5D4786B7" w14:textId="77777777" w:rsidR="006E4593" w:rsidRPr="006E4593" w:rsidRDefault="006E4593" w:rsidP="006E4593"/>
    <w:p w14:paraId="1C080A6D" w14:textId="77777777" w:rsidR="00C75B51" w:rsidRDefault="00C75B51" w:rsidP="00C75B51">
      <w:pPr>
        <w:pStyle w:val="Ttulo1"/>
      </w:pPr>
      <w:bookmarkStart w:id="5" w:name="_Toc404112098"/>
      <w:bookmarkStart w:id="6" w:name="_Toc127522806"/>
      <w:r>
        <w:t>m</w:t>
      </w:r>
      <w:r w:rsidRPr="00C75B51">
        <w:t>ysqladmin</w:t>
      </w:r>
      <w:r>
        <w:t xml:space="preserve">: </w:t>
      </w:r>
      <w:r w:rsidR="001241CF">
        <w:t>programa</w:t>
      </w:r>
      <w:r>
        <w:t xml:space="preserve"> de consola para administrar el servidor mysql</w:t>
      </w:r>
      <w:bookmarkEnd w:id="6"/>
    </w:p>
    <w:p w14:paraId="7B84B94E" w14:textId="77777777" w:rsidR="00C75B51" w:rsidRDefault="008C467A" w:rsidP="00C75B51">
      <w:pPr>
        <w:pStyle w:val="comandoseinstrucciones"/>
      </w:pPr>
      <w:r>
        <w:t xml:space="preserve">Fuente: </w:t>
      </w:r>
      <w:hyperlink r:id="rId17" w:history="1">
        <w:r w:rsidR="00C75B51" w:rsidRPr="00F81542">
          <w:rPr>
            <w:rStyle w:val="Hipervnculo"/>
          </w:rPr>
          <w:t>https://universo-digital.net/comandos-utiles-de-mysqladmin/</w:t>
        </w:r>
      </w:hyperlink>
    </w:p>
    <w:p w14:paraId="2DC5F101" w14:textId="77777777" w:rsidR="006E32E7" w:rsidRPr="006E32E7" w:rsidRDefault="002F4B00" w:rsidP="008C467A">
      <w:pPr>
        <w:pStyle w:val="Ttulo2"/>
      </w:pPr>
      <w:bookmarkStart w:id="7" w:name="_Toc127522807"/>
      <w:r w:rsidRPr="006E32E7">
        <w:t>Establecer</w:t>
      </w:r>
      <w:r w:rsidR="006E32E7" w:rsidRPr="006E32E7">
        <w:t xml:space="preserve"> la contraseña del usuario root</w:t>
      </w:r>
      <w:bookmarkEnd w:id="7"/>
    </w:p>
    <w:p w14:paraId="1DBB7D05" w14:textId="77777777" w:rsidR="00C75B51" w:rsidRDefault="006E32E7" w:rsidP="006E32E7">
      <w:pPr>
        <w:pStyle w:val="comandoseinstrucciones"/>
        <w:rPr>
          <w:lang w:val="en-US"/>
        </w:rPr>
      </w:pPr>
      <w:r w:rsidRPr="006E32E7">
        <w:rPr>
          <w:lang w:val="en-US"/>
        </w:rPr>
        <w:t>mysqladmin -u root password TU-PASS</w:t>
      </w:r>
    </w:p>
    <w:p w14:paraId="3CB7F17F" w14:textId="77777777" w:rsidR="006E32E7" w:rsidRPr="006E32E7" w:rsidRDefault="002F4B00" w:rsidP="008C467A">
      <w:pPr>
        <w:pStyle w:val="Ttulo2"/>
      </w:pPr>
      <w:bookmarkStart w:id="8" w:name="_Toc127522808"/>
      <w:r w:rsidRPr="006E32E7">
        <w:t>Cambiar</w:t>
      </w:r>
      <w:r w:rsidR="006E32E7" w:rsidRPr="006E32E7">
        <w:t xml:space="preserve"> la contraseña del usuario root</w:t>
      </w:r>
      <w:bookmarkEnd w:id="8"/>
    </w:p>
    <w:p w14:paraId="77B87651" w14:textId="77777777" w:rsidR="006E32E7" w:rsidRDefault="006E32E7" w:rsidP="006E32E7">
      <w:pPr>
        <w:pStyle w:val="comandoseinstrucciones"/>
        <w:rPr>
          <w:lang w:val="en-US"/>
        </w:rPr>
      </w:pPr>
      <w:r w:rsidRPr="006E32E7">
        <w:rPr>
          <w:lang w:val="en-US"/>
        </w:rPr>
        <w:t>mysqladmin -u root –pVIEJO-PASS password 'NUEVO-PASS'</w:t>
      </w:r>
    </w:p>
    <w:p w14:paraId="7A9FF1D1" w14:textId="77777777" w:rsidR="006E32E7" w:rsidRPr="006E32E7" w:rsidRDefault="002F4B00" w:rsidP="008C467A">
      <w:pPr>
        <w:pStyle w:val="Ttulo2"/>
      </w:pPr>
      <w:bookmarkStart w:id="9" w:name="_Toc127522809"/>
      <w:r w:rsidRPr="006E32E7">
        <w:t>Comprobar</w:t>
      </w:r>
      <w:r w:rsidR="006E32E7" w:rsidRPr="006E32E7">
        <w:t xml:space="preserve"> si el servidor MySQL está corriendo</w:t>
      </w:r>
      <w:bookmarkEnd w:id="9"/>
    </w:p>
    <w:p w14:paraId="650CCA72" w14:textId="77777777" w:rsidR="006E32E7" w:rsidRPr="007F470D" w:rsidRDefault="006E32E7" w:rsidP="006E32E7">
      <w:pPr>
        <w:pStyle w:val="comandoseinstrucciones"/>
        <w:rPr>
          <w:lang w:val="en-US"/>
        </w:rPr>
      </w:pPr>
      <w:r w:rsidRPr="007F470D">
        <w:rPr>
          <w:lang w:val="en-US"/>
        </w:rPr>
        <w:t>mysqladmin -u root -p ping</w:t>
      </w:r>
    </w:p>
    <w:p w14:paraId="36BF6A6E" w14:textId="77777777" w:rsidR="00222659" w:rsidRPr="007F470D" w:rsidRDefault="00222659" w:rsidP="006E32E7">
      <w:pPr>
        <w:pStyle w:val="comandoseinstrucciones"/>
        <w:rPr>
          <w:lang w:val="en-US"/>
        </w:rPr>
      </w:pPr>
    </w:p>
    <w:p w14:paraId="6862D0D4" w14:textId="77777777" w:rsidR="00222659" w:rsidRPr="007F470D" w:rsidRDefault="00222659" w:rsidP="006E32E7">
      <w:pPr>
        <w:pStyle w:val="comandoseinstrucciones"/>
        <w:rPr>
          <w:lang w:val="en-US"/>
        </w:rPr>
      </w:pPr>
      <w:r w:rsidRPr="007F470D">
        <w:rPr>
          <w:lang w:val="en-US"/>
        </w:rPr>
        <w:t>systemctl status mysql.service</w:t>
      </w:r>
    </w:p>
    <w:p w14:paraId="31F2512C" w14:textId="77777777" w:rsidR="008C467A" w:rsidRPr="008C467A" w:rsidRDefault="002F4B00" w:rsidP="008C467A">
      <w:pPr>
        <w:pStyle w:val="Ttulo2"/>
      </w:pPr>
      <w:bookmarkStart w:id="10" w:name="_Toc127522810"/>
      <w:r w:rsidRPr="008C467A">
        <w:lastRenderedPageBreak/>
        <w:t>Conocer</w:t>
      </w:r>
      <w:r w:rsidR="008C467A" w:rsidRPr="008C467A">
        <w:t xml:space="preserve"> la versión de MySQL de</w:t>
      </w:r>
      <w:r w:rsidR="00222659">
        <w:t>l</w:t>
      </w:r>
      <w:r w:rsidR="008C467A" w:rsidRPr="008C467A">
        <w:t xml:space="preserve"> servidor</w:t>
      </w:r>
      <w:bookmarkEnd w:id="10"/>
    </w:p>
    <w:p w14:paraId="3820DE00" w14:textId="77777777" w:rsidR="008C467A" w:rsidRPr="008C467A" w:rsidRDefault="008C467A" w:rsidP="008C467A">
      <w:pPr>
        <w:pStyle w:val="comandoseinstrucciones"/>
        <w:rPr>
          <w:lang w:val="en-US"/>
        </w:rPr>
      </w:pPr>
      <w:r w:rsidRPr="008C467A">
        <w:rPr>
          <w:lang w:val="en-US"/>
        </w:rPr>
        <w:t xml:space="preserve"># </w:t>
      </w:r>
      <w:r w:rsidRPr="008C467A">
        <w:rPr>
          <w:b/>
          <w:lang w:val="en-US"/>
        </w:rPr>
        <w:t>mysqladmin -u root -p version</w:t>
      </w:r>
    </w:p>
    <w:p w14:paraId="5FF177BF" w14:textId="77777777" w:rsidR="008C467A" w:rsidRPr="008C467A" w:rsidRDefault="008C467A" w:rsidP="008C467A">
      <w:pPr>
        <w:pStyle w:val="comandoseinstrucciones"/>
        <w:rPr>
          <w:lang w:val="en-US"/>
        </w:rPr>
      </w:pPr>
      <w:r w:rsidRPr="008C467A">
        <w:rPr>
          <w:lang w:val="en-US"/>
        </w:rPr>
        <w:t>Enter password:</w:t>
      </w:r>
    </w:p>
    <w:p w14:paraId="4D8BBABE" w14:textId="77777777" w:rsidR="008C467A" w:rsidRPr="008C467A" w:rsidRDefault="008C467A" w:rsidP="008C467A">
      <w:pPr>
        <w:pStyle w:val="comandoseinstrucciones"/>
        <w:rPr>
          <w:lang w:val="en-US"/>
        </w:rPr>
      </w:pPr>
      <w:r w:rsidRPr="008C467A">
        <w:rPr>
          <w:lang w:val="en-US"/>
        </w:rPr>
        <w:t>mysqladmin  Ver 8.42 Distrib 5.5.54, for debian-linux-gnu on i686</w:t>
      </w:r>
    </w:p>
    <w:p w14:paraId="0487FB7F" w14:textId="77777777" w:rsidR="008C467A" w:rsidRPr="008C467A" w:rsidRDefault="008C467A" w:rsidP="008C467A">
      <w:pPr>
        <w:pStyle w:val="comandoseinstrucciones"/>
        <w:rPr>
          <w:lang w:val="en-US"/>
        </w:rPr>
      </w:pPr>
      <w:r w:rsidRPr="008C467A">
        <w:rPr>
          <w:lang w:val="en-US"/>
        </w:rPr>
        <w:t>Copyright (c) 2000, 2016, Oracle and/or its affiliates. All rights reserved.</w:t>
      </w:r>
    </w:p>
    <w:p w14:paraId="6FC7DCE6" w14:textId="77777777" w:rsidR="008C467A" w:rsidRPr="008C467A" w:rsidRDefault="008C467A" w:rsidP="008C467A">
      <w:pPr>
        <w:pStyle w:val="comandoseinstrucciones"/>
        <w:rPr>
          <w:lang w:val="en-US"/>
        </w:rPr>
      </w:pPr>
    </w:p>
    <w:p w14:paraId="6172525F" w14:textId="77777777" w:rsidR="008C467A" w:rsidRPr="008C467A" w:rsidRDefault="008C467A" w:rsidP="008C467A">
      <w:pPr>
        <w:pStyle w:val="comandoseinstrucciones"/>
        <w:rPr>
          <w:lang w:val="en-US"/>
        </w:rPr>
      </w:pPr>
      <w:r w:rsidRPr="008C467A">
        <w:rPr>
          <w:lang w:val="en-US"/>
        </w:rPr>
        <w:t>Oracle is a registered trademark of Oracle Corporation and/or its</w:t>
      </w:r>
    </w:p>
    <w:p w14:paraId="79CEF939" w14:textId="77777777" w:rsidR="008C467A" w:rsidRPr="008C467A" w:rsidRDefault="008C467A" w:rsidP="008C467A">
      <w:pPr>
        <w:pStyle w:val="comandoseinstrucciones"/>
        <w:rPr>
          <w:lang w:val="en-US"/>
        </w:rPr>
      </w:pPr>
      <w:r w:rsidRPr="008C467A">
        <w:rPr>
          <w:lang w:val="en-US"/>
        </w:rPr>
        <w:t>affiliates. Other names may be trademarks of their respective</w:t>
      </w:r>
    </w:p>
    <w:p w14:paraId="143C036F" w14:textId="77777777" w:rsidR="008C467A" w:rsidRPr="008C467A" w:rsidRDefault="008C467A" w:rsidP="008C467A">
      <w:pPr>
        <w:pStyle w:val="comandoseinstrucciones"/>
        <w:rPr>
          <w:lang w:val="en-US"/>
        </w:rPr>
      </w:pPr>
      <w:r w:rsidRPr="008C467A">
        <w:rPr>
          <w:lang w:val="en-US"/>
        </w:rPr>
        <w:t>owners.</w:t>
      </w:r>
    </w:p>
    <w:p w14:paraId="5D5C7963" w14:textId="77777777" w:rsidR="008C467A" w:rsidRPr="008C467A" w:rsidRDefault="008C467A" w:rsidP="008C467A">
      <w:pPr>
        <w:pStyle w:val="comandoseinstrucciones"/>
        <w:rPr>
          <w:lang w:val="en-US"/>
        </w:rPr>
      </w:pPr>
    </w:p>
    <w:p w14:paraId="3FA9B06B" w14:textId="77777777" w:rsidR="008C467A" w:rsidRPr="008C467A" w:rsidRDefault="008C467A" w:rsidP="008C467A">
      <w:pPr>
        <w:pStyle w:val="comandoseinstrucciones"/>
        <w:rPr>
          <w:lang w:val="en-US"/>
        </w:rPr>
      </w:pPr>
      <w:r w:rsidRPr="008C467A">
        <w:rPr>
          <w:lang w:val="en-US"/>
        </w:rPr>
        <w:t>&lt;strong&gt;Server version          5.5.54-0+deb8u1&lt;/strong&gt;</w:t>
      </w:r>
    </w:p>
    <w:p w14:paraId="6BE1D076" w14:textId="77777777" w:rsidR="008C467A" w:rsidRPr="008C467A" w:rsidRDefault="008C467A" w:rsidP="008C467A">
      <w:pPr>
        <w:pStyle w:val="comandoseinstrucciones"/>
        <w:rPr>
          <w:lang w:val="en-US"/>
        </w:rPr>
      </w:pPr>
      <w:r w:rsidRPr="008C467A">
        <w:rPr>
          <w:lang w:val="en-US"/>
        </w:rPr>
        <w:t>Protocol version        10</w:t>
      </w:r>
    </w:p>
    <w:p w14:paraId="510725AB" w14:textId="77777777" w:rsidR="008C467A" w:rsidRPr="008C467A" w:rsidRDefault="008C467A" w:rsidP="008C467A">
      <w:pPr>
        <w:pStyle w:val="comandoseinstrucciones"/>
        <w:rPr>
          <w:lang w:val="en-US"/>
        </w:rPr>
      </w:pPr>
      <w:r w:rsidRPr="008C467A">
        <w:rPr>
          <w:lang w:val="en-US"/>
        </w:rPr>
        <w:t>Connection              Localhost via UNIX socket</w:t>
      </w:r>
    </w:p>
    <w:p w14:paraId="1A3CF30E" w14:textId="77777777" w:rsidR="008C467A" w:rsidRPr="008C467A" w:rsidRDefault="008C467A" w:rsidP="008C467A">
      <w:pPr>
        <w:pStyle w:val="comandoseinstrucciones"/>
        <w:rPr>
          <w:lang w:val="en-US"/>
        </w:rPr>
      </w:pPr>
      <w:r w:rsidRPr="008C467A">
        <w:rPr>
          <w:lang w:val="en-US"/>
        </w:rPr>
        <w:t>UNIX socket             /var/run/mysqld/mysqld.sock</w:t>
      </w:r>
    </w:p>
    <w:p w14:paraId="2F452313" w14:textId="77777777" w:rsidR="008C467A" w:rsidRPr="007F470D" w:rsidRDefault="008C467A" w:rsidP="008C467A">
      <w:pPr>
        <w:pStyle w:val="comandoseinstrucciones"/>
        <w:rPr>
          <w:lang w:val="en-US"/>
        </w:rPr>
      </w:pPr>
      <w:r w:rsidRPr="007F470D">
        <w:rPr>
          <w:lang w:val="en-US"/>
        </w:rPr>
        <w:t>Uptime:                 11 min 6 sec</w:t>
      </w:r>
    </w:p>
    <w:p w14:paraId="0A5F5238" w14:textId="77777777" w:rsidR="008C467A" w:rsidRPr="007F470D" w:rsidRDefault="008C467A" w:rsidP="008C467A">
      <w:pPr>
        <w:pStyle w:val="comandoseinstrucciones"/>
        <w:rPr>
          <w:lang w:val="en-US"/>
        </w:rPr>
      </w:pPr>
    </w:p>
    <w:p w14:paraId="05E1D84F" w14:textId="77777777" w:rsidR="008C467A" w:rsidRPr="008C467A" w:rsidRDefault="008C467A" w:rsidP="008C467A">
      <w:pPr>
        <w:pStyle w:val="comandoseinstrucciones"/>
        <w:rPr>
          <w:lang w:val="en-US"/>
        </w:rPr>
      </w:pPr>
      <w:r w:rsidRPr="008C467A">
        <w:rPr>
          <w:lang w:val="en-US"/>
        </w:rPr>
        <w:t>Threads: 1  Questions: 624  Slow queries: 0  Opens: 220  Flush tables: 1  Open tables: 72  Queries per second avg: 0.936</w:t>
      </w:r>
    </w:p>
    <w:p w14:paraId="4433F763" w14:textId="77777777" w:rsidR="006F623A" w:rsidRPr="006F623A" w:rsidRDefault="002F4B00" w:rsidP="006F623A">
      <w:pPr>
        <w:pStyle w:val="Ttulo2"/>
      </w:pPr>
      <w:bookmarkStart w:id="11" w:name="_Toc127522811"/>
      <w:r w:rsidRPr="006F623A">
        <w:t>Conocer</w:t>
      </w:r>
      <w:r w:rsidR="006F623A" w:rsidRPr="006F623A">
        <w:t xml:space="preserve"> el estado actual de</w:t>
      </w:r>
      <w:r w:rsidR="006F623A">
        <w:t>l servidor MySQL</w:t>
      </w:r>
      <w:bookmarkEnd w:id="11"/>
    </w:p>
    <w:p w14:paraId="18A65CA5" w14:textId="77777777" w:rsidR="006F623A" w:rsidRPr="006F623A" w:rsidRDefault="006F623A" w:rsidP="006F623A">
      <w:r w:rsidRPr="006F623A">
        <w:t>Para conocer el tiempo que lleva ejecutándose el servidor MySQL, así como el número de hilos y consultas:</w:t>
      </w:r>
    </w:p>
    <w:p w14:paraId="413CEAF3" w14:textId="77777777" w:rsidR="006F623A" w:rsidRPr="006F623A" w:rsidRDefault="006F623A" w:rsidP="006F623A">
      <w:pPr>
        <w:pStyle w:val="comandoseinstrucciones"/>
        <w:rPr>
          <w:lang w:val="en-US"/>
        </w:rPr>
      </w:pPr>
      <w:r w:rsidRPr="006F623A">
        <w:rPr>
          <w:lang w:val="en-US"/>
        </w:rPr>
        <w:t>mysqladmin -u root -p status</w:t>
      </w:r>
    </w:p>
    <w:p w14:paraId="590E5148" w14:textId="77777777" w:rsidR="00222659" w:rsidRDefault="00222659" w:rsidP="00C75B51">
      <w:pPr>
        <w:rPr>
          <w:lang w:val="en-US"/>
        </w:rPr>
      </w:pPr>
    </w:p>
    <w:p w14:paraId="15510B4E" w14:textId="77777777" w:rsidR="006F623A" w:rsidRDefault="002F4B00" w:rsidP="006F623A">
      <w:pPr>
        <w:pStyle w:val="Ttulo2"/>
      </w:pPr>
      <w:bookmarkStart w:id="12" w:name="_Toc127522812"/>
      <w:r w:rsidRPr="006F623A">
        <w:t>Ver</w:t>
      </w:r>
      <w:r w:rsidR="006F623A" w:rsidRPr="006F623A">
        <w:t xml:space="preserve"> el estado de todas las variables del servidor MySQL y sus valores</w:t>
      </w:r>
      <w:bookmarkEnd w:id="12"/>
    </w:p>
    <w:p w14:paraId="612B6223" w14:textId="77777777" w:rsidR="006F623A" w:rsidRPr="006F623A" w:rsidRDefault="006F623A" w:rsidP="006F623A">
      <w:pPr>
        <w:pStyle w:val="comandoseinstrucciones"/>
        <w:rPr>
          <w:lang w:val="en-US"/>
        </w:rPr>
      </w:pPr>
      <w:r w:rsidRPr="006F623A">
        <w:rPr>
          <w:lang w:val="en-US"/>
        </w:rPr>
        <w:t>mysqladmin -u root -p extended-status</w:t>
      </w:r>
    </w:p>
    <w:p w14:paraId="5860B866" w14:textId="77777777" w:rsidR="006F623A" w:rsidRPr="006F623A" w:rsidRDefault="006F623A" w:rsidP="00C75B51">
      <w:pPr>
        <w:rPr>
          <w:lang w:val="en-US"/>
        </w:rPr>
      </w:pPr>
    </w:p>
    <w:p w14:paraId="118EF92C" w14:textId="77777777" w:rsidR="006F623A" w:rsidRPr="006F623A" w:rsidRDefault="002F4B00" w:rsidP="006F623A">
      <w:pPr>
        <w:pStyle w:val="Ttulo2"/>
      </w:pPr>
      <w:bookmarkStart w:id="13" w:name="_Toc127522813"/>
      <w:r w:rsidRPr="006F623A">
        <w:t>Ver</w:t>
      </w:r>
      <w:r w:rsidR="006F623A" w:rsidRPr="006F623A">
        <w:t xml:space="preserve"> las variables del servidor MySQL y sus valores</w:t>
      </w:r>
      <w:bookmarkEnd w:id="13"/>
    </w:p>
    <w:p w14:paraId="34F9D7D7" w14:textId="77777777" w:rsidR="00222659" w:rsidRPr="006F623A" w:rsidRDefault="006F623A" w:rsidP="006F623A">
      <w:pPr>
        <w:pStyle w:val="comandoseinstrucciones"/>
      </w:pPr>
      <w:r w:rsidRPr="006F623A">
        <w:t>mysqladmin  -u root -p variables</w:t>
      </w:r>
    </w:p>
    <w:p w14:paraId="6FDA1830" w14:textId="77777777" w:rsidR="00222659" w:rsidRPr="006F623A" w:rsidRDefault="00222659" w:rsidP="00C75B51"/>
    <w:p w14:paraId="1CDED569" w14:textId="77777777" w:rsidR="006F2FFD" w:rsidRDefault="006F2FFD" w:rsidP="006F623A">
      <w:pPr>
        <w:pStyle w:val="Ttulo2"/>
      </w:pPr>
      <w:bookmarkStart w:id="14" w:name="_Toc127522814"/>
      <w:r>
        <w:t>Cambiar el valor de una variable del servidor</w:t>
      </w:r>
      <w:bookmarkEnd w:id="14"/>
    </w:p>
    <w:p w14:paraId="2BADED3F" w14:textId="77777777" w:rsidR="006F2FFD" w:rsidRDefault="006F2FFD" w:rsidP="006F2FFD">
      <w:pPr>
        <w:pStyle w:val="Ttulo3"/>
      </w:pPr>
      <w:bookmarkStart w:id="15" w:name="_Toc127522815"/>
      <w:r>
        <w:t>Hacer que el cambio de la variable se aplique solo a un comando</w:t>
      </w:r>
      <w:bookmarkEnd w:id="15"/>
    </w:p>
    <w:p w14:paraId="4A734408" w14:textId="77777777" w:rsidR="006F2FFD" w:rsidRDefault="00000000" w:rsidP="006F2FFD">
      <w:pPr>
        <w:pStyle w:val="comandoseinstrucciones"/>
      </w:pPr>
      <w:hyperlink r:id="rId18" w:anchor="optimizer-hints-set-var" w:history="1">
        <w:r w:rsidR="006F2FFD" w:rsidRPr="00554C2D">
          <w:rPr>
            <w:rStyle w:val="Hipervnculo"/>
          </w:rPr>
          <w:t>https://dev.mysql.com/doc/refman/8.0/en/optimizer-hints.html#optimizer-hints-set-var</w:t>
        </w:r>
      </w:hyperlink>
    </w:p>
    <w:p w14:paraId="4305BEF2" w14:textId="77777777" w:rsidR="006F2FFD" w:rsidRPr="006F2FFD" w:rsidRDefault="006F2FFD" w:rsidP="006F2FFD">
      <w:pPr>
        <w:rPr>
          <w:lang w:val="en-US"/>
        </w:rPr>
      </w:pPr>
      <w:r w:rsidRPr="006F2FFD">
        <w:rPr>
          <w:lang w:val="en-US"/>
        </w:rPr>
        <w:t>The SET_VAR hint sets the session value of a system variable temporarily (for the duration of a single statement). Examples:</w:t>
      </w:r>
    </w:p>
    <w:p w14:paraId="4E7B3429" w14:textId="77777777" w:rsidR="006F2FFD" w:rsidRPr="006F2FFD" w:rsidRDefault="006F2FFD" w:rsidP="006F2FFD">
      <w:pPr>
        <w:pStyle w:val="comandoseinstrucciones"/>
        <w:rPr>
          <w:lang w:val="en-US"/>
        </w:rPr>
      </w:pPr>
      <w:r w:rsidRPr="006F2FFD">
        <w:rPr>
          <w:lang w:val="en-US"/>
        </w:rPr>
        <w:t>SELECT /*+ SET_VAR(sort_buffer_size = 16M) */ name FROM people ORDER BY name;</w:t>
      </w:r>
    </w:p>
    <w:p w14:paraId="678CF876" w14:textId="77777777" w:rsidR="006F2FFD" w:rsidRPr="006F2FFD" w:rsidRDefault="006F2FFD" w:rsidP="006F2FFD">
      <w:pPr>
        <w:pStyle w:val="comandoseinstrucciones"/>
        <w:rPr>
          <w:lang w:val="en-US"/>
        </w:rPr>
      </w:pPr>
      <w:r w:rsidRPr="006F2FFD">
        <w:rPr>
          <w:lang w:val="en-US"/>
        </w:rPr>
        <w:t>INSERT /*+ SET_VAR(foreign_key_checks=OFF) */ INTO t2 VALUES(2);</w:t>
      </w:r>
    </w:p>
    <w:p w14:paraId="2624B277" w14:textId="77777777" w:rsidR="006F2FFD" w:rsidRPr="006F2FFD" w:rsidRDefault="006F2FFD" w:rsidP="006F2FFD">
      <w:pPr>
        <w:pStyle w:val="comandoseinstrucciones"/>
        <w:rPr>
          <w:lang w:val="en-US"/>
        </w:rPr>
      </w:pPr>
      <w:r w:rsidRPr="006F2FFD">
        <w:rPr>
          <w:lang w:val="en-US"/>
        </w:rPr>
        <w:t>SELECT /*+ SET_VAR(optimizer_switch = 'mrr_cost_based=off') */ 1;</w:t>
      </w:r>
    </w:p>
    <w:p w14:paraId="68DF52C6" w14:textId="77777777" w:rsidR="006F2FFD" w:rsidRPr="006F2FFD" w:rsidRDefault="006F2FFD" w:rsidP="006F2FFD">
      <w:pPr>
        <w:rPr>
          <w:lang w:val="en-US"/>
        </w:rPr>
      </w:pPr>
      <w:r w:rsidRPr="006F2FFD">
        <w:rPr>
          <w:lang w:val="en-US"/>
        </w:rPr>
        <w:t>Syntax of the SET_VAR hint:</w:t>
      </w:r>
    </w:p>
    <w:p w14:paraId="5A776413" w14:textId="77777777" w:rsidR="006F2FFD" w:rsidRPr="006F2FFD" w:rsidRDefault="006F2FFD" w:rsidP="006F2FFD">
      <w:pPr>
        <w:pStyle w:val="comandoseinstrucciones"/>
        <w:rPr>
          <w:lang w:val="en-US"/>
        </w:rPr>
      </w:pPr>
      <w:r w:rsidRPr="006F2FFD">
        <w:rPr>
          <w:lang w:val="en-US"/>
        </w:rPr>
        <w:lastRenderedPageBreak/>
        <w:t>SET_VAR(var_name = value)</w:t>
      </w:r>
    </w:p>
    <w:p w14:paraId="31470731" w14:textId="77777777" w:rsidR="00B9468D" w:rsidRDefault="00B9468D" w:rsidP="00B9468D">
      <w:pPr>
        <w:rPr>
          <w:lang w:val="en-US"/>
        </w:rPr>
      </w:pPr>
    </w:p>
    <w:p w14:paraId="0CEBB7EC" w14:textId="77777777" w:rsidR="00B9468D" w:rsidRPr="00B9468D" w:rsidRDefault="00B9468D" w:rsidP="00B9468D">
      <w:pPr>
        <w:rPr>
          <w:lang w:val="en-US"/>
        </w:rPr>
      </w:pPr>
      <w:r w:rsidRPr="00B9468D">
        <w:rPr>
          <w:lang w:val="en-US"/>
        </w:rPr>
        <w:t>With SET_VAR, there is no need to save and restore the variable value. This enables you to replace multiple statements by a single statement. Consider this sequence of statements:</w:t>
      </w:r>
    </w:p>
    <w:p w14:paraId="49FB9966" w14:textId="77777777" w:rsidR="00B9468D" w:rsidRPr="00B9468D" w:rsidRDefault="00B9468D" w:rsidP="00B9468D">
      <w:pPr>
        <w:pStyle w:val="comandoseinstrucciones"/>
        <w:rPr>
          <w:lang w:val="en-US"/>
        </w:rPr>
      </w:pPr>
      <w:r w:rsidRPr="00B9468D">
        <w:rPr>
          <w:lang w:val="en-US"/>
        </w:rPr>
        <w:t>SET @saved_val = @@SESSION.var_name;</w:t>
      </w:r>
    </w:p>
    <w:p w14:paraId="5438AE87" w14:textId="77777777" w:rsidR="00B9468D" w:rsidRPr="00B9468D" w:rsidRDefault="00B9468D" w:rsidP="00B9468D">
      <w:pPr>
        <w:pStyle w:val="comandoseinstrucciones"/>
        <w:rPr>
          <w:lang w:val="en-US"/>
        </w:rPr>
      </w:pPr>
      <w:r w:rsidRPr="00B9468D">
        <w:rPr>
          <w:lang w:val="en-US"/>
        </w:rPr>
        <w:t>SET @@SESSION.var_name = value;</w:t>
      </w:r>
    </w:p>
    <w:p w14:paraId="1D8C4E08" w14:textId="77777777" w:rsidR="00B9468D" w:rsidRPr="00B9468D" w:rsidRDefault="00B9468D" w:rsidP="00B9468D">
      <w:pPr>
        <w:pStyle w:val="comandoseinstrucciones"/>
        <w:rPr>
          <w:lang w:val="en-US"/>
        </w:rPr>
      </w:pPr>
      <w:r w:rsidRPr="00B9468D">
        <w:rPr>
          <w:lang w:val="en-US"/>
        </w:rPr>
        <w:t>SELECT ...</w:t>
      </w:r>
    </w:p>
    <w:p w14:paraId="2A9A4C58" w14:textId="77777777" w:rsidR="00B9468D" w:rsidRPr="00B9468D" w:rsidRDefault="00B9468D" w:rsidP="00B9468D">
      <w:pPr>
        <w:pStyle w:val="comandoseinstrucciones"/>
        <w:rPr>
          <w:lang w:val="en-US"/>
        </w:rPr>
      </w:pPr>
      <w:r w:rsidRPr="00B9468D">
        <w:rPr>
          <w:lang w:val="en-US"/>
        </w:rPr>
        <w:t>SET @@SESSION.var_name = @saved_val;</w:t>
      </w:r>
    </w:p>
    <w:p w14:paraId="7C6F91B9" w14:textId="77777777" w:rsidR="00B9468D" w:rsidRPr="00B9468D" w:rsidRDefault="00B9468D" w:rsidP="00B9468D">
      <w:pPr>
        <w:rPr>
          <w:lang w:val="en-US"/>
        </w:rPr>
      </w:pPr>
      <w:r w:rsidRPr="00B9468D">
        <w:rPr>
          <w:lang w:val="en-US"/>
        </w:rPr>
        <w:t>The sequence can be replaced by this single statement:</w:t>
      </w:r>
    </w:p>
    <w:p w14:paraId="5F366A87" w14:textId="77777777" w:rsidR="006F2FFD" w:rsidRDefault="00B9468D" w:rsidP="00B9468D">
      <w:pPr>
        <w:pStyle w:val="comandoseinstrucciones"/>
        <w:rPr>
          <w:lang w:val="en-US"/>
        </w:rPr>
      </w:pPr>
      <w:r w:rsidRPr="00B9468D">
        <w:rPr>
          <w:lang w:val="en-US"/>
        </w:rPr>
        <w:t>SELECT /*+ SET_VAR(var_name = value) ...</w:t>
      </w:r>
    </w:p>
    <w:p w14:paraId="45A1B4DA" w14:textId="77777777" w:rsidR="006F623A" w:rsidRDefault="002F4B00" w:rsidP="006F623A">
      <w:pPr>
        <w:pStyle w:val="Ttulo2"/>
      </w:pPr>
      <w:bookmarkStart w:id="16" w:name="_Toc127522816"/>
      <w:r w:rsidRPr="006F623A">
        <w:t>Ver</w:t>
      </w:r>
      <w:r w:rsidR="006F623A" w:rsidRPr="006F623A">
        <w:t xml:space="preserve"> todos los procesos que están corriendo del servidor MySQL</w:t>
      </w:r>
      <w:bookmarkEnd w:id="16"/>
    </w:p>
    <w:p w14:paraId="67A3FA0A" w14:textId="77777777" w:rsidR="006F623A" w:rsidRPr="006F623A" w:rsidRDefault="006F623A" w:rsidP="006F623A">
      <w:pPr>
        <w:pStyle w:val="comandoseinstrucciones"/>
        <w:rPr>
          <w:lang w:val="en-US"/>
        </w:rPr>
      </w:pPr>
      <w:r w:rsidRPr="006F623A">
        <w:rPr>
          <w:lang w:val="en-US"/>
        </w:rPr>
        <w:t>mysqladmin -u root -p processlist</w:t>
      </w:r>
    </w:p>
    <w:p w14:paraId="18BC5296" w14:textId="77777777" w:rsidR="00194973" w:rsidRDefault="002F4B00" w:rsidP="00194973">
      <w:pPr>
        <w:pStyle w:val="Ttulo2"/>
      </w:pPr>
      <w:bookmarkStart w:id="17" w:name="_Toc127522817"/>
      <w:r w:rsidRPr="00194973">
        <w:t>Crear</w:t>
      </w:r>
      <w:r w:rsidR="00194973" w:rsidRPr="00194973">
        <w:t xml:space="preserve"> una base de datos en el servidor MySQL</w:t>
      </w:r>
      <w:bookmarkEnd w:id="17"/>
    </w:p>
    <w:p w14:paraId="0BB90F20" w14:textId="77777777" w:rsidR="006F623A" w:rsidRPr="00194973" w:rsidRDefault="00194973" w:rsidP="00194973">
      <w:pPr>
        <w:pStyle w:val="comandoseinstrucciones"/>
      </w:pPr>
      <w:r w:rsidRPr="00194973">
        <w:t>mysqladmin -u root -p create nombre-base-de-datos</w:t>
      </w:r>
    </w:p>
    <w:p w14:paraId="5585EECE" w14:textId="77777777" w:rsidR="00194973" w:rsidRDefault="002F4B00" w:rsidP="00194973">
      <w:pPr>
        <w:pStyle w:val="Ttulo2"/>
      </w:pPr>
      <w:bookmarkStart w:id="18" w:name="_Toc127522818"/>
      <w:r w:rsidRPr="00194973">
        <w:t>Eliminar</w:t>
      </w:r>
      <w:r w:rsidR="00194973" w:rsidRPr="00194973">
        <w:t xml:space="preserve"> una base de datos</w:t>
      </w:r>
      <w:bookmarkEnd w:id="18"/>
    </w:p>
    <w:p w14:paraId="0E2726D0" w14:textId="77777777" w:rsidR="00194973" w:rsidRDefault="00194973" w:rsidP="00194973">
      <w:pPr>
        <w:pStyle w:val="comandoseinstrucciones"/>
      </w:pPr>
      <w:r>
        <w:t>mysqladmin -u root -p drop nombre-base-de-datos</w:t>
      </w:r>
    </w:p>
    <w:p w14:paraId="0F08A21A" w14:textId="77777777" w:rsidR="00194973" w:rsidRDefault="002F4B00" w:rsidP="00194973">
      <w:pPr>
        <w:pStyle w:val="Ttulo2"/>
      </w:pPr>
      <w:bookmarkStart w:id="19" w:name="_Toc127522819"/>
      <w:r w:rsidRPr="00194973">
        <w:t>R</w:t>
      </w:r>
      <w:r w:rsidR="00194973" w:rsidRPr="00194973">
        <w:t>ecagar/refrescar los privilegios MySQL</w:t>
      </w:r>
      <w:bookmarkEnd w:id="19"/>
    </w:p>
    <w:p w14:paraId="593F7D2F" w14:textId="77777777" w:rsidR="00194973" w:rsidRDefault="00194973" w:rsidP="00194973">
      <w:r w:rsidRPr="00194973">
        <w:t xml:space="preserve">El comando </w:t>
      </w:r>
      <w:r w:rsidRPr="00194973">
        <w:rPr>
          <w:rStyle w:val="Textoennegrita"/>
        </w:rPr>
        <w:t>reload</w:t>
      </w:r>
      <w:r w:rsidRPr="00194973">
        <w:t xml:space="preserve"> le dice al servidor que recargue las tablas grant; </w:t>
      </w:r>
    </w:p>
    <w:p w14:paraId="73B267B0" w14:textId="77777777" w:rsidR="00194973" w:rsidRPr="00194973" w:rsidRDefault="00194973" w:rsidP="00194973">
      <w:r w:rsidRPr="00194973">
        <w:t xml:space="preserve">mientras que el comando </w:t>
      </w:r>
      <w:r w:rsidRPr="00194973">
        <w:rPr>
          <w:rStyle w:val="Textoennegrita"/>
        </w:rPr>
        <w:t>refresh</w:t>
      </w:r>
      <w:r w:rsidRPr="00194973">
        <w:t xml:space="preserve"> limpia todas las tablas y reabre los archivos de logs.</w:t>
      </w:r>
    </w:p>
    <w:p w14:paraId="1E40AF32" w14:textId="77777777" w:rsidR="00194973" w:rsidRPr="00194973" w:rsidRDefault="00194973" w:rsidP="00194973">
      <w:pPr>
        <w:pStyle w:val="comandoseinstrucciones"/>
        <w:rPr>
          <w:lang w:val="en-US"/>
        </w:rPr>
      </w:pPr>
      <w:r w:rsidRPr="00194973">
        <w:rPr>
          <w:lang w:val="en-US"/>
        </w:rPr>
        <w:t>mysqladmin -u root -p reload</w:t>
      </w:r>
    </w:p>
    <w:p w14:paraId="328DC624" w14:textId="77777777" w:rsidR="00194973" w:rsidRPr="007F470D" w:rsidRDefault="00194973" w:rsidP="00194973">
      <w:pPr>
        <w:pStyle w:val="comandoseinstrucciones"/>
        <w:rPr>
          <w:lang w:val="en-US"/>
        </w:rPr>
      </w:pPr>
      <w:r w:rsidRPr="007F470D">
        <w:rPr>
          <w:lang w:val="en-US"/>
        </w:rPr>
        <w:t>mysqladmin -u root -p refresh</w:t>
      </w:r>
    </w:p>
    <w:p w14:paraId="03F716AB" w14:textId="77777777" w:rsidR="00194973" w:rsidRPr="007F470D" w:rsidRDefault="00194973" w:rsidP="00C75B51">
      <w:pPr>
        <w:rPr>
          <w:lang w:val="en-US"/>
        </w:rPr>
      </w:pPr>
    </w:p>
    <w:p w14:paraId="392D4B74" w14:textId="77777777" w:rsidR="00194973" w:rsidRPr="00194973" w:rsidRDefault="002F4B00" w:rsidP="00194973">
      <w:pPr>
        <w:pStyle w:val="Ttulo2"/>
      </w:pPr>
      <w:bookmarkStart w:id="20" w:name="_Toc127522820"/>
      <w:r w:rsidRPr="00194973">
        <w:t>A</w:t>
      </w:r>
      <w:r w:rsidR="00194973" w:rsidRPr="00194973">
        <w:t>pagar</w:t>
      </w:r>
      <w:r w:rsidR="00194973">
        <w:t>/iniciar/reiniciar</w:t>
      </w:r>
      <w:r w:rsidR="00194973" w:rsidRPr="00194973">
        <w:t xml:space="preserve"> el servidor MysQL</w:t>
      </w:r>
      <w:bookmarkEnd w:id="20"/>
    </w:p>
    <w:p w14:paraId="19B476DC" w14:textId="77777777" w:rsidR="00194973" w:rsidRDefault="00194973" w:rsidP="00194973">
      <w:r>
        <w:t>Para apagar el servidor:</w:t>
      </w:r>
    </w:p>
    <w:p w14:paraId="3B40A7F8" w14:textId="77777777" w:rsidR="00194973" w:rsidRPr="00F76EBC" w:rsidRDefault="00194973" w:rsidP="00194973">
      <w:pPr>
        <w:pStyle w:val="comandoseinstrucciones"/>
      </w:pPr>
      <w:r w:rsidRPr="00F76EBC">
        <w:t>mysqladmin -u root -p shutdown</w:t>
      </w:r>
    </w:p>
    <w:p w14:paraId="3A78AAF6" w14:textId="77777777" w:rsidR="00194973" w:rsidRPr="00194973" w:rsidRDefault="00194973" w:rsidP="00194973">
      <w:pPr>
        <w:pStyle w:val="comandoseinstrucciones"/>
        <w:rPr>
          <w:lang w:val="en-US"/>
        </w:rPr>
      </w:pPr>
      <w:r w:rsidRPr="00194973">
        <w:rPr>
          <w:lang w:val="en-US"/>
        </w:rPr>
        <w:t>systemctl stop mysql.service</w:t>
      </w:r>
    </w:p>
    <w:p w14:paraId="42437F5A" w14:textId="77777777" w:rsidR="00194973" w:rsidRPr="003B4362" w:rsidRDefault="00194973" w:rsidP="00194973">
      <w:pPr>
        <w:pStyle w:val="comandoseinstrucciones"/>
        <w:rPr>
          <w:lang w:val="en-US"/>
        </w:rPr>
      </w:pPr>
      <w:r w:rsidRPr="003B4362">
        <w:rPr>
          <w:lang w:val="en-US"/>
        </w:rPr>
        <w:t>service mysql stop</w:t>
      </w:r>
    </w:p>
    <w:p w14:paraId="32796D52" w14:textId="77777777" w:rsidR="00194973" w:rsidRDefault="00194973" w:rsidP="00194973">
      <w:r>
        <w:t>Para iniciar el servidor:</w:t>
      </w:r>
    </w:p>
    <w:p w14:paraId="7763C385" w14:textId="77777777" w:rsidR="00194973" w:rsidRPr="00F76EBC" w:rsidRDefault="00194973" w:rsidP="00194973">
      <w:pPr>
        <w:pStyle w:val="comandoseinstrucciones"/>
      </w:pPr>
      <w:r w:rsidRPr="00F76EBC">
        <w:t>systemctl start mysql.service</w:t>
      </w:r>
    </w:p>
    <w:p w14:paraId="4950B243" w14:textId="77777777" w:rsidR="00194973" w:rsidRPr="00F76EBC" w:rsidRDefault="00194973" w:rsidP="00194973">
      <w:pPr>
        <w:pStyle w:val="comandoseinstrucciones"/>
      </w:pPr>
      <w:r w:rsidRPr="00F76EBC">
        <w:t>service mysql start</w:t>
      </w:r>
    </w:p>
    <w:p w14:paraId="37D39260" w14:textId="77777777" w:rsidR="00194973" w:rsidRDefault="00194973" w:rsidP="00194973">
      <w:r>
        <w:t xml:space="preserve">Para </w:t>
      </w:r>
      <w:r w:rsidR="0018116D">
        <w:t>re</w:t>
      </w:r>
      <w:r>
        <w:t>iniciar el servidor:</w:t>
      </w:r>
    </w:p>
    <w:p w14:paraId="4AA34524" w14:textId="77777777" w:rsidR="00194973" w:rsidRPr="007F470D" w:rsidRDefault="00194973" w:rsidP="00194973">
      <w:pPr>
        <w:pStyle w:val="comandoseinstrucciones"/>
        <w:rPr>
          <w:lang w:val="en-US"/>
        </w:rPr>
      </w:pPr>
      <w:r w:rsidRPr="007F470D">
        <w:rPr>
          <w:lang w:val="en-US"/>
        </w:rPr>
        <w:t>systemctl</w:t>
      </w:r>
      <w:r w:rsidR="0018116D" w:rsidRPr="007F470D">
        <w:rPr>
          <w:lang w:val="en-US"/>
        </w:rPr>
        <w:t>re</w:t>
      </w:r>
      <w:r w:rsidRPr="007F470D">
        <w:rPr>
          <w:lang w:val="en-US"/>
        </w:rPr>
        <w:t>start mysql.service</w:t>
      </w:r>
    </w:p>
    <w:p w14:paraId="74A04EDE" w14:textId="77777777" w:rsidR="00194973" w:rsidRPr="00194973" w:rsidRDefault="00194973" w:rsidP="00194973">
      <w:pPr>
        <w:pStyle w:val="comandoseinstrucciones"/>
        <w:rPr>
          <w:lang w:val="en-US"/>
        </w:rPr>
      </w:pPr>
      <w:r w:rsidRPr="00194973">
        <w:rPr>
          <w:lang w:val="en-US"/>
        </w:rPr>
        <w:lastRenderedPageBreak/>
        <w:t xml:space="preserve">service mysql </w:t>
      </w:r>
      <w:r w:rsidR="0018116D">
        <w:rPr>
          <w:lang w:val="en-US"/>
        </w:rPr>
        <w:t>re</w:t>
      </w:r>
      <w:r w:rsidRPr="00194973">
        <w:rPr>
          <w:lang w:val="en-US"/>
        </w:rPr>
        <w:t>start</w:t>
      </w:r>
    </w:p>
    <w:p w14:paraId="44FE7DDB" w14:textId="77777777" w:rsidR="00194973" w:rsidRPr="00194973" w:rsidRDefault="00194973" w:rsidP="00C75B51">
      <w:pPr>
        <w:rPr>
          <w:lang w:val="en-US"/>
        </w:rPr>
      </w:pPr>
    </w:p>
    <w:p w14:paraId="722F00EA" w14:textId="77777777" w:rsidR="00194973" w:rsidRDefault="00194973" w:rsidP="00C75B51">
      <w:pPr>
        <w:rPr>
          <w:lang w:val="en-US"/>
        </w:rPr>
      </w:pPr>
    </w:p>
    <w:p w14:paraId="1043005B" w14:textId="77777777" w:rsidR="007F470D" w:rsidRDefault="007F470D" w:rsidP="00C75B51">
      <w:pPr>
        <w:rPr>
          <w:lang w:val="en-US"/>
        </w:rPr>
      </w:pPr>
    </w:p>
    <w:p w14:paraId="75715389" w14:textId="77777777" w:rsidR="007F470D" w:rsidRDefault="007F470D">
      <w:pPr>
        <w:spacing w:before="0" w:after="0"/>
        <w:ind w:left="0"/>
        <w:jc w:val="left"/>
        <w:rPr>
          <w:lang w:val="en-US"/>
        </w:rPr>
      </w:pPr>
      <w:r>
        <w:rPr>
          <w:lang w:val="en-US"/>
        </w:rPr>
        <w:br w:type="page"/>
      </w:r>
    </w:p>
    <w:p w14:paraId="179E9C9E" w14:textId="77777777" w:rsidR="007F470D" w:rsidRDefault="007F470D" w:rsidP="00C75B51">
      <w:pPr>
        <w:rPr>
          <w:lang w:val="en-US"/>
        </w:rPr>
      </w:pPr>
    </w:p>
    <w:p w14:paraId="3AEB17F7" w14:textId="77777777" w:rsidR="007F470D" w:rsidRPr="007F470D" w:rsidRDefault="007F470D" w:rsidP="007F470D">
      <w:pPr>
        <w:pStyle w:val="Ttulo2"/>
      </w:pPr>
      <w:bookmarkStart w:id="21" w:name="_Toc127522821"/>
      <w:r w:rsidRPr="007F470D">
        <w:t xml:space="preserve">Comandos </w:t>
      </w:r>
      <w:r w:rsidR="002F4B00">
        <w:t>FLUSH</w:t>
      </w:r>
      <w:r w:rsidRPr="007F470D">
        <w:t xml:space="preserve"> útiles</w:t>
      </w:r>
      <w:bookmarkEnd w:id="21"/>
    </w:p>
    <w:p w14:paraId="68032BE8" w14:textId="77777777" w:rsidR="007F470D" w:rsidRPr="007F470D" w:rsidRDefault="007F470D" w:rsidP="007F470D">
      <w:pPr>
        <w:pStyle w:val="comandoseinstrucciones"/>
      </w:pPr>
      <w:r w:rsidRPr="007F470D">
        <w:t>flush-hosts: Limpia la información sobre hosts en la caché de hosts</w:t>
      </w:r>
    </w:p>
    <w:p w14:paraId="5CB84091" w14:textId="77777777" w:rsidR="007F470D" w:rsidRPr="007F470D" w:rsidRDefault="007F470D" w:rsidP="007F470D">
      <w:pPr>
        <w:pStyle w:val="comandoseinstrucciones"/>
      </w:pPr>
      <w:r w:rsidRPr="007F470D">
        <w:t>flush-tables: Limpia todas las tablas.</w:t>
      </w:r>
    </w:p>
    <w:p w14:paraId="2391D9FD" w14:textId="77777777" w:rsidR="007F470D" w:rsidRPr="007F470D" w:rsidRDefault="007F470D" w:rsidP="007F470D">
      <w:pPr>
        <w:pStyle w:val="comandoseinstrucciones"/>
      </w:pPr>
      <w:r w:rsidRPr="007F470D">
        <w:t>flush-thereads: Limpia todos los hilos caché.</w:t>
      </w:r>
    </w:p>
    <w:p w14:paraId="2D647430" w14:textId="77777777" w:rsidR="007F470D" w:rsidRPr="007F470D" w:rsidRDefault="007F470D" w:rsidP="007F470D">
      <w:pPr>
        <w:pStyle w:val="comandoseinstrucciones"/>
      </w:pPr>
      <w:r w:rsidRPr="007F470D">
        <w:t>flush-logs: Limpia la información de logs.</w:t>
      </w:r>
    </w:p>
    <w:p w14:paraId="01CA0E89" w14:textId="77777777" w:rsidR="007F470D" w:rsidRPr="007F470D" w:rsidRDefault="007F470D" w:rsidP="007F470D">
      <w:pPr>
        <w:pStyle w:val="comandoseinstrucciones"/>
      </w:pPr>
      <w:r w:rsidRPr="007F470D">
        <w:t>flush-privileges: Recarga las tablas grant (lo mismo que reload).</w:t>
      </w:r>
    </w:p>
    <w:p w14:paraId="3F9C60FB" w14:textId="77777777" w:rsidR="007F470D" w:rsidRPr="007F470D" w:rsidRDefault="007F470D" w:rsidP="007F470D">
      <w:pPr>
        <w:pStyle w:val="comandoseinstrucciones"/>
      </w:pPr>
      <w:r w:rsidRPr="007F470D">
        <w:t>flush-status: Limpia las variables de estado.</w:t>
      </w:r>
    </w:p>
    <w:p w14:paraId="6D415466" w14:textId="77777777" w:rsidR="007F470D" w:rsidRPr="007F470D" w:rsidRDefault="007F470D" w:rsidP="007F470D">
      <w:r w:rsidRPr="007F470D">
        <w:t>Para ejecutar los comandos anteriores, solo ejecuta:</w:t>
      </w:r>
    </w:p>
    <w:p w14:paraId="7E4FCE61" w14:textId="77777777" w:rsidR="007F470D" w:rsidRPr="007F470D" w:rsidRDefault="007F470D" w:rsidP="007F470D">
      <w:pPr>
        <w:pStyle w:val="comandoseinstrucciones"/>
        <w:rPr>
          <w:lang w:val="en-US"/>
        </w:rPr>
      </w:pPr>
      <w:r w:rsidRPr="007F470D">
        <w:rPr>
          <w:lang w:val="en-US"/>
        </w:rPr>
        <w:t xml:space="preserve">mysqladmin -u root -p </w:t>
      </w:r>
      <w:r w:rsidRPr="007F470D">
        <w:rPr>
          <w:i/>
          <w:lang w:val="en-US"/>
        </w:rPr>
        <w:t>flush-comando</w:t>
      </w:r>
    </w:p>
    <w:p w14:paraId="56AD4CDB" w14:textId="77777777" w:rsidR="007F470D" w:rsidRPr="007F470D" w:rsidRDefault="007F470D" w:rsidP="007F470D">
      <w:pPr>
        <w:pStyle w:val="Ttulo2"/>
      </w:pPr>
      <w:bookmarkStart w:id="22" w:name="_Toc127522822"/>
      <w:r w:rsidRPr="007F470D">
        <w:t>matar un proceso del cliente MySQL que está durmiendo</w:t>
      </w:r>
      <w:bookmarkEnd w:id="22"/>
    </w:p>
    <w:p w14:paraId="516A63DF" w14:textId="77777777" w:rsidR="007F470D" w:rsidRPr="007F470D" w:rsidRDefault="007F470D" w:rsidP="007F470D">
      <w:r w:rsidRPr="007F470D">
        <w:t>Primero debes identificar el proceso del cliente MySQL que está durmiendo (sleeping):</w:t>
      </w:r>
    </w:p>
    <w:p w14:paraId="79863494" w14:textId="77777777" w:rsidR="007F470D" w:rsidRPr="007F470D" w:rsidRDefault="007F470D" w:rsidP="007F470D">
      <w:pPr>
        <w:pStyle w:val="comandoseinstrucciones"/>
        <w:rPr>
          <w:lang w:val="en-US"/>
        </w:rPr>
      </w:pPr>
      <w:r w:rsidRPr="007F470D">
        <w:rPr>
          <w:lang w:val="en-US"/>
        </w:rPr>
        <w:t>mysqladmin -u root -p processlist</w:t>
      </w:r>
    </w:p>
    <w:p w14:paraId="2C9C186A" w14:textId="77777777" w:rsidR="007F470D" w:rsidRPr="007F470D" w:rsidRDefault="007F470D" w:rsidP="007F470D">
      <w:pPr>
        <w:rPr>
          <w:lang w:val="en-US"/>
        </w:rPr>
      </w:pPr>
      <w:r w:rsidRPr="007F470D">
        <w:rPr>
          <w:lang w:val="en-US"/>
        </w:rPr>
        <w:t>Enter password:</w:t>
      </w:r>
    </w:p>
    <w:p w14:paraId="7B615DB7" w14:textId="77777777" w:rsidR="007F470D" w:rsidRPr="007F470D" w:rsidRDefault="007F470D" w:rsidP="007F470D">
      <w:pPr>
        <w:pStyle w:val="comandoseinstrucciones"/>
        <w:rPr>
          <w:lang w:val="en-US"/>
        </w:rPr>
      </w:pPr>
      <w:r w:rsidRPr="007F470D">
        <w:rPr>
          <w:lang w:val="en-US"/>
        </w:rPr>
        <w:t>+----+------+-----------+----+---------+------+-------+------------------+</w:t>
      </w:r>
    </w:p>
    <w:p w14:paraId="6155330F" w14:textId="77777777" w:rsidR="007F470D" w:rsidRPr="007F470D" w:rsidRDefault="007F470D" w:rsidP="007F470D">
      <w:pPr>
        <w:pStyle w:val="comandoseinstrucciones"/>
        <w:rPr>
          <w:lang w:val="en-US"/>
        </w:rPr>
      </w:pPr>
      <w:r w:rsidRPr="007F470D">
        <w:rPr>
          <w:lang w:val="en-US"/>
        </w:rPr>
        <w:t>| Id | User | Host      | db | Command | Time | State | Info             |</w:t>
      </w:r>
    </w:p>
    <w:p w14:paraId="1C94B0C6" w14:textId="77777777" w:rsidR="007F470D" w:rsidRPr="007F470D" w:rsidRDefault="007F470D" w:rsidP="007F470D">
      <w:pPr>
        <w:pStyle w:val="comandoseinstrucciones"/>
        <w:rPr>
          <w:lang w:val="en-US"/>
        </w:rPr>
      </w:pPr>
      <w:r w:rsidRPr="007F470D">
        <w:rPr>
          <w:lang w:val="en-US"/>
        </w:rPr>
        <w:t>+----+------+-----------+----+---------+------+-------+------------------+</w:t>
      </w:r>
    </w:p>
    <w:p w14:paraId="0F4E6C1B" w14:textId="77777777" w:rsidR="007F470D" w:rsidRPr="007F470D" w:rsidRDefault="007F470D" w:rsidP="007F470D">
      <w:pPr>
        <w:pStyle w:val="comandoseinstrucciones"/>
        <w:rPr>
          <w:lang w:val="en-US"/>
        </w:rPr>
      </w:pPr>
      <w:r w:rsidRPr="007F470D">
        <w:rPr>
          <w:lang w:val="en-US"/>
        </w:rPr>
        <w:t>| 5  | root | localhost |    | Sleep   | 14   |       |                  |</w:t>
      </w:r>
    </w:p>
    <w:p w14:paraId="4E9608EC" w14:textId="77777777" w:rsidR="007F470D" w:rsidRPr="007F470D" w:rsidRDefault="007F470D" w:rsidP="007F470D">
      <w:pPr>
        <w:pStyle w:val="comandoseinstrucciones"/>
        <w:rPr>
          <w:lang w:val="en-US"/>
        </w:rPr>
      </w:pPr>
      <w:r w:rsidRPr="007F470D">
        <w:rPr>
          <w:lang w:val="en-US"/>
        </w:rPr>
        <w:t>| 8  | root | localhost |    | Query   | 0    |       | show processlist |</w:t>
      </w:r>
    </w:p>
    <w:p w14:paraId="6CE119A7" w14:textId="77777777" w:rsidR="007F470D" w:rsidRPr="005F267C" w:rsidRDefault="007F470D" w:rsidP="007F470D">
      <w:pPr>
        <w:pStyle w:val="comandoseinstrucciones"/>
      </w:pPr>
      <w:r w:rsidRPr="005F267C">
        <w:t>+----+------+-----------+----+---------+------+-------+------------------+</w:t>
      </w:r>
    </w:p>
    <w:p w14:paraId="12A2064B" w14:textId="77777777" w:rsidR="007F470D" w:rsidRPr="007F470D" w:rsidRDefault="007F470D" w:rsidP="007F470D">
      <w:r w:rsidRPr="007F470D">
        <w:t>De comando tenemos que el proceso con ID 5 se encuentra durmiend. Para matarlo ejecuta el siguiente comando:</w:t>
      </w:r>
    </w:p>
    <w:p w14:paraId="6CD83100" w14:textId="77777777" w:rsidR="007F470D" w:rsidRPr="00F76EBC" w:rsidRDefault="007F470D" w:rsidP="00174F78">
      <w:pPr>
        <w:pStyle w:val="comandoseinstrucciones"/>
      </w:pPr>
      <w:r w:rsidRPr="00F76EBC">
        <w:t>mysqladmin -u root -p kill 5</w:t>
      </w:r>
    </w:p>
    <w:p w14:paraId="3CDCD153" w14:textId="77777777" w:rsidR="007F470D" w:rsidRPr="003B4362" w:rsidRDefault="007F470D" w:rsidP="007F470D">
      <w:r w:rsidRPr="003B4362">
        <w:t>Enter password:</w:t>
      </w:r>
    </w:p>
    <w:p w14:paraId="7E572E99" w14:textId="77777777" w:rsidR="007F470D" w:rsidRPr="003B4362" w:rsidRDefault="007F470D" w:rsidP="00174F78">
      <w:pPr>
        <w:pStyle w:val="comandoseinstrucciones"/>
      </w:pPr>
      <w:r w:rsidRPr="003B4362">
        <w:t>+----+------+-----------+----+---------+------+-------+------------------+</w:t>
      </w:r>
    </w:p>
    <w:p w14:paraId="71A38E6D" w14:textId="77777777" w:rsidR="007F470D" w:rsidRPr="003B4362" w:rsidRDefault="007F470D" w:rsidP="00174F78">
      <w:pPr>
        <w:pStyle w:val="comandoseinstrucciones"/>
      </w:pPr>
      <w:r w:rsidRPr="003B4362">
        <w:t>| Id | User | Host      | db | Command | Time | State | Info             |</w:t>
      </w:r>
    </w:p>
    <w:p w14:paraId="2A9BECB3" w14:textId="77777777" w:rsidR="007F470D" w:rsidRPr="003B4362" w:rsidRDefault="007F470D" w:rsidP="00174F78">
      <w:pPr>
        <w:pStyle w:val="comandoseinstrucciones"/>
      </w:pPr>
      <w:r w:rsidRPr="003B4362">
        <w:t>+----+------+-----------+----+---------+------+-------+------------------+</w:t>
      </w:r>
    </w:p>
    <w:p w14:paraId="3AD467AB" w14:textId="77777777" w:rsidR="007F470D" w:rsidRPr="003B4362" w:rsidRDefault="007F470D" w:rsidP="00174F78">
      <w:pPr>
        <w:pStyle w:val="comandoseinstrucciones"/>
      </w:pPr>
      <w:r w:rsidRPr="003B4362">
        <w:t>| 12 | root | localhost |    | Query   | 0    |       | show processlist |</w:t>
      </w:r>
    </w:p>
    <w:p w14:paraId="0199E065" w14:textId="77777777" w:rsidR="007F470D" w:rsidRPr="005F267C" w:rsidRDefault="007F470D" w:rsidP="00174F78">
      <w:pPr>
        <w:pStyle w:val="comandoseinstrucciones"/>
      </w:pPr>
      <w:r w:rsidRPr="005F267C">
        <w:t>+----+------+-----------+----+---------+------+-------+------------------+</w:t>
      </w:r>
    </w:p>
    <w:p w14:paraId="07422AEF" w14:textId="77777777" w:rsidR="007F470D" w:rsidRPr="007F470D" w:rsidRDefault="007F470D" w:rsidP="007F470D">
      <w:r w:rsidRPr="007F470D">
        <w:t>Para matar varios procesos a la vez, puedes hacerlo pasando el ID del proceso separado por comas, como se muestra a continuación:</w:t>
      </w:r>
    </w:p>
    <w:p w14:paraId="1075B4B2" w14:textId="77777777" w:rsidR="007F470D" w:rsidRPr="007F470D" w:rsidRDefault="007F470D" w:rsidP="00174F78">
      <w:pPr>
        <w:pStyle w:val="comandoseinstrucciones"/>
        <w:rPr>
          <w:lang w:val="en-US"/>
        </w:rPr>
      </w:pPr>
      <w:r w:rsidRPr="007F470D">
        <w:rPr>
          <w:lang w:val="en-US"/>
        </w:rPr>
        <w:t>mysqladmin -u root -p kill 4,12</w:t>
      </w:r>
    </w:p>
    <w:p w14:paraId="0EA1D38A" w14:textId="77777777" w:rsidR="007F470D" w:rsidRPr="007F470D" w:rsidRDefault="00FE2FE2" w:rsidP="00174F78">
      <w:pPr>
        <w:pStyle w:val="Ttulo2"/>
      </w:pPr>
      <w:bookmarkStart w:id="23" w:name="_Toc127522823"/>
      <w:r w:rsidRPr="007F470D">
        <w:t>Ejecutar</w:t>
      </w:r>
      <w:r w:rsidR="007F470D" w:rsidRPr="007F470D">
        <w:t xml:space="preserve"> vari</w:t>
      </w:r>
      <w:r w:rsidR="00174F78">
        <w:t>os comandos mysqladmin a la vez</w:t>
      </w:r>
      <w:bookmarkEnd w:id="23"/>
    </w:p>
    <w:p w14:paraId="713D202C" w14:textId="77777777" w:rsidR="007F470D" w:rsidRPr="007F470D" w:rsidRDefault="007F470D" w:rsidP="007F470D">
      <w:r w:rsidRPr="007F470D">
        <w:t>Es muy simple, solo tienes que separarlos por espacio, como se muestra a continuación:</w:t>
      </w:r>
    </w:p>
    <w:p w14:paraId="510821AC" w14:textId="77777777" w:rsidR="007F470D" w:rsidRPr="007F470D" w:rsidRDefault="007F470D" w:rsidP="00174F78">
      <w:pPr>
        <w:pStyle w:val="comandoseinstrucciones"/>
        <w:rPr>
          <w:lang w:val="en-US"/>
        </w:rPr>
      </w:pPr>
      <w:r w:rsidRPr="007F470D">
        <w:rPr>
          <w:lang w:val="en-US"/>
        </w:rPr>
        <w:t>mysqladmin -u root -p processlist status version</w:t>
      </w:r>
    </w:p>
    <w:p w14:paraId="40009216" w14:textId="77777777" w:rsidR="007F470D" w:rsidRPr="007F470D" w:rsidRDefault="00FE2FE2" w:rsidP="00174F78">
      <w:pPr>
        <w:pStyle w:val="Ttulo2"/>
      </w:pPr>
      <w:bookmarkStart w:id="24" w:name="_Toc127522824"/>
      <w:r w:rsidRPr="007F470D">
        <w:t>Conectarse</w:t>
      </w:r>
      <w:r w:rsidR="00174F78">
        <w:t xml:space="preserve"> a un servidor MySQL remoto</w:t>
      </w:r>
      <w:bookmarkEnd w:id="24"/>
    </w:p>
    <w:p w14:paraId="70F11E38" w14:textId="77777777" w:rsidR="007F470D" w:rsidRPr="007F470D" w:rsidRDefault="007F470D" w:rsidP="007F470D">
      <w:r w:rsidRPr="007F470D">
        <w:t>La conexión a servidores remotos MySQL puede hacerse mediante la -h (host):</w:t>
      </w:r>
    </w:p>
    <w:p w14:paraId="6D214E71" w14:textId="77777777" w:rsidR="007F470D" w:rsidRPr="00174F78" w:rsidRDefault="007F470D" w:rsidP="00174F78">
      <w:pPr>
        <w:pStyle w:val="comandoseinstrucciones"/>
        <w:rPr>
          <w:lang w:val="en-US"/>
        </w:rPr>
      </w:pPr>
      <w:r w:rsidRPr="00174F78">
        <w:rPr>
          <w:lang w:val="en-US"/>
        </w:rPr>
        <w:t xml:space="preserve">mysqladmin  </w:t>
      </w:r>
      <w:r w:rsidRPr="00174F78">
        <w:rPr>
          <w:b/>
          <w:highlight w:val="yellow"/>
          <w:lang w:val="en-US"/>
        </w:rPr>
        <w:t xml:space="preserve">-h </w:t>
      </w:r>
      <w:r w:rsidR="00174F78" w:rsidRPr="00174F78">
        <w:rPr>
          <w:b/>
          <w:highlight w:val="yellow"/>
          <w:lang w:val="en-US"/>
        </w:rPr>
        <w:t>192.168.25.166</w:t>
      </w:r>
      <w:r w:rsidRPr="00174F78">
        <w:rPr>
          <w:lang w:val="en-US"/>
        </w:rPr>
        <w:t xml:space="preserve"> -u root -p</w:t>
      </w:r>
    </w:p>
    <w:p w14:paraId="31CB27E2" w14:textId="77777777" w:rsidR="007F470D" w:rsidRPr="007F470D" w:rsidRDefault="007F470D" w:rsidP="00174F78">
      <w:pPr>
        <w:pStyle w:val="Ttulo2"/>
      </w:pPr>
      <w:bookmarkStart w:id="25" w:name="_Toc127522825"/>
      <w:r w:rsidRPr="007F470D">
        <w:lastRenderedPageBreak/>
        <w:t>ejecutar un coma</w:t>
      </w:r>
      <w:r w:rsidR="00174F78">
        <w:t>ndo en un servidor MySQL remoto</w:t>
      </w:r>
      <w:bookmarkEnd w:id="25"/>
    </w:p>
    <w:p w14:paraId="59C5D30E" w14:textId="77777777" w:rsidR="007F470D" w:rsidRPr="007F470D" w:rsidRDefault="007F470D" w:rsidP="007F470D">
      <w:r w:rsidRPr="007F470D">
        <w:t>Se sigue el mismo procedimiento que el ejemplo anterior, solo debes adicionar el comando que quieres ejecutar. Por ejemplo, para ver el estado</w:t>
      </w:r>
      <w:r w:rsidR="00174F78">
        <w:t xml:space="preserve"> (status)</w:t>
      </w:r>
      <w:r w:rsidRPr="007F470D">
        <w:t xml:space="preserve"> del servidor MySQL remoto:</w:t>
      </w:r>
    </w:p>
    <w:p w14:paraId="153EA4A5" w14:textId="77777777" w:rsidR="007F470D" w:rsidRPr="00174F78" w:rsidRDefault="007F470D" w:rsidP="00174F78">
      <w:pPr>
        <w:pStyle w:val="comandoseinstrucciones"/>
        <w:rPr>
          <w:lang w:val="en-US"/>
        </w:rPr>
      </w:pPr>
      <w:r w:rsidRPr="00174F78">
        <w:rPr>
          <w:lang w:val="en-US"/>
        </w:rPr>
        <w:t>mysqladmin  -</w:t>
      </w:r>
      <w:r w:rsidR="00174F78" w:rsidRPr="00174F78">
        <w:rPr>
          <w:lang w:val="en-US"/>
        </w:rPr>
        <w:t xml:space="preserve">h 192.168.25.166 </w:t>
      </w:r>
      <w:r w:rsidRPr="00174F78">
        <w:rPr>
          <w:lang w:val="en-US"/>
        </w:rPr>
        <w:t>-u root –p status</w:t>
      </w:r>
    </w:p>
    <w:p w14:paraId="1F3EF847" w14:textId="77777777" w:rsidR="007F470D" w:rsidRPr="007F470D" w:rsidRDefault="007F470D" w:rsidP="007F470D">
      <w:r w:rsidRPr="007F470D">
        <w:t>iniciar/parar la replicación MySQL en un servidor esclavo</w:t>
      </w:r>
    </w:p>
    <w:p w14:paraId="4DC78752" w14:textId="77777777" w:rsidR="007F470D" w:rsidRPr="007F470D" w:rsidRDefault="007F470D" w:rsidP="007F470D">
      <w:r w:rsidRPr="007F470D">
        <w:t>Para iniciar la replicación:</w:t>
      </w:r>
    </w:p>
    <w:p w14:paraId="7A9F3239" w14:textId="77777777" w:rsidR="007F470D" w:rsidRPr="00F76EBC" w:rsidRDefault="007F470D" w:rsidP="00F442E7">
      <w:pPr>
        <w:pStyle w:val="comandoseinstrucciones"/>
      </w:pPr>
      <w:r w:rsidRPr="00F76EBC">
        <w:t>mysqladmin -u root -p start-slave</w:t>
      </w:r>
    </w:p>
    <w:p w14:paraId="4856A1F4" w14:textId="77777777" w:rsidR="007F470D" w:rsidRPr="007F470D" w:rsidRDefault="007F470D" w:rsidP="007F470D">
      <w:r w:rsidRPr="007F470D">
        <w:t>Para parar la replicación:</w:t>
      </w:r>
    </w:p>
    <w:p w14:paraId="3E8FE130" w14:textId="77777777" w:rsidR="007F470D" w:rsidRPr="00F76EBC" w:rsidRDefault="007F470D" w:rsidP="00F442E7">
      <w:pPr>
        <w:pStyle w:val="comandoseinstrucciones"/>
      </w:pPr>
      <w:r w:rsidRPr="00F76EBC">
        <w:t>mysqladmin -u root -p stop-slave</w:t>
      </w:r>
    </w:p>
    <w:p w14:paraId="30BEB638" w14:textId="77777777" w:rsidR="007F470D" w:rsidRPr="007F470D" w:rsidRDefault="00F442E7" w:rsidP="00F442E7">
      <w:pPr>
        <w:pStyle w:val="Ttulo2"/>
      </w:pPr>
      <w:bookmarkStart w:id="26" w:name="_Toc127522826"/>
      <w:r>
        <w:t>A</w:t>
      </w:r>
      <w:r w:rsidR="007F470D" w:rsidRPr="007F470D">
        <w:t>lmacenar la información de depuración (debug) de</w:t>
      </w:r>
      <w:r>
        <w:t>l servidor MySQL hacia los logs</w:t>
      </w:r>
      <w:bookmarkEnd w:id="26"/>
    </w:p>
    <w:p w14:paraId="1F615CA2" w14:textId="77777777" w:rsidR="007F470D" w:rsidRPr="007F470D" w:rsidRDefault="007F470D" w:rsidP="007F470D">
      <w:r w:rsidRPr="007F470D">
        <w:t>Si activas la depuración de información, tendrás en los logs información sobre los locks en uso, memoria y consultas SQL, además de información sobre el programador de eventos:</w:t>
      </w:r>
    </w:p>
    <w:p w14:paraId="752B87F8" w14:textId="77777777" w:rsidR="007F470D" w:rsidRPr="00F442E7" w:rsidRDefault="007F470D" w:rsidP="00F442E7">
      <w:pPr>
        <w:pStyle w:val="comandoseinstrucciones"/>
      </w:pPr>
      <w:r w:rsidRPr="00F442E7">
        <w:t>mysqladmin -u root -p debug</w:t>
      </w:r>
    </w:p>
    <w:p w14:paraId="220C1C1F" w14:textId="77777777" w:rsidR="007F470D" w:rsidRPr="007F470D" w:rsidRDefault="00F442E7" w:rsidP="00F442E7">
      <w:pPr>
        <w:pStyle w:val="Ttulo2"/>
      </w:pPr>
      <w:bookmarkStart w:id="27" w:name="_Toc127522827"/>
      <w:r>
        <w:t>V</w:t>
      </w:r>
      <w:r w:rsidR="007F470D" w:rsidRPr="007F470D">
        <w:t>er la</w:t>
      </w:r>
      <w:r>
        <w:t>s opciones de uso de mysqladmin</w:t>
      </w:r>
      <w:bookmarkEnd w:id="27"/>
    </w:p>
    <w:p w14:paraId="459FA1CF" w14:textId="77777777" w:rsidR="007F470D" w:rsidRPr="007F470D" w:rsidRDefault="007F470D" w:rsidP="00F442E7">
      <w:pPr>
        <w:pStyle w:val="comandoseinstrucciones"/>
        <w:rPr>
          <w:lang w:val="en-US"/>
        </w:rPr>
      </w:pPr>
      <w:r w:rsidRPr="007F470D">
        <w:rPr>
          <w:lang w:val="en-US"/>
        </w:rPr>
        <w:t>mysqladmin --help</w:t>
      </w:r>
    </w:p>
    <w:p w14:paraId="180F6628" w14:textId="77777777" w:rsidR="007F470D" w:rsidRDefault="007F470D" w:rsidP="00C75B51">
      <w:pPr>
        <w:rPr>
          <w:lang w:val="en-US"/>
        </w:rPr>
      </w:pPr>
    </w:p>
    <w:p w14:paraId="21CECBD9" w14:textId="77777777" w:rsidR="00F442E7" w:rsidRDefault="00F442E7" w:rsidP="00C75B51">
      <w:pPr>
        <w:rPr>
          <w:lang w:val="en-US"/>
        </w:rPr>
      </w:pPr>
    </w:p>
    <w:p w14:paraId="156F09F8" w14:textId="77777777" w:rsidR="00F442E7" w:rsidRDefault="00F442E7" w:rsidP="00C75B51">
      <w:pPr>
        <w:rPr>
          <w:lang w:val="en-US"/>
        </w:rPr>
      </w:pPr>
    </w:p>
    <w:p w14:paraId="5FDE232B" w14:textId="77777777" w:rsidR="00F442E7" w:rsidRPr="00194973" w:rsidRDefault="00F442E7" w:rsidP="00C75B51">
      <w:pPr>
        <w:rPr>
          <w:lang w:val="en-US"/>
        </w:rPr>
      </w:pPr>
    </w:p>
    <w:p w14:paraId="67F80BAD" w14:textId="77777777" w:rsidR="00194973" w:rsidRPr="00194973" w:rsidRDefault="00194973" w:rsidP="00C75B51">
      <w:pPr>
        <w:rPr>
          <w:lang w:val="en-US"/>
        </w:rPr>
      </w:pPr>
    </w:p>
    <w:p w14:paraId="31E4CAA2" w14:textId="77777777" w:rsidR="00F23024" w:rsidRDefault="00DC43AB" w:rsidP="003C2E95">
      <w:pPr>
        <w:pStyle w:val="Ttulo1"/>
      </w:pPr>
      <w:bookmarkStart w:id="28" w:name="_Toc127522828"/>
      <w:r>
        <w:t>MySQL</w:t>
      </w:r>
      <w:r w:rsidR="001241CF">
        <w:t xml:space="preserve">: </w:t>
      </w:r>
      <w:r w:rsidR="00F23024">
        <w:t>cliente de consola</w:t>
      </w:r>
      <w:r>
        <w:t xml:space="preserve"> </w:t>
      </w:r>
      <w:r w:rsidR="001241CF">
        <w:t>para conectarse al servidor MySQL</w:t>
      </w:r>
      <w:bookmarkEnd w:id="28"/>
    </w:p>
    <w:p w14:paraId="313E7A13" w14:textId="77777777" w:rsidR="00472007" w:rsidRDefault="00472007" w:rsidP="00472007">
      <w:pPr>
        <w:pStyle w:val="Ttulo2"/>
      </w:pPr>
      <w:bookmarkStart w:id="29" w:name="_Toc127522829"/>
      <w:r w:rsidRPr="00472007">
        <w:rPr>
          <w:highlight w:val="yellow"/>
        </w:rPr>
        <w:t>CONFIGURAR EL SERVIDOR PARA QUE PERMITA CONEXIONES REMOTAS A TRAVÉS DE LA RED:</w:t>
      </w:r>
      <w:bookmarkEnd w:id="29"/>
    </w:p>
    <w:p w14:paraId="44DE00D8" w14:textId="77777777" w:rsidR="00D5222A" w:rsidRPr="00225DD4" w:rsidRDefault="00D5222A" w:rsidP="00D5222A">
      <w:pPr>
        <w:pStyle w:val="Ttulo3"/>
      </w:pPr>
      <w:bookmarkStart w:id="30" w:name="_Toc127522830"/>
      <w:r>
        <w:t>Servidor MySQL 8.0 sobre S.O Linux</w:t>
      </w:r>
      <w:bookmarkEnd w:id="30"/>
    </w:p>
    <w:p w14:paraId="13D3456C" w14:textId="77777777" w:rsidR="00D5222A" w:rsidRDefault="00000000" w:rsidP="00D5222A">
      <w:pPr>
        <w:pStyle w:val="comandoseinstrucciones"/>
      </w:pPr>
      <w:hyperlink r:id="rId19" w:history="1">
        <w:r w:rsidR="00D5222A" w:rsidRPr="00CB27F0">
          <w:rPr>
            <w:rStyle w:val="Hipervnculo"/>
          </w:rPr>
          <w:t>https://stackoverflow.com/questions/50570592/mysql-8-remote-access</w:t>
        </w:r>
      </w:hyperlink>
    </w:p>
    <w:p w14:paraId="2B1B09BE" w14:textId="77777777" w:rsidR="00D5222A" w:rsidRPr="002B2806" w:rsidRDefault="00D5222A" w:rsidP="00D5222A">
      <w:r w:rsidRPr="002B2806">
        <w:t xml:space="preserve">For MySQL 8 </w:t>
      </w:r>
    </w:p>
    <w:p w14:paraId="475178C4" w14:textId="77777777" w:rsidR="00D5222A" w:rsidRPr="00AD0A11" w:rsidRDefault="00D5222A" w:rsidP="00D5222A">
      <w:r w:rsidRPr="00AD0A11">
        <w:t>Crear copia de seguridad del fichero de configuraci</w:t>
      </w:r>
      <w:r>
        <w:t>ón:</w:t>
      </w:r>
    </w:p>
    <w:p w14:paraId="1B92E0A1" w14:textId="77777777" w:rsidR="00D5222A" w:rsidRPr="002B2806" w:rsidRDefault="00D5222A" w:rsidP="00D5222A">
      <w:pPr>
        <w:pStyle w:val="comandoseinstrucciones"/>
      </w:pPr>
      <w:r w:rsidRPr="002B2806">
        <w:t>sudo cp /etc/mysql/mysql.conf.d/mysqld.cnf /etc/mysql/mysql.conf.d/mysqld.cnf.bak</w:t>
      </w:r>
    </w:p>
    <w:p w14:paraId="6CC049C4" w14:textId="77777777" w:rsidR="00D5222A" w:rsidRPr="00E16484" w:rsidRDefault="00D5222A" w:rsidP="00D5222A">
      <w:r w:rsidRPr="00E16484">
        <w:t>Editar el fichero de configuración: mysqld.cnf</w:t>
      </w:r>
    </w:p>
    <w:p w14:paraId="27DAD6C5" w14:textId="77777777" w:rsidR="00D5222A" w:rsidRPr="00E16484" w:rsidRDefault="00D5222A" w:rsidP="00D5222A">
      <w:pPr>
        <w:pStyle w:val="comandoseinstrucciones"/>
      </w:pPr>
      <w:r w:rsidRPr="00E16484">
        <w:lastRenderedPageBreak/>
        <w:t>sudogedit /etc/mysql/mysql.conf.d/mysqld.cnf</w:t>
      </w:r>
    </w:p>
    <w:p w14:paraId="116E1312" w14:textId="77777777" w:rsidR="00D5222A" w:rsidRPr="00AD0A11" w:rsidRDefault="00D5222A" w:rsidP="00D5222A">
      <w:pPr>
        <w:rPr>
          <w:lang w:val="en-US"/>
        </w:rPr>
      </w:pPr>
      <w:r w:rsidRPr="00AD0A11">
        <w:rPr>
          <w:lang w:val="en-US"/>
        </w:rPr>
        <w:t>And modify or add the bind-address option:</w:t>
      </w:r>
    </w:p>
    <w:p w14:paraId="46DE424D" w14:textId="77777777" w:rsidR="00D5222A" w:rsidRPr="00AD0A11" w:rsidRDefault="00D5222A" w:rsidP="00D5222A">
      <w:pPr>
        <w:pStyle w:val="comandoseinstrucciones"/>
        <w:rPr>
          <w:lang w:val="en-US"/>
        </w:rPr>
      </w:pPr>
      <w:r w:rsidRPr="00AD0A11">
        <w:rPr>
          <w:lang w:val="en-US"/>
        </w:rPr>
        <w:t>[mysqld]</w:t>
      </w:r>
    </w:p>
    <w:p w14:paraId="57A2569E" w14:textId="77777777" w:rsidR="00D5222A" w:rsidRPr="00AD0A11" w:rsidRDefault="00D5222A" w:rsidP="00D5222A">
      <w:pPr>
        <w:pStyle w:val="comandoseinstrucciones"/>
        <w:rPr>
          <w:lang w:val="en-US"/>
        </w:rPr>
      </w:pPr>
      <w:r w:rsidRPr="00AD0A11">
        <w:rPr>
          <w:lang w:val="en-US"/>
        </w:rPr>
        <w:t>bind-address = 0.0.0.0</w:t>
      </w:r>
    </w:p>
    <w:p w14:paraId="09E1D2A7" w14:textId="77777777" w:rsidR="00D5222A" w:rsidRPr="00AD0A11" w:rsidRDefault="00D5222A" w:rsidP="00D5222A">
      <w:pPr>
        <w:rPr>
          <w:lang w:val="en-US"/>
        </w:rPr>
      </w:pPr>
      <w:r w:rsidRPr="00AD0A11">
        <w:rPr>
          <w:lang w:val="en-US"/>
        </w:rPr>
        <w:t>Restart the mysql server</w:t>
      </w:r>
    </w:p>
    <w:p w14:paraId="375B0FAF" w14:textId="77777777" w:rsidR="00D5222A" w:rsidRDefault="00D5222A" w:rsidP="00D5222A">
      <w:pPr>
        <w:pStyle w:val="comandoseinstrucciones"/>
      </w:pPr>
      <w:r>
        <w:t>sudo service mysql restart</w:t>
      </w:r>
    </w:p>
    <w:p w14:paraId="3B757D33" w14:textId="77777777" w:rsidR="00D5222A" w:rsidRDefault="00D5222A" w:rsidP="00D5222A"/>
    <w:p w14:paraId="2550D217" w14:textId="77777777" w:rsidR="00225DD4" w:rsidRPr="00225DD4" w:rsidRDefault="00225DD4" w:rsidP="00225DD4">
      <w:pPr>
        <w:pStyle w:val="Ttulo3"/>
      </w:pPr>
      <w:bookmarkStart w:id="31" w:name="_Toc127522831"/>
      <w:r>
        <w:t xml:space="preserve">Servidor </w:t>
      </w:r>
      <w:r w:rsidR="00E43A3E">
        <w:t xml:space="preserve">MySQL </w:t>
      </w:r>
      <w:r w:rsidR="00E210AC">
        <w:t>5.6</w:t>
      </w:r>
      <w:r w:rsidR="00E43A3E">
        <w:t xml:space="preserve"> sobre S.O Linux</w:t>
      </w:r>
      <w:bookmarkEnd w:id="31"/>
    </w:p>
    <w:p w14:paraId="2898778D" w14:textId="77777777" w:rsidR="00472007" w:rsidRDefault="00472007" w:rsidP="00472007">
      <w:pPr>
        <w:pStyle w:val="comandoseinstrucciones"/>
      </w:pPr>
      <w:r w:rsidRPr="00472007">
        <w:t>sudo gedit /etc/mysql/my.cnf</w:t>
      </w:r>
    </w:p>
    <w:p w14:paraId="7C2F22BA" w14:textId="77777777" w:rsidR="00472007" w:rsidRDefault="00472007" w:rsidP="00472007">
      <w:pPr>
        <w:pStyle w:val="comandoseinstrucciones"/>
      </w:pPr>
    </w:p>
    <w:p w14:paraId="375436DA" w14:textId="77777777" w:rsidR="00472007" w:rsidRDefault="00472007" w:rsidP="00472007">
      <w:pPr>
        <w:pStyle w:val="comandoseinstrucciones"/>
      </w:pPr>
      <w:r>
        <w:t>#COMENTAR LA LÍNEA SIGUIENTE DEL FICHERO DE CONFIGURACIÓN :</w:t>
      </w:r>
    </w:p>
    <w:p w14:paraId="34C917A5" w14:textId="77777777" w:rsidR="00472007" w:rsidRDefault="00472007" w:rsidP="00472007">
      <w:pPr>
        <w:pStyle w:val="comandoseinstrucciones"/>
      </w:pPr>
      <w:r w:rsidRPr="00472007">
        <w:t>bind-address= 127.0.0.1</w:t>
      </w:r>
    </w:p>
    <w:p w14:paraId="219CF59A" w14:textId="77777777" w:rsidR="00472007" w:rsidRDefault="00472007" w:rsidP="00472007">
      <w:pPr>
        <w:pStyle w:val="comandoseinstrucciones"/>
      </w:pPr>
      <w:r>
        <w:t>#PARA ELLO PRECEDERLA DEL SÍMBOLO #:</w:t>
      </w:r>
    </w:p>
    <w:p w14:paraId="1D86D490" w14:textId="77777777" w:rsidR="00472007" w:rsidRDefault="00472007" w:rsidP="00472007">
      <w:pPr>
        <w:pStyle w:val="comandoseinstrucciones"/>
      </w:pPr>
      <w:r>
        <w:t xml:space="preserve">#bind-address </w:t>
      </w:r>
      <w:r w:rsidRPr="00472007">
        <w:t>= 127.0.0.1</w:t>
      </w:r>
    </w:p>
    <w:p w14:paraId="589553F4" w14:textId="77777777" w:rsidR="00965822" w:rsidRDefault="00965822" w:rsidP="00472007">
      <w:pPr>
        <w:pStyle w:val="comandoseinstrucciones"/>
      </w:pPr>
    </w:p>
    <w:p w14:paraId="73C2A7F5" w14:textId="77777777" w:rsidR="00965822" w:rsidRDefault="00965822" w:rsidP="00472007">
      <w:pPr>
        <w:pStyle w:val="comandoseinstrucciones"/>
      </w:pPr>
      <w:r>
        <w:t>#reiniciar servicio</w:t>
      </w:r>
    </w:p>
    <w:p w14:paraId="0DB24690" w14:textId="77777777" w:rsidR="00965822" w:rsidRDefault="00965822" w:rsidP="00472007">
      <w:pPr>
        <w:pStyle w:val="comandoseinstrucciones"/>
      </w:pPr>
      <w:r>
        <w:t>Sudo srevice mysql restart</w:t>
      </w:r>
    </w:p>
    <w:p w14:paraId="0B49ACCD" w14:textId="77777777" w:rsidR="00AD0A11" w:rsidRDefault="00AD0A11" w:rsidP="00E210AC"/>
    <w:p w14:paraId="2476E793" w14:textId="77777777" w:rsidR="00472007" w:rsidRDefault="00FF3DB5" w:rsidP="00225DD4">
      <w:pPr>
        <w:pStyle w:val="Ttulo3"/>
      </w:pPr>
      <w:bookmarkStart w:id="32" w:name="_Toc127522832"/>
      <w:r>
        <w:t xml:space="preserve">Servidor MySQL 5.6 sobre </w:t>
      </w:r>
      <w:r w:rsidR="00225DD4">
        <w:t>Windows</w:t>
      </w:r>
      <w:bookmarkEnd w:id="32"/>
    </w:p>
    <w:p w14:paraId="009EC79A" w14:textId="77777777" w:rsidR="00225DD4" w:rsidRDefault="00225DD4" w:rsidP="00225DD4">
      <w:r>
        <w:t xml:space="preserve">Ídem al </w:t>
      </w:r>
      <w:r w:rsidR="00FF3DB5">
        <w:t>Servidor MySQL 5.6 sobre LINUX</w:t>
      </w:r>
      <w:r>
        <w:t xml:space="preserve">, pero el fichero de configuración del servidor se encuentra en: </w:t>
      </w:r>
    </w:p>
    <w:p w14:paraId="665C0036" w14:textId="77777777" w:rsidR="00225DD4" w:rsidRPr="00225DD4" w:rsidRDefault="00225DD4" w:rsidP="00225DD4">
      <w:pPr>
        <w:pStyle w:val="comandoseinstrucciones"/>
        <w:rPr>
          <w:lang w:val="en-US"/>
        </w:rPr>
      </w:pPr>
      <w:r w:rsidRPr="00225DD4">
        <w:rPr>
          <w:lang w:val="en-US"/>
        </w:rPr>
        <w:t>C:\ProgramData\MySQL\MySQL Server 5.6\my.ini" MySQL56</w:t>
      </w:r>
    </w:p>
    <w:p w14:paraId="72810A55" w14:textId="77777777" w:rsidR="00225DD4" w:rsidRDefault="00225DD4" w:rsidP="00225DD4">
      <w:pPr>
        <w:pStyle w:val="comandoseinstrucciones"/>
        <w:rPr>
          <w:lang w:val="en-US"/>
        </w:rPr>
      </w:pPr>
    </w:p>
    <w:p w14:paraId="5B7647B4" w14:textId="77777777" w:rsidR="00225DD4" w:rsidRDefault="00225DD4" w:rsidP="00225DD4">
      <w:pPr>
        <w:pStyle w:val="comandoseinstrucciones"/>
        <w:rPr>
          <w:lang w:val="en-US"/>
        </w:rPr>
      </w:pPr>
    </w:p>
    <w:p w14:paraId="63A9A2B9" w14:textId="77777777" w:rsidR="00225DD4" w:rsidRDefault="00225DD4" w:rsidP="00225DD4">
      <w:r w:rsidRPr="00225DD4">
        <w:t xml:space="preserve">Para averiguar cuál es el fichero de </w:t>
      </w:r>
      <w:r>
        <w:t>configuración del servidor:</w:t>
      </w:r>
    </w:p>
    <w:p w14:paraId="7DD48758" w14:textId="77777777" w:rsidR="00225DD4" w:rsidRDefault="00000000" w:rsidP="00225DD4">
      <w:pPr>
        <w:pStyle w:val="comandoseinstrucciones"/>
      </w:pPr>
      <w:hyperlink r:id="rId20" w:history="1">
        <w:r w:rsidR="00225DD4" w:rsidRPr="0047477A">
          <w:rPr>
            <w:rStyle w:val="Hipervnculo"/>
          </w:rPr>
          <w:t>https://blog.sqlauthority.com/2014/01/07/mysql-locate-the-configuration-file-my-ini-or-my-cnf-on-windows-platform/</w:t>
        </w:r>
      </w:hyperlink>
    </w:p>
    <w:p w14:paraId="5D5929A3" w14:textId="77777777" w:rsidR="00225DD4" w:rsidRPr="00225DD4" w:rsidRDefault="00225DD4" w:rsidP="00225DD4">
      <w:pPr>
        <w:pStyle w:val="comandoseinstrucciones"/>
        <w:rPr>
          <w:lang w:val="en-US"/>
        </w:rPr>
      </w:pPr>
      <w:r>
        <w:rPr>
          <w:lang w:val="en-US"/>
        </w:rPr>
        <w:t>F</w:t>
      </w:r>
      <w:r w:rsidRPr="00225DD4">
        <w:rPr>
          <w:lang w:val="en-US"/>
        </w:rPr>
        <w:t>ind MySQL Service in Services section. The MySQL services are usually named as MySQL56. Right click on it and go to properties. Ruta de acceso al ejecutable:</w:t>
      </w:r>
    </w:p>
    <w:p w14:paraId="409F36FE" w14:textId="77777777" w:rsidR="00225DD4" w:rsidRDefault="00225DD4" w:rsidP="00225DD4">
      <w:pPr>
        <w:pStyle w:val="comandoseinstrucciones"/>
        <w:rPr>
          <w:lang w:val="en-US"/>
        </w:rPr>
      </w:pPr>
      <w:r w:rsidRPr="00225DD4">
        <w:rPr>
          <w:lang w:val="en-US"/>
        </w:rPr>
        <w:t xml:space="preserve">"C:\Program Files\MySQL\MySQL Server 5.6\bin\mysqld.exe" </w:t>
      </w:r>
      <w:r w:rsidRPr="00225DD4">
        <w:rPr>
          <w:highlight w:val="yellow"/>
          <w:lang w:val="en-US"/>
        </w:rPr>
        <w:t>--defaults-file="C:\ProgramData\MySQL\MySQL Server 5.6\my.ini"</w:t>
      </w:r>
      <w:r w:rsidRPr="00225DD4">
        <w:rPr>
          <w:lang w:val="en-US"/>
        </w:rPr>
        <w:t xml:space="preserve"> MySQL56</w:t>
      </w:r>
    </w:p>
    <w:p w14:paraId="370D93E1" w14:textId="77777777" w:rsidR="00225DD4" w:rsidRPr="00225DD4" w:rsidRDefault="00225DD4" w:rsidP="00225DD4">
      <w:pPr>
        <w:pStyle w:val="comandoseinstrucciones"/>
      </w:pPr>
      <w:r w:rsidRPr="00225DD4">
        <w:t xml:space="preserve">#el commando indicar cuál es el fichero de </w:t>
      </w:r>
      <w:r>
        <w:t>configuración utilizado</w:t>
      </w:r>
    </w:p>
    <w:p w14:paraId="1EEEDDE8" w14:textId="77777777" w:rsidR="00225DD4" w:rsidRDefault="00225DD4" w:rsidP="00225DD4">
      <w:pPr>
        <w:pStyle w:val="comandoseinstrucciones"/>
      </w:pPr>
    </w:p>
    <w:p w14:paraId="4CC3C57A" w14:textId="77777777" w:rsidR="00225DD4" w:rsidRPr="00225DD4" w:rsidRDefault="00225DD4" w:rsidP="00225DD4">
      <w:pPr>
        <w:pStyle w:val="comandoseinstrucciones"/>
      </w:pPr>
    </w:p>
    <w:p w14:paraId="0D7BBC01" w14:textId="77777777" w:rsidR="00225DD4" w:rsidRPr="00225DD4" w:rsidRDefault="00225DD4" w:rsidP="00225DD4">
      <w:pPr>
        <w:pStyle w:val="comandoseinstrucciones"/>
      </w:pPr>
    </w:p>
    <w:p w14:paraId="5EE82E4E" w14:textId="77777777" w:rsidR="00472007" w:rsidRPr="00472007" w:rsidRDefault="00C70901" w:rsidP="00472007">
      <w:pPr>
        <w:pStyle w:val="Ttulo2"/>
      </w:pPr>
      <w:bookmarkStart w:id="33" w:name="_Toc127522833"/>
      <w:r>
        <w:t xml:space="preserve">Comando para </w:t>
      </w:r>
      <w:r w:rsidR="00472007">
        <w:t>Conectarse por consola al servidor</w:t>
      </w:r>
      <w:r w:rsidR="00A86D5D">
        <w:t xml:space="preserve">, </w:t>
      </w:r>
      <w:r>
        <w:t xml:space="preserve">para </w:t>
      </w:r>
      <w:r w:rsidR="00A86D5D">
        <w:t>desconectarse, mostrar BD existentes, mostrar tablas, ejecutar fichero de script</w:t>
      </w:r>
      <w:r>
        <w:t>,…</w:t>
      </w:r>
      <w:bookmarkEnd w:id="33"/>
    </w:p>
    <w:p w14:paraId="0C454C2B" w14:textId="77777777" w:rsidR="005E7EC6" w:rsidRDefault="005E7EC6" w:rsidP="00F23024">
      <w:pPr>
        <w:pStyle w:val="comandoseinstrucciones"/>
      </w:pPr>
      <w:r>
        <w:t>#abrir la consola</w:t>
      </w:r>
    </w:p>
    <w:p w14:paraId="5987BB53" w14:textId="77777777" w:rsidR="005E7EC6" w:rsidRDefault="005E7EC6" w:rsidP="00F23024">
      <w:pPr>
        <w:pStyle w:val="comandoseinstrucciones"/>
      </w:pPr>
    </w:p>
    <w:p w14:paraId="472A57B6" w14:textId="77777777" w:rsidR="00F23024" w:rsidRDefault="00F23024" w:rsidP="00F23024">
      <w:pPr>
        <w:pStyle w:val="comandoseinstrucciones"/>
      </w:pPr>
      <w:r>
        <w:t>#conectarse al servidor con usuario root y pedir password</w:t>
      </w:r>
    </w:p>
    <w:p w14:paraId="3E73C4EC" w14:textId="77777777" w:rsidR="00F23024" w:rsidRPr="00E16484" w:rsidRDefault="00F23024" w:rsidP="00F23024">
      <w:pPr>
        <w:pStyle w:val="comandoseinstrucciones"/>
        <w:rPr>
          <w:b/>
        </w:rPr>
      </w:pPr>
      <w:r w:rsidRPr="00E16484">
        <w:rPr>
          <w:b/>
        </w:rPr>
        <w:t>mysql –u root –p</w:t>
      </w:r>
    </w:p>
    <w:p w14:paraId="7A566979" w14:textId="77777777" w:rsidR="00F23024" w:rsidRPr="00E16484" w:rsidRDefault="00F23024" w:rsidP="00F23024">
      <w:pPr>
        <w:pStyle w:val="comandoseinstrucciones"/>
        <w:rPr>
          <w:b/>
        </w:rPr>
      </w:pPr>
    </w:p>
    <w:p w14:paraId="60193BB2" w14:textId="77777777" w:rsidR="008E27D5" w:rsidRPr="00C70901" w:rsidRDefault="008E27D5" w:rsidP="00F23024">
      <w:pPr>
        <w:pStyle w:val="comandoseinstrucciones"/>
      </w:pPr>
    </w:p>
    <w:p w14:paraId="4313F581" w14:textId="77777777" w:rsidR="00F23024" w:rsidRDefault="00F23024" w:rsidP="00F23024">
      <w:pPr>
        <w:pStyle w:val="comandoseinstrucciones"/>
        <w:rPr>
          <w:rStyle w:val="Textoennegrita"/>
        </w:rPr>
      </w:pPr>
      <w:r>
        <w:t>#</w:t>
      </w:r>
      <w:r w:rsidRPr="00472007">
        <w:rPr>
          <w:highlight w:val="yellow"/>
        </w:rPr>
        <w:t>conectarse al servidor</w:t>
      </w:r>
      <w:r>
        <w:t xml:space="preserve"> con usuario root y con la </w:t>
      </w:r>
      <w:r w:rsidRPr="00EE3B9E">
        <w:rPr>
          <w:highlight w:val="yellow"/>
        </w:rPr>
        <w:t>password</w:t>
      </w:r>
      <w:r>
        <w:rPr>
          <w:rStyle w:val="Textoennegrita"/>
        </w:rPr>
        <w:t>MiContraseña</w:t>
      </w:r>
    </w:p>
    <w:p w14:paraId="6FBE2788" w14:textId="77777777" w:rsidR="00F23024" w:rsidRDefault="00F23024" w:rsidP="00F23024">
      <w:pPr>
        <w:pStyle w:val="comandoseinstrucciones"/>
        <w:ind w:left="0" w:firstLine="0"/>
      </w:pPr>
      <w:r>
        <w:t xml:space="preserve"># la contraseña se pega a </w:t>
      </w:r>
      <w:r w:rsidRPr="007A7EFA">
        <w:rPr>
          <w:b/>
          <w:highlight w:val="yellow"/>
        </w:rPr>
        <w:t>-p</w:t>
      </w:r>
      <w:r w:rsidRPr="007A7EFA">
        <w:rPr>
          <w:highlight w:val="yellow"/>
        </w:rPr>
        <w:t xml:space="preserve"> (sin espacios en blanco)</w:t>
      </w:r>
    </w:p>
    <w:p w14:paraId="6CFF8C28" w14:textId="77777777" w:rsidR="00F23024" w:rsidRPr="00E16484" w:rsidRDefault="00F23024" w:rsidP="00F23024">
      <w:pPr>
        <w:pStyle w:val="comandoseinstrucciones"/>
        <w:rPr>
          <w:b/>
        </w:rPr>
      </w:pPr>
      <w:r w:rsidRPr="00E16484">
        <w:rPr>
          <w:b/>
        </w:rPr>
        <w:lastRenderedPageBreak/>
        <w:t xml:space="preserve">mysql –u root </w:t>
      </w:r>
      <w:r w:rsidRPr="00E16484">
        <w:rPr>
          <w:b/>
          <w:highlight w:val="yellow"/>
        </w:rPr>
        <w:t>–p</w:t>
      </w:r>
      <w:r w:rsidRPr="00E16484">
        <w:rPr>
          <w:rStyle w:val="Textoennegrita"/>
        </w:rPr>
        <w:t>MiContraseña</w:t>
      </w:r>
    </w:p>
    <w:p w14:paraId="22B0CF32" w14:textId="77777777" w:rsidR="00F23024" w:rsidRDefault="00F23024" w:rsidP="00F23024">
      <w:pPr>
        <w:pStyle w:val="comandoseinstrucciones"/>
      </w:pPr>
    </w:p>
    <w:p w14:paraId="740983F5" w14:textId="77777777" w:rsidR="00F23024" w:rsidRDefault="00F23024" w:rsidP="00F23024">
      <w:pPr>
        <w:pStyle w:val="comandoseinstrucciones"/>
      </w:pPr>
      <w:r>
        <w:t xml:space="preserve">#conectarse al servidor con usuario root y pedir password, </w:t>
      </w:r>
      <w:r w:rsidRPr="00EE3B9E">
        <w:rPr>
          <w:highlight w:val="cyan"/>
        </w:rPr>
        <w:t>servidor</w:t>
      </w:r>
      <w:r w:rsidRPr="000E35EE">
        <w:rPr>
          <w:highlight w:val="cyan"/>
        </w:rPr>
        <w:t>(host)</w:t>
      </w:r>
      <w:r w:rsidRPr="00EE3B9E">
        <w:rPr>
          <w:rStyle w:val="Textoennegrita"/>
        </w:rPr>
        <w:t>192.168.1.21</w:t>
      </w:r>
    </w:p>
    <w:p w14:paraId="2C184331" w14:textId="77777777" w:rsidR="00F23024" w:rsidRDefault="00F23024" w:rsidP="00F23024">
      <w:pPr>
        <w:pStyle w:val="comandoseinstrucciones"/>
        <w:rPr>
          <w:rStyle w:val="Textoennegrita"/>
          <w:lang w:val="en-US"/>
        </w:rPr>
      </w:pPr>
      <w:r w:rsidRPr="004A5562">
        <w:rPr>
          <w:b/>
          <w:lang w:val="en-US"/>
        </w:rPr>
        <w:t xml:space="preserve">mysql –u root –p </w:t>
      </w:r>
      <w:r w:rsidRPr="004A5562">
        <w:rPr>
          <w:b/>
          <w:highlight w:val="cyan"/>
          <w:lang w:val="en-US"/>
        </w:rPr>
        <w:t>-h</w:t>
      </w:r>
      <w:r w:rsidR="004A5562" w:rsidRPr="004A5562">
        <w:rPr>
          <w:b/>
          <w:lang w:val="en-US"/>
        </w:rPr>
        <w:t xml:space="preserve"> </w:t>
      </w:r>
      <w:r w:rsidRPr="004A5562">
        <w:rPr>
          <w:rStyle w:val="Textoennegrita"/>
          <w:lang w:val="en-US"/>
        </w:rPr>
        <w:t>192.168.1.21</w:t>
      </w:r>
    </w:p>
    <w:p w14:paraId="39D68BF0" w14:textId="77777777" w:rsidR="003B4362" w:rsidRPr="003B4362" w:rsidRDefault="003B4362" w:rsidP="00F23024">
      <w:pPr>
        <w:pStyle w:val="comandoseinstrucciones"/>
        <w:rPr>
          <w:b/>
        </w:rPr>
      </w:pPr>
      <w:r w:rsidRPr="003B4362">
        <w:rPr>
          <w:b/>
        </w:rPr>
        <w:t>mysql –u root –p</w:t>
      </w:r>
      <w:r w:rsidRPr="00E16484">
        <w:rPr>
          <w:rStyle w:val="Textoennegrita"/>
        </w:rPr>
        <w:t>MiContraseña</w:t>
      </w:r>
      <w:r w:rsidRPr="003B4362">
        <w:rPr>
          <w:b/>
        </w:rPr>
        <w:t xml:space="preserve"> </w:t>
      </w:r>
      <w:r w:rsidRPr="003B4362">
        <w:rPr>
          <w:b/>
          <w:highlight w:val="cyan"/>
        </w:rPr>
        <w:t>-h</w:t>
      </w:r>
      <w:r w:rsidRPr="003B4362">
        <w:rPr>
          <w:b/>
        </w:rPr>
        <w:t xml:space="preserve"> </w:t>
      </w:r>
      <w:r w:rsidRPr="003B4362">
        <w:rPr>
          <w:rStyle w:val="Textoennegrita"/>
        </w:rPr>
        <w:t>192.168.1.21</w:t>
      </w:r>
    </w:p>
    <w:p w14:paraId="76C3478E" w14:textId="77777777" w:rsidR="00F23024" w:rsidRPr="003B4362" w:rsidRDefault="00F23024" w:rsidP="00F23024">
      <w:pPr>
        <w:pStyle w:val="comandoseinstrucciones"/>
      </w:pPr>
    </w:p>
    <w:p w14:paraId="3C9D1CD4" w14:textId="77777777" w:rsidR="00F23024" w:rsidRDefault="00F23024" w:rsidP="00F23024">
      <w:pPr>
        <w:pStyle w:val="comandoseinstrucciones"/>
      </w:pPr>
      <w:r>
        <w:t xml:space="preserve">#conectarse al servidor con usuario root y pedir password, servidor 192.168.1.21, </w:t>
      </w:r>
      <w:r w:rsidRPr="00EE3B9E">
        <w:rPr>
          <w:highlight w:val="green"/>
        </w:rPr>
        <w:t>p</w:t>
      </w:r>
      <w:r w:rsidRPr="000E35EE">
        <w:rPr>
          <w:highlight w:val="green"/>
        </w:rPr>
        <w:t>uerto(</w:t>
      </w:r>
      <w:r w:rsidR="008E27D5">
        <w:rPr>
          <w:highlight w:val="green"/>
        </w:rPr>
        <w:t xml:space="preserve">P </w:t>
      </w:r>
      <w:r w:rsidRPr="000E35EE">
        <w:rPr>
          <w:highlight w:val="green"/>
        </w:rPr>
        <w:t>mayúscula)</w:t>
      </w:r>
      <w:r w:rsidRPr="00EE3B9E">
        <w:rPr>
          <w:rStyle w:val="Textoennegrita"/>
        </w:rPr>
        <w:t>3306</w:t>
      </w:r>
    </w:p>
    <w:p w14:paraId="7267CFCC" w14:textId="77777777" w:rsidR="00F23024" w:rsidRPr="00E84472" w:rsidRDefault="00F23024" w:rsidP="00F23024">
      <w:pPr>
        <w:pStyle w:val="comandoseinstrucciones"/>
        <w:rPr>
          <w:b/>
          <w:lang w:val="en-US"/>
        </w:rPr>
      </w:pPr>
      <w:r w:rsidRPr="00E84472">
        <w:rPr>
          <w:b/>
          <w:lang w:val="en-US"/>
        </w:rPr>
        <w:t xml:space="preserve">mysql –u root –p -h 192.168.1.21 </w:t>
      </w:r>
      <w:r w:rsidRPr="00E84472">
        <w:rPr>
          <w:b/>
          <w:highlight w:val="green"/>
          <w:lang w:val="en-US"/>
        </w:rPr>
        <w:t>-P</w:t>
      </w:r>
      <w:r w:rsidRPr="00E84472">
        <w:rPr>
          <w:rStyle w:val="Textoennegrita"/>
          <w:b w:val="0"/>
          <w:lang w:val="en-US"/>
        </w:rPr>
        <w:t>3306</w:t>
      </w:r>
    </w:p>
    <w:p w14:paraId="139BBCB3" w14:textId="77777777" w:rsidR="00F23024" w:rsidRDefault="00F23024" w:rsidP="00F23024">
      <w:pPr>
        <w:pStyle w:val="comandoseinstrucciones"/>
        <w:rPr>
          <w:lang w:val="en-US"/>
        </w:rPr>
      </w:pPr>
    </w:p>
    <w:p w14:paraId="58A2CE9B" w14:textId="77777777" w:rsidR="00F23024" w:rsidRDefault="00F23024" w:rsidP="00F23024">
      <w:pPr>
        <w:pStyle w:val="comandoseinstrucciones"/>
      </w:pPr>
      <w:r>
        <w:t xml:space="preserve">#conectarse al servidor con usuario root, pedir password y convertir en activa la </w:t>
      </w:r>
      <w:r w:rsidRPr="00EE3B9E">
        <w:rPr>
          <w:highlight w:val="yellow"/>
        </w:rPr>
        <w:t>Base de Datos bdempleados</w:t>
      </w:r>
      <w:r>
        <w:t xml:space="preserve"> (no se precede de modificador)</w:t>
      </w:r>
    </w:p>
    <w:p w14:paraId="78DCF742" w14:textId="77777777" w:rsidR="00F23024" w:rsidRDefault="00F23024" w:rsidP="00F23024">
      <w:pPr>
        <w:pStyle w:val="comandoseinstrucciones"/>
      </w:pPr>
      <w:r>
        <w:t xml:space="preserve">mysql –u root –p </w:t>
      </w:r>
      <w:r w:rsidRPr="00EE3B9E">
        <w:rPr>
          <w:highlight w:val="yellow"/>
        </w:rPr>
        <w:t>bdempelados</w:t>
      </w:r>
    </w:p>
    <w:p w14:paraId="50068ED8" w14:textId="77777777" w:rsidR="00F23024" w:rsidRPr="00EE3B9E" w:rsidRDefault="00F23024" w:rsidP="00F23024">
      <w:pPr>
        <w:pStyle w:val="comandoseinstrucciones"/>
      </w:pPr>
    </w:p>
    <w:p w14:paraId="26A2D5A7" w14:textId="77777777" w:rsidR="00F23024" w:rsidRPr="00EE3B9E" w:rsidRDefault="00F23024" w:rsidP="00F23024">
      <w:pPr>
        <w:pStyle w:val="comandoseinstrucciones"/>
      </w:pPr>
    </w:p>
    <w:p w14:paraId="4FEB31B2" w14:textId="77777777" w:rsidR="00F23024" w:rsidRDefault="00F23024" w:rsidP="00F23024">
      <w:pPr>
        <w:pStyle w:val="comandoseinstrucciones"/>
      </w:pPr>
      <w:r>
        <w:t xml:space="preserve">#conectarse al servidor usando la </w:t>
      </w:r>
      <w:r w:rsidRPr="00F3565C">
        <w:rPr>
          <w:highlight w:val="cyan"/>
        </w:rPr>
        <w:t>cuenta anónima</w:t>
      </w:r>
      <w:r>
        <w:t xml:space="preserve"> (si está activa):</w:t>
      </w:r>
    </w:p>
    <w:p w14:paraId="0CDE6531" w14:textId="77777777" w:rsidR="00F23024" w:rsidRDefault="00F23024" w:rsidP="00F23024">
      <w:pPr>
        <w:pStyle w:val="comandoseinstrucciones"/>
      </w:pPr>
      <w:r>
        <w:t>mysql</w:t>
      </w:r>
    </w:p>
    <w:p w14:paraId="4ADCAF04" w14:textId="77777777" w:rsidR="00F23024" w:rsidRDefault="00F23024" w:rsidP="00F23024">
      <w:pPr>
        <w:pStyle w:val="comandoseinstrucciones"/>
      </w:pPr>
    </w:p>
    <w:p w14:paraId="0F32F85C" w14:textId="77777777" w:rsidR="00A86D5D" w:rsidRDefault="00A86D5D" w:rsidP="00F23024">
      <w:pPr>
        <w:pStyle w:val="comandoseinstrucciones"/>
      </w:pPr>
    </w:p>
    <w:p w14:paraId="316E94F9" w14:textId="77777777" w:rsidR="00A86D5D" w:rsidRDefault="00A86D5D" w:rsidP="00A86D5D">
      <w:pPr>
        <w:pStyle w:val="comandoseinstrucciones"/>
      </w:pPr>
      <w:r>
        <w:t>#desconectarse del servidor,2 opciones equivalentes:</w:t>
      </w:r>
    </w:p>
    <w:p w14:paraId="7A55ED18" w14:textId="77777777" w:rsidR="00A86D5D" w:rsidRDefault="00A86D5D" w:rsidP="00A86D5D">
      <w:pPr>
        <w:pStyle w:val="comandoseinstrucciones"/>
      </w:pPr>
      <w:r>
        <w:t>quit</w:t>
      </w:r>
    </w:p>
    <w:p w14:paraId="4D75AD5A" w14:textId="77777777" w:rsidR="00A86D5D" w:rsidRDefault="00A86D5D" w:rsidP="00A86D5D">
      <w:pPr>
        <w:pStyle w:val="comandoseinstrucciones"/>
      </w:pPr>
      <w:r>
        <w:t>exit</w:t>
      </w:r>
    </w:p>
    <w:p w14:paraId="36882472" w14:textId="77777777" w:rsidR="00A86D5D" w:rsidRDefault="00A86D5D" w:rsidP="00F23024">
      <w:pPr>
        <w:pStyle w:val="comandoseinstrucciones"/>
      </w:pPr>
    </w:p>
    <w:p w14:paraId="1FEAFF95" w14:textId="77777777" w:rsidR="00A86D5D" w:rsidRDefault="00A86D5D" w:rsidP="00F23024">
      <w:pPr>
        <w:pStyle w:val="comandoseinstrucciones"/>
      </w:pPr>
    </w:p>
    <w:p w14:paraId="155BCCA0" w14:textId="77777777" w:rsidR="00F23024" w:rsidRDefault="00F23024" w:rsidP="00F23024">
      <w:pPr>
        <w:pStyle w:val="comandoseinstrucciones"/>
      </w:pPr>
      <w:r>
        <w:t xml:space="preserve">#una vez </w:t>
      </w:r>
      <w:r w:rsidR="00393036">
        <w:t xml:space="preserve">que el cliente </w:t>
      </w:r>
      <w:r w:rsidR="008D13FA">
        <w:t>MySQL</w:t>
      </w:r>
      <w:r w:rsidR="00393036">
        <w:t xml:space="preserve"> se ha </w:t>
      </w:r>
      <w:r>
        <w:t>conecatado al servidor puedo ejecutar comandos:</w:t>
      </w:r>
    </w:p>
    <w:p w14:paraId="7DC5D343" w14:textId="77777777" w:rsidR="003A5202" w:rsidRDefault="002E2CCA" w:rsidP="002E2CCA">
      <w:pPr>
        <w:pStyle w:val="Ttulo3"/>
      </w:pPr>
      <w:bookmarkStart w:id="34" w:name="_Toc127522834"/>
      <w:r>
        <w:t>C</w:t>
      </w:r>
      <w:r w:rsidR="00B54642">
        <w:t xml:space="preserve">uando intentamos conectarnos al servidor desde un </w:t>
      </w:r>
      <w:r>
        <w:t xml:space="preserve">programa </w:t>
      </w:r>
      <w:r w:rsidR="00B54642">
        <w:t>cliente que está en el equipo servidor:</w:t>
      </w:r>
      <w:r w:rsidR="009E5733">
        <w:t xml:space="preserve"> </w:t>
      </w:r>
      <w:r>
        <w:t>¿Qué usuario considera el servidor que está conectándose?</w:t>
      </w:r>
      <w:r w:rsidR="00FC0904">
        <w:t xml:space="preserve"> </w:t>
      </w:r>
      <w:r w:rsidR="00FC0904" w:rsidRPr="009E5733">
        <w:rPr>
          <w:highlight w:val="yellow"/>
        </w:rPr>
        <w:t>CUIDADO</w:t>
      </w:r>
      <w:r w:rsidR="009E5733" w:rsidRPr="009E5733">
        <w:rPr>
          <w:highlight w:val="yellow"/>
        </w:rPr>
        <w:t>!!!</w:t>
      </w:r>
      <w:r w:rsidR="00FC0904">
        <w:t>.</w:t>
      </w:r>
      <w:bookmarkEnd w:id="34"/>
    </w:p>
    <w:p w14:paraId="2946B9F0" w14:textId="77777777" w:rsidR="00B54642" w:rsidRDefault="00B54642" w:rsidP="00B54642">
      <w:r>
        <w:t xml:space="preserve">El servidor considera que el usuario que </w:t>
      </w:r>
      <w:r w:rsidR="00EC0E31">
        <w:t>intenta</w:t>
      </w:r>
      <w:r>
        <w:t xml:space="preserve"> conectarse es distinto dependiendo de:</w:t>
      </w:r>
    </w:p>
    <w:p w14:paraId="1957E4C3" w14:textId="77777777" w:rsidR="00B54642" w:rsidRDefault="00B54642" w:rsidP="00B54642">
      <w:pPr>
        <w:pStyle w:val="Lista1"/>
      </w:pPr>
      <w:r>
        <w:t xml:space="preserve">si empleamos la opción </w:t>
      </w:r>
      <w:r w:rsidRPr="00B54642">
        <w:rPr>
          <w:b/>
          <w:i/>
          <w:highlight w:val="magenta"/>
        </w:rPr>
        <w:t>–h</w:t>
      </w:r>
      <w:r>
        <w:t xml:space="preserve"> o no</w:t>
      </w:r>
    </w:p>
    <w:p w14:paraId="5BEFC5A2" w14:textId="77777777" w:rsidR="00B54642" w:rsidRPr="00B54642" w:rsidRDefault="00B54642" w:rsidP="00B54642">
      <w:pPr>
        <w:pStyle w:val="Lista1"/>
      </w:pPr>
      <w:r>
        <w:t xml:space="preserve"> que </w:t>
      </w:r>
      <w:r w:rsidRPr="00B54642">
        <w:rPr>
          <w:b/>
          <w:i/>
        </w:rPr>
        <w:t>ip</w:t>
      </w:r>
      <w:r>
        <w:t xml:space="preserve"> indiquemos con opción </w:t>
      </w:r>
      <w:r>
        <w:rPr>
          <w:b/>
          <w:i/>
          <w:highlight w:val="magenta"/>
        </w:rPr>
        <w:t>–</w:t>
      </w:r>
      <w:r w:rsidRPr="00B54642">
        <w:rPr>
          <w:b/>
          <w:i/>
          <w:highlight w:val="magenta"/>
        </w:rPr>
        <w:t>h</w:t>
      </w:r>
    </w:p>
    <w:p w14:paraId="187DCBEB" w14:textId="77777777" w:rsidR="00B54642" w:rsidRPr="00B54642" w:rsidRDefault="00B54642" w:rsidP="00B54642">
      <w:r>
        <w:t xml:space="preserve">Para probarlo </w:t>
      </w:r>
      <w:r w:rsidRPr="008D13FA">
        <w:rPr>
          <w:b/>
          <w:highlight w:val="yellow"/>
        </w:rPr>
        <w:t>hemos</w:t>
      </w:r>
      <w:r w:rsidR="00EC0E31" w:rsidRPr="008D13FA">
        <w:rPr>
          <w:b/>
          <w:highlight w:val="yellow"/>
        </w:rPr>
        <w:t xml:space="preserve"> </w:t>
      </w:r>
      <w:r w:rsidR="00C553FC">
        <w:rPr>
          <w:b/>
          <w:highlight w:val="yellow"/>
        </w:rPr>
        <w:t>intentado conectarnos al servidor desde</w:t>
      </w:r>
      <w:r w:rsidR="00EC0E31" w:rsidRPr="008D13FA">
        <w:rPr>
          <w:b/>
          <w:highlight w:val="yellow"/>
        </w:rPr>
        <w:t xml:space="preserve"> una consola </w:t>
      </w:r>
      <w:r w:rsidR="00C553FC">
        <w:rPr>
          <w:b/>
          <w:highlight w:val="yellow"/>
        </w:rPr>
        <w:t>d</w:t>
      </w:r>
      <w:r w:rsidR="00EC0E31" w:rsidRPr="008D13FA">
        <w:rPr>
          <w:b/>
          <w:highlight w:val="yellow"/>
        </w:rPr>
        <w:t>el propio</w:t>
      </w:r>
      <w:r w:rsidR="00C553FC">
        <w:rPr>
          <w:b/>
          <w:highlight w:val="yellow"/>
        </w:rPr>
        <w:t xml:space="preserve"> equipo</w:t>
      </w:r>
      <w:r w:rsidR="00EC0E31" w:rsidRPr="008D13FA">
        <w:rPr>
          <w:b/>
          <w:highlight w:val="yellow"/>
        </w:rPr>
        <w:t xml:space="preserve"> </w:t>
      </w:r>
      <w:r w:rsidR="00EC0E31" w:rsidRPr="00FB6EBF">
        <w:rPr>
          <w:b/>
          <w:highlight w:val="yellow"/>
        </w:rPr>
        <w:t xml:space="preserve">servidor </w:t>
      </w:r>
      <w:r w:rsidR="00EC0E31" w:rsidRPr="00FB6EBF">
        <w:rPr>
          <w:highlight w:val="yellow"/>
        </w:rPr>
        <w:t xml:space="preserve">y </w:t>
      </w:r>
      <w:r w:rsidR="00EC0E31" w:rsidRPr="00FB6EBF">
        <w:rPr>
          <w:b/>
          <w:highlight w:val="yellow"/>
        </w:rPr>
        <w:t>hemos</w:t>
      </w:r>
      <w:r w:rsidRPr="00FB6EBF">
        <w:rPr>
          <w:b/>
          <w:highlight w:val="yellow"/>
        </w:rPr>
        <w:t xml:space="preserve"> escrito la contraseña incorrecta</w:t>
      </w:r>
      <w:r w:rsidRPr="00FB6EBF">
        <w:rPr>
          <w:highlight w:val="yellow"/>
        </w:rPr>
        <w:t xml:space="preserve">, </w:t>
      </w:r>
      <w:r w:rsidR="008D13FA" w:rsidRPr="00FB6EBF">
        <w:rPr>
          <w:b/>
          <w:highlight w:val="yellow"/>
        </w:rPr>
        <w:t>para</w:t>
      </w:r>
      <w:r w:rsidRPr="00FB6EBF">
        <w:rPr>
          <w:b/>
          <w:highlight w:val="yellow"/>
        </w:rPr>
        <w:t xml:space="preserve"> así ver el mensaje de error</w:t>
      </w:r>
      <w:r w:rsidRPr="00FB6EBF">
        <w:rPr>
          <w:highlight w:val="yellow"/>
        </w:rPr>
        <w:t xml:space="preserve">, en el que </w:t>
      </w:r>
      <w:r w:rsidR="00EC0E31" w:rsidRPr="00FB6EBF">
        <w:rPr>
          <w:b/>
          <w:highlight w:val="yellow"/>
        </w:rPr>
        <w:t>se muestra</w:t>
      </w:r>
      <w:r w:rsidRPr="00FB6EBF">
        <w:rPr>
          <w:b/>
          <w:highlight w:val="yellow"/>
        </w:rPr>
        <w:t xml:space="preserve"> que usuario considera el servidor que está intentado conectarse</w:t>
      </w:r>
      <w:r>
        <w:t>:</w:t>
      </w:r>
    </w:p>
    <w:p w14:paraId="2D04B7B6" w14:textId="77777777" w:rsidR="00AE2286" w:rsidRPr="003A5202" w:rsidRDefault="00AE2286" w:rsidP="00AE2286">
      <w:pPr>
        <w:pStyle w:val="comandoseinstrucciones"/>
        <w:rPr>
          <w:b/>
          <w:lang w:val="en-US"/>
        </w:rPr>
      </w:pPr>
      <w:r w:rsidRPr="00B54642">
        <w:rPr>
          <w:lang w:val="en-US"/>
        </w:rPr>
        <w:t>profesor@ubuntu:~$</w:t>
      </w:r>
      <w:r w:rsidRPr="003A5202">
        <w:rPr>
          <w:b/>
          <w:lang w:val="en-US"/>
        </w:rPr>
        <w:t xml:space="preserve"> mysql -u root -pAbcd123456.</w:t>
      </w:r>
    </w:p>
    <w:p w14:paraId="29088395" w14:textId="77777777" w:rsidR="00AE2286" w:rsidRPr="003A5202" w:rsidRDefault="00AE2286" w:rsidP="00AE2286">
      <w:pPr>
        <w:pStyle w:val="comandoseinstrucciones"/>
        <w:rPr>
          <w:lang w:val="en-US"/>
        </w:rPr>
      </w:pPr>
      <w:r w:rsidRPr="003A5202">
        <w:rPr>
          <w:lang w:val="en-US"/>
        </w:rPr>
        <w:t>mysql: [Warning] Using a password on the command line interface can be insecure.</w:t>
      </w:r>
    </w:p>
    <w:p w14:paraId="46ACA306" w14:textId="77777777" w:rsidR="00AE2286" w:rsidRDefault="00AE2286" w:rsidP="00AE2286">
      <w:pPr>
        <w:pStyle w:val="comandoseinstrucciones"/>
        <w:rPr>
          <w:lang w:val="en-US"/>
        </w:rPr>
      </w:pPr>
      <w:r w:rsidRPr="003A5202">
        <w:rPr>
          <w:lang w:val="en-US"/>
        </w:rPr>
        <w:t xml:space="preserve">ERROR 1045 (28000): Access denied for user </w:t>
      </w:r>
      <w:r w:rsidRPr="00AE2286">
        <w:rPr>
          <w:b/>
          <w:highlight w:val="green"/>
          <w:lang w:val="en-US"/>
        </w:rPr>
        <w:t>'root'@'localhost'</w:t>
      </w:r>
      <w:r w:rsidRPr="003A5202">
        <w:rPr>
          <w:lang w:val="en-US"/>
        </w:rPr>
        <w:t xml:space="preserve"> (using password: YES)</w:t>
      </w:r>
    </w:p>
    <w:p w14:paraId="67F70A59" w14:textId="77777777" w:rsidR="00AE2286" w:rsidRPr="003A5202" w:rsidRDefault="00AE2286" w:rsidP="00AE2286">
      <w:pPr>
        <w:pStyle w:val="comandoseinstrucciones"/>
        <w:rPr>
          <w:lang w:val="en-US"/>
        </w:rPr>
      </w:pPr>
    </w:p>
    <w:p w14:paraId="0B54EB20" w14:textId="77777777" w:rsidR="003A5202" w:rsidRPr="003A5202" w:rsidRDefault="003A5202" w:rsidP="003A5202">
      <w:pPr>
        <w:pStyle w:val="comandoseinstrucciones"/>
        <w:rPr>
          <w:b/>
          <w:lang w:val="en-US"/>
        </w:rPr>
      </w:pPr>
      <w:r w:rsidRPr="00B54642">
        <w:rPr>
          <w:lang w:val="en-US"/>
        </w:rPr>
        <w:t>profesor@ubuntu:~$</w:t>
      </w:r>
      <w:r w:rsidRPr="003A5202">
        <w:rPr>
          <w:b/>
          <w:lang w:val="en-US"/>
        </w:rPr>
        <w:t xml:space="preserve"> mysql -u root -pAbcd123456.</w:t>
      </w:r>
      <w:r w:rsidRPr="00AE2286">
        <w:rPr>
          <w:b/>
          <w:highlight w:val="yellow"/>
          <w:lang w:val="en-US"/>
        </w:rPr>
        <w:t>-h 192.168.33.78</w:t>
      </w:r>
    </w:p>
    <w:p w14:paraId="53CCE897" w14:textId="77777777" w:rsidR="003A5202" w:rsidRPr="003A5202" w:rsidRDefault="003A5202" w:rsidP="003A5202">
      <w:pPr>
        <w:pStyle w:val="comandoseinstrucciones"/>
        <w:rPr>
          <w:lang w:val="en-US"/>
        </w:rPr>
      </w:pPr>
      <w:r w:rsidRPr="003A5202">
        <w:rPr>
          <w:lang w:val="en-US"/>
        </w:rPr>
        <w:t>mysql: [Warning] Using a password on the command line interface can be insecure.</w:t>
      </w:r>
    </w:p>
    <w:p w14:paraId="7703CB02" w14:textId="77777777" w:rsidR="003A5202" w:rsidRPr="003A5202" w:rsidRDefault="003A5202" w:rsidP="003A5202">
      <w:pPr>
        <w:pStyle w:val="comandoseinstrucciones"/>
        <w:rPr>
          <w:lang w:val="en-US"/>
        </w:rPr>
      </w:pPr>
      <w:r w:rsidRPr="003A5202">
        <w:rPr>
          <w:lang w:val="en-US"/>
        </w:rPr>
        <w:t xml:space="preserve">ERROR 1045 (28000): Access denied for user </w:t>
      </w:r>
      <w:r w:rsidRPr="00AE2286">
        <w:rPr>
          <w:b/>
          <w:highlight w:val="yellow"/>
          <w:lang w:val="en-US"/>
        </w:rPr>
        <w:t>'root'@'192.168.33.78'</w:t>
      </w:r>
      <w:r w:rsidRPr="003A5202">
        <w:rPr>
          <w:lang w:val="en-US"/>
        </w:rPr>
        <w:t xml:space="preserve"> (using password: YES)</w:t>
      </w:r>
    </w:p>
    <w:p w14:paraId="679009FB" w14:textId="77777777" w:rsidR="003A5202" w:rsidRDefault="003A5202" w:rsidP="003A5202">
      <w:pPr>
        <w:pStyle w:val="comandoseinstrucciones"/>
        <w:rPr>
          <w:lang w:val="en-US"/>
        </w:rPr>
      </w:pPr>
    </w:p>
    <w:p w14:paraId="1BDBBE93" w14:textId="77777777" w:rsidR="00B54642" w:rsidRPr="00B54642" w:rsidRDefault="00B54642" w:rsidP="00B54642">
      <w:pPr>
        <w:pStyle w:val="comandoseinstrucciones"/>
        <w:rPr>
          <w:b/>
          <w:lang w:val="en-US"/>
        </w:rPr>
      </w:pPr>
      <w:r w:rsidRPr="00B54642">
        <w:rPr>
          <w:lang w:val="en-US"/>
        </w:rPr>
        <w:t>profesor@ubuntu:~$</w:t>
      </w:r>
      <w:r w:rsidRPr="00B54642">
        <w:rPr>
          <w:b/>
          <w:lang w:val="en-US"/>
        </w:rPr>
        <w:t xml:space="preserve"> mysql -u root -pAbcd123456.</w:t>
      </w:r>
      <w:r w:rsidRPr="00B54642">
        <w:rPr>
          <w:b/>
          <w:highlight w:val="cyan"/>
          <w:lang w:val="en-US"/>
        </w:rPr>
        <w:t>-h 127.0.0.1</w:t>
      </w:r>
    </w:p>
    <w:p w14:paraId="582ABF74" w14:textId="77777777" w:rsidR="00B54642" w:rsidRPr="00B54642" w:rsidRDefault="00B54642" w:rsidP="00B54642">
      <w:pPr>
        <w:pStyle w:val="comandoseinstrucciones"/>
        <w:rPr>
          <w:lang w:val="en-US"/>
        </w:rPr>
      </w:pPr>
      <w:r w:rsidRPr="00B54642">
        <w:rPr>
          <w:lang w:val="en-US"/>
        </w:rPr>
        <w:t>mysql: [Warning] Using a password on the command line interface can be insecure.</w:t>
      </w:r>
    </w:p>
    <w:p w14:paraId="7AFFABDD" w14:textId="77777777" w:rsidR="00B54642" w:rsidRDefault="00B54642" w:rsidP="00B54642">
      <w:pPr>
        <w:pStyle w:val="comandoseinstrucciones"/>
        <w:rPr>
          <w:lang w:val="en-US"/>
        </w:rPr>
      </w:pPr>
      <w:r w:rsidRPr="00B54642">
        <w:rPr>
          <w:lang w:val="en-US"/>
        </w:rPr>
        <w:t xml:space="preserve">ERROR 1045 (28000): Access denied for user </w:t>
      </w:r>
      <w:r w:rsidRPr="00B54642">
        <w:rPr>
          <w:b/>
          <w:highlight w:val="cyan"/>
          <w:lang w:val="en-US"/>
        </w:rPr>
        <w:t>'root'@'localhost'</w:t>
      </w:r>
      <w:r w:rsidRPr="00B54642">
        <w:rPr>
          <w:lang w:val="en-US"/>
        </w:rPr>
        <w:t xml:space="preserve"> (using password: YES)</w:t>
      </w:r>
    </w:p>
    <w:p w14:paraId="3D713E9D" w14:textId="77777777" w:rsidR="003A5202" w:rsidRPr="00AE2286" w:rsidRDefault="00771E89" w:rsidP="003A5202">
      <w:pPr>
        <w:rPr>
          <w:lang w:val="en-US"/>
        </w:rPr>
      </w:pPr>
      <w:r>
        <w:rPr>
          <w:lang w:val="en-US"/>
        </w:rPr>
        <w:t>C</w:t>
      </w:r>
      <w:r w:rsidR="00045306">
        <w:rPr>
          <w:lang w:val="en-US"/>
        </w:rPr>
        <w:t>onsultamos los u</w:t>
      </w:r>
      <w:r w:rsidR="00AE2286" w:rsidRPr="00AE2286">
        <w:rPr>
          <w:lang w:val="en-US"/>
        </w:rPr>
        <w:t>suarios existentes:</w:t>
      </w:r>
    </w:p>
    <w:p w14:paraId="3C7BD44B" w14:textId="77777777" w:rsidR="00AE2286" w:rsidRPr="00AE2286" w:rsidRDefault="00AE2286" w:rsidP="00AE2286">
      <w:pPr>
        <w:pStyle w:val="comandoseinstrucciones"/>
        <w:rPr>
          <w:b/>
          <w:lang w:val="en-US"/>
        </w:rPr>
      </w:pPr>
      <w:r w:rsidRPr="00AE2286">
        <w:rPr>
          <w:b/>
          <w:lang w:val="en-US"/>
        </w:rPr>
        <w:t>mysql&gt; SELECT user, host FROM mysql.user;</w:t>
      </w:r>
    </w:p>
    <w:p w14:paraId="758C111E" w14:textId="77777777" w:rsidR="00AE2286" w:rsidRPr="00AE2286" w:rsidRDefault="00AE2286" w:rsidP="00AE2286">
      <w:pPr>
        <w:pStyle w:val="comandoseinstrucciones"/>
        <w:rPr>
          <w:lang w:val="en-US"/>
        </w:rPr>
      </w:pPr>
      <w:r w:rsidRPr="00AE2286">
        <w:rPr>
          <w:lang w:val="en-US"/>
        </w:rPr>
        <w:t>+------------------+-----------+</w:t>
      </w:r>
    </w:p>
    <w:p w14:paraId="19799DDE" w14:textId="77777777" w:rsidR="00AE2286" w:rsidRPr="00AE2286" w:rsidRDefault="00AE2286" w:rsidP="00AE2286">
      <w:pPr>
        <w:pStyle w:val="comandoseinstrucciones"/>
        <w:rPr>
          <w:lang w:val="en-US"/>
        </w:rPr>
      </w:pPr>
      <w:r w:rsidRPr="00AE2286">
        <w:rPr>
          <w:lang w:val="en-US"/>
        </w:rPr>
        <w:t>| user             | host      |</w:t>
      </w:r>
    </w:p>
    <w:p w14:paraId="69AA0BC3" w14:textId="77777777" w:rsidR="00AE2286" w:rsidRPr="00AE2286" w:rsidRDefault="00AE2286" w:rsidP="00AE2286">
      <w:pPr>
        <w:pStyle w:val="comandoseinstrucciones"/>
        <w:rPr>
          <w:lang w:val="en-US"/>
        </w:rPr>
      </w:pPr>
      <w:r w:rsidRPr="00AE2286">
        <w:rPr>
          <w:lang w:val="en-US"/>
        </w:rPr>
        <w:t>+------------------+-----------+</w:t>
      </w:r>
    </w:p>
    <w:p w14:paraId="3B9227EF" w14:textId="77777777" w:rsidR="00AE2286" w:rsidRPr="00AE2286" w:rsidRDefault="00AE2286" w:rsidP="00AE2286">
      <w:pPr>
        <w:pStyle w:val="comandoseinstrucciones"/>
        <w:rPr>
          <w:b/>
          <w:lang w:val="en-US"/>
        </w:rPr>
      </w:pPr>
      <w:r w:rsidRPr="00B54642">
        <w:rPr>
          <w:b/>
          <w:lang w:val="en-US"/>
        </w:rPr>
        <w:t>| root             | %         |</w:t>
      </w:r>
    </w:p>
    <w:p w14:paraId="7112CB78" w14:textId="77777777" w:rsidR="00AE2286" w:rsidRPr="00AE2286" w:rsidRDefault="00AE2286" w:rsidP="00AE2286">
      <w:pPr>
        <w:pStyle w:val="comandoseinstrucciones"/>
        <w:rPr>
          <w:b/>
          <w:lang w:val="en-US"/>
        </w:rPr>
      </w:pPr>
      <w:r w:rsidRPr="00AE2286">
        <w:rPr>
          <w:b/>
          <w:highlight w:val="green"/>
          <w:lang w:val="en-US"/>
        </w:rPr>
        <w:t>| root             | localhost |</w:t>
      </w:r>
    </w:p>
    <w:p w14:paraId="7914BE04" w14:textId="77777777" w:rsidR="00AE2286" w:rsidRPr="00F76EBC" w:rsidRDefault="00AE2286" w:rsidP="00AE2286">
      <w:pPr>
        <w:pStyle w:val="comandoseinstrucciones"/>
      </w:pPr>
      <w:r w:rsidRPr="00F76EBC">
        <w:t>+------------------+-----------+</w:t>
      </w:r>
    </w:p>
    <w:p w14:paraId="2BCA905F" w14:textId="77777777" w:rsidR="00AE2286" w:rsidRDefault="00C05FE6" w:rsidP="003A5202">
      <w:r w:rsidRPr="00C05FE6">
        <w:rPr>
          <w:b/>
          <w:highlight w:val="red"/>
          <w:u w:val="single"/>
        </w:rPr>
        <w:t>¡SORPRESA!</w:t>
      </w:r>
      <w:r>
        <w:t>:</w:t>
      </w:r>
      <w:r w:rsidRPr="00C05FE6">
        <w:t xml:space="preserve"> v</w:t>
      </w:r>
      <w:r w:rsidR="002E2CCA">
        <w:t xml:space="preserve">emos que si indicamos la ip del servidor </w:t>
      </w:r>
      <w:r w:rsidR="00C553FC">
        <w:t xml:space="preserve">escribiendo: </w:t>
      </w:r>
      <w:r w:rsidR="002E2CCA" w:rsidRPr="002E2CCA">
        <w:rPr>
          <w:b/>
          <w:i/>
        </w:rPr>
        <w:t xml:space="preserve">mysql -u root -pAbcd123456. </w:t>
      </w:r>
      <w:r w:rsidR="002E2CCA" w:rsidRPr="002E2CCA">
        <w:rPr>
          <w:b/>
          <w:i/>
          <w:highlight w:val="yellow"/>
        </w:rPr>
        <w:t>-h 192.168.33.78</w:t>
      </w:r>
      <w:r w:rsidR="002E2CCA">
        <w:t xml:space="preserve"> , entonces el servidor </w:t>
      </w:r>
      <w:r w:rsidR="008D13FA">
        <w:t>considera</w:t>
      </w:r>
      <w:r w:rsidR="002E2CCA">
        <w:t xml:space="preserve"> que el usuario </w:t>
      </w:r>
      <w:r w:rsidR="008D13FA">
        <w:t xml:space="preserve">no es </w:t>
      </w:r>
      <w:r w:rsidR="008D13FA" w:rsidRPr="00180516">
        <w:rPr>
          <w:b/>
          <w:highlight w:val="yellow"/>
        </w:rPr>
        <w:lastRenderedPageBreak/>
        <w:t>'root'@'</w:t>
      </w:r>
      <w:r w:rsidR="008D13FA">
        <w:rPr>
          <w:b/>
          <w:highlight w:val="yellow"/>
        </w:rPr>
        <w:t>localhost</w:t>
      </w:r>
      <w:r w:rsidR="008D13FA" w:rsidRPr="00180516">
        <w:rPr>
          <w:b/>
          <w:highlight w:val="yellow"/>
        </w:rPr>
        <w:t>'</w:t>
      </w:r>
      <w:r w:rsidR="008D13FA" w:rsidRPr="008D13FA">
        <w:t xml:space="preserve"> sino que </w:t>
      </w:r>
      <w:r w:rsidR="002E2CCA">
        <w:t xml:space="preserve">es el </w:t>
      </w:r>
      <w:r w:rsidR="002E2CCA" w:rsidRPr="00180516">
        <w:rPr>
          <w:b/>
          <w:highlight w:val="yellow"/>
        </w:rPr>
        <w:t>'root'@'192.168.33.78'</w:t>
      </w:r>
      <w:r w:rsidR="002E2CCA">
        <w:t xml:space="preserve">, </w:t>
      </w:r>
      <w:r w:rsidR="00180516">
        <w:t xml:space="preserve">el cual , al no existir explícitamente en el servidor, será asimilado al usuario </w:t>
      </w:r>
      <w:r w:rsidR="00180516" w:rsidRPr="002856A3">
        <w:rPr>
          <w:b/>
          <w:highlight w:val="yellow"/>
        </w:rPr>
        <w:t>'root'@'%'</w:t>
      </w:r>
    </w:p>
    <w:p w14:paraId="15115C2A" w14:textId="77777777" w:rsidR="00A86D5D" w:rsidRDefault="00A86D5D" w:rsidP="00A86D5D">
      <w:pPr>
        <w:pStyle w:val="Ttulo3"/>
      </w:pPr>
      <w:bookmarkStart w:id="35" w:name="_Toc127522835"/>
      <w:r>
        <w:t>Mostrar BD disponibles</w:t>
      </w:r>
      <w:bookmarkEnd w:id="35"/>
    </w:p>
    <w:p w14:paraId="56096DF4" w14:textId="77777777" w:rsidR="00F23024" w:rsidRDefault="00F23024" w:rsidP="00F23024">
      <w:pPr>
        <w:pStyle w:val="comandoseinstrucciones"/>
      </w:pPr>
      <w:r>
        <w:t>#mostar BD disponibles</w:t>
      </w:r>
    </w:p>
    <w:p w14:paraId="42CC1A68" w14:textId="77777777" w:rsidR="00F23024" w:rsidRDefault="00393036" w:rsidP="00F23024">
      <w:pPr>
        <w:pStyle w:val="comandoseinstrucciones"/>
      </w:pPr>
      <w:r>
        <w:t>mysql&gt;</w:t>
      </w:r>
      <w:r w:rsidR="00F23024" w:rsidRPr="00393036">
        <w:rPr>
          <w:b/>
        </w:rPr>
        <w:t>show databases;</w:t>
      </w:r>
    </w:p>
    <w:p w14:paraId="2B1DEFC9" w14:textId="77777777" w:rsidR="00F23024" w:rsidRDefault="00F23024" w:rsidP="00F23024">
      <w:pPr>
        <w:pStyle w:val="comandoseinstrucciones"/>
      </w:pPr>
    </w:p>
    <w:p w14:paraId="3684A9FE" w14:textId="77777777" w:rsidR="00A86D5D" w:rsidRDefault="00A86D5D" w:rsidP="00A86D5D">
      <w:pPr>
        <w:pStyle w:val="Ttulo3"/>
      </w:pPr>
      <w:bookmarkStart w:id="36" w:name="_Toc127522836"/>
      <w:r>
        <w:t xml:space="preserve">Usar una BD llamada </w:t>
      </w:r>
      <w:r w:rsidR="00C70901">
        <w:t>bdempleados</w:t>
      </w:r>
      <w:bookmarkEnd w:id="36"/>
    </w:p>
    <w:p w14:paraId="1A7A430D" w14:textId="77777777" w:rsidR="00F23024" w:rsidRDefault="00F23024" w:rsidP="00F23024">
      <w:pPr>
        <w:pStyle w:val="comandoseinstrucciones"/>
      </w:pPr>
      <w:r>
        <w:t>#usar</w:t>
      </w:r>
      <w:r w:rsidR="00036458">
        <w:t xml:space="preserve"> por defecto</w:t>
      </w:r>
      <w:r>
        <w:t xml:space="preserve"> una BD llamada shakila</w:t>
      </w:r>
      <w:r w:rsidR="00036458">
        <w:t>, si algún comando no espcecificase que BD emplear, se utilizaría la indicada en el último USE</w:t>
      </w:r>
    </w:p>
    <w:p w14:paraId="5F6B1207" w14:textId="77777777" w:rsidR="00F23024" w:rsidRDefault="00393036" w:rsidP="00F23024">
      <w:pPr>
        <w:pStyle w:val="comandoseinstrucciones"/>
      </w:pPr>
      <w:r>
        <w:t>mysql&gt;</w:t>
      </w:r>
      <w:r w:rsidR="00F23024" w:rsidRPr="00393036">
        <w:rPr>
          <w:b/>
        </w:rPr>
        <w:t xml:space="preserve">use </w:t>
      </w:r>
      <w:r w:rsidR="00C70901">
        <w:rPr>
          <w:b/>
        </w:rPr>
        <w:t>bdempleados</w:t>
      </w:r>
      <w:r w:rsidR="00F23024" w:rsidRPr="00393036">
        <w:rPr>
          <w:b/>
        </w:rPr>
        <w:t>;</w:t>
      </w:r>
    </w:p>
    <w:p w14:paraId="299F7B40" w14:textId="77777777" w:rsidR="00F23024" w:rsidRDefault="00F23024" w:rsidP="00F23024">
      <w:pPr>
        <w:pStyle w:val="comandoseinstrucciones"/>
      </w:pPr>
    </w:p>
    <w:p w14:paraId="6647FE85" w14:textId="77777777" w:rsidR="00A86D5D" w:rsidRDefault="002F4B00" w:rsidP="00A86D5D">
      <w:pPr>
        <w:pStyle w:val="Ttulo3"/>
      </w:pPr>
      <w:bookmarkStart w:id="37" w:name="_Toc127522837"/>
      <w:r>
        <w:t>Mostrar</w:t>
      </w:r>
      <w:r w:rsidR="00A86D5D">
        <w:t xml:space="preserve"> las tablas de la BD</w:t>
      </w:r>
      <w:bookmarkEnd w:id="37"/>
    </w:p>
    <w:p w14:paraId="72FC1DF6" w14:textId="77777777" w:rsidR="00F23024" w:rsidRDefault="00F23024" w:rsidP="00F23024">
      <w:pPr>
        <w:pStyle w:val="comandoseinstrucciones"/>
      </w:pPr>
      <w:r>
        <w:t>#mostrar las tablas de la BD</w:t>
      </w:r>
    </w:p>
    <w:p w14:paraId="4D166AEA" w14:textId="77777777" w:rsidR="00F23024" w:rsidRDefault="00393036" w:rsidP="00F23024">
      <w:pPr>
        <w:pStyle w:val="comandoseinstrucciones"/>
      </w:pPr>
      <w:r>
        <w:t>mysql&gt;</w:t>
      </w:r>
      <w:r w:rsidR="00F23024" w:rsidRPr="00393036">
        <w:rPr>
          <w:b/>
        </w:rPr>
        <w:t>show tables;</w:t>
      </w:r>
    </w:p>
    <w:p w14:paraId="70107948" w14:textId="77777777" w:rsidR="00F23024" w:rsidRDefault="00F23024" w:rsidP="00F23024">
      <w:pPr>
        <w:pStyle w:val="comandoseinstrucciones"/>
      </w:pPr>
    </w:p>
    <w:p w14:paraId="4309BD09" w14:textId="77777777" w:rsidR="00A86D5D" w:rsidRDefault="00A86D5D" w:rsidP="00A86D5D">
      <w:pPr>
        <w:pStyle w:val="Ttulo3"/>
      </w:pPr>
      <w:bookmarkStart w:id="38" w:name="_Toc127522838"/>
      <w:r w:rsidRPr="00A86D5D">
        <w:t>Ejecutar un comando MySQL desde la consola del SO</w:t>
      </w:r>
      <w:bookmarkEnd w:id="38"/>
    </w:p>
    <w:p w14:paraId="67A5E21A" w14:textId="77777777" w:rsidR="00163675" w:rsidRDefault="00163675" w:rsidP="00163675">
      <w:r>
        <w:t xml:space="preserve">Ejecutar un comando mysql </w:t>
      </w:r>
      <w:r w:rsidRPr="006A6913">
        <w:rPr>
          <w:rStyle w:val="Textoennegrita"/>
        </w:rPr>
        <w:t>desde la consola del SO</w:t>
      </w:r>
      <w:r>
        <w:t>:</w:t>
      </w:r>
    </w:p>
    <w:p w14:paraId="61DFE57F" w14:textId="77777777" w:rsidR="00163675" w:rsidRPr="002A20F8" w:rsidRDefault="00163675" w:rsidP="00163675">
      <w:pPr>
        <w:pStyle w:val="comandoseinstrucciones"/>
        <w:rPr>
          <w:b/>
        </w:rPr>
      </w:pPr>
      <w:r w:rsidRPr="002A20F8">
        <w:rPr>
          <w:b/>
          <w:color w:val="00B0F0"/>
        </w:rPr>
        <w:t xml:space="preserve">root@ubu:~# </w:t>
      </w:r>
      <w:r w:rsidRPr="002A20F8">
        <w:rPr>
          <w:b/>
        </w:rPr>
        <w:t xml:space="preserve">mysql -u root -p -e </w:t>
      </w:r>
      <w:r w:rsidRPr="002A20F8">
        <w:rPr>
          <w:b/>
          <w:color w:val="00B050"/>
        </w:rPr>
        <w:t>"SELECT * FROM bdempleados.departamentos"</w:t>
      </w:r>
    </w:p>
    <w:p w14:paraId="6574221C" w14:textId="77777777" w:rsidR="009E1478" w:rsidRDefault="00A86D5D" w:rsidP="00A86D5D">
      <w:pPr>
        <w:pStyle w:val="Ttulo3"/>
      </w:pPr>
      <w:bookmarkStart w:id="39" w:name="_Toc127522839"/>
      <w:r w:rsidRPr="00A86D5D">
        <w:t>Ejecutar un fichero de script</w:t>
      </w:r>
      <w:bookmarkEnd w:id="39"/>
    </w:p>
    <w:p w14:paraId="334D785F" w14:textId="77777777" w:rsidR="00163675" w:rsidRPr="002A20F8" w:rsidRDefault="00A86D5D" w:rsidP="009E1478">
      <w:pPr>
        <w:pStyle w:val="Ttulo4"/>
      </w:pPr>
      <w:bookmarkStart w:id="40" w:name="_Toc127522840"/>
      <w:r w:rsidRPr="00A86D5D">
        <w:t>desde la consola del SO</w:t>
      </w:r>
      <w:bookmarkEnd w:id="40"/>
    </w:p>
    <w:p w14:paraId="3E0F9314" w14:textId="77777777" w:rsidR="00B70E40" w:rsidRDefault="00564ECB" w:rsidP="00B70E40">
      <w:pPr>
        <w:pStyle w:val="comandoseinstrucciones"/>
        <w:rPr>
          <w:b/>
          <w:lang w:val="en-US"/>
        </w:rPr>
      </w:pPr>
      <w:r w:rsidRPr="00564ECB">
        <w:rPr>
          <w:b/>
          <w:color w:val="00B0F0"/>
          <w:lang w:val="en-US"/>
        </w:rPr>
        <w:t xml:space="preserve">root@ubu:~# </w:t>
      </w:r>
      <w:r w:rsidR="00B70E40" w:rsidRPr="000E1FE3">
        <w:rPr>
          <w:b/>
          <w:lang w:val="en-US"/>
        </w:rPr>
        <w:t>mysql -u root -p &lt; /backup/backupCompleto.sql</w:t>
      </w:r>
    </w:p>
    <w:p w14:paraId="768A3370" w14:textId="77777777" w:rsidR="00E5155E" w:rsidRDefault="00E5155E" w:rsidP="00B70E40">
      <w:pPr>
        <w:pStyle w:val="comandoseinstrucciones"/>
        <w:rPr>
          <w:b/>
          <w:lang w:val="en-US"/>
        </w:rPr>
      </w:pPr>
    </w:p>
    <w:p w14:paraId="2EE45356" w14:textId="77777777" w:rsidR="00E5155E" w:rsidRPr="00E5155E" w:rsidRDefault="00E5155E" w:rsidP="00B70E40">
      <w:pPr>
        <w:pStyle w:val="comandoseinstrucciones"/>
        <w:rPr>
          <w:b/>
        </w:rPr>
      </w:pPr>
      <w:r w:rsidRPr="00E5155E">
        <w:rPr>
          <w:b/>
        </w:rPr>
        <w:t xml:space="preserve">#ejecuta un USE </w:t>
      </w:r>
      <w:r w:rsidRPr="000477FB">
        <w:rPr>
          <w:b/>
          <w:color w:val="00B050"/>
        </w:rPr>
        <w:t>bdempleado</w:t>
      </w:r>
      <w:r w:rsidRPr="00393036">
        <w:rPr>
          <w:b/>
          <w:color w:val="00B050"/>
        </w:rPr>
        <w:t>s</w:t>
      </w:r>
      <w:r w:rsidRPr="00E5155E">
        <w:rPr>
          <w:b/>
        </w:rPr>
        <w:t xml:space="preserve"> implici</w:t>
      </w:r>
      <w:r>
        <w:rPr>
          <w:b/>
        </w:rPr>
        <w:t>tamente antes de ejecutar el script</w:t>
      </w:r>
    </w:p>
    <w:p w14:paraId="085DE9A1" w14:textId="77777777" w:rsidR="00E5155E" w:rsidRPr="000E1FE3" w:rsidRDefault="00564ECB" w:rsidP="00E5155E">
      <w:pPr>
        <w:pStyle w:val="comandoseinstrucciones"/>
        <w:rPr>
          <w:b/>
          <w:lang w:val="en-US"/>
        </w:rPr>
      </w:pPr>
      <w:r w:rsidRPr="00564ECB">
        <w:rPr>
          <w:b/>
          <w:color w:val="00B0F0"/>
          <w:lang w:val="en-US"/>
        </w:rPr>
        <w:t xml:space="preserve">root@ubu:~# </w:t>
      </w:r>
      <w:r w:rsidR="00E5155E" w:rsidRPr="000E1FE3">
        <w:rPr>
          <w:b/>
          <w:lang w:val="en-US"/>
        </w:rPr>
        <w:t xml:space="preserve">mysql -u root -p </w:t>
      </w:r>
      <w:r w:rsidR="00E5155E" w:rsidRPr="000477FB">
        <w:rPr>
          <w:b/>
          <w:color w:val="00B050"/>
          <w:lang w:val="en-US"/>
        </w:rPr>
        <w:t xml:space="preserve">bdempleados </w:t>
      </w:r>
      <w:r w:rsidR="00E5155E" w:rsidRPr="000E1FE3">
        <w:rPr>
          <w:b/>
          <w:lang w:val="en-US"/>
        </w:rPr>
        <w:t>&lt; /backup/backupCompleto.sql</w:t>
      </w:r>
    </w:p>
    <w:p w14:paraId="15D881BC" w14:textId="77777777" w:rsidR="00E5155E" w:rsidRPr="000E1FE3" w:rsidRDefault="00E5155E" w:rsidP="00B70E40">
      <w:pPr>
        <w:pStyle w:val="comandoseinstrucciones"/>
        <w:rPr>
          <w:b/>
          <w:lang w:val="en-US"/>
        </w:rPr>
      </w:pPr>
    </w:p>
    <w:p w14:paraId="2DF5BE46" w14:textId="77777777" w:rsidR="00B70E40" w:rsidRDefault="00B70E40" w:rsidP="00B70E40">
      <w:pPr>
        <w:pStyle w:val="comandoseinstrucciones"/>
        <w:rPr>
          <w:lang w:val="en-US"/>
        </w:rPr>
      </w:pPr>
    </w:p>
    <w:p w14:paraId="47914704" w14:textId="77777777" w:rsidR="00B70E40" w:rsidRPr="000E1FE3" w:rsidRDefault="00564ECB" w:rsidP="00B70E40">
      <w:pPr>
        <w:pStyle w:val="comandoseinstrucciones"/>
        <w:rPr>
          <w:b/>
          <w:lang w:val="en-US"/>
        </w:rPr>
      </w:pPr>
      <w:r w:rsidRPr="00564ECB">
        <w:rPr>
          <w:b/>
          <w:color w:val="00B0F0"/>
          <w:lang w:val="en-US"/>
        </w:rPr>
        <w:t xml:space="preserve">root@ubu:~# </w:t>
      </w:r>
      <w:r w:rsidR="00B70E40" w:rsidRPr="000E1FE3">
        <w:rPr>
          <w:b/>
          <w:lang w:val="en-US"/>
        </w:rPr>
        <w:t xml:space="preserve">mysql -u root -p </w:t>
      </w:r>
      <w:r w:rsidR="00B70E40">
        <w:rPr>
          <w:b/>
          <w:lang w:val="en-US"/>
        </w:rPr>
        <w:t>-e"</w:t>
      </w:r>
      <w:r w:rsidR="00B70E40" w:rsidRPr="000E1FE3">
        <w:rPr>
          <w:b/>
          <w:lang w:val="en-US"/>
        </w:rPr>
        <w:t>/backup/backupCompleto.sql</w:t>
      </w:r>
      <w:r w:rsidR="00B70E40">
        <w:rPr>
          <w:b/>
          <w:lang w:val="en-US"/>
        </w:rPr>
        <w:t>"</w:t>
      </w:r>
    </w:p>
    <w:p w14:paraId="2B5E3826" w14:textId="77777777" w:rsidR="00E5155E" w:rsidRDefault="00E5155E" w:rsidP="00B70E40">
      <w:pPr>
        <w:pStyle w:val="comandoseinstrucciones"/>
        <w:rPr>
          <w:lang w:val="en-US"/>
        </w:rPr>
      </w:pPr>
    </w:p>
    <w:p w14:paraId="589CDF85" w14:textId="77777777" w:rsidR="00471C13" w:rsidRDefault="002F4B00" w:rsidP="009B374E">
      <w:pPr>
        <w:pStyle w:val="Ttulo4"/>
      </w:pPr>
      <w:bookmarkStart w:id="41" w:name="_Toc127522841"/>
      <w:r w:rsidRPr="009B374E">
        <w:t>Desde</w:t>
      </w:r>
      <w:r w:rsidR="009B374E" w:rsidRPr="009B374E">
        <w:t xml:space="preserve"> el programa cliente mysql</w:t>
      </w:r>
      <w:bookmarkEnd w:id="41"/>
    </w:p>
    <w:p w14:paraId="1537E9BB" w14:textId="77777777" w:rsidR="00475626" w:rsidRDefault="00475626" w:rsidP="00B70E40">
      <w:pPr>
        <w:pStyle w:val="comandoseinstrucciones"/>
        <w:rPr>
          <w:b/>
          <w:lang w:val="en-US"/>
        </w:rPr>
      </w:pPr>
      <w:r w:rsidRPr="00350DD0">
        <w:rPr>
          <w:b/>
          <w:color w:val="00B0F0"/>
          <w:lang w:val="en-US"/>
        </w:rPr>
        <w:t>mysql&gt;</w:t>
      </w:r>
      <w:r w:rsidRPr="0073371C">
        <w:rPr>
          <w:b/>
          <w:lang w:val="en-US"/>
        </w:rPr>
        <w:t>source</w:t>
      </w:r>
      <w:r>
        <w:rPr>
          <w:b/>
          <w:lang w:val="en-US"/>
        </w:rPr>
        <w:t>'</w:t>
      </w:r>
      <w:r w:rsidRPr="000E1FE3">
        <w:rPr>
          <w:b/>
          <w:lang w:val="en-US"/>
        </w:rPr>
        <w:t>/backup/backupCompleto.sql</w:t>
      </w:r>
      <w:r>
        <w:rPr>
          <w:b/>
          <w:lang w:val="en-US"/>
        </w:rPr>
        <w:t>'</w:t>
      </w:r>
    </w:p>
    <w:p w14:paraId="1D0E5A71" w14:textId="77777777" w:rsidR="00066391" w:rsidRDefault="00066391" w:rsidP="00B70E40">
      <w:pPr>
        <w:pStyle w:val="comandoseinstrucciones"/>
        <w:rPr>
          <w:b/>
          <w:lang w:val="en-US"/>
        </w:rPr>
      </w:pPr>
    </w:p>
    <w:p w14:paraId="4AB05AAC" w14:textId="77777777" w:rsidR="002B2806" w:rsidRPr="00A0556E" w:rsidRDefault="002B2806" w:rsidP="00B70E40">
      <w:pPr>
        <w:pStyle w:val="comandoseinstrucciones"/>
        <w:rPr>
          <w:b/>
        </w:rPr>
      </w:pPr>
      <w:r w:rsidRPr="00A0556E">
        <w:rPr>
          <w:b/>
        </w:rPr>
        <w:t>#</w:t>
      </w:r>
      <w:r w:rsidR="009C4677">
        <w:rPr>
          <w:b/>
        </w:rPr>
        <w:t>NO</w:t>
      </w:r>
      <w:r w:rsidRPr="00A0556E">
        <w:rPr>
          <w:b/>
        </w:rPr>
        <w:t xml:space="preserve"> se pone punto y coma al final del</w:t>
      </w:r>
      <w:r w:rsidR="00A0556E" w:rsidRPr="00A0556E">
        <w:rPr>
          <w:b/>
        </w:rPr>
        <w:t xml:space="preserve"> comando</w:t>
      </w:r>
      <w:r w:rsidRPr="00A0556E">
        <w:rPr>
          <w:b/>
        </w:rPr>
        <w:t xml:space="preserve"> source</w:t>
      </w:r>
    </w:p>
    <w:p w14:paraId="6A93461C" w14:textId="77777777" w:rsidR="00A0556E" w:rsidRDefault="00A0556E" w:rsidP="00B70E40">
      <w:pPr>
        <w:pStyle w:val="comandoseinstrucciones"/>
        <w:rPr>
          <w:b/>
        </w:rPr>
      </w:pPr>
      <w:r>
        <w:rPr>
          <w:b/>
        </w:rPr>
        <w:t>#</w:t>
      </w:r>
      <w:r w:rsidR="009C4677">
        <w:rPr>
          <w:b/>
        </w:rPr>
        <w:t>NO</w:t>
      </w:r>
      <w:r>
        <w:rPr>
          <w:b/>
        </w:rPr>
        <w:t xml:space="preserve"> se </w:t>
      </w:r>
      <w:r w:rsidR="009C4677">
        <w:rPr>
          <w:b/>
        </w:rPr>
        <w:t>indica</w:t>
      </w:r>
      <w:r>
        <w:rPr>
          <w:b/>
        </w:rPr>
        <w:t xml:space="preserve"> el fichero (ni el path) entre comillas, au</w:t>
      </w:r>
      <w:r w:rsidR="009C4677">
        <w:rPr>
          <w:b/>
        </w:rPr>
        <w:t>nque incluya espacios en blanco; esto es así tanto para cliente Windows o Linux</w:t>
      </w:r>
      <w:r w:rsidR="0073371C">
        <w:rPr>
          <w:b/>
        </w:rPr>
        <w:t>.</w:t>
      </w:r>
    </w:p>
    <w:p w14:paraId="2EF580E8" w14:textId="77777777" w:rsidR="00A0556E" w:rsidRPr="00A0556E" w:rsidRDefault="00A0556E" w:rsidP="00B70E40">
      <w:pPr>
        <w:pStyle w:val="comandoseinstrucciones"/>
        <w:rPr>
          <w:b/>
        </w:rPr>
      </w:pPr>
    </w:p>
    <w:p w14:paraId="1B5F0ADE" w14:textId="77777777" w:rsidR="009B374E" w:rsidRDefault="009B374E" w:rsidP="009B374E">
      <w:pPr>
        <w:pStyle w:val="Ttulo4"/>
      </w:pPr>
      <w:bookmarkStart w:id="42" w:name="_Toc127522842"/>
      <w:r>
        <w:t>Ejecutar todos los comandos de un script SQL aunque alguno produzca error</w:t>
      </w:r>
      <w:bookmarkEnd w:id="42"/>
    </w:p>
    <w:p w14:paraId="28309E2C" w14:textId="77777777" w:rsidR="009B374E" w:rsidRPr="00C70901" w:rsidRDefault="009B374E" w:rsidP="009B374E">
      <w:pPr>
        <w:rPr>
          <w:lang w:val="en-US"/>
        </w:rPr>
      </w:pPr>
      <w:r w:rsidRPr="00C70901">
        <w:rPr>
          <w:lang w:val="en-US"/>
        </w:rPr>
        <w:t xml:space="preserve">Opciones: -f , --force </w:t>
      </w:r>
    </w:p>
    <w:p w14:paraId="6C30C850" w14:textId="77777777" w:rsidR="009B374E" w:rsidRPr="000E1FE3" w:rsidRDefault="009B374E" w:rsidP="009B374E">
      <w:pPr>
        <w:pStyle w:val="comandoseinstrucciones"/>
        <w:rPr>
          <w:b/>
          <w:lang w:val="en-US"/>
        </w:rPr>
      </w:pPr>
      <w:r w:rsidRPr="00564ECB">
        <w:rPr>
          <w:b/>
          <w:color w:val="00B0F0"/>
          <w:lang w:val="en-US"/>
        </w:rPr>
        <w:t xml:space="preserve">root@ubu:~# </w:t>
      </w:r>
      <w:r w:rsidRPr="000E1FE3">
        <w:rPr>
          <w:b/>
          <w:lang w:val="en-US"/>
        </w:rPr>
        <w:t xml:space="preserve">mysql -u root </w:t>
      </w:r>
      <w:r>
        <w:rPr>
          <w:b/>
          <w:lang w:val="en-US"/>
        </w:rPr>
        <w:t>–</w:t>
      </w:r>
      <w:r w:rsidRPr="000E1FE3">
        <w:rPr>
          <w:b/>
          <w:lang w:val="en-US"/>
        </w:rPr>
        <w:t>p</w:t>
      </w:r>
      <w:r w:rsidR="009E5733">
        <w:rPr>
          <w:b/>
          <w:lang w:val="en-US"/>
        </w:rPr>
        <w:t xml:space="preserve"> </w:t>
      </w:r>
      <w:r w:rsidR="009E5733">
        <w:rPr>
          <w:b/>
          <w:highlight w:val="yellow"/>
          <w:lang w:val="en-US"/>
        </w:rPr>
        <w:t>–</w:t>
      </w:r>
      <w:r w:rsidRPr="009B374E">
        <w:rPr>
          <w:b/>
          <w:highlight w:val="yellow"/>
          <w:lang w:val="en-US"/>
        </w:rPr>
        <w:t>f</w:t>
      </w:r>
      <w:r w:rsidR="009E5733">
        <w:rPr>
          <w:b/>
          <w:lang w:val="en-US"/>
        </w:rPr>
        <w:t xml:space="preserve"> –</w:t>
      </w:r>
      <w:r>
        <w:rPr>
          <w:b/>
          <w:lang w:val="en-US"/>
        </w:rPr>
        <w:t>e"</w:t>
      </w:r>
      <w:r w:rsidRPr="000E1FE3">
        <w:rPr>
          <w:b/>
          <w:lang w:val="en-US"/>
        </w:rPr>
        <w:t>/backup/backupCompleto.sql</w:t>
      </w:r>
      <w:r>
        <w:rPr>
          <w:b/>
          <w:lang w:val="en-US"/>
        </w:rPr>
        <w:t>"</w:t>
      </w:r>
    </w:p>
    <w:p w14:paraId="26818619" w14:textId="77777777" w:rsidR="009B374E" w:rsidRPr="009B374E" w:rsidRDefault="009B374E" w:rsidP="009B374E">
      <w:pPr>
        <w:rPr>
          <w:lang w:val="en-US"/>
        </w:rPr>
      </w:pPr>
    </w:p>
    <w:p w14:paraId="52022940" w14:textId="77777777" w:rsidR="00F23024" w:rsidRDefault="00F23024" w:rsidP="00C75B51">
      <w:pPr>
        <w:pStyle w:val="Ttulo3"/>
      </w:pPr>
      <w:bookmarkStart w:id="43" w:name="_Toc127522843"/>
      <w:r>
        <w:t>Introducir comandos</w:t>
      </w:r>
      <w:r w:rsidR="00C75B51">
        <w:t xml:space="preserve"> SQL multilínea</w:t>
      </w:r>
      <w:r>
        <w:t xml:space="preserve"> por consola:</w:t>
      </w:r>
      <w:bookmarkEnd w:id="43"/>
    </w:p>
    <w:p w14:paraId="37F5509F" w14:textId="77777777" w:rsidR="00F23024" w:rsidRPr="00763949" w:rsidRDefault="00F23024" w:rsidP="00F23024">
      <w:r>
        <w:t>El cliente de consola MySQL permite que un comando se extienda por más de una línea, hasta que se incluya el punto y coma final no considera finalizado el comando:</w:t>
      </w:r>
    </w:p>
    <w:p w14:paraId="5922AB78" w14:textId="77777777" w:rsidR="00F23024" w:rsidRPr="005A10F8" w:rsidRDefault="00F23024" w:rsidP="00F23024">
      <w:pPr>
        <w:pStyle w:val="comandoseinstrucciones"/>
        <w:rPr>
          <w:b/>
          <w:lang w:val="en-US"/>
        </w:rPr>
      </w:pPr>
      <w:r w:rsidRPr="005A10F8">
        <w:rPr>
          <w:b/>
          <w:lang w:val="en-US"/>
        </w:rPr>
        <w:t>mysql&gt; SELECT *</w:t>
      </w:r>
    </w:p>
    <w:p w14:paraId="2218EDEB" w14:textId="77777777" w:rsidR="00F23024" w:rsidRPr="005A10F8" w:rsidRDefault="00F23024" w:rsidP="00F23024">
      <w:pPr>
        <w:pStyle w:val="comandoseinstrucciones"/>
        <w:rPr>
          <w:b/>
          <w:lang w:val="en-US"/>
        </w:rPr>
      </w:pPr>
      <w:r w:rsidRPr="005A10F8">
        <w:rPr>
          <w:b/>
          <w:lang w:val="en-US"/>
        </w:rPr>
        <w:t>FROM bdempleados.clientes</w:t>
      </w:r>
    </w:p>
    <w:p w14:paraId="316C0340" w14:textId="77777777" w:rsidR="00F23024" w:rsidRPr="005A10F8" w:rsidRDefault="00F23024" w:rsidP="00F23024">
      <w:pPr>
        <w:pStyle w:val="comandoseinstrucciones"/>
        <w:rPr>
          <w:b/>
          <w:lang w:val="en-US"/>
        </w:rPr>
      </w:pPr>
      <w:r w:rsidRPr="005A10F8">
        <w:rPr>
          <w:b/>
          <w:lang w:val="en-US"/>
        </w:rPr>
        <w:t>WHERE salario &lt; 12000;</w:t>
      </w:r>
    </w:p>
    <w:p w14:paraId="17C56E8B" w14:textId="77777777" w:rsidR="00ED42EB" w:rsidRPr="003C2E95" w:rsidRDefault="00ED42EB" w:rsidP="00F23024">
      <w:pPr>
        <w:rPr>
          <w:lang w:val="en-US"/>
        </w:rPr>
      </w:pPr>
    </w:p>
    <w:p w14:paraId="0C2E7822" w14:textId="77777777" w:rsidR="00ED42EB" w:rsidRDefault="00ED42EB" w:rsidP="003C2E95">
      <w:pPr>
        <w:pStyle w:val="Ttulo3"/>
      </w:pPr>
      <w:bookmarkStart w:id="44" w:name="_Toc127522844"/>
      <w:r>
        <w:t>Cancelar la introducción de un comando multilínea</w:t>
      </w:r>
      <w:bookmarkEnd w:id="44"/>
    </w:p>
    <w:p w14:paraId="6DC35537" w14:textId="77777777" w:rsidR="00F23024" w:rsidRDefault="00ED42EB" w:rsidP="00F23024">
      <w:r>
        <w:t>Cancelar la introducción de un comando multilínea:</w:t>
      </w:r>
      <w:r w:rsidR="005A10F8">
        <w:t xml:space="preserve"> </w:t>
      </w:r>
      <w:r w:rsidR="00F23024">
        <w:t xml:space="preserve">escribiremos en una nueva línea </w:t>
      </w:r>
      <w:r w:rsidR="00755B98">
        <w:t>el texto</w:t>
      </w:r>
      <w:r w:rsidR="00F23024">
        <w:t>:</w:t>
      </w:r>
    </w:p>
    <w:p w14:paraId="79A906E7" w14:textId="77777777" w:rsidR="00F23024" w:rsidRPr="0078681B" w:rsidRDefault="00F23024" w:rsidP="00F23024">
      <w:pPr>
        <w:pStyle w:val="comandoseinstrucciones"/>
        <w:rPr>
          <w:rStyle w:val="Textoennegrita"/>
          <w:lang w:val="en-US"/>
        </w:rPr>
      </w:pPr>
      <w:r w:rsidRPr="0078681B">
        <w:rPr>
          <w:rStyle w:val="Textoennegrita"/>
          <w:lang w:val="en-US"/>
        </w:rPr>
        <w:t>\c</w:t>
      </w:r>
    </w:p>
    <w:p w14:paraId="647AC9B8" w14:textId="77777777" w:rsidR="00F23024" w:rsidRPr="00E44421" w:rsidRDefault="00F23024" w:rsidP="00F23024">
      <w:pPr>
        <w:rPr>
          <w:lang w:val="en-US"/>
        </w:rPr>
      </w:pPr>
      <w:r w:rsidRPr="00E44421">
        <w:rPr>
          <w:lang w:val="en-US"/>
        </w:rPr>
        <w:t>Ejemplo:</w:t>
      </w:r>
    </w:p>
    <w:p w14:paraId="55999725" w14:textId="77777777" w:rsidR="00F23024" w:rsidRPr="005A10F8" w:rsidRDefault="00F23024" w:rsidP="00F23024">
      <w:pPr>
        <w:pStyle w:val="comandoseinstrucciones"/>
        <w:rPr>
          <w:b/>
          <w:lang w:val="en-US"/>
        </w:rPr>
      </w:pPr>
      <w:r w:rsidRPr="005A10F8">
        <w:rPr>
          <w:b/>
          <w:lang w:val="en-US"/>
        </w:rPr>
        <w:t>mysql&gt; SELECT *</w:t>
      </w:r>
    </w:p>
    <w:p w14:paraId="00485796" w14:textId="77777777" w:rsidR="00F23024" w:rsidRPr="005A10F8" w:rsidRDefault="00F23024" w:rsidP="00F23024">
      <w:pPr>
        <w:pStyle w:val="comandoseinstrucciones"/>
        <w:rPr>
          <w:b/>
          <w:lang w:val="en-US"/>
        </w:rPr>
      </w:pPr>
      <w:r w:rsidRPr="005A10F8">
        <w:rPr>
          <w:b/>
          <w:lang w:val="en-US"/>
        </w:rPr>
        <w:t>FROM bdempleados.clientes</w:t>
      </w:r>
    </w:p>
    <w:p w14:paraId="7254D39B" w14:textId="77777777" w:rsidR="00F23024" w:rsidRPr="005A10F8" w:rsidRDefault="00F23024" w:rsidP="00F23024">
      <w:pPr>
        <w:pStyle w:val="comandoseinstrucciones"/>
        <w:rPr>
          <w:b/>
          <w:lang w:val="en-US"/>
        </w:rPr>
      </w:pPr>
      <w:r w:rsidRPr="005A10F8">
        <w:rPr>
          <w:b/>
          <w:lang w:val="en-US"/>
        </w:rPr>
        <w:t>WHERE salario &lt; 12000 AND</w:t>
      </w:r>
    </w:p>
    <w:p w14:paraId="3B46D167" w14:textId="77777777" w:rsidR="00F23024" w:rsidRPr="00ED42EB" w:rsidRDefault="00F23024" w:rsidP="00F23024">
      <w:pPr>
        <w:pStyle w:val="comandoseinstrucciones"/>
        <w:rPr>
          <w:rStyle w:val="Textoennegrita"/>
        </w:rPr>
      </w:pPr>
      <w:r w:rsidRPr="00ED42EB">
        <w:rPr>
          <w:rStyle w:val="Textoennegrita"/>
        </w:rPr>
        <w:t>\c</w:t>
      </w:r>
    </w:p>
    <w:p w14:paraId="26DC3A74" w14:textId="77777777" w:rsidR="00F23024" w:rsidRDefault="00F23024" w:rsidP="00F23024"/>
    <w:p w14:paraId="69BB4C67" w14:textId="77777777" w:rsidR="006E32A1" w:rsidRDefault="006E32A1" w:rsidP="003C2E95">
      <w:pPr>
        <w:pStyle w:val="Ttulo3"/>
      </w:pPr>
      <w:bookmarkStart w:id="45" w:name="_Toc127522845"/>
      <w:r>
        <w:t>SELECT: no mostrar fila de encabezado / no mostrar caracteres que separan columnas:</w:t>
      </w:r>
      <w:bookmarkEnd w:id="45"/>
    </w:p>
    <w:p w14:paraId="516F0A92" w14:textId="77777777" w:rsidR="006E32A1" w:rsidRPr="007715DD" w:rsidRDefault="006E32A1" w:rsidP="006E32A1">
      <w:r w:rsidRPr="007715DD">
        <w:t>No mostrar fila de título (nombre de columnas)</w:t>
      </w:r>
      <w:r>
        <w:t xml:space="preserve">: </w:t>
      </w:r>
      <w:r w:rsidRPr="00CD3097">
        <w:rPr>
          <w:rStyle w:val="comandoseinstruccionesCarCar"/>
          <w:highlight w:val="yellow"/>
        </w:rPr>
        <w:t>-N</w:t>
      </w:r>
      <w:r w:rsidRPr="007715DD">
        <w:rPr>
          <w:rStyle w:val="comandoseinstruccionesCarCar"/>
        </w:rPr>
        <w:t xml:space="preserve"> </w:t>
      </w:r>
      <w:r>
        <w:rPr>
          <w:rStyle w:val="comandoseinstruccionesCarCar"/>
        </w:rPr>
        <w:t>(</w:t>
      </w:r>
      <w:r w:rsidRPr="007715DD">
        <w:rPr>
          <w:rStyle w:val="comandoseinstruccionesCarCar"/>
        </w:rPr>
        <w:t>--skip-column-names</w:t>
      </w:r>
      <w:r>
        <w:rPr>
          <w:rStyle w:val="comandoseinstruccionesCarCar"/>
        </w:rPr>
        <w:t>)</w:t>
      </w:r>
    </w:p>
    <w:p w14:paraId="2BF5663F" w14:textId="77777777" w:rsidR="00CD3097" w:rsidRPr="0078681B" w:rsidRDefault="00CD3097" w:rsidP="006E32A1">
      <w:pPr>
        <w:pStyle w:val="comandoseinstrucciones"/>
        <w:rPr>
          <w:rStyle w:val="pln"/>
          <w:b/>
        </w:rPr>
      </w:pPr>
      <w:r w:rsidRPr="0078681B">
        <w:rPr>
          <w:rStyle w:val="pln"/>
          <w:b/>
        </w:rPr>
        <w:t xml:space="preserve">#conectarse al servidor incluyendo el modificador </w:t>
      </w:r>
      <w:r w:rsidRPr="0078681B">
        <w:rPr>
          <w:rStyle w:val="pln"/>
          <w:b/>
          <w:highlight w:val="yellow"/>
        </w:rPr>
        <w:t>–N</w:t>
      </w:r>
    </w:p>
    <w:p w14:paraId="00604540" w14:textId="77777777" w:rsidR="00CD3097" w:rsidRPr="0078681B" w:rsidRDefault="00CD3097" w:rsidP="006E32A1">
      <w:pPr>
        <w:pStyle w:val="comandoseinstrucciones"/>
        <w:rPr>
          <w:rStyle w:val="pun"/>
        </w:rPr>
      </w:pPr>
    </w:p>
    <w:p w14:paraId="084D4ADF" w14:textId="77777777" w:rsidR="00CD3097" w:rsidRPr="00CD3097" w:rsidRDefault="00CD3097" w:rsidP="00CD3097">
      <w:pPr>
        <w:pStyle w:val="comandoseinstrucciones"/>
        <w:rPr>
          <w:rStyle w:val="pun"/>
          <w:lang w:val="en-US"/>
        </w:rPr>
      </w:pPr>
      <w:r w:rsidRPr="00CD3097">
        <w:rPr>
          <w:rStyle w:val="pun"/>
          <w:lang w:val="en-US"/>
        </w:rPr>
        <w:t xml:space="preserve">profesor@ubuntu:~$ </w:t>
      </w:r>
      <w:r w:rsidRPr="00CD3097">
        <w:rPr>
          <w:rStyle w:val="pun"/>
          <w:b/>
          <w:lang w:val="en-US"/>
        </w:rPr>
        <w:t xml:space="preserve">mysql </w:t>
      </w:r>
      <w:r w:rsidRPr="00CD3097">
        <w:rPr>
          <w:rStyle w:val="pun"/>
          <w:b/>
          <w:highlight w:val="yellow"/>
          <w:lang w:val="en-US"/>
        </w:rPr>
        <w:t>-N</w:t>
      </w:r>
      <w:r w:rsidRPr="00CD3097">
        <w:rPr>
          <w:rStyle w:val="pun"/>
          <w:b/>
          <w:lang w:val="en-US"/>
        </w:rPr>
        <w:t xml:space="preserve"> -u root -p</w:t>
      </w:r>
    </w:p>
    <w:p w14:paraId="183DFD58" w14:textId="77777777" w:rsidR="00CD3097" w:rsidRPr="00CD3097" w:rsidRDefault="00CD3097" w:rsidP="00CD3097">
      <w:pPr>
        <w:pStyle w:val="comandoseinstrucciones"/>
        <w:rPr>
          <w:rStyle w:val="pun"/>
          <w:lang w:val="en-US"/>
        </w:rPr>
      </w:pPr>
    </w:p>
    <w:p w14:paraId="1D2CE0E5" w14:textId="77777777" w:rsidR="00CD3097" w:rsidRPr="00CD3097" w:rsidRDefault="00CD3097" w:rsidP="00CD3097">
      <w:pPr>
        <w:pStyle w:val="comandoseinstrucciones"/>
        <w:rPr>
          <w:rStyle w:val="pun"/>
          <w:lang w:val="en-US"/>
        </w:rPr>
      </w:pPr>
      <w:r w:rsidRPr="00CD3097">
        <w:rPr>
          <w:rStyle w:val="pun"/>
          <w:lang w:val="en-US"/>
        </w:rPr>
        <w:t xml:space="preserve">mysql&gt; </w:t>
      </w:r>
      <w:r w:rsidRPr="00CD3097">
        <w:rPr>
          <w:rStyle w:val="pun"/>
          <w:b/>
          <w:lang w:val="en-US"/>
        </w:rPr>
        <w:t>SELECT * FROM bdempleados.clientes ;</w:t>
      </w:r>
    </w:p>
    <w:p w14:paraId="5DBC63CE" w14:textId="77777777" w:rsidR="00CD3097" w:rsidRPr="00CD3097" w:rsidRDefault="00CD3097" w:rsidP="00CD3097">
      <w:pPr>
        <w:pStyle w:val="comandoseinstrucciones"/>
        <w:rPr>
          <w:rStyle w:val="pun"/>
          <w:sz w:val="14"/>
          <w:szCs w:val="14"/>
          <w:lang w:val="en-US"/>
        </w:rPr>
      </w:pPr>
      <w:r w:rsidRPr="00CD3097">
        <w:rPr>
          <w:rStyle w:val="pun"/>
          <w:sz w:val="14"/>
          <w:szCs w:val="14"/>
          <w:lang w:val="en-US"/>
        </w:rPr>
        <w:t>+-----+-----------+-------------------------+-----------+------+-----------+-----------+------------+</w:t>
      </w:r>
    </w:p>
    <w:p w14:paraId="1F4DB748" w14:textId="77777777" w:rsidR="00CD3097" w:rsidRPr="00CD3097" w:rsidRDefault="00CD3097" w:rsidP="00CD3097">
      <w:pPr>
        <w:pStyle w:val="comandoseinstrucciones"/>
        <w:rPr>
          <w:rStyle w:val="pun"/>
          <w:sz w:val="14"/>
          <w:szCs w:val="14"/>
          <w:lang w:val="en-US"/>
        </w:rPr>
      </w:pPr>
      <w:r w:rsidRPr="00CD3097">
        <w:rPr>
          <w:rStyle w:val="pun"/>
          <w:sz w:val="14"/>
          <w:szCs w:val="14"/>
          <w:lang w:val="en-US"/>
        </w:rPr>
        <w:t>| 101 | 22427339Q |    DISTRIBUCIONES GOMEZ |    MADRID | 7499 | 300000.00 | 0.00      | 500000.00  |</w:t>
      </w:r>
    </w:p>
    <w:p w14:paraId="037D146F" w14:textId="77777777" w:rsidR="00CD3097" w:rsidRPr="00CD3097" w:rsidRDefault="00CD3097" w:rsidP="00CD3097">
      <w:pPr>
        <w:pStyle w:val="comandoseinstrucciones"/>
        <w:rPr>
          <w:rStyle w:val="pun"/>
          <w:sz w:val="14"/>
          <w:szCs w:val="14"/>
          <w:lang w:val="en-US"/>
        </w:rPr>
      </w:pPr>
      <w:r w:rsidRPr="00CD3097">
        <w:rPr>
          <w:rStyle w:val="pun"/>
          <w:sz w:val="14"/>
          <w:szCs w:val="14"/>
          <w:lang w:val="en-US"/>
        </w:rPr>
        <w:t>| 102 | 27438931T |         LOGITRONICA S.L | BARCELONA | 7654 |      0.00 | 120000.00 | 500000.00  |</w:t>
      </w:r>
    </w:p>
    <w:p w14:paraId="7085A08A" w14:textId="77777777" w:rsidR="00CD3097" w:rsidRPr="0078681B" w:rsidRDefault="00CD3097" w:rsidP="00CD3097">
      <w:pPr>
        <w:pStyle w:val="comandoseinstrucciones"/>
        <w:rPr>
          <w:rStyle w:val="pun"/>
          <w:sz w:val="14"/>
          <w:szCs w:val="14"/>
        </w:rPr>
      </w:pPr>
      <w:r w:rsidRPr="0078681B">
        <w:rPr>
          <w:rStyle w:val="pun"/>
          <w:sz w:val="14"/>
          <w:szCs w:val="14"/>
        </w:rPr>
        <w:t>| 103 | 27465913A | INDUSTRIAS LACTEAS S.A. | LAS ROZAS | 7844 |      0.00 | NULL      | 1000000.00 |</w:t>
      </w:r>
    </w:p>
    <w:p w14:paraId="516CD381" w14:textId="77777777" w:rsidR="00CD3097" w:rsidRPr="0078681B" w:rsidRDefault="00CD3097" w:rsidP="00CD3097">
      <w:pPr>
        <w:pStyle w:val="comandoseinstrucciones"/>
        <w:rPr>
          <w:rStyle w:val="pun"/>
          <w:sz w:val="14"/>
          <w:szCs w:val="14"/>
        </w:rPr>
      </w:pPr>
      <w:r w:rsidRPr="0078681B">
        <w:rPr>
          <w:rStyle w:val="pun"/>
          <w:sz w:val="14"/>
          <w:szCs w:val="14"/>
        </w:rPr>
        <w:t>| 104 | 22918037D |    TALLERES ESTESO S.A. |   SEVILLA | 7654 | 800000.00 | 0.00      | 1000000.00 |</w:t>
      </w:r>
    </w:p>
    <w:p w14:paraId="56FAE1FD" w14:textId="77777777" w:rsidR="00CD3097" w:rsidRPr="0078681B" w:rsidRDefault="00CD3097" w:rsidP="00CD3097">
      <w:pPr>
        <w:pStyle w:val="comandoseinstrucciones"/>
        <w:rPr>
          <w:rStyle w:val="pun"/>
          <w:sz w:val="14"/>
          <w:szCs w:val="14"/>
        </w:rPr>
      </w:pPr>
      <w:r w:rsidRPr="0078681B">
        <w:rPr>
          <w:rStyle w:val="pun"/>
          <w:sz w:val="14"/>
          <w:szCs w:val="14"/>
        </w:rPr>
        <w:t>| 105 | 22478873F |          EDICIONES SANZ | BARCELONA | 7499 |      NULL | NULL      | 500000.00  |</w:t>
      </w:r>
    </w:p>
    <w:p w14:paraId="71BC96DA" w14:textId="77777777" w:rsidR="00CD3097" w:rsidRPr="0078681B" w:rsidRDefault="00CD3097" w:rsidP="00CD3097">
      <w:pPr>
        <w:pStyle w:val="comandoseinstrucciones"/>
        <w:rPr>
          <w:rStyle w:val="pun"/>
          <w:sz w:val="14"/>
          <w:szCs w:val="14"/>
        </w:rPr>
      </w:pPr>
      <w:r w:rsidRPr="0078681B">
        <w:rPr>
          <w:rStyle w:val="pun"/>
          <w:sz w:val="14"/>
          <w:szCs w:val="14"/>
        </w:rPr>
        <w:t>| 106 | 27447854E |         SIGNOLOGIC S.A. |    MADRID | 7654 |    125.00 | 0.00      | NULL       |</w:t>
      </w:r>
    </w:p>
    <w:p w14:paraId="6AF41145" w14:textId="77777777" w:rsidR="00CD3097" w:rsidRPr="0078681B" w:rsidRDefault="00CD3097" w:rsidP="00CD3097">
      <w:pPr>
        <w:pStyle w:val="comandoseinstrucciones"/>
        <w:rPr>
          <w:rStyle w:val="pun"/>
          <w:sz w:val="14"/>
          <w:szCs w:val="14"/>
        </w:rPr>
      </w:pPr>
      <w:r w:rsidRPr="0078681B">
        <w:rPr>
          <w:rStyle w:val="pun"/>
          <w:sz w:val="14"/>
          <w:szCs w:val="14"/>
        </w:rPr>
        <w:t>| 107 | 27440525F | MARTIN Y ASOCIADOS S.L. |   ARAVACA | 7844 | 700000.00 | 0.00      | 1000000.00 |</w:t>
      </w:r>
    </w:p>
    <w:p w14:paraId="30476972" w14:textId="77777777" w:rsidR="00CD3097" w:rsidRPr="003B4362" w:rsidRDefault="00CD3097" w:rsidP="00CD3097">
      <w:pPr>
        <w:pStyle w:val="comandoseinstrucciones"/>
        <w:rPr>
          <w:rStyle w:val="pun"/>
          <w:sz w:val="14"/>
          <w:szCs w:val="14"/>
        </w:rPr>
      </w:pPr>
      <w:r w:rsidRPr="003B4362">
        <w:rPr>
          <w:rStyle w:val="pun"/>
          <w:sz w:val="14"/>
          <w:szCs w:val="14"/>
        </w:rPr>
        <w:t>| 108 | 22456294Z |   MANUFACTURAS ALI S.A. |   SEVILLA | 7654 |      0.00 | 1400.00   | 500000.00  |</w:t>
      </w:r>
    </w:p>
    <w:p w14:paraId="3EA50B1D" w14:textId="77777777" w:rsidR="00CD3097" w:rsidRPr="00CD3097" w:rsidRDefault="00CD3097" w:rsidP="00CD3097">
      <w:pPr>
        <w:pStyle w:val="comandoseinstrucciones"/>
        <w:rPr>
          <w:rStyle w:val="pun"/>
          <w:sz w:val="14"/>
          <w:szCs w:val="14"/>
          <w:lang w:val="en-US"/>
        </w:rPr>
      </w:pPr>
      <w:r w:rsidRPr="00CD3097">
        <w:rPr>
          <w:rStyle w:val="pun"/>
          <w:sz w:val="14"/>
          <w:szCs w:val="14"/>
          <w:lang w:val="en-US"/>
        </w:rPr>
        <w:t>+-----+-----------+-------------------------+-----------+------+-----------+-----------+------------+</w:t>
      </w:r>
    </w:p>
    <w:p w14:paraId="5CA82310" w14:textId="77777777" w:rsidR="00CD3097" w:rsidRPr="00CD3097" w:rsidRDefault="00CD3097" w:rsidP="00CD3097">
      <w:pPr>
        <w:pStyle w:val="comandoseinstrucciones"/>
        <w:rPr>
          <w:rStyle w:val="pun"/>
          <w:sz w:val="14"/>
          <w:szCs w:val="14"/>
          <w:lang w:val="en-US"/>
        </w:rPr>
      </w:pPr>
      <w:r w:rsidRPr="00CD3097">
        <w:rPr>
          <w:rStyle w:val="pun"/>
          <w:sz w:val="14"/>
          <w:szCs w:val="14"/>
          <w:lang w:val="en-US"/>
        </w:rPr>
        <w:t>8 rows in set (0,00 sec)</w:t>
      </w:r>
    </w:p>
    <w:p w14:paraId="3955FA40" w14:textId="77777777" w:rsidR="00CD3097" w:rsidRPr="00CD3097" w:rsidRDefault="00CD3097" w:rsidP="006E32A1">
      <w:pPr>
        <w:pStyle w:val="comandoseinstrucciones"/>
        <w:rPr>
          <w:rStyle w:val="pun"/>
          <w:sz w:val="14"/>
          <w:szCs w:val="14"/>
          <w:lang w:val="en-US"/>
        </w:rPr>
      </w:pPr>
    </w:p>
    <w:p w14:paraId="326E3022" w14:textId="77777777" w:rsidR="00CD3097" w:rsidRPr="007715DD" w:rsidRDefault="00CD3097" w:rsidP="006E32A1">
      <w:pPr>
        <w:pStyle w:val="comandoseinstrucciones"/>
        <w:rPr>
          <w:lang w:val="en-US"/>
        </w:rPr>
      </w:pPr>
    </w:p>
    <w:p w14:paraId="48395BBF" w14:textId="77777777" w:rsidR="006E32A1" w:rsidRPr="003B4362" w:rsidRDefault="006E32A1" w:rsidP="006E32A1">
      <w:pPr>
        <w:rPr>
          <w:lang w:val="en-US"/>
        </w:rPr>
      </w:pPr>
      <w:r w:rsidRPr="003B4362">
        <w:rPr>
          <w:lang w:val="en-US"/>
        </w:rPr>
        <w:t xml:space="preserve">No mostrar líneas horizontales ni verticales): </w:t>
      </w:r>
      <w:r w:rsidRPr="003B4362">
        <w:rPr>
          <w:rStyle w:val="CdigoHTML"/>
          <w:b/>
          <w:highlight w:val="yellow"/>
          <w:lang w:val="en-US"/>
        </w:rPr>
        <w:t>-</w:t>
      </w:r>
      <w:r w:rsidR="00CD3097" w:rsidRPr="003B4362">
        <w:rPr>
          <w:rStyle w:val="CdigoHTML"/>
          <w:b/>
          <w:highlight w:val="yellow"/>
          <w:lang w:val="en-US"/>
        </w:rPr>
        <w:t>s</w:t>
      </w:r>
      <w:r w:rsidRPr="003B4362">
        <w:rPr>
          <w:lang w:val="en-US"/>
        </w:rPr>
        <w:t xml:space="preserve"> (</w:t>
      </w:r>
      <w:r w:rsidRPr="003B4362">
        <w:rPr>
          <w:rStyle w:val="CdigoHTML"/>
          <w:lang w:val="en-US"/>
        </w:rPr>
        <w:t>--silent</w:t>
      </w:r>
      <w:r w:rsidRPr="003B4362">
        <w:rPr>
          <w:lang w:val="en-US"/>
        </w:rPr>
        <w:t>)</w:t>
      </w:r>
    </w:p>
    <w:p w14:paraId="5B818E98" w14:textId="77777777" w:rsidR="00CD3097" w:rsidRPr="003B4362" w:rsidRDefault="00CD3097" w:rsidP="00CD3097">
      <w:pPr>
        <w:pStyle w:val="comandoseinstrucciones"/>
        <w:rPr>
          <w:lang w:val="en-US"/>
        </w:rPr>
      </w:pPr>
      <w:r w:rsidRPr="003B4362">
        <w:rPr>
          <w:lang w:val="en-US"/>
        </w:rPr>
        <w:t xml:space="preserve">rofesor@ubuntu:~$ </w:t>
      </w:r>
      <w:r w:rsidRPr="003B4362">
        <w:rPr>
          <w:b/>
          <w:lang w:val="en-US"/>
        </w:rPr>
        <w:t xml:space="preserve">mysql </w:t>
      </w:r>
      <w:r w:rsidRPr="003B4362">
        <w:rPr>
          <w:b/>
          <w:highlight w:val="yellow"/>
          <w:lang w:val="en-US"/>
        </w:rPr>
        <w:t>-s</w:t>
      </w:r>
      <w:r w:rsidRPr="003B4362">
        <w:rPr>
          <w:b/>
          <w:lang w:val="en-US"/>
        </w:rPr>
        <w:t xml:space="preserve"> -u root -p</w:t>
      </w:r>
    </w:p>
    <w:p w14:paraId="14483FC1" w14:textId="77777777" w:rsidR="00CD3097" w:rsidRPr="0078681B" w:rsidRDefault="00CD3097" w:rsidP="00CD3097">
      <w:pPr>
        <w:pStyle w:val="comandoseinstrucciones"/>
        <w:rPr>
          <w:lang w:val="en-US"/>
        </w:rPr>
      </w:pPr>
      <w:r w:rsidRPr="0078681B">
        <w:rPr>
          <w:lang w:val="en-US"/>
        </w:rPr>
        <w:t>mysql&gt; SELECT * FROM bdempleados.clientes ;</w:t>
      </w:r>
    </w:p>
    <w:p w14:paraId="32C27D1F" w14:textId="77777777" w:rsidR="00CD3097" w:rsidRPr="00CD3097" w:rsidRDefault="00CD3097" w:rsidP="00CD3097">
      <w:pPr>
        <w:pStyle w:val="comandoseinstrucciones"/>
        <w:rPr>
          <w:sz w:val="10"/>
          <w:szCs w:val="10"/>
        </w:rPr>
      </w:pPr>
      <w:r w:rsidRPr="00CD3097">
        <w:rPr>
          <w:sz w:val="10"/>
          <w:szCs w:val="10"/>
        </w:rPr>
        <w:t>CLIENTE_NO</w:t>
      </w:r>
      <w:r w:rsidRPr="00CD3097">
        <w:rPr>
          <w:sz w:val="10"/>
          <w:szCs w:val="10"/>
        </w:rPr>
        <w:tab/>
        <w:t>NIF</w:t>
      </w:r>
      <w:r w:rsidRPr="00CD3097">
        <w:rPr>
          <w:sz w:val="10"/>
          <w:szCs w:val="10"/>
        </w:rPr>
        <w:tab/>
        <w:t>NOMBRE</w:t>
      </w:r>
      <w:r w:rsidRPr="00CD3097">
        <w:rPr>
          <w:sz w:val="10"/>
          <w:szCs w:val="10"/>
        </w:rPr>
        <w:tab/>
        <w:t>LOCALIDAD</w:t>
      </w:r>
      <w:r w:rsidRPr="00CD3097">
        <w:rPr>
          <w:sz w:val="10"/>
          <w:szCs w:val="10"/>
        </w:rPr>
        <w:tab/>
        <w:t>VENDEDOR_NO</w:t>
      </w:r>
      <w:r w:rsidRPr="00CD3097">
        <w:rPr>
          <w:sz w:val="10"/>
          <w:szCs w:val="10"/>
        </w:rPr>
        <w:tab/>
        <w:t>DEBE</w:t>
      </w:r>
      <w:r w:rsidRPr="00CD3097">
        <w:rPr>
          <w:sz w:val="10"/>
          <w:szCs w:val="10"/>
        </w:rPr>
        <w:tab/>
        <w:t>HABER</w:t>
      </w:r>
      <w:r w:rsidRPr="00CD3097">
        <w:rPr>
          <w:sz w:val="10"/>
          <w:szCs w:val="10"/>
        </w:rPr>
        <w:tab/>
        <w:t>LIMITE_CREDITO</w:t>
      </w:r>
    </w:p>
    <w:p w14:paraId="6A46D5F7" w14:textId="77777777" w:rsidR="00CD3097" w:rsidRPr="00CD3097" w:rsidRDefault="00CD3097" w:rsidP="00CD3097">
      <w:pPr>
        <w:pStyle w:val="comandoseinstrucciones"/>
        <w:rPr>
          <w:sz w:val="10"/>
          <w:szCs w:val="10"/>
        </w:rPr>
      </w:pPr>
      <w:r w:rsidRPr="00CD3097">
        <w:rPr>
          <w:sz w:val="10"/>
          <w:szCs w:val="10"/>
        </w:rPr>
        <w:t>101</w:t>
      </w:r>
      <w:r w:rsidRPr="00CD3097">
        <w:rPr>
          <w:sz w:val="10"/>
          <w:szCs w:val="10"/>
        </w:rPr>
        <w:tab/>
        <w:t>22427339Q</w:t>
      </w:r>
      <w:r w:rsidRPr="00CD3097">
        <w:rPr>
          <w:sz w:val="10"/>
          <w:szCs w:val="10"/>
        </w:rPr>
        <w:tab/>
        <w:t>DISTRIBUCIONES GOMEZ</w:t>
      </w:r>
      <w:r w:rsidRPr="00CD3097">
        <w:rPr>
          <w:sz w:val="10"/>
          <w:szCs w:val="10"/>
        </w:rPr>
        <w:tab/>
        <w:t>MADRID</w:t>
      </w:r>
      <w:r w:rsidRPr="00CD3097">
        <w:rPr>
          <w:sz w:val="10"/>
          <w:szCs w:val="10"/>
        </w:rPr>
        <w:tab/>
        <w:t>7499</w:t>
      </w:r>
      <w:r w:rsidRPr="00CD3097">
        <w:rPr>
          <w:sz w:val="10"/>
          <w:szCs w:val="10"/>
        </w:rPr>
        <w:tab/>
        <w:t>300000.00</w:t>
      </w:r>
      <w:r w:rsidRPr="00CD3097">
        <w:rPr>
          <w:sz w:val="10"/>
          <w:szCs w:val="10"/>
        </w:rPr>
        <w:tab/>
        <w:t>0.00</w:t>
      </w:r>
      <w:r w:rsidRPr="00CD3097">
        <w:rPr>
          <w:sz w:val="10"/>
          <w:szCs w:val="10"/>
        </w:rPr>
        <w:tab/>
        <w:t>500000.00</w:t>
      </w:r>
    </w:p>
    <w:p w14:paraId="3A8B5E6A" w14:textId="77777777" w:rsidR="00CD3097" w:rsidRPr="00CD3097" w:rsidRDefault="00CD3097" w:rsidP="00CD3097">
      <w:pPr>
        <w:pStyle w:val="comandoseinstrucciones"/>
        <w:rPr>
          <w:sz w:val="10"/>
          <w:szCs w:val="10"/>
        </w:rPr>
      </w:pPr>
      <w:r w:rsidRPr="00CD3097">
        <w:rPr>
          <w:sz w:val="10"/>
          <w:szCs w:val="10"/>
        </w:rPr>
        <w:t>102</w:t>
      </w:r>
      <w:r w:rsidRPr="00CD3097">
        <w:rPr>
          <w:sz w:val="10"/>
          <w:szCs w:val="10"/>
        </w:rPr>
        <w:tab/>
        <w:t>27438931T</w:t>
      </w:r>
      <w:r w:rsidRPr="00CD3097">
        <w:rPr>
          <w:sz w:val="10"/>
          <w:szCs w:val="10"/>
        </w:rPr>
        <w:tab/>
        <w:t>LOGITRONICA S.L</w:t>
      </w:r>
      <w:r w:rsidRPr="00CD3097">
        <w:rPr>
          <w:sz w:val="10"/>
          <w:szCs w:val="10"/>
        </w:rPr>
        <w:tab/>
        <w:t>BARCELONA</w:t>
      </w:r>
      <w:r w:rsidRPr="00CD3097">
        <w:rPr>
          <w:sz w:val="10"/>
          <w:szCs w:val="10"/>
        </w:rPr>
        <w:tab/>
        <w:t>7654</w:t>
      </w:r>
      <w:r w:rsidRPr="00CD3097">
        <w:rPr>
          <w:sz w:val="10"/>
          <w:szCs w:val="10"/>
        </w:rPr>
        <w:tab/>
        <w:t>0.00</w:t>
      </w:r>
      <w:r w:rsidRPr="00CD3097">
        <w:rPr>
          <w:sz w:val="10"/>
          <w:szCs w:val="10"/>
        </w:rPr>
        <w:tab/>
        <w:t>120000.00</w:t>
      </w:r>
      <w:r w:rsidRPr="00CD3097">
        <w:rPr>
          <w:sz w:val="10"/>
          <w:szCs w:val="10"/>
        </w:rPr>
        <w:tab/>
        <w:t>500000.00</w:t>
      </w:r>
    </w:p>
    <w:p w14:paraId="0FB1E1C0" w14:textId="77777777" w:rsidR="00CD3097" w:rsidRPr="00CD3097" w:rsidRDefault="00CD3097" w:rsidP="00CD3097">
      <w:pPr>
        <w:pStyle w:val="comandoseinstrucciones"/>
        <w:rPr>
          <w:sz w:val="10"/>
          <w:szCs w:val="10"/>
        </w:rPr>
      </w:pPr>
      <w:r w:rsidRPr="00CD3097">
        <w:rPr>
          <w:sz w:val="10"/>
          <w:szCs w:val="10"/>
        </w:rPr>
        <w:t>103</w:t>
      </w:r>
      <w:r w:rsidRPr="00CD3097">
        <w:rPr>
          <w:sz w:val="10"/>
          <w:szCs w:val="10"/>
        </w:rPr>
        <w:tab/>
        <w:t>27465913A</w:t>
      </w:r>
      <w:r w:rsidRPr="00CD3097">
        <w:rPr>
          <w:sz w:val="10"/>
          <w:szCs w:val="10"/>
        </w:rPr>
        <w:tab/>
        <w:t>INDUSTRIAS LACTEAS S.A.</w:t>
      </w:r>
      <w:r w:rsidRPr="00CD3097">
        <w:rPr>
          <w:sz w:val="10"/>
          <w:szCs w:val="10"/>
        </w:rPr>
        <w:tab/>
        <w:t>LAS ROZAS</w:t>
      </w:r>
      <w:r w:rsidRPr="00CD3097">
        <w:rPr>
          <w:sz w:val="10"/>
          <w:szCs w:val="10"/>
        </w:rPr>
        <w:tab/>
        <w:t>7844</w:t>
      </w:r>
      <w:r w:rsidRPr="00CD3097">
        <w:rPr>
          <w:sz w:val="10"/>
          <w:szCs w:val="10"/>
        </w:rPr>
        <w:tab/>
        <w:t>0.00</w:t>
      </w:r>
      <w:r w:rsidRPr="00CD3097">
        <w:rPr>
          <w:sz w:val="10"/>
          <w:szCs w:val="10"/>
        </w:rPr>
        <w:tab/>
        <w:t>NULL</w:t>
      </w:r>
      <w:r w:rsidRPr="00CD3097">
        <w:rPr>
          <w:sz w:val="10"/>
          <w:szCs w:val="10"/>
        </w:rPr>
        <w:tab/>
        <w:t>1000000.00</w:t>
      </w:r>
    </w:p>
    <w:p w14:paraId="362E430A" w14:textId="77777777" w:rsidR="00CD3097" w:rsidRPr="00CD3097" w:rsidRDefault="00CD3097" w:rsidP="00CD3097">
      <w:pPr>
        <w:pStyle w:val="comandoseinstrucciones"/>
        <w:rPr>
          <w:sz w:val="10"/>
          <w:szCs w:val="10"/>
        </w:rPr>
      </w:pPr>
      <w:r w:rsidRPr="00CD3097">
        <w:rPr>
          <w:sz w:val="10"/>
          <w:szCs w:val="10"/>
        </w:rPr>
        <w:t>104</w:t>
      </w:r>
      <w:r w:rsidRPr="00CD3097">
        <w:rPr>
          <w:sz w:val="10"/>
          <w:szCs w:val="10"/>
        </w:rPr>
        <w:tab/>
        <w:t>22918037D</w:t>
      </w:r>
      <w:r w:rsidRPr="00CD3097">
        <w:rPr>
          <w:sz w:val="10"/>
          <w:szCs w:val="10"/>
        </w:rPr>
        <w:tab/>
        <w:t>TALLERES ESTESO S.A.</w:t>
      </w:r>
      <w:r w:rsidRPr="00CD3097">
        <w:rPr>
          <w:sz w:val="10"/>
          <w:szCs w:val="10"/>
        </w:rPr>
        <w:tab/>
        <w:t>SEVILLA</w:t>
      </w:r>
      <w:r w:rsidRPr="00CD3097">
        <w:rPr>
          <w:sz w:val="10"/>
          <w:szCs w:val="10"/>
        </w:rPr>
        <w:tab/>
        <w:t>7654</w:t>
      </w:r>
      <w:r w:rsidRPr="00CD3097">
        <w:rPr>
          <w:sz w:val="10"/>
          <w:szCs w:val="10"/>
        </w:rPr>
        <w:tab/>
        <w:t>800000.00</w:t>
      </w:r>
      <w:r w:rsidRPr="00CD3097">
        <w:rPr>
          <w:sz w:val="10"/>
          <w:szCs w:val="10"/>
        </w:rPr>
        <w:tab/>
        <w:t>0.00</w:t>
      </w:r>
      <w:r w:rsidRPr="00CD3097">
        <w:rPr>
          <w:sz w:val="10"/>
          <w:szCs w:val="10"/>
        </w:rPr>
        <w:tab/>
        <w:t>1000000.00</w:t>
      </w:r>
    </w:p>
    <w:p w14:paraId="27CEAAA1" w14:textId="77777777" w:rsidR="00CD3097" w:rsidRPr="00CD3097" w:rsidRDefault="00CD3097" w:rsidP="00CD3097">
      <w:pPr>
        <w:pStyle w:val="comandoseinstrucciones"/>
        <w:rPr>
          <w:sz w:val="10"/>
          <w:szCs w:val="10"/>
        </w:rPr>
      </w:pPr>
      <w:r w:rsidRPr="00CD3097">
        <w:rPr>
          <w:sz w:val="10"/>
          <w:szCs w:val="10"/>
        </w:rPr>
        <w:t>105</w:t>
      </w:r>
      <w:r w:rsidRPr="00CD3097">
        <w:rPr>
          <w:sz w:val="10"/>
          <w:szCs w:val="10"/>
        </w:rPr>
        <w:tab/>
        <w:t>22478873F</w:t>
      </w:r>
      <w:r w:rsidRPr="00CD3097">
        <w:rPr>
          <w:sz w:val="10"/>
          <w:szCs w:val="10"/>
        </w:rPr>
        <w:tab/>
        <w:t>EDICIONES SANZ</w:t>
      </w:r>
      <w:r w:rsidRPr="00CD3097">
        <w:rPr>
          <w:sz w:val="10"/>
          <w:szCs w:val="10"/>
        </w:rPr>
        <w:tab/>
        <w:t>BARCELONA</w:t>
      </w:r>
      <w:r w:rsidRPr="00CD3097">
        <w:rPr>
          <w:sz w:val="10"/>
          <w:szCs w:val="10"/>
        </w:rPr>
        <w:tab/>
        <w:t>7499</w:t>
      </w:r>
      <w:r w:rsidRPr="00CD3097">
        <w:rPr>
          <w:sz w:val="10"/>
          <w:szCs w:val="10"/>
        </w:rPr>
        <w:tab/>
        <w:t>NULL</w:t>
      </w:r>
      <w:r w:rsidRPr="00CD3097">
        <w:rPr>
          <w:sz w:val="10"/>
          <w:szCs w:val="10"/>
        </w:rPr>
        <w:tab/>
        <w:t>NULL</w:t>
      </w:r>
      <w:r w:rsidRPr="00CD3097">
        <w:rPr>
          <w:sz w:val="10"/>
          <w:szCs w:val="10"/>
        </w:rPr>
        <w:tab/>
        <w:t>500000.00</w:t>
      </w:r>
    </w:p>
    <w:p w14:paraId="3E74ADB7" w14:textId="77777777" w:rsidR="00CD3097" w:rsidRPr="00CD3097" w:rsidRDefault="00CD3097" w:rsidP="00CD3097">
      <w:pPr>
        <w:pStyle w:val="comandoseinstrucciones"/>
        <w:rPr>
          <w:sz w:val="10"/>
          <w:szCs w:val="10"/>
        </w:rPr>
      </w:pPr>
      <w:r w:rsidRPr="00CD3097">
        <w:rPr>
          <w:sz w:val="10"/>
          <w:szCs w:val="10"/>
        </w:rPr>
        <w:t>106</w:t>
      </w:r>
      <w:r w:rsidRPr="00CD3097">
        <w:rPr>
          <w:sz w:val="10"/>
          <w:szCs w:val="10"/>
        </w:rPr>
        <w:tab/>
        <w:t>27447854E</w:t>
      </w:r>
      <w:r w:rsidRPr="00CD3097">
        <w:rPr>
          <w:sz w:val="10"/>
          <w:szCs w:val="10"/>
        </w:rPr>
        <w:tab/>
        <w:t>SIGNOLOGIC S.A.</w:t>
      </w:r>
      <w:r w:rsidRPr="00CD3097">
        <w:rPr>
          <w:sz w:val="10"/>
          <w:szCs w:val="10"/>
        </w:rPr>
        <w:tab/>
        <w:t>MADRID</w:t>
      </w:r>
      <w:r w:rsidRPr="00CD3097">
        <w:rPr>
          <w:sz w:val="10"/>
          <w:szCs w:val="10"/>
        </w:rPr>
        <w:tab/>
        <w:t>7654</w:t>
      </w:r>
      <w:r w:rsidRPr="00CD3097">
        <w:rPr>
          <w:sz w:val="10"/>
          <w:szCs w:val="10"/>
        </w:rPr>
        <w:tab/>
        <w:t>125.00</w:t>
      </w:r>
      <w:r w:rsidRPr="00CD3097">
        <w:rPr>
          <w:sz w:val="10"/>
          <w:szCs w:val="10"/>
        </w:rPr>
        <w:tab/>
        <w:t>0.00</w:t>
      </w:r>
      <w:r w:rsidRPr="00CD3097">
        <w:rPr>
          <w:sz w:val="10"/>
          <w:szCs w:val="10"/>
        </w:rPr>
        <w:tab/>
        <w:t>NULL</w:t>
      </w:r>
    </w:p>
    <w:p w14:paraId="1D392D69" w14:textId="77777777" w:rsidR="00CD3097" w:rsidRPr="00CD3097" w:rsidRDefault="00CD3097" w:rsidP="00CD3097">
      <w:pPr>
        <w:pStyle w:val="comandoseinstrucciones"/>
        <w:rPr>
          <w:sz w:val="10"/>
          <w:szCs w:val="10"/>
        </w:rPr>
      </w:pPr>
      <w:r w:rsidRPr="00CD3097">
        <w:rPr>
          <w:sz w:val="10"/>
          <w:szCs w:val="10"/>
        </w:rPr>
        <w:t>107</w:t>
      </w:r>
      <w:r w:rsidRPr="00CD3097">
        <w:rPr>
          <w:sz w:val="10"/>
          <w:szCs w:val="10"/>
        </w:rPr>
        <w:tab/>
        <w:t>27440525F</w:t>
      </w:r>
      <w:r w:rsidRPr="00CD3097">
        <w:rPr>
          <w:sz w:val="10"/>
          <w:szCs w:val="10"/>
        </w:rPr>
        <w:tab/>
        <w:t>MARTIN Y ASOCIADOS S.L.</w:t>
      </w:r>
      <w:r w:rsidRPr="00CD3097">
        <w:rPr>
          <w:sz w:val="10"/>
          <w:szCs w:val="10"/>
        </w:rPr>
        <w:tab/>
        <w:t>ARAVACA</w:t>
      </w:r>
      <w:r w:rsidRPr="00CD3097">
        <w:rPr>
          <w:sz w:val="10"/>
          <w:szCs w:val="10"/>
        </w:rPr>
        <w:tab/>
        <w:t>7844</w:t>
      </w:r>
      <w:r w:rsidRPr="00CD3097">
        <w:rPr>
          <w:sz w:val="10"/>
          <w:szCs w:val="10"/>
        </w:rPr>
        <w:tab/>
        <w:t>700000.00</w:t>
      </w:r>
      <w:r w:rsidRPr="00CD3097">
        <w:rPr>
          <w:sz w:val="10"/>
          <w:szCs w:val="10"/>
        </w:rPr>
        <w:tab/>
        <w:t>0.00</w:t>
      </w:r>
      <w:r w:rsidRPr="00CD3097">
        <w:rPr>
          <w:sz w:val="10"/>
          <w:szCs w:val="10"/>
        </w:rPr>
        <w:tab/>
        <w:t>1000000.00</w:t>
      </w:r>
    </w:p>
    <w:p w14:paraId="358FC626" w14:textId="77777777" w:rsidR="00CD3097" w:rsidRPr="00CD3097" w:rsidRDefault="00CD3097" w:rsidP="00CD3097">
      <w:pPr>
        <w:pStyle w:val="comandoseinstrucciones"/>
        <w:rPr>
          <w:sz w:val="10"/>
          <w:szCs w:val="10"/>
        </w:rPr>
      </w:pPr>
      <w:r w:rsidRPr="00CD3097">
        <w:rPr>
          <w:sz w:val="10"/>
          <w:szCs w:val="10"/>
        </w:rPr>
        <w:t>108</w:t>
      </w:r>
      <w:r w:rsidRPr="00CD3097">
        <w:rPr>
          <w:sz w:val="10"/>
          <w:szCs w:val="10"/>
        </w:rPr>
        <w:tab/>
        <w:t>22456294Z</w:t>
      </w:r>
      <w:r w:rsidRPr="00CD3097">
        <w:rPr>
          <w:sz w:val="10"/>
          <w:szCs w:val="10"/>
        </w:rPr>
        <w:tab/>
        <w:t>MANUFACTURAS ALI S.A.</w:t>
      </w:r>
      <w:r w:rsidRPr="00CD3097">
        <w:rPr>
          <w:sz w:val="10"/>
          <w:szCs w:val="10"/>
        </w:rPr>
        <w:tab/>
        <w:t>SEVILLA</w:t>
      </w:r>
      <w:r w:rsidRPr="00CD3097">
        <w:rPr>
          <w:sz w:val="10"/>
          <w:szCs w:val="10"/>
        </w:rPr>
        <w:tab/>
        <w:t>7654</w:t>
      </w:r>
      <w:r w:rsidRPr="00CD3097">
        <w:rPr>
          <w:sz w:val="10"/>
          <w:szCs w:val="10"/>
        </w:rPr>
        <w:tab/>
        <w:t>0.00</w:t>
      </w:r>
      <w:r w:rsidRPr="00CD3097">
        <w:rPr>
          <w:sz w:val="10"/>
          <w:szCs w:val="10"/>
        </w:rPr>
        <w:tab/>
        <w:t>1400.00</w:t>
      </w:r>
      <w:r w:rsidRPr="00CD3097">
        <w:rPr>
          <w:sz w:val="10"/>
          <w:szCs w:val="10"/>
        </w:rPr>
        <w:tab/>
        <w:t>500000.00</w:t>
      </w:r>
    </w:p>
    <w:p w14:paraId="67B171B3" w14:textId="77777777" w:rsidR="006E32A1" w:rsidRPr="007715DD" w:rsidRDefault="006E32A1" w:rsidP="006E32A1">
      <w:r w:rsidRPr="007715DD">
        <w:t>No mostrar ni fila de t</w:t>
      </w:r>
      <w:r>
        <w:t>ítulo ni líneas:</w:t>
      </w:r>
      <w:r w:rsidR="00CD3097">
        <w:t xml:space="preserve"> </w:t>
      </w:r>
      <w:r w:rsidR="00CD3097" w:rsidRPr="0078681B">
        <w:rPr>
          <w:rStyle w:val="pun"/>
          <w:b/>
          <w:highlight w:val="yellow"/>
        </w:rPr>
        <w:t>-s</w:t>
      </w:r>
      <w:r w:rsidR="00CD3097" w:rsidRPr="0078681B">
        <w:rPr>
          <w:rStyle w:val="pln"/>
          <w:b/>
          <w:highlight w:val="yellow"/>
        </w:rPr>
        <w:t>N</w:t>
      </w:r>
    </w:p>
    <w:p w14:paraId="1D63CE53" w14:textId="77777777" w:rsidR="006E32A1" w:rsidRPr="0078681B" w:rsidRDefault="006E32A1" w:rsidP="006E32A1">
      <w:pPr>
        <w:pStyle w:val="comandoseinstrucciones"/>
        <w:rPr>
          <w:rStyle w:val="pln"/>
          <w:b/>
        </w:rPr>
      </w:pPr>
      <w:r w:rsidRPr="0078681B">
        <w:rPr>
          <w:rStyle w:val="pln"/>
          <w:b/>
        </w:rPr>
        <w:lastRenderedPageBreak/>
        <w:t>mysql</w:t>
      </w:r>
      <w:r w:rsidR="005A10F8" w:rsidRPr="0078681B">
        <w:rPr>
          <w:rStyle w:val="pln"/>
          <w:b/>
        </w:rPr>
        <w:t xml:space="preserve"> </w:t>
      </w:r>
      <w:r w:rsidRPr="0078681B">
        <w:rPr>
          <w:rStyle w:val="pun"/>
          <w:b/>
          <w:highlight w:val="yellow"/>
        </w:rPr>
        <w:t>-s</w:t>
      </w:r>
      <w:r w:rsidRPr="0078681B">
        <w:rPr>
          <w:rStyle w:val="pln"/>
          <w:b/>
          <w:highlight w:val="yellow"/>
        </w:rPr>
        <w:t>N</w:t>
      </w:r>
      <w:r w:rsidRPr="0078681B">
        <w:rPr>
          <w:rStyle w:val="pln"/>
          <w:b/>
        </w:rPr>
        <w:t xml:space="preserve"> </w:t>
      </w:r>
      <w:r w:rsidR="00CD3097" w:rsidRPr="002A20F8">
        <w:rPr>
          <w:b/>
        </w:rPr>
        <w:t>-u root -p</w:t>
      </w:r>
    </w:p>
    <w:p w14:paraId="18EF0804" w14:textId="77777777" w:rsidR="006E32A1" w:rsidRDefault="006E32A1" w:rsidP="006E32A1">
      <w:r w:rsidRPr="009A2BBA">
        <w:t>No mostrar los datos en forma de tabla sino en una s</w:t>
      </w:r>
      <w:r>
        <w:t>ola columna</w:t>
      </w:r>
      <w:r w:rsidR="00CD3097">
        <w:t xml:space="preserve">, en este caso escribit </w:t>
      </w:r>
      <w:r w:rsidR="00CD3097" w:rsidRPr="00CD3097">
        <w:rPr>
          <w:highlight w:val="yellow"/>
        </w:rPr>
        <w:t>\G</w:t>
      </w:r>
      <w:r w:rsidR="00CD3097">
        <w:t xml:space="preserve"> en el SELECT, no en la conexión a MySQL:</w:t>
      </w:r>
    </w:p>
    <w:p w14:paraId="25134E55" w14:textId="77777777" w:rsidR="006E32A1" w:rsidRPr="00CD3097" w:rsidRDefault="006E32A1" w:rsidP="002F7866">
      <w:pPr>
        <w:pStyle w:val="comandoseinstrucciones"/>
        <w:rPr>
          <w:b/>
          <w:lang w:val="en-US"/>
        </w:rPr>
      </w:pPr>
      <w:r w:rsidRPr="00CD3097">
        <w:rPr>
          <w:b/>
          <w:lang w:val="en-US"/>
        </w:rPr>
        <w:t xml:space="preserve">SELECT * FROM empleados </w:t>
      </w:r>
      <w:r w:rsidRPr="00CD3097">
        <w:rPr>
          <w:b/>
          <w:highlight w:val="yellow"/>
          <w:lang w:val="en-US"/>
        </w:rPr>
        <w:t>\G</w:t>
      </w:r>
      <w:r w:rsidRPr="00CD3097">
        <w:rPr>
          <w:b/>
          <w:lang w:val="en-US"/>
        </w:rPr>
        <w:t>;</w:t>
      </w:r>
    </w:p>
    <w:p w14:paraId="70B0D44A" w14:textId="77777777" w:rsidR="006E32A1" w:rsidRPr="007B0F21" w:rsidRDefault="006E32A1" w:rsidP="002F7866">
      <w:pPr>
        <w:pStyle w:val="comandoseinstrucciones"/>
        <w:rPr>
          <w:lang w:val="en-US"/>
        </w:rPr>
      </w:pPr>
    </w:p>
    <w:p w14:paraId="4ACD0AAD" w14:textId="77777777" w:rsidR="006E32A1" w:rsidRPr="00AF1E44" w:rsidRDefault="006E32A1" w:rsidP="002F7866">
      <w:pPr>
        <w:pStyle w:val="comandoseinstrucciones"/>
        <w:rPr>
          <w:b/>
          <w:lang w:val="en-US"/>
        </w:rPr>
      </w:pPr>
      <w:r w:rsidRPr="00AF1E44">
        <w:rPr>
          <w:b/>
          <w:lang w:val="en-US"/>
        </w:rPr>
        <w:t>*************************** 1. row ***************************</w:t>
      </w:r>
    </w:p>
    <w:p w14:paraId="371F68FD" w14:textId="77777777" w:rsidR="006E32A1" w:rsidRPr="00F76EBC" w:rsidRDefault="006E32A1" w:rsidP="002F7866">
      <w:pPr>
        <w:pStyle w:val="comandoseinstrucciones"/>
        <w:rPr>
          <w:b/>
        </w:rPr>
      </w:pPr>
      <w:r w:rsidRPr="00F76EBC">
        <w:rPr>
          <w:b/>
        </w:rPr>
        <w:t>EMP_NO: 7499</w:t>
      </w:r>
    </w:p>
    <w:p w14:paraId="4B0B7917" w14:textId="77777777" w:rsidR="006E32A1" w:rsidRPr="00AF1E44" w:rsidRDefault="006E32A1" w:rsidP="002F7866">
      <w:pPr>
        <w:pStyle w:val="comandoseinstrucciones"/>
        <w:rPr>
          <w:b/>
        </w:rPr>
      </w:pPr>
      <w:r w:rsidRPr="00AF1E44">
        <w:rPr>
          <w:b/>
        </w:rPr>
        <w:t>APELLIDO: ALONSO</w:t>
      </w:r>
    </w:p>
    <w:p w14:paraId="123156A1" w14:textId="77777777" w:rsidR="006E32A1" w:rsidRPr="00AF1E44" w:rsidRDefault="006E32A1" w:rsidP="002F7866">
      <w:pPr>
        <w:pStyle w:val="comandoseinstrucciones"/>
        <w:rPr>
          <w:b/>
        </w:rPr>
      </w:pPr>
      <w:r w:rsidRPr="00AF1E44">
        <w:rPr>
          <w:b/>
        </w:rPr>
        <w:t xml:space="preserve">    OFICIO: VENDEDOR</w:t>
      </w:r>
    </w:p>
    <w:p w14:paraId="09D507DA" w14:textId="77777777" w:rsidR="006E32A1" w:rsidRPr="00AF1E44" w:rsidRDefault="006E32A1" w:rsidP="002F7866">
      <w:pPr>
        <w:pStyle w:val="comandoseinstrucciones"/>
        <w:rPr>
          <w:b/>
        </w:rPr>
      </w:pPr>
      <w:r w:rsidRPr="00AF1E44">
        <w:rPr>
          <w:b/>
        </w:rPr>
        <w:t xml:space="preserve">  DIRECTOR: 7698</w:t>
      </w:r>
    </w:p>
    <w:p w14:paraId="4C9AF3DC" w14:textId="77777777" w:rsidR="006E32A1" w:rsidRPr="00AF1E44" w:rsidRDefault="006E32A1" w:rsidP="002F7866">
      <w:pPr>
        <w:pStyle w:val="comandoseinstrucciones"/>
        <w:rPr>
          <w:b/>
        </w:rPr>
      </w:pPr>
      <w:r w:rsidRPr="00AF1E44">
        <w:rPr>
          <w:b/>
        </w:rPr>
        <w:t>FECHA_ALTA: 1981-02-20</w:t>
      </w:r>
    </w:p>
    <w:p w14:paraId="6F8A2B91" w14:textId="77777777" w:rsidR="006E32A1" w:rsidRPr="00AF1E44" w:rsidRDefault="006E32A1" w:rsidP="002F7866">
      <w:pPr>
        <w:pStyle w:val="comandoseinstrucciones"/>
        <w:rPr>
          <w:b/>
        </w:rPr>
      </w:pPr>
      <w:r w:rsidRPr="00AF1E44">
        <w:rPr>
          <w:b/>
        </w:rPr>
        <w:t xml:space="preserve">   SALARIO: 140000.00</w:t>
      </w:r>
    </w:p>
    <w:p w14:paraId="22B6420E" w14:textId="77777777" w:rsidR="006E32A1" w:rsidRPr="00AF1E44" w:rsidRDefault="006E32A1" w:rsidP="002F7866">
      <w:pPr>
        <w:pStyle w:val="comandoseinstrucciones"/>
        <w:rPr>
          <w:b/>
        </w:rPr>
      </w:pPr>
      <w:r w:rsidRPr="00AF1E44">
        <w:rPr>
          <w:b/>
        </w:rPr>
        <w:t xml:space="preserve">  COMISION: 40000.00</w:t>
      </w:r>
    </w:p>
    <w:p w14:paraId="4510C79C" w14:textId="77777777" w:rsidR="006E32A1" w:rsidRPr="00AF1E44" w:rsidRDefault="006E32A1" w:rsidP="002F7866">
      <w:pPr>
        <w:pStyle w:val="comandoseinstrucciones"/>
        <w:rPr>
          <w:b/>
        </w:rPr>
      </w:pPr>
      <w:r w:rsidRPr="00AF1E44">
        <w:rPr>
          <w:b/>
        </w:rPr>
        <w:t xml:space="preserve">    DEP_NO: 30</w:t>
      </w:r>
    </w:p>
    <w:p w14:paraId="2FC6922D" w14:textId="77777777" w:rsidR="006E32A1" w:rsidRPr="00AF1E44" w:rsidRDefault="006E32A1" w:rsidP="002F7866">
      <w:pPr>
        <w:pStyle w:val="comandoseinstrucciones"/>
        <w:rPr>
          <w:b/>
        </w:rPr>
      </w:pPr>
      <w:r w:rsidRPr="00AF1E44">
        <w:rPr>
          <w:b/>
        </w:rPr>
        <w:t xml:space="preserve">  TELEFONO: 654987412</w:t>
      </w:r>
    </w:p>
    <w:p w14:paraId="6FE28E67" w14:textId="77777777" w:rsidR="006E32A1" w:rsidRPr="00AF1E44" w:rsidRDefault="006E32A1" w:rsidP="002F7866">
      <w:pPr>
        <w:pStyle w:val="comandoseinstrucciones"/>
        <w:rPr>
          <w:b/>
        </w:rPr>
      </w:pPr>
      <w:r w:rsidRPr="00AF1E44">
        <w:rPr>
          <w:b/>
        </w:rPr>
        <w:t>*************************** 2. row ***************************</w:t>
      </w:r>
    </w:p>
    <w:p w14:paraId="617DFF40" w14:textId="77777777" w:rsidR="006E32A1" w:rsidRPr="00AF1E44" w:rsidRDefault="006E32A1" w:rsidP="002F7866">
      <w:pPr>
        <w:pStyle w:val="comandoseinstrucciones"/>
        <w:rPr>
          <w:b/>
        </w:rPr>
      </w:pPr>
      <w:r w:rsidRPr="00AF1E44">
        <w:rPr>
          <w:b/>
        </w:rPr>
        <w:t xml:space="preserve">    EMP_NO: 7521</w:t>
      </w:r>
    </w:p>
    <w:p w14:paraId="39B62194" w14:textId="77777777" w:rsidR="006E32A1" w:rsidRPr="00AF1E44" w:rsidRDefault="006E32A1" w:rsidP="002F7866">
      <w:pPr>
        <w:pStyle w:val="comandoseinstrucciones"/>
        <w:rPr>
          <w:b/>
        </w:rPr>
      </w:pPr>
      <w:r w:rsidRPr="00AF1E44">
        <w:rPr>
          <w:b/>
        </w:rPr>
        <w:t xml:space="preserve">  APELLIDO: LOPEZ</w:t>
      </w:r>
    </w:p>
    <w:p w14:paraId="1B32F0C0" w14:textId="77777777" w:rsidR="006E32A1" w:rsidRPr="00AF1E44" w:rsidRDefault="006E32A1" w:rsidP="002F7866">
      <w:pPr>
        <w:pStyle w:val="comandoseinstrucciones"/>
        <w:rPr>
          <w:b/>
        </w:rPr>
      </w:pPr>
      <w:r w:rsidRPr="00AF1E44">
        <w:rPr>
          <w:b/>
        </w:rPr>
        <w:t xml:space="preserve">    OFICIO: EMPLEADO</w:t>
      </w:r>
    </w:p>
    <w:p w14:paraId="0C4AC241" w14:textId="77777777" w:rsidR="006E32A1" w:rsidRPr="00AF1E44" w:rsidRDefault="006E32A1" w:rsidP="002F7866">
      <w:pPr>
        <w:pStyle w:val="comandoseinstrucciones"/>
        <w:rPr>
          <w:b/>
        </w:rPr>
      </w:pPr>
      <w:r w:rsidRPr="00AF1E44">
        <w:rPr>
          <w:b/>
        </w:rPr>
        <w:t xml:space="preserve">  DIRECTOR: 7782</w:t>
      </w:r>
    </w:p>
    <w:p w14:paraId="2B0AFC8D" w14:textId="77777777" w:rsidR="006E32A1" w:rsidRPr="00AF1E44" w:rsidRDefault="006E32A1" w:rsidP="002F7866">
      <w:pPr>
        <w:pStyle w:val="comandoseinstrucciones"/>
        <w:rPr>
          <w:b/>
        </w:rPr>
      </w:pPr>
      <w:r w:rsidRPr="00AF1E44">
        <w:rPr>
          <w:b/>
        </w:rPr>
        <w:t>FECHA_ALTA: 1981-05-08</w:t>
      </w:r>
    </w:p>
    <w:p w14:paraId="5F8764E5" w14:textId="77777777" w:rsidR="006E32A1" w:rsidRPr="00AF1E44" w:rsidRDefault="006E32A1" w:rsidP="002F7866">
      <w:pPr>
        <w:pStyle w:val="comandoseinstrucciones"/>
        <w:rPr>
          <w:b/>
        </w:rPr>
      </w:pPr>
      <w:r w:rsidRPr="00AF1E44">
        <w:rPr>
          <w:b/>
        </w:rPr>
        <w:t xml:space="preserve">   SALARIO: 135000.00</w:t>
      </w:r>
    </w:p>
    <w:p w14:paraId="68367D74" w14:textId="77777777" w:rsidR="006E32A1" w:rsidRPr="00AF1E44" w:rsidRDefault="006E32A1" w:rsidP="002F7866">
      <w:pPr>
        <w:pStyle w:val="comandoseinstrucciones"/>
        <w:rPr>
          <w:b/>
        </w:rPr>
      </w:pPr>
      <w:r w:rsidRPr="00AF1E44">
        <w:rPr>
          <w:b/>
        </w:rPr>
        <w:t xml:space="preserve">  COMISION: NULL</w:t>
      </w:r>
    </w:p>
    <w:p w14:paraId="0D77CA4C" w14:textId="77777777" w:rsidR="006E32A1" w:rsidRPr="00AF1E44" w:rsidRDefault="006E32A1" w:rsidP="002F7866">
      <w:pPr>
        <w:pStyle w:val="comandoseinstrucciones"/>
        <w:rPr>
          <w:b/>
        </w:rPr>
      </w:pPr>
      <w:r w:rsidRPr="00AF1E44">
        <w:rPr>
          <w:b/>
        </w:rPr>
        <w:t xml:space="preserve">    DEP_NO: 10</w:t>
      </w:r>
    </w:p>
    <w:p w14:paraId="47988273" w14:textId="77777777" w:rsidR="006E32A1" w:rsidRPr="00AF1E44" w:rsidRDefault="006E32A1" w:rsidP="002F7866">
      <w:pPr>
        <w:pStyle w:val="comandoseinstrucciones"/>
        <w:rPr>
          <w:b/>
        </w:rPr>
      </w:pPr>
      <w:r w:rsidRPr="00AF1E44">
        <w:rPr>
          <w:b/>
        </w:rPr>
        <w:t xml:space="preserve">  TELEFONO: 696547982</w:t>
      </w:r>
    </w:p>
    <w:p w14:paraId="40D16280" w14:textId="77777777" w:rsidR="006E32A1" w:rsidRPr="006E32A1" w:rsidRDefault="006E32A1" w:rsidP="00F23024">
      <w:pPr>
        <w:rPr>
          <w:lang w:val="en-US"/>
        </w:rPr>
      </w:pPr>
    </w:p>
    <w:p w14:paraId="3BBC917B" w14:textId="77777777" w:rsidR="00F23024" w:rsidRPr="00E44421" w:rsidRDefault="00F23024" w:rsidP="00F23024">
      <w:pPr>
        <w:rPr>
          <w:lang w:val="en-US"/>
        </w:rPr>
      </w:pPr>
    </w:p>
    <w:p w14:paraId="4C25F260" w14:textId="77777777" w:rsidR="00F23024" w:rsidRPr="00E72752" w:rsidRDefault="00F23024" w:rsidP="003C2E95">
      <w:pPr>
        <w:pStyle w:val="Ttulo2"/>
      </w:pPr>
      <w:bookmarkStart w:id="46" w:name="_Toc127522846"/>
      <w:r w:rsidRPr="00E72752">
        <w:t>No puedo conectarme al servidor, posibles motiv</w:t>
      </w:r>
      <w:r>
        <w:t>o</w:t>
      </w:r>
      <w:r w:rsidRPr="00E72752">
        <w:t>s</w:t>
      </w:r>
      <w:bookmarkEnd w:id="46"/>
    </w:p>
    <w:p w14:paraId="66D02CC8" w14:textId="77777777" w:rsidR="00F23024" w:rsidRDefault="00000000" w:rsidP="00F23024">
      <w:pPr>
        <w:pStyle w:val="comandoseinstrucciones"/>
      </w:pPr>
      <w:hyperlink r:id="rId21" w:history="1">
        <w:r w:rsidR="00F23024" w:rsidRPr="00F97624">
          <w:rPr>
            <w:rStyle w:val="Hipervnculo"/>
          </w:rPr>
          <w:t>http://dev.mysql.com/doc/refman/5.7/en/can-not-connect-to-server.html</w:t>
        </w:r>
      </w:hyperlink>
    </w:p>
    <w:p w14:paraId="5B52E1AD" w14:textId="77777777" w:rsidR="0052083F" w:rsidRDefault="0052083F" w:rsidP="0052083F">
      <w:pPr>
        <w:pStyle w:val="Ttulo2"/>
      </w:pPr>
      <w:bookmarkStart w:id="47" w:name="_Toc404112085"/>
      <w:bookmarkStart w:id="48" w:name="_Toc419273177"/>
      <w:bookmarkStart w:id="49" w:name="_Toc434421921"/>
      <w:bookmarkStart w:id="50" w:name="_Toc127522847"/>
      <w:r>
        <w:t>Cambiar el PATH de Windows para incluir los programas de consola de MySQL</w:t>
      </w:r>
      <w:bookmarkEnd w:id="47"/>
      <w:bookmarkEnd w:id="48"/>
      <w:bookmarkEnd w:id="50"/>
    </w:p>
    <w:p w14:paraId="15A88EB4" w14:textId="77777777" w:rsidR="0052083F" w:rsidRDefault="0052083F" w:rsidP="0052083F">
      <w:r>
        <w:t>Para poder utilizar directamente desde la consola programas como:</w:t>
      </w:r>
    </w:p>
    <w:p w14:paraId="7E775598" w14:textId="77777777" w:rsidR="0052083F" w:rsidRPr="00EF313D" w:rsidRDefault="0052083F" w:rsidP="0052083F">
      <w:pPr>
        <w:pStyle w:val="comandoseinstrucciones"/>
      </w:pPr>
      <w:r w:rsidRPr="00EF313D">
        <w:t>mysqldump</w:t>
      </w:r>
    </w:p>
    <w:p w14:paraId="431BAFFD" w14:textId="77777777" w:rsidR="0052083F" w:rsidRPr="00484AFD" w:rsidRDefault="0052083F" w:rsidP="0052083F">
      <w:pPr>
        <w:pStyle w:val="comandoseinstrucciones"/>
      </w:pPr>
      <w:r w:rsidRPr="00484AFD">
        <w:t>mysqladmin</w:t>
      </w:r>
    </w:p>
    <w:p w14:paraId="183B5BD9" w14:textId="77777777" w:rsidR="0052083F" w:rsidRDefault="0052083F" w:rsidP="0052083F">
      <w:pPr>
        <w:pStyle w:val="comandoseinstrucciones"/>
      </w:pPr>
      <w:r>
        <w:t>mysql</w:t>
      </w:r>
    </w:p>
    <w:p w14:paraId="383F4CA1" w14:textId="77777777" w:rsidR="0052083F" w:rsidRDefault="0052083F" w:rsidP="0052083F">
      <w:r>
        <w:t>Es necesario añadir al PATH de Windows la siguiente ruta (escoger según la versión de MySQL):</w:t>
      </w:r>
    </w:p>
    <w:p w14:paraId="6F6B8A30" w14:textId="77777777" w:rsidR="0052083F" w:rsidRDefault="0052083F" w:rsidP="0052083F">
      <w:pPr>
        <w:pStyle w:val="comandoseinstrucciones"/>
        <w:rPr>
          <w:lang w:val="en-US"/>
        </w:rPr>
      </w:pPr>
      <w:r w:rsidRPr="00484AFD">
        <w:rPr>
          <w:lang w:val="en-US"/>
        </w:rPr>
        <w:t>C:\Program Files\MySQL\MySQL Server 5.5\bin</w:t>
      </w:r>
    </w:p>
    <w:p w14:paraId="0BA13B24" w14:textId="77777777" w:rsidR="0052083F" w:rsidRPr="00484AFD" w:rsidRDefault="0052083F" w:rsidP="0052083F">
      <w:pPr>
        <w:pStyle w:val="comandoseinstrucciones"/>
        <w:rPr>
          <w:lang w:val="en-US"/>
        </w:rPr>
      </w:pPr>
      <w:r w:rsidRPr="00484AFD">
        <w:rPr>
          <w:lang w:val="en-US"/>
        </w:rPr>
        <w:t>C:\Program Files\MySQL\MySQL Server 5.</w:t>
      </w:r>
      <w:r>
        <w:rPr>
          <w:lang w:val="en-US"/>
        </w:rPr>
        <w:t>6</w:t>
      </w:r>
      <w:r w:rsidRPr="00484AFD">
        <w:rPr>
          <w:lang w:val="en-US"/>
        </w:rPr>
        <w:t>\bin</w:t>
      </w:r>
    </w:p>
    <w:p w14:paraId="4366968A" w14:textId="77777777" w:rsidR="0052083F" w:rsidRPr="00484AFD" w:rsidRDefault="0052083F" w:rsidP="0052083F">
      <w:pPr>
        <w:pStyle w:val="comandoseinstrucciones"/>
        <w:rPr>
          <w:lang w:val="en-US"/>
        </w:rPr>
      </w:pPr>
    </w:p>
    <w:p w14:paraId="51AA0A64" w14:textId="77777777" w:rsidR="0052083F" w:rsidRDefault="0052083F" w:rsidP="0052083F">
      <w:pPr>
        <w:pStyle w:val="Lista9"/>
      </w:pPr>
      <w:r w:rsidRPr="00484AFD">
        <w:t xml:space="preserve">antes de realizar el cambio el PATH </w:t>
      </w:r>
      <w:r>
        <w:t>tiene este valor:</w:t>
      </w:r>
    </w:p>
    <w:p w14:paraId="035D8B81" w14:textId="77777777" w:rsidR="0052083F" w:rsidRDefault="0052083F" w:rsidP="0052083F">
      <w:pPr>
        <w:pStyle w:val="Lista9"/>
        <w:rPr>
          <w:lang w:val="en-US"/>
        </w:rPr>
      </w:pPr>
      <w:r w:rsidRPr="00484AFD">
        <w:rPr>
          <w:lang w:val="en-US"/>
        </w:rPr>
        <w:t>%SystemRoot%\system32;%SystemRoot%;%SystemRoot%\System32\Wbem;%SYSTEMROOT%\System32\WindowsPowerShell\v1.0\;C:\Program Files (x86)\MySQL\MySQL Fabric 1.5.2 &amp; MySQL Utilities 1.5.2 1.5\;C:\Program Files (x86)\MySQL\MySQL Fabric 1.5.2 &amp; MySQL Utilities 1.5.2 1.5\Doctrine extensions for PHP\</w:t>
      </w:r>
    </w:p>
    <w:p w14:paraId="36BD79EE" w14:textId="77777777" w:rsidR="0052083F" w:rsidRPr="00D241B4" w:rsidRDefault="0052083F" w:rsidP="0052083F">
      <w:pPr>
        <w:pStyle w:val="Lista9"/>
      </w:pPr>
      <w:r w:rsidRPr="00D241B4">
        <w:lastRenderedPageBreak/>
        <w:t>Debemos utiliz</w:t>
      </w:r>
      <w:r>
        <w:t>a</w:t>
      </w:r>
      <w:r w:rsidRPr="00D241B4">
        <w:t xml:space="preserve">r un </w:t>
      </w:r>
      <w:r w:rsidRPr="00D241B4">
        <w:rPr>
          <w:highlight w:val="yellow"/>
        </w:rPr>
        <w:t>punto y coma (</w:t>
      </w:r>
      <w:r w:rsidRPr="00D241B4">
        <w:rPr>
          <w:rStyle w:val="Textoennegrita"/>
        </w:rPr>
        <w:t>;)</w:t>
      </w:r>
      <w:r w:rsidRPr="00D241B4">
        <w:t xml:space="preserve"> para </w:t>
      </w:r>
      <w:r w:rsidR="00880312" w:rsidRPr="00D241B4">
        <w:t>separar</w:t>
      </w:r>
      <w:r w:rsidRPr="00D241B4">
        <w:t xml:space="preserve"> el texto Viejo del añadido.</w:t>
      </w:r>
    </w:p>
    <w:p w14:paraId="1DFB5D6E" w14:textId="77777777" w:rsidR="0052083F" w:rsidRPr="001C45DE" w:rsidRDefault="0052083F" w:rsidP="0052083F">
      <w:pPr>
        <w:pStyle w:val="Lista0"/>
      </w:pPr>
      <w:r w:rsidRPr="001C45DE">
        <w:t>cambiar el PATH en Windows:</w:t>
      </w:r>
    </w:p>
    <w:p w14:paraId="4F3C00C1" w14:textId="77777777" w:rsidR="0052083F" w:rsidRDefault="0052083F" w:rsidP="0052083F">
      <w:r>
        <w:t>Panel de Control - Sistema - configuración avanzada -variables de entorno -variables del sistema – PATH</w:t>
      </w:r>
    </w:p>
    <w:bookmarkEnd w:id="49"/>
    <w:p w14:paraId="4BF5C401" w14:textId="77777777" w:rsidR="00F23024" w:rsidRPr="00E72752" w:rsidRDefault="00F23024" w:rsidP="00F23024"/>
    <w:p w14:paraId="2E6D36AD" w14:textId="77777777" w:rsidR="00E04C42" w:rsidRDefault="00E04C42" w:rsidP="003C2E95">
      <w:pPr>
        <w:pStyle w:val="Ttulo1"/>
      </w:pPr>
      <w:bookmarkStart w:id="51" w:name="_Toc127522848"/>
      <w:r>
        <w:t>Configuración de</w:t>
      </w:r>
      <w:r w:rsidR="009B0358">
        <w:t>l servidor</w:t>
      </w:r>
      <w:r>
        <w:t xml:space="preserve"> MySQL</w:t>
      </w:r>
      <w:bookmarkEnd w:id="51"/>
    </w:p>
    <w:p w14:paraId="2ED75C4C" w14:textId="77777777" w:rsidR="00E04C42" w:rsidRDefault="00E04C42" w:rsidP="00E04C42">
      <w:pPr>
        <w:pStyle w:val="Ttulo2"/>
      </w:pPr>
      <w:bookmarkStart w:id="52" w:name="_Toc127522849"/>
      <w:r>
        <w:t>Configuración del servidor en Windows</w:t>
      </w:r>
      <w:bookmarkEnd w:id="52"/>
    </w:p>
    <w:p w14:paraId="16FC9419" w14:textId="77777777" w:rsidR="00E04C42" w:rsidRPr="00E04C42" w:rsidRDefault="007A49AB" w:rsidP="00E04C42">
      <w:pPr>
        <w:pStyle w:val="Ttulo3"/>
      </w:pPr>
      <w:bookmarkStart w:id="53" w:name="_Toc127522850"/>
      <w:r>
        <w:t xml:space="preserve">Carpetas y ficheros </w:t>
      </w:r>
      <w:r w:rsidR="009B0358">
        <w:t>utilizados</w:t>
      </w:r>
      <w:r w:rsidR="00E84E1F">
        <w:t xml:space="preserve"> en Windows</w:t>
      </w:r>
      <w:bookmarkEnd w:id="53"/>
    </w:p>
    <w:p w14:paraId="72CA374E" w14:textId="77777777" w:rsidR="00E04C42" w:rsidRDefault="00000000" w:rsidP="00E04C42">
      <w:pPr>
        <w:pStyle w:val="comandoseinstrucciones"/>
        <w:rPr>
          <w:rStyle w:val="Hipervnculo"/>
        </w:rPr>
      </w:pPr>
      <w:hyperlink r:id="rId22" w:history="1">
        <w:r w:rsidR="00E04C42" w:rsidRPr="00E568F8">
          <w:rPr>
            <w:rStyle w:val="Hipervnculo"/>
          </w:rPr>
          <w:t>https://dev.mysql.com/doc/refman/5.6/en/windows-installation-layout.html</w:t>
        </w:r>
      </w:hyperlink>
    </w:p>
    <w:p w14:paraId="52B89C54" w14:textId="77777777" w:rsidR="00E84E1F" w:rsidRDefault="00000000" w:rsidP="00E04C42">
      <w:pPr>
        <w:pStyle w:val="comandoseinstrucciones"/>
      </w:pPr>
      <w:hyperlink r:id="rId23" w:history="1">
        <w:r w:rsidR="00E84E1F" w:rsidRPr="008777A9">
          <w:rPr>
            <w:rStyle w:val="Hipervnculo"/>
          </w:rPr>
          <w:t>https://dev.mysql.com/doc/refman/8.0/en/windows-installation-layout.html</w:t>
        </w:r>
      </w:hyperlink>
    </w:p>
    <w:p w14:paraId="0F521910" w14:textId="77777777" w:rsidR="00E84E1F" w:rsidRDefault="00E84E1F" w:rsidP="00E04C42">
      <w:pPr>
        <w:pStyle w:val="comandoseinstrucciones"/>
      </w:pPr>
    </w:p>
    <w:p w14:paraId="5B98266B" w14:textId="77777777" w:rsidR="00E04C42" w:rsidRPr="00C4493B" w:rsidRDefault="00E04C42" w:rsidP="00E04C42">
      <w:pPr>
        <w:rPr>
          <w:lang w:val="en-US"/>
        </w:rPr>
      </w:pPr>
      <w:r w:rsidRPr="00C4493B">
        <w:rPr>
          <w:lang w:val="en-US"/>
        </w:rPr>
        <w:t>Default MySQL Installation Layout for Microsoft Windows</w:t>
      </w:r>
      <w:r w:rsidR="00D75744" w:rsidRPr="00C4493B">
        <w:rPr>
          <w:lang w:val="en-US"/>
        </w:rPr>
        <w:t>.</w:t>
      </w:r>
    </w:p>
    <w:p w14:paraId="7706CC21" w14:textId="77777777" w:rsidR="00E04C42" w:rsidRPr="00C4493B" w:rsidRDefault="00E04C42" w:rsidP="00E04C42">
      <w:pPr>
        <w:spacing w:before="0" w:after="0"/>
        <w:ind w:left="0"/>
        <w:jc w:val="left"/>
        <w:rPr>
          <w:rFonts w:ascii="Times New Roman" w:hAnsi="Times New Roman"/>
          <w:lang w:val="en-US"/>
        </w:rPr>
      </w:pPr>
    </w:p>
    <w:tbl>
      <w:tblPr>
        <w:tblW w:w="10660" w:type="dxa"/>
        <w:tblInd w:w="55" w:type="dxa"/>
        <w:tblCellMar>
          <w:left w:w="70" w:type="dxa"/>
          <w:right w:w="70" w:type="dxa"/>
        </w:tblCellMar>
        <w:tblLook w:val="04A0" w:firstRow="1" w:lastRow="0" w:firstColumn="1" w:lastColumn="0" w:noHBand="0" w:noVBand="1"/>
      </w:tblPr>
      <w:tblGrid>
        <w:gridCol w:w="4275"/>
        <w:gridCol w:w="2788"/>
        <w:gridCol w:w="3597"/>
      </w:tblGrid>
      <w:tr w:rsidR="00E04C42" w:rsidRPr="00E04C42" w14:paraId="7997B655" w14:textId="77777777" w:rsidTr="00E04C42">
        <w:trPr>
          <w:trHeight w:val="315"/>
        </w:trPr>
        <w:tc>
          <w:tcPr>
            <w:tcW w:w="303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5AD21874" w14:textId="77777777" w:rsidR="00E04C42" w:rsidRPr="00E04C42" w:rsidRDefault="00E04C42" w:rsidP="00E04C42">
            <w:pPr>
              <w:jc w:val="center"/>
              <w:rPr>
                <w:b/>
                <w:bCs/>
                <w:color w:val="000000"/>
              </w:rPr>
            </w:pPr>
            <w:r w:rsidRPr="00E04C42">
              <w:rPr>
                <w:b/>
                <w:bCs/>
                <w:color w:val="000000"/>
              </w:rPr>
              <w:t>Directory</w:t>
            </w:r>
          </w:p>
        </w:tc>
        <w:tc>
          <w:tcPr>
            <w:tcW w:w="3099" w:type="dxa"/>
            <w:tcBorders>
              <w:top w:val="single" w:sz="4" w:space="0" w:color="000000"/>
              <w:left w:val="nil"/>
              <w:bottom w:val="single" w:sz="4" w:space="0" w:color="000000"/>
              <w:right w:val="single" w:sz="4" w:space="0" w:color="000000"/>
            </w:tcBorders>
            <w:shd w:val="clear" w:color="auto" w:fill="D9D9D9" w:themeFill="background1" w:themeFillShade="D9"/>
            <w:vAlign w:val="center"/>
            <w:hideMark/>
          </w:tcPr>
          <w:p w14:paraId="49010DC1" w14:textId="77777777" w:rsidR="00E04C42" w:rsidRPr="00E04C42" w:rsidRDefault="00E04C42" w:rsidP="00E04C42">
            <w:pPr>
              <w:jc w:val="center"/>
              <w:rPr>
                <w:b/>
                <w:bCs/>
                <w:color w:val="000000"/>
              </w:rPr>
            </w:pPr>
            <w:r w:rsidRPr="00E04C42">
              <w:rPr>
                <w:b/>
                <w:bCs/>
                <w:color w:val="000000"/>
              </w:rPr>
              <w:t>Contents of Directory</w:t>
            </w:r>
          </w:p>
        </w:tc>
        <w:tc>
          <w:tcPr>
            <w:tcW w:w="4530" w:type="dxa"/>
            <w:tcBorders>
              <w:top w:val="single" w:sz="4" w:space="0" w:color="000000"/>
              <w:left w:val="nil"/>
              <w:bottom w:val="single" w:sz="4" w:space="0" w:color="000000"/>
              <w:right w:val="single" w:sz="4" w:space="0" w:color="000000"/>
            </w:tcBorders>
            <w:shd w:val="clear" w:color="auto" w:fill="D9D9D9" w:themeFill="background1" w:themeFillShade="D9"/>
            <w:vAlign w:val="center"/>
            <w:hideMark/>
          </w:tcPr>
          <w:p w14:paraId="4879895E" w14:textId="77777777" w:rsidR="00E04C42" w:rsidRPr="00E04C42" w:rsidRDefault="00E04C42" w:rsidP="00E04C42">
            <w:pPr>
              <w:jc w:val="center"/>
              <w:rPr>
                <w:b/>
                <w:bCs/>
                <w:color w:val="000000"/>
              </w:rPr>
            </w:pPr>
            <w:r w:rsidRPr="00E04C42">
              <w:rPr>
                <w:b/>
                <w:bCs/>
                <w:color w:val="000000"/>
              </w:rPr>
              <w:t>Notes</w:t>
            </w:r>
          </w:p>
        </w:tc>
      </w:tr>
      <w:tr w:rsidR="00840C9E" w:rsidRPr="00E04C42" w14:paraId="3C7000E4" w14:textId="77777777" w:rsidTr="00E04C42">
        <w:trPr>
          <w:trHeight w:val="600"/>
        </w:trPr>
        <w:tc>
          <w:tcPr>
            <w:tcW w:w="3031" w:type="dxa"/>
            <w:tcBorders>
              <w:top w:val="nil"/>
              <w:left w:val="single" w:sz="4" w:space="0" w:color="000000"/>
              <w:bottom w:val="single" w:sz="4" w:space="0" w:color="000000"/>
              <w:right w:val="single" w:sz="4" w:space="0" w:color="000000"/>
            </w:tcBorders>
            <w:shd w:val="clear" w:color="auto" w:fill="auto"/>
            <w:vAlign w:val="center"/>
          </w:tcPr>
          <w:p w14:paraId="4C3ADD41" w14:textId="77777777" w:rsidR="00840C9E" w:rsidRPr="00E04C42" w:rsidRDefault="00840C9E" w:rsidP="004F4AD9">
            <w:pPr>
              <w:rPr>
                <w:rFonts w:ascii="Courier New" w:hAnsi="Courier New" w:cs="Courier New"/>
                <w:color w:val="000000"/>
                <w:sz w:val="20"/>
                <w:szCs w:val="20"/>
              </w:rPr>
            </w:pPr>
            <w:r w:rsidRPr="00840C9E">
              <w:rPr>
                <w:rFonts w:ascii="Courier New" w:hAnsi="Courier New" w:cs="Courier New"/>
                <w:color w:val="000000"/>
                <w:sz w:val="20"/>
                <w:szCs w:val="20"/>
                <w:highlight w:val="yellow"/>
              </w:rPr>
              <w:t>my.ini</w:t>
            </w:r>
            <w:r>
              <w:rPr>
                <w:rFonts w:ascii="Courier New" w:hAnsi="Courier New" w:cs="Courier New"/>
                <w:color w:val="000000"/>
                <w:sz w:val="20"/>
                <w:szCs w:val="20"/>
              </w:rPr>
              <w:t xml:space="preserve"> (</w:t>
            </w:r>
            <w:r w:rsidR="004F4AD9">
              <w:rPr>
                <w:rFonts w:ascii="Courier New" w:hAnsi="Courier New" w:cs="Courier New"/>
                <w:color w:val="000000"/>
                <w:sz w:val="20"/>
                <w:szCs w:val="20"/>
              </w:rPr>
              <w:t>fichero</w:t>
            </w:r>
            <w:r>
              <w:rPr>
                <w:rFonts w:ascii="Courier New" w:hAnsi="Courier New" w:cs="Courier New"/>
                <w:color w:val="000000"/>
                <w:sz w:val="20"/>
                <w:szCs w:val="20"/>
              </w:rPr>
              <w:t>)</w:t>
            </w:r>
          </w:p>
        </w:tc>
        <w:tc>
          <w:tcPr>
            <w:tcW w:w="3099" w:type="dxa"/>
            <w:tcBorders>
              <w:top w:val="nil"/>
              <w:left w:val="nil"/>
              <w:bottom w:val="single" w:sz="4" w:space="0" w:color="000000"/>
              <w:right w:val="single" w:sz="4" w:space="0" w:color="000000"/>
            </w:tcBorders>
            <w:shd w:val="clear" w:color="auto" w:fill="auto"/>
            <w:vAlign w:val="center"/>
          </w:tcPr>
          <w:p w14:paraId="0946E28E" w14:textId="77777777" w:rsidR="00840C9E" w:rsidRPr="00E04C42" w:rsidRDefault="00840C9E" w:rsidP="00E04C42">
            <w:pPr>
              <w:rPr>
                <w:rFonts w:ascii="Calibri" w:hAnsi="Calibri"/>
                <w:color w:val="0000FF"/>
                <w:sz w:val="22"/>
                <w:szCs w:val="22"/>
                <w:u w:val="single"/>
              </w:rPr>
            </w:pPr>
            <w:r>
              <w:rPr>
                <w:color w:val="000000"/>
              </w:rPr>
              <w:t>fichero de configuración del servidor</w:t>
            </w:r>
          </w:p>
        </w:tc>
        <w:tc>
          <w:tcPr>
            <w:tcW w:w="4530" w:type="dxa"/>
            <w:tcBorders>
              <w:top w:val="nil"/>
              <w:left w:val="nil"/>
              <w:bottom w:val="single" w:sz="4" w:space="0" w:color="000000"/>
              <w:right w:val="single" w:sz="4" w:space="0" w:color="000000"/>
            </w:tcBorders>
            <w:shd w:val="clear" w:color="auto" w:fill="auto"/>
            <w:vAlign w:val="center"/>
          </w:tcPr>
          <w:p w14:paraId="7F6E1030" w14:textId="77777777" w:rsidR="00840C9E" w:rsidRPr="00E04C42" w:rsidRDefault="00840C9E" w:rsidP="00E04C42">
            <w:pPr>
              <w:rPr>
                <w:color w:val="000000"/>
              </w:rPr>
            </w:pPr>
          </w:p>
        </w:tc>
      </w:tr>
      <w:tr w:rsidR="00E04C42" w:rsidRPr="00F76EBC" w14:paraId="2FF2881A" w14:textId="77777777" w:rsidTr="00E04C42">
        <w:trPr>
          <w:trHeight w:val="600"/>
        </w:trPr>
        <w:tc>
          <w:tcPr>
            <w:tcW w:w="3031" w:type="dxa"/>
            <w:tcBorders>
              <w:top w:val="nil"/>
              <w:left w:val="single" w:sz="4" w:space="0" w:color="000000"/>
              <w:bottom w:val="single" w:sz="4" w:space="0" w:color="000000"/>
              <w:right w:val="single" w:sz="4" w:space="0" w:color="000000"/>
            </w:tcBorders>
            <w:shd w:val="clear" w:color="auto" w:fill="auto"/>
            <w:vAlign w:val="center"/>
            <w:hideMark/>
          </w:tcPr>
          <w:p w14:paraId="2FDF039F" w14:textId="77777777" w:rsidR="00E04C42" w:rsidRPr="00E04C42" w:rsidRDefault="00E04C42" w:rsidP="00E04C42">
            <w:pPr>
              <w:rPr>
                <w:rFonts w:ascii="Courier New" w:hAnsi="Courier New" w:cs="Courier New"/>
                <w:color w:val="000000"/>
                <w:sz w:val="20"/>
                <w:szCs w:val="20"/>
              </w:rPr>
            </w:pPr>
            <w:r w:rsidRPr="00E04C42">
              <w:rPr>
                <w:rFonts w:ascii="Courier New" w:hAnsi="Courier New" w:cs="Courier New"/>
                <w:color w:val="000000"/>
                <w:sz w:val="20"/>
                <w:szCs w:val="20"/>
              </w:rPr>
              <w:t>bin</w:t>
            </w:r>
            <w:r w:rsidRPr="00E04C42">
              <w:rPr>
                <w:color w:val="000000"/>
              </w:rPr>
              <w:t xml:space="preserve">, </w:t>
            </w:r>
            <w:r w:rsidRPr="00E04C42">
              <w:rPr>
                <w:rFonts w:ascii="Courier New" w:hAnsi="Courier New" w:cs="Courier New"/>
                <w:color w:val="000000"/>
                <w:sz w:val="20"/>
                <w:szCs w:val="20"/>
              </w:rPr>
              <w:t>scripts</w:t>
            </w:r>
          </w:p>
        </w:tc>
        <w:tc>
          <w:tcPr>
            <w:tcW w:w="3099" w:type="dxa"/>
            <w:tcBorders>
              <w:top w:val="nil"/>
              <w:left w:val="nil"/>
              <w:bottom w:val="single" w:sz="4" w:space="0" w:color="000000"/>
              <w:right w:val="single" w:sz="4" w:space="0" w:color="000000"/>
            </w:tcBorders>
            <w:shd w:val="clear" w:color="auto" w:fill="auto"/>
            <w:vAlign w:val="center"/>
            <w:hideMark/>
          </w:tcPr>
          <w:p w14:paraId="199AA79B" w14:textId="77777777" w:rsidR="00E04C42" w:rsidRPr="00C4493B" w:rsidRDefault="00840C9E" w:rsidP="00E04C42">
            <w:pPr>
              <w:rPr>
                <w:rFonts w:ascii="Times New Roman" w:hAnsi="Times New Roman"/>
                <w:color w:val="000000"/>
                <w:lang w:val="en-US"/>
              </w:rPr>
            </w:pPr>
            <w:r w:rsidRPr="00C4493B">
              <w:rPr>
                <w:rFonts w:ascii="Times New Roman" w:hAnsi="Times New Roman"/>
                <w:color w:val="000000"/>
                <w:lang w:val="en-US"/>
              </w:rPr>
              <w:t>mysqld server, client and utility programs</w:t>
            </w:r>
          </w:p>
        </w:tc>
        <w:tc>
          <w:tcPr>
            <w:tcW w:w="4530" w:type="dxa"/>
            <w:tcBorders>
              <w:top w:val="nil"/>
              <w:left w:val="nil"/>
              <w:bottom w:val="single" w:sz="4" w:space="0" w:color="000000"/>
              <w:right w:val="single" w:sz="4" w:space="0" w:color="000000"/>
            </w:tcBorders>
            <w:shd w:val="clear" w:color="auto" w:fill="auto"/>
            <w:vAlign w:val="center"/>
            <w:hideMark/>
          </w:tcPr>
          <w:p w14:paraId="5D1CABAA" w14:textId="77777777" w:rsidR="00E04C42" w:rsidRPr="00C4493B" w:rsidRDefault="00E04C42" w:rsidP="00E04C42">
            <w:pPr>
              <w:rPr>
                <w:color w:val="000000"/>
                <w:lang w:val="en-US"/>
              </w:rPr>
            </w:pPr>
            <w:r w:rsidRPr="00C4493B">
              <w:rPr>
                <w:color w:val="000000"/>
                <w:lang w:val="en-US"/>
              </w:rPr>
              <w:t> </w:t>
            </w:r>
          </w:p>
        </w:tc>
      </w:tr>
      <w:tr w:rsidR="00E04C42" w:rsidRPr="00F76EBC" w14:paraId="3750DF83" w14:textId="77777777" w:rsidTr="00E04C42">
        <w:trPr>
          <w:trHeight w:val="630"/>
        </w:trPr>
        <w:tc>
          <w:tcPr>
            <w:tcW w:w="3031" w:type="dxa"/>
            <w:tcBorders>
              <w:top w:val="nil"/>
              <w:left w:val="single" w:sz="4" w:space="0" w:color="000000"/>
              <w:bottom w:val="single" w:sz="4" w:space="0" w:color="000000"/>
              <w:right w:val="single" w:sz="4" w:space="0" w:color="000000"/>
            </w:tcBorders>
            <w:shd w:val="clear" w:color="auto" w:fill="auto"/>
            <w:vAlign w:val="center"/>
            <w:hideMark/>
          </w:tcPr>
          <w:p w14:paraId="065C2424" w14:textId="77777777" w:rsidR="00E04C42" w:rsidRPr="00E04C42" w:rsidRDefault="00E04C42" w:rsidP="00E04C42">
            <w:pPr>
              <w:rPr>
                <w:rFonts w:ascii="Courier New" w:hAnsi="Courier New" w:cs="Courier New"/>
                <w:color w:val="000000"/>
                <w:sz w:val="20"/>
                <w:szCs w:val="20"/>
                <w:highlight w:val="yellow"/>
              </w:rPr>
            </w:pPr>
            <w:r w:rsidRPr="00E04C42">
              <w:rPr>
                <w:rFonts w:ascii="Courier New" w:hAnsi="Courier New" w:cs="Courier New"/>
                <w:color w:val="000000"/>
                <w:sz w:val="20"/>
                <w:szCs w:val="20"/>
                <w:highlight w:val="yellow"/>
              </w:rPr>
              <w:t>%PROGRAMDATA%\MySQL\MySQL Server 5.6\</w:t>
            </w:r>
          </w:p>
        </w:tc>
        <w:tc>
          <w:tcPr>
            <w:tcW w:w="3099" w:type="dxa"/>
            <w:tcBorders>
              <w:top w:val="nil"/>
              <w:left w:val="nil"/>
              <w:bottom w:val="single" w:sz="4" w:space="0" w:color="000000"/>
              <w:right w:val="single" w:sz="4" w:space="0" w:color="000000"/>
            </w:tcBorders>
            <w:shd w:val="clear" w:color="auto" w:fill="auto"/>
            <w:vAlign w:val="center"/>
            <w:hideMark/>
          </w:tcPr>
          <w:p w14:paraId="17E332A0" w14:textId="77777777" w:rsidR="00E04C42" w:rsidRPr="00E04C42" w:rsidRDefault="00E04C42" w:rsidP="00E04C42">
            <w:pPr>
              <w:rPr>
                <w:color w:val="000000"/>
              </w:rPr>
            </w:pPr>
            <w:r w:rsidRPr="00E04C42">
              <w:rPr>
                <w:color w:val="000000"/>
              </w:rPr>
              <w:t>Log files, databases</w:t>
            </w:r>
            <w:r w:rsidR="00840C9E">
              <w:rPr>
                <w:color w:val="000000"/>
              </w:rPr>
              <w:t>, my.ini</w:t>
            </w:r>
          </w:p>
        </w:tc>
        <w:tc>
          <w:tcPr>
            <w:tcW w:w="4530" w:type="dxa"/>
            <w:tcBorders>
              <w:top w:val="nil"/>
              <w:left w:val="nil"/>
              <w:bottom w:val="single" w:sz="4" w:space="0" w:color="000000"/>
              <w:right w:val="single" w:sz="4" w:space="0" w:color="000000"/>
            </w:tcBorders>
            <w:shd w:val="clear" w:color="auto" w:fill="auto"/>
            <w:vAlign w:val="center"/>
            <w:hideMark/>
          </w:tcPr>
          <w:p w14:paraId="0219EAC9" w14:textId="77777777" w:rsidR="00E04C42" w:rsidRPr="00C4493B" w:rsidRDefault="00E04C42" w:rsidP="00E04C42">
            <w:pPr>
              <w:rPr>
                <w:color w:val="000000"/>
                <w:lang w:val="en-US"/>
              </w:rPr>
            </w:pPr>
            <w:r w:rsidRPr="00C4493B">
              <w:rPr>
                <w:color w:val="000000"/>
                <w:lang w:val="en-US"/>
              </w:rPr>
              <w:t xml:space="preserve">The Windows system variable </w:t>
            </w:r>
            <w:r w:rsidRPr="00C4493B">
              <w:rPr>
                <w:rFonts w:ascii="Courier New" w:hAnsi="Courier New" w:cs="Courier New"/>
                <w:color w:val="000000"/>
                <w:sz w:val="20"/>
                <w:szCs w:val="20"/>
                <w:lang w:val="en-US"/>
              </w:rPr>
              <w:t>%PROGRAMDATA%</w:t>
            </w:r>
            <w:r w:rsidRPr="00C4493B">
              <w:rPr>
                <w:color w:val="000000"/>
                <w:lang w:val="en-US"/>
              </w:rPr>
              <w:t xml:space="preserve"> defaults to </w:t>
            </w:r>
            <w:r w:rsidRPr="00C4493B">
              <w:rPr>
                <w:rFonts w:ascii="Courier New" w:hAnsi="Courier New" w:cs="Courier New"/>
                <w:color w:val="000000"/>
                <w:sz w:val="20"/>
                <w:szCs w:val="20"/>
                <w:lang w:val="en-US"/>
              </w:rPr>
              <w:t>C:\ProgramData</w:t>
            </w:r>
          </w:p>
        </w:tc>
      </w:tr>
      <w:tr w:rsidR="00E04C42" w:rsidRPr="00E04C42" w14:paraId="12FD8B0F" w14:textId="77777777" w:rsidTr="00E04C42">
        <w:trPr>
          <w:trHeight w:val="315"/>
        </w:trPr>
        <w:tc>
          <w:tcPr>
            <w:tcW w:w="3031" w:type="dxa"/>
            <w:tcBorders>
              <w:top w:val="nil"/>
              <w:left w:val="single" w:sz="4" w:space="0" w:color="000000"/>
              <w:bottom w:val="single" w:sz="4" w:space="0" w:color="000000"/>
              <w:right w:val="single" w:sz="4" w:space="0" w:color="000000"/>
            </w:tcBorders>
            <w:shd w:val="clear" w:color="auto" w:fill="auto"/>
            <w:vAlign w:val="center"/>
            <w:hideMark/>
          </w:tcPr>
          <w:p w14:paraId="349B6ACD" w14:textId="77777777" w:rsidR="00E04C42" w:rsidRPr="00E04C42" w:rsidRDefault="00E04C42" w:rsidP="00E04C42">
            <w:pPr>
              <w:rPr>
                <w:rFonts w:ascii="Courier New" w:hAnsi="Courier New" w:cs="Courier New"/>
                <w:color w:val="000000"/>
                <w:sz w:val="20"/>
                <w:szCs w:val="20"/>
              </w:rPr>
            </w:pPr>
            <w:r w:rsidRPr="00E04C42">
              <w:rPr>
                <w:rFonts w:ascii="Courier New" w:hAnsi="Courier New" w:cs="Courier New"/>
                <w:color w:val="000000"/>
                <w:sz w:val="20"/>
                <w:szCs w:val="20"/>
              </w:rPr>
              <w:t>examples</w:t>
            </w:r>
          </w:p>
        </w:tc>
        <w:tc>
          <w:tcPr>
            <w:tcW w:w="3099" w:type="dxa"/>
            <w:tcBorders>
              <w:top w:val="nil"/>
              <w:left w:val="nil"/>
              <w:bottom w:val="single" w:sz="4" w:space="0" w:color="000000"/>
              <w:right w:val="single" w:sz="4" w:space="0" w:color="000000"/>
            </w:tcBorders>
            <w:shd w:val="clear" w:color="auto" w:fill="auto"/>
            <w:vAlign w:val="center"/>
            <w:hideMark/>
          </w:tcPr>
          <w:p w14:paraId="495D0C85" w14:textId="77777777" w:rsidR="00E04C42" w:rsidRPr="00E04C42" w:rsidRDefault="00E04C42" w:rsidP="00E04C42">
            <w:pPr>
              <w:rPr>
                <w:color w:val="000000"/>
              </w:rPr>
            </w:pPr>
            <w:r w:rsidRPr="00E04C42">
              <w:rPr>
                <w:color w:val="000000"/>
              </w:rPr>
              <w:t>Example programs and scripts</w:t>
            </w:r>
          </w:p>
        </w:tc>
        <w:tc>
          <w:tcPr>
            <w:tcW w:w="4530" w:type="dxa"/>
            <w:tcBorders>
              <w:top w:val="nil"/>
              <w:left w:val="nil"/>
              <w:bottom w:val="single" w:sz="4" w:space="0" w:color="000000"/>
              <w:right w:val="single" w:sz="4" w:space="0" w:color="000000"/>
            </w:tcBorders>
            <w:shd w:val="clear" w:color="auto" w:fill="auto"/>
            <w:vAlign w:val="center"/>
            <w:hideMark/>
          </w:tcPr>
          <w:p w14:paraId="11B62030" w14:textId="77777777" w:rsidR="00E04C42" w:rsidRPr="00E04C42" w:rsidRDefault="00E04C42" w:rsidP="00E04C42">
            <w:pPr>
              <w:rPr>
                <w:color w:val="000000"/>
              </w:rPr>
            </w:pPr>
            <w:r w:rsidRPr="00E04C42">
              <w:rPr>
                <w:color w:val="000000"/>
              </w:rPr>
              <w:t> </w:t>
            </w:r>
          </w:p>
        </w:tc>
      </w:tr>
      <w:tr w:rsidR="00E04C42" w:rsidRPr="00E04C42" w14:paraId="438CF425" w14:textId="77777777" w:rsidTr="00E04C42">
        <w:trPr>
          <w:trHeight w:val="315"/>
        </w:trPr>
        <w:tc>
          <w:tcPr>
            <w:tcW w:w="3031" w:type="dxa"/>
            <w:tcBorders>
              <w:top w:val="nil"/>
              <w:left w:val="single" w:sz="4" w:space="0" w:color="000000"/>
              <w:bottom w:val="single" w:sz="4" w:space="0" w:color="000000"/>
              <w:right w:val="single" w:sz="4" w:space="0" w:color="000000"/>
            </w:tcBorders>
            <w:shd w:val="clear" w:color="auto" w:fill="auto"/>
            <w:vAlign w:val="center"/>
            <w:hideMark/>
          </w:tcPr>
          <w:p w14:paraId="23CC8C14" w14:textId="77777777" w:rsidR="00E04C42" w:rsidRPr="00E04C42" w:rsidRDefault="00E04C42" w:rsidP="00E04C42">
            <w:pPr>
              <w:rPr>
                <w:rFonts w:ascii="Courier New" w:hAnsi="Courier New" w:cs="Courier New"/>
                <w:color w:val="000000"/>
                <w:sz w:val="20"/>
                <w:szCs w:val="20"/>
              </w:rPr>
            </w:pPr>
            <w:r w:rsidRPr="00E04C42">
              <w:rPr>
                <w:rFonts w:ascii="Courier New" w:hAnsi="Courier New" w:cs="Courier New"/>
                <w:color w:val="000000"/>
                <w:sz w:val="20"/>
                <w:szCs w:val="20"/>
              </w:rPr>
              <w:t>include</w:t>
            </w:r>
          </w:p>
        </w:tc>
        <w:tc>
          <w:tcPr>
            <w:tcW w:w="3099" w:type="dxa"/>
            <w:tcBorders>
              <w:top w:val="nil"/>
              <w:left w:val="nil"/>
              <w:bottom w:val="single" w:sz="4" w:space="0" w:color="000000"/>
              <w:right w:val="single" w:sz="4" w:space="0" w:color="000000"/>
            </w:tcBorders>
            <w:shd w:val="clear" w:color="auto" w:fill="auto"/>
            <w:vAlign w:val="center"/>
            <w:hideMark/>
          </w:tcPr>
          <w:p w14:paraId="792695A2" w14:textId="77777777" w:rsidR="00E04C42" w:rsidRPr="00E04C42" w:rsidRDefault="00E04C42" w:rsidP="00E04C42">
            <w:pPr>
              <w:rPr>
                <w:color w:val="000000"/>
              </w:rPr>
            </w:pPr>
            <w:r w:rsidRPr="00E04C42">
              <w:rPr>
                <w:color w:val="000000"/>
              </w:rPr>
              <w:t>Include (header) files</w:t>
            </w:r>
          </w:p>
        </w:tc>
        <w:tc>
          <w:tcPr>
            <w:tcW w:w="4530" w:type="dxa"/>
            <w:tcBorders>
              <w:top w:val="nil"/>
              <w:left w:val="nil"/>
              <w:bottom w:val="single" w:sz="4" w:space="0" w:color="000000"/>
              <w:right w:val="single" w:sz="4" w:space="0" w:color="000000"/>
            </w:tcBorders>
            <w:shd w:val="clear" w:color="auto" w:fill="auto"/>
            <w:vAlign w:val="center"/>
            <w:hideMark/>
          </w:tcPr>
          <w:p w14:paraId="584754CC" w14:textId="77777777" w:rsidR="00E04C42" w:rsidRPr="00E04C42" w:rsidRDefault="00E04C42" w:rsidP="00E04C42">
            <w:pPr>
              <w:rPr>
                <w:color w:val="000000"/>
              </w:rPr>
            </w:pPr>
            <w:r w:rsidRPr="00E04C42">
              <w:rPr>
                <w:color w:val="000000"/>
              </w:rPr>
              <w:t> </w:t>
            </w:r>
          </w:p>
        </w:tc>
      </w:tr>
      <w:tr w:rsidR="00E04C42" w:rsidRPr="00E04C42" w14:paraId="2DFE15C0" w14:textId="77777777" w:rsidTr="00E04C42">
        <w:trPr>
          <w:trHeight w:val="315"/>
        </w:trPr>
        <w:tc>
          <w:tcPr>
            <w:tcW w:w="3031" w:type="dxa"/>
            <w:tcBorders>
              <w:top w:val="nil"/>
              <w:left w:val="single" w:sz="4" w:space="0" w:color="000000"/>
              <w:bottom w:val="single" w:sz="4" w:space="0" w:color="000000"/>
              <w:right w:val="single" w:sz="4" w:space="0" w:color="000000"/>
            </w:tcBorders>
            <w:shd w:val="clear" w:color="auto" w:fill="auto"/>
            <w:vAlign w:val="center"/>
            <w:hideMark/>
          </w:tcPr>
          <w:p w14:paraId="117F07B6" w14:textId="77777777" w:rsidR="00E04C42" w:rsidRPr="00E04C42" w:rsidRDefault="00E04C42" w:rsidP="00E04C42">
            <w:pPr>
              <w:rPr>
                <w:rFonts w:ascii="Courier New" w:hAnsi="Courier New" w:cs="Courier New"/>
                <w:color w:val="000000"/>
                <w:sz w:val="20"/>
                <w:szCs w:val="20"/>
              </w:rPr>
            </w:pPr>
            <w:r w:rsidRPr="00E04C42">
              <w:rPr>
                <w:rFonts w:ascii="Courier New" w:hAnsi="Courier New" w:cs="Courier New"/>
                <w:color w:val="000000"/>
                <w:sz w:val="20"/>
                <w:szCs w:val="20"/>
              </w:rPr>
              <w:t>lib</w:t>
            </w:r>
          </w:p>
        </w:tc>
        <w:tc>
          <w:tcPr>
            <w:tcW w:w="3099" w:type="dxa"/>
            <w:tcBorders>
              <w:top w:val="nil"/>
              <w:left w:val="nil"/>
              <w:bottom w:val="single" w:sz="4" w:space="0" w:color="000000"/>
              <w:right w:val="single" w:sz="4" w:space="0" w:color="000000"/>
            </w:tcBorders>
            <w:shd w:val="clear" w:color="auto" w:fill="auto"/>
            <w:vAlign w:val="center"/>
            <w:hideMark/>
          </w:tcPr>
          <w:p w14:paraId="5157838B" w14:textId="77777777" w:rsidR="00E04C42" w:rsidRPr="00E04C42" w:rsidRDefault="00E04C42" w:rsidP="00E04C42">
            <w:pPr>
              <w:rPr>
                <w:color w:val="000000"/>
              </w:rPr>
            </w:pPr>
            <w:r w:rsidRPr="00E04C42">
              <w:rPr>
                <w:color w:val="000000"/>
              </w:rPr>
              <w:t>Libraries</w:t>
            </w:r>
          </w:p>
        </w:tc>
        <w:tc>
          <w:tcPr>
            <w:tcW w:w="4530" w:type="dxa"/>
            <w:tcBorders>
              <w:top w:val="nil"/>
              <w:left w:val="nil"/>
              <w:bottom w:val="single" w:sz="4" w:space="0" w:color="000000"/>
              <w:right w:val="single" w:sz="4" w:space="0" w:color="000000"/>
            </w:tcBorders>
            <w:shd w:val="clear" w:color="auto" w:fill="auto"/>
            <w:vAlign w:val="center"/>
            <w:hideMark/>
          </w:tcPr>
          <w:p w14:paraId="255E4EB4" w14:textId="77777777" w:rsidR="00E04C42" w:rsidRPr="00E04C42" w:rsidRDefault="00E04C42" w:rsidP="00E04C42">
            <w:pPr>
              <w:rPr>
                <w:color w:val="000000"/>
              </w:rPr>
            </w:pPr>
            <w:r w:rsidRPr="00E04C42">
              <w:rPr>
                <w:color w:val="000000"/>
              </w:rPr>
              <w:t> </w:t>
            </w:r>
          </w:p>
        </w:tc>
      </w:tr>
      <w:tr w:rsidR="00E04C42" w:rsidRPr="00F76EBC" w14:paraId="00EFF8EF" w14:textId="77777777" w:rsidTr="00E04C42">
        <w:trPr>
          <w:trHeight w:val="1575"/>
        </w:trPr>
        <w:tc>
          <w:tcPr>
            <w:tcW w:w="3031" w:type="dxa"/>
            <w:tcBorders>
              <w:top w:val="nil"/>
              <w:left w:val="single" w:sz="4" w:space="0" w:color="000000"/>
              <w:bottom w:val="single" w:sz="4" w:space="0" w:color="000000"/>
              <w:right w:val="single" w:sz="4" w:space="0" w:color="000000"/>
            </w:tcBorders>
            <w:shd w:val="clear" w:color="auto" w:fill="auto"/>
            <w:vAlign w:val="center"/>
            <w:hideMark/>
          </w:tcPr>
          <w:p w14:paraId="07952FBC" w14:textId="77777777" w:rsidR="00E04C42" w:rsidRPr="00E04C42" w:rsidRDefault="00E04C42" w:rsidP="00E04C42">
            <w:pPr>
              <w:rPr>
                <w:rFonts w:ascii="Courier New" w:hAnsi="Courier New" w:cs="Courier New"/>
                <w:color w:val="000000"/>
                <w:sz w:val="20"/>
                <w:szCs w:val="20"/>
              </w:rPr>
            </w:pPr>
            <w:r w:rsidRPr="00E04C42">
              <w:rPr>
                <w:rFonts w:ascii="Courier New" w:hAnsi="Courier New" w:cs="Courier New"/>
                <w:color w:val="000000"/>
                <w:sz w:val="20"/>
                <w:szCs w:val="20"/>
              </w:rPr>
              <w:t>share</w:t>
            </w:r>
          </w:p>
        </w:tc>
        <w:tc>
          <w:tcPr>
            <w:tcW w:w="3099" w:type="dxa"/>
            <w:tcBorders>
              <w:top w:val="nil"/>
              <w:left w:val="nil"/>
              <w:bottom w:val="single" w:sz="4" w:space="0" w:color="000000"/>
              <w:right w:val="single" w:sz="4" w:space="0" w:color="000000"/>
            </w:tcBorders>
            <w:shd w:val="clear" w:color="auto" w:fill="auto"/>
            <w:vAlign w:val="center"/>
            <w:hideMark/>
          </w:tcPr>
          <w:p w14:paraId="0154EFA1" w14:textId="77777777" w:rsidR="00E04C42" w:rsidRPr="00C4493B" w:rsidRDefault="00E04C42" w:rsidP="00E04C42">
            <w:pPr>
              <w:rPr>
                <w:color w:val="000000"/>
                <w:lang w:val="en-US"/>
              </w:rPr>
            </w:pPr>
            <w:r w:rsidRPr="00C4493B">
              <w:rPr>
                <w:color w:val="000000"/>
                <w:lang w:val="en-US"/>
              </w:rPr>
              <w:t xml:space="preserve">Miscellaneous support files, including error messages, character set files, sample configuration files, SQL for </w:t>
            </w:r>
            <w:r w:rsidRPr="00C4493B">
              <w:rPr>
                <w:color w:val="000000"/>
                <w:lang w:val="en-US"/>
              </w:rPr>
              <w:lastRenderedPageBreak/>
              <w:t>database installation</w:t>
            </w:r>
          </w:p>
        </w:tc>
        <w:tc>
          <w:tcPr>
            <w:tcW w:w="4530" w:type="dxa"/>
            <w:tcBorders>
              <w:top w:val="nil"/>
              <w:left w:val="nil"/>
              <w:bottom w:val="single" w:sz="4" w:space="0" w:color="000000"/>
              <w:right w:val="single" w:sz="4" w:space="0" w:color="000000"/>
            </w:tcBorders>
            <w:shd w:val="clear" w:color="auto" w:fill="auto"/>
            <w:vAlign w:val="center"/>
            <w:hideMark/>
          </w:tcPr>
          <w:p w14:paraId="3279AD09" w14:textId="77777777" w:rsidR="00E04C42" w:rsidRPr="00C4493B" w:rsidRDefault="00E04C42" w:rsidP="00E04C42">
            <w:pPr>
              <w:rPr>
                <w:color w:val="000000"/>
                <w:lang w:val="en-US"/>
              </w:rPr>
            </w:pPr>
            <w:r w:rsidRPr="00C4493B">
              <w:rPr>
                <w:color w:val="000000"/>
                <w:lang w:val="en-US"/>
              </w:rPr>
              <w:lastRenderedPageBreak/>
              <w:t> </w:t>
            </w:r>
          </w:p>
        </w:tc>
      </w:tr>
    </w:tbl>
    <w:p w14:paraId="112D8C75" w14:textId="77777777" w:rsidR="00E04C42" w:rsidRPr="00C4493B" w:rsidRDefault="00E04C42" w:rsidP="007A49AB">
      <w:pPr>
        <w:rPr>
          <w:lang w:val="en-US"/>
        </w:rPr>
      </w:pPr>
    </w:p>
    <w:p w14:paraId="1B721300" w14:textId="77777777" w:rsidR="000E274A" w:rsidRDefault="000E274A" w:rsidP="000E274A">
      <w:pPr>
        <w:pStyle w:val="Ttulo2"/>
      </w:pPr>
      <w:bookmarkStart w:id="54" w:name="_Toc127522851"/>
      <w:r>
        <w:t>Configuración del servidor en Linux</w:t>
      </w:r>
      <w:bookmarkEnd w:id="54"/>
    </w:p>
    <w:p w14:paraId="024FADF6" w14:textId="77777777" w:rsidR="007963FE" w:rsidRDefault="007963FE" w:rsidP="007963FE">
      <w:pPr>
        <w:pStyle w:val="Ttulo3"/>
      </w:pPr>
      <w:bookmarkStart w:id="55" w:name="_Toc127522852"/>
      <w:r>
        <w:t>Mysql 8.0</w:t>
      </w:r>
      <w:bookmarkEnd w:id="55"/>
    </w:p>
    <w:p w14:paraId="45D16A5E" w14:textId="77777777" w:rsidR="00E84E1F" w:rsidRPr="00E04C42" w:rsidRDefault="00E84E1F" w:rsidP="00E84E1F">
      <w:pPr>
        <w:pStyle w:val="Ttulo3"/>
      </w:pPr>
      <w:bookmarkStart w:id="56" w:name="_Toc127522853"/>
      <w:r>
        <w:t>Carpetas y ficheros utilizados</w:t>
      </w:r>
      <w:bookmarkEnd w:id="56"/>
    </w:p>
    <w:p w14:paraId="0DEA743E" w14:textId="77777777" w:rsidR="00E84E1F" w:rsidRDefault="00000000" w:rsidP="00E84E1F">
      <w:pPr>
        <w:pStyle w:val="comandoseinstrucciones"/>
      </w:pPr>
      <w:hyperlink r:id="rId24" w:anchor="binary-installation-layout" w:history="1">
        <w:r w:rsidR="00042B21" w:rsidRPr="008777A9">
          <w:rPr>
            <w:rStyle w:val="Hipervnculo"/>
          </w:rPr>
          <w:t>https://dev.mysql.com/doc/refman/8.0/en/binary-installation.html#binary-installation-layout</w:t>
        </w:r>
      </w:hyperlink>
    </w:p>
    <w:p w14:paraId="767A1BB4" w14:textId="77777777" w:rsidR="00042B21" w:rsidRDefault="00042B21" w:rsidP="00E84E1F">
      <w:pPr>
        <w:pStyle w:val="comandoseinstrucciones"/>
      </w:pPr>
    </w:p>
    <w:p w14:paraId="4585B689" w14:textId="77777777" w:rsidR="007963FE" w:rsidRDefault="007963FE" w:rsidP="007963FE"/>
    <w:p w14:paraId="35B88035" w14:textId="77777777" w:rsidR="007963FE" w:rsidRDefault="007963FE" w:rsidP="007963FE">
      <w:pPr>
        <w:pStyle w:val="Ttulo4"/>
      </w:pPr>
      <w:bookmarkStart w:id="57" w:name="_Toc127522854"/>
      <w:r>
        <w:t>Archivo de configuración Del servidor</w:t>
      </w:r>
      <w:bookmarkEnd w:id="57"/>
    </w:p>
    <w:p w14:paraId="021B5450" w14:textId="77777777" w:rsidR="00042B21" w:rsidRDefault="00042B21" w:rsidP="00042B21">
      <w:pPr>
        <w:pStyle w:val="comandoseinstrucciones"/>
      </w:pPr>
      <w:r>
        <w:t xml:space="preserve">FUENTE: </w:t>
      </w:r>
    </w:p>
    <w:p w14:paraId="6D7E397B" w14:textId="77777777" w:rsidR="00042B21" w:rsidRDefault="00000000" w:rsidP="00042B21">
      <w:pPr>
        <w:pStyle w:val="comandoseinstrucciones"/>
      </w:pPr>
      <w:hyperlink r:id="rId25" w:anchor="Archivo_de_configuraci.C3.B3n" w:history="1">
        <w:r w:rsidR="00042B21" w:rsidRPr="008777A9">
          <w:rPr>
            <w:rStyle w:val="Hipervnculo"/>
          </w:rPr>
          <w:t>https://wiki.cifprodolfoucha.es/index.php?title=Mysql_Instalaci%C3%B3n#Archivo_de_configuraci.C3.B3n</w:t>
        </w:r>
      </w:hyperlink>
    </w:p>
    <w:p w14:paraId="1E701B46" w14:textId="77777777" w:rsidR="007963FE" w:rsidRDefault="007963FE" w:rsidP="007963FE">
      <w:r>
        <w:t>El archivo de configuración de Mysql es my.cnf, que se encuentra en la carpeta /etc/mysql/. Este archivo es en realidad un acceso directo el cual va a acabar apuntando al archivo mysql.cnf del mismo directorio.</w:t>
      </w:r>
    </w:p>
    <w:p w14:paraId="4DD31316" w14:textId="77777777" w:rsidR="007963FE" w:rsidRDefault="007963FE" w:rsidP="007963FE">
      <w:r>
        <w:t>El contenido del archivo de configuración global tiene las siguientes líneas:</w:t>
      </w:r>
    </w:p>
    <w:p w14:paraId="359017D9" w14:textId="77777777" w:rsidR="007963FE" w:rsidRDefault="007963FE" w:rsidP="0024332B">
      <w:pPr>
        <w:pStyle w:val="comandoseinstrucciones"/>
      </w:pPr>
      <w:r>
        <w:t>!includedir /etc/mysql/conf.d/</w:t>
      </w:r>
    </w:p>
    <w:p w14:paraId="73EFA609" w14:textId="77777777" w:rsidR="007963FE" w:rsidRDefault="007963FE" w:rsidP="0024332B">
      <w:pPr>
        <w:pStyle w:val="comandoseinstrucciones"/>
      </w:pPr>
      <w:r>
        <w:t>!includedir /etc/mysql/mysql.conf.d/</w:t>
      </w:r>
    </w:p>
    <w:p w14:paraId="4BC1AF0A" w14:textId="77777777" w:rsidR="007963FE" w:rsidRDefault="007963FE" w:rsidP="007963FE">
      <w:r>
        <w:t>Estas líneas lo que indican es que van a buscar en los dos directorios indicados, todos los archivos de configuración que encuentren. Dichos archivos pueden tener cualquier nombre, pero deben acabar con la extensión .cnf</w:t>
      </w:r>
    </w:p>
    <w:p w14:paraId="6064F191" w14:textId="77777777" w:rsidR="007963FE" w:rsidRDefault="007963FE" w:rsidP="007963FE">
      <w:r>
        <w:t>El archivo de configuración del servicio Mysql (mysql deamon=&gt;mysqld) se encuentra</w:t>
      </w:r>
      <w:r w:rsidR="0024332B">
        <w:t xml:space="preserve"> en uno de estos dos sitios:</w:t>
      </w:r>
    </w:p>
    <w:p w14:paraId="1B9426D6" w14:textId="77777777" w:rsidR="007963FE" w:rsidRDefault="007963FE" w:rsidP="0024332B">
      <w:pPr>
        <w:pStyle w:val="Lista3"/>
      </w:pPr>
      <w:r>
        <w:t>O en la carpeta: /etc/mysql/mysql.conf.d/mysqld.cnf y tiene como nombre de sección [mysqld].</w:t>
      </w:r>
    </w:p>
    <w:p w14:paraId="1DA2AD72" w14:textId="77777777" w:rsidR="007963FE" w:rsidRDefault="007963FE" w:rsidP="0024332B">
      <w:pPr>
        <w:pStyle w:val="Lista3"/>
      </w:pPr>
      <w:r>
        <w:t>O tiene la sección [mysqld] en el mismo archivo /etc/mysql/mssql.cnf</w:t>
      </w:r>
    </w:p>
    <w:p w14:paraId="04E4AFC1" w14:textId="77777777" w:rsidR="007963FE" w:rsidRDefault="007963FE" w:rsidP="007963FE">
      <w:r>
        <w:t xml:space="preserve">Podemos ver todas las opciones </w:t>
      </w:r>
      <w:r w:rsidR="0024332B">
        <w:t>de configuración en este enlace:</w:t>
      </w:r>
    </w:p>
    <w:p w14:paraId="54374193" w14:textId="77777777" w:rsidR="0024332B" w:rsidRDefault="00000000" w:rsidP="0024332B">
      <w:pPr>
        <w:pStyle w:val="comandoseinstrucciones"/>
      </w:pPr>
      <w:hyperlink r:id="rId26" w:history="1">
        <w:r w:rsidR="0024332B" w:rsidRPr="008777A9">
          <w:rPr>
            <w:rStyle w:val="Hipervnculo"/>
          </w:rPr>
          <w:t>https://dev.mysql.com/doc/refman/8.0/en/server-system-variables.html</w:t>
        </w:r>
      </w:hyperlink>
    </w:p>
    <w:p w14:paraId="66DB82A9" w14:textId="77777777" w:rsidR="0024332B" w:rsidRDefault="0024332B" w:rsidP="007963FE">
      <w:r>
        <w:t>o ejecuntando este comando:</w:t>
      </w:r>
    </w:p>
    <w:p w14:paraId="0E307A92" w14:textId="77777777" w:rsidR="007963FE" w:rsidRDefault="007963FE" w:rsidP="0024332B">
      <w:pPr>
        <w:pStyle w:val="comandoseinstrucciones"/>
      </w:pPr>
      <w:r>
        <w:t>sudo mysqld --verbose --help</w:t>
      </w:r>
    </w:p>
    <w:p w14:paraId="74DAD91A" w14:textId="77777777" w:rsidR="00E84F22" w:rsidRDefault="00E84F22" w:rsidP="007963FE">
      <w:r>
        <w:t>Todas esas opciones pueden ser:</w:t>
      </w:r>
    </w:p>
    <w:p w14:paraId="0AC79EC7" w14:textId="77777777" w:rsidR="00E84F22" w:rsidRDefault="007963FE" w:rsidP="00E84F22">
      <w:pPr>
        <w:pStyle w:val="Lista3"/>
      </w:pPr>
      <w:r>
        <w:t>'escritas' en el archivo de configuración</w:t>
      </w:r>
    </w:p>
    <w:p w14:paraId="2722F42A" w14:textId="77777777" w:rsidR="007963FE" w:rsidRDefault="007963FE" w:rsidP="00E84F22">
      <w:pPr>
        <w:pStyle w:val="Lista3"/>
      </w:pPr>
      <w:r>
        <w:t>pasadas como 'parámetros' por la línea de comandos.</w:t>
      </w:r>
    </w:p>
    <w:p w14:paraId="02FDA7C2" w14:textId="77777777" w:rsidR="007963FE" w:rsidRDefault="007963FE" w:rsidP="007963FE">
      <w:r>
        <w:lastRenderedPageBreak/>
        <w:t xml:space="preserve">Para poder </w:t>
      </w:r>
      <w:r w:rsidR="00E84F22">
        <w:t>utilizar</w:t>
      </w:r>
      <w:r>
        <w:t xml:space="preserve"> esta segunda opción, no podemos iniciar el servicio con la forma tradicional (</w:t>
      </w:r>
      <w:r w:rsidRPr="00E84F22">
        <w:rPr>
          <w:rStyle w:val="comandoseinstruccionesCarCar"/>
        </w:rPr>
        <w:t>service mysql start</w:t>
      </w:r>
      <w:r>
        <w:t xml:space="preserve">), sino que tenemos que iniciarlo ejecutando el archivo </w:t>
      </w:r>
      <w:r w:rsidRPr="00D638C2">
        <w:rPr>
          <w:i/>
        </w:rPr>
        <w:t>mysqld</w:t>
      </w:r>
      <w:r>
        <w:t xml:space="preserve"> de la forma:</w:t>
      </w:r>
    </w:p>
    <w:p w14:paraId="58196F4E" w14:textId="77777777" w:rsidR="007963FE" w:rsidRDefault="007963FE" w:rsidP="00E84F22">
      <w:pPr>
        <w:pStyle w:val="comandoseinstrucciones"/>
      </w:pPr>
      <w:r>
        <w:t>sudo mysqld --port=3308</w:t>
      </w:r>
    </w:p>
    <w:p w14:paraId="62CFD528" w14:textId="77777777" w:rsidR="007963FE" w:rsidRDefault="00E84F22" w:rsidP="007963FE">
      <w:r>
        <w:t>E</w:t>
      </w:r>
      <w:r w:rsidR="007963FE">
        <w:t>n este ejemplo, el servicio estaría escuchando en el puerto 3308.</w:t>
      </w:r>
    </w:p>
    <w:p w14:paraId="5A315DDC" w14:textId="77777777" w:rsidR="007963FE" w:rsidRDefault="003D1974" w:rsidP="003D1974">
      <w:pPr>
        <w:pStyle w:val="Lista9"/>
      </w:pPr>
      <w:r w:rsidRPr="003D1974">
        <w:t>Siempre que se modifique el archivo de configuración es conveniente hacer una copia de seguridad del mismo. Dicha copia no debe de tener extensión .cnf si está situado en el directorio /etc/mysql/, ya que el gestor leerá todos los archivos que encuentre con dicha extensión y los 'unirá'.</w:t>
      </w:r>
    </w:p>
    <w:p w14:paraId="32EAA434" w14:textId="77777777" w:rsidR="007963FE" w:rsidRDefault="007963FE" w:rsidP="007963FE"/>
    <w:p w14:paraId="6EAA2C37" w14:textId="77777777" w:rsidR="00534A10" w:rsidRDefault="00534A10" w:rsidP="00534A10">
      <w:pPr>
        <w:pStyle w:val="Ttulo4"/>
      </w:pPr>
      <w:bookmarkStart w:id="58" w:name="_Toc127522855"/>
      <w:r>
        <w:t>Caso especial: Los directorios</w:t>
      </w:r>
      <w:bookmarkEnd w:id="58"/>
    </w:p>
    <w:p w14:paraId="116F2535" w14:textId="77777777" w:rsidR="00534A10" w:rsidRDefault="00534A10" w:rsidP="00534A10">
      <w:r>
        <w:t xml:space="preserve"> Existen ciertos directorios que son utilizados por el servidor Mysql en su fichero de configuración.</w:t>
      </w:r>
    </w:p>
    <w:p w14:paraId="6FF31308" w14:textId="77777777" w:rsidR="00534A10" w:rsidRDefault="00534A10" w:rsidP="00534A10">
      <w:r>
        <w:t xml:space="preserve"> Algunos de ellos son:</w:t>
      </w:r>
    </w:p>
    <w:p w14:paraId="5B2DFD43" w14:textId="77777777" w:rsidR="00534A10" w:rsidRPr="00F76EBC" w:rsidRDefault="00534A10" w:rsidP="00534A10">
      <w:pPr>
        <w:pStyle w:val="comandoseinstrucciones"/>
      </w:pPr>
      <w:r w:rsidRPr="00F76EBC">
        <w:t>pid-file = /var/run/mysqld/mysqld.pid</w:t>
      </w:r>
    </w:p>
    <w:p w14:paraId="0E59C7CA" w14:textId="77777777" w:rsidR="00534A10" w:rsidRPr="00534A10" w:rsidRDefault="00534A10" w:rsidP="00534A10">
      <w:pPr>
        <w:pStyle w:val="comandoseinstrucciones"/>
        <w:rPr>
          <w:lang w:val="en-US"/>
        </w:rPr>
      </w:pPr>
      <w:r w:rsidRPr="00534A10">
        <w:rPr>
          <w:lang w:val="en-US"/>
        </w:rPr>
        <w:t>socket</w:t>
      </w:r>
      <w:r>
        <w:rPr>
          <w:lang w:val="en-US"/>
        </w:rPr>
        <w:t xml:space="preserve"> </w:t>
      </w:r>
      <w:r w:rsidRPr="00534A10">
        <w:rPr>
          <w:lang w:val="en-US"/>
        </w:rPr>
        <w:t xml:space="preserve">  = /var/run/mysqld/mysqld.sock</w:t>
      </w:r>
    </w:p>
    <w:p w14:paraId="255238B2" w14:textId="77777777" w:rsidR="00534A10" w:rsidRPr="00534A10" w:rsidRDefault="00534A10" w:rsidP="00534A10">
      <w:pPr>
        <w:pStyle w:val="comandoseinstrucciones"/>
        <w:rPr>
          <w:lang w:val="en-US"/>
        </w:rPr>
      </w:pPr>
    </w:p>
    <w:p w14:paraId="5E55D3DD" w14:textId="77777777" w:rsidR="00534A10" w:rsidRDefault="00534A10" w:rsidP="00534A10">
      <w:pPr>
        <w:pStyle w:val="comandoseinstrucciones"/>
      </w:pPr>
      <w:r>
        <w:t>datadir  = /var/lib/mysql</w:t>
      </w:r>
    </w:p>
    <w:p w14:paraId="1DAD9EE7" w14:textId="77777777" w:rsidR="00534A10" w:rsidRDefault="00534A10" w:rsidP="00534A10">
      <w:pPr>
        <w:pStyle w:val="comandoseinstrucciones"/>
      </w:pPr>
      <w:r>
        <w:t xml:space="preserve"> log_error       = /var/log/mysql/error.log</w:t>
      </w:r>
    </w:p>
    <w:p w14:paraId="28B5C0B0" w14:textId="77777777" w:rsidR="00534A10" w:rsidRDefault="00534A10" w:rsidP="00534A10">
      <w:r>
        <w:t xml:space="preserve"> Si queremos cambiar esos directorios por otros, no vale sólo con cambiar las rutas en el archivo de configuración.</w:t>
      </w:r>
    </w:p>
    <w:p w14:paraId="5FADDF53" w14:textId="77777777" w:rsidR="00534A10" w:rsidRDefault="00534A10" w:rsidP="00534A10">
      <w:r>
        <w:t xml:space="preserve"> Recordar que si necesitamos crear el directorio tenemos que darle los permisos adecuados (como vimos anteriormente), permisos 755 y propieatario 'mysql:mysql'.</w:t>
      </w:r>
    </w:p>
    <w:p w14:paraId="2C5D669E" w14:textId="77777777" w:rsidR="00534A10" w:rsidRDefault="00534A10" w:rsidP="00534A10">
      <w:r>
        <w:t xml:space="preserve"> Además, la distribución Linux basada en Ubuntu incorpora en el Kernel un sistema de seguridad de acceso a archivos. Este sistema se llama AppArmor.</w:t>
      </w:r>
    </w:p>
    <w:p w14:paraId="163691B8" w14:textId="77777777" w:rsidR="00534A10" w:rsidRDefault="00534A10" w:rsidP="00534A10">
      <w:r>
        <w:t xml:space="preserve"> Su archivo de configuración, para Mysql, se encuentra en el archivo </w:t>
      </w:r>
      <w:r w:rsidRPr="00636619">
        <w:rPr>
          <w:rStyle w:val="comandoseinstruccionesCarCar"/>
        </w:rPr>
        <w:t>/etc/apparmor.d/usr.sbin.mysqld</w:t>
      </w:r>
    </w:p>
    <w:p w14:paraId="4680FCE9" w14:textId="77777777" w:rsidR="00534A10" w:rsidRDefault="00534A10" w:rsidP="00534A10">
      <w:r>
        <w:t xml:space="preserve"> Tendremos que editarlo y mirar los permisos que tiene para el directorio que queremos cambiar, y o bien, podemos crear un alias para que el 'viejo' apunte al nuevo directorio o bien copiamos y pegamos las líneas correspondientes cambiando el directorio.</w:t>
      </w:r>
    </w:p>
    <w:p w14:paraId="5D7351E8" w14:textId="77777777" w:rsidR="00534A10" w:rsidRPr="007963FE" w:rsidRDefault="00534A10" w:rsidP="007963FE"/>
    <w:p w14:paraId="2C1A1443" w14:textId="77777777" w:rsidR="00E04C42" w:rsidRPr="00E04C42" w:rsidRDefault="00E04C42" w:rsidP="007A49AB"/>
    <w:p w14:paraId="7F882627" w14:textId="77777777" w:rsidR="008D6EBF" w:rsidRDefault="008D6EBF" w:rsidP="003C2E95">
      <w:pPr>
        <w:pStyle w:val="Ttulo1"/>
      </w:pPr>
      <w:bookmarkStart w:id="59" w:name="_Toc127522856"/>
      <w:r>
        <w:t>SQL</w:t>
      </w:r>
      <w:bookmarkEnd w:id="5"/>
      <w:bookmarkEnd w:id="59"/>
    </w:p>
    <w:p w14:paraId="252CA1E0" w14:textId="77777777" w:rsidR="008D6EBF" w:rsidRDefault="008D6EBF" w:rsidP="00A47DB6"/>
    <w:p w14:paraId="3C4AE405" w14:textId="77777777" w:rsidR="00487991" w:rsidRDefault="0052083F" w:rsidP="003C2E95">
      <w:pPr>
        <w:pStyle w:val="Ttulo2"/>
      </w:pPr>
      <w:bookmarkStart w:id="60" w:name="_Toc127522857"/>
      <w:r>
        <w:t>Crear c</w:t>
      </w:r>
      <w:r w:rsidR="00487991">
        <w:t>omentarios</w:t>
      </w:r>
      <w:r>
        <w:t xml:space="preserve"> en ficheros de script: #, /*   **/, --</w:t>
      </w:r>
      <w:bookmarkEnd w:id="60"/>
    </w:p>
    <w:p w14:paraId="201A5EE6" w14:textId="77777777" w:rsidR="00487991" w:rsidRDefault="00487991" w:rsidP="00487991">
      <w:r>
        <w:t xml:space="preserve">En un grupo de sentencias SQL se pueden usar comentarios, el texto marcado como comentario </w:t>
      </w:r>
      <w:r w:rsidR="001274BE">
        <w:t xml:space="preserve">es ignorado por el programa y </w:t>
      </w:r>
      <w:r>
        <w:t xml:space="preserve">no es ejecutado. </w:t>
      </w:r>
    </w:p>
    <w:p w14:paraId="2EB7512F" w14:textId="77777777" w:rsidR="00487991" w:rsidRDefault="00487991" w:rsidP="00487991">
      <w:r>
        <w:t>Podemos utilizar los comentarios con diversos cometidos:</w:t>
      </w:r>
    </w:p>
    <w:p w14:paraId="49B23152" w14:textId="77777777" w:rsidR="00487991" w:rsidRDefault="00487991" w:rsidP="00487991">
      <w:pPr>
        <w:pStyle w:val="Lista3"/>
      </w:pPr>
      <w:r>
        <w:t>evitar que se ejecuten algunos comandos sin necesidad de borrarlos.</w:t>
      </w:r>
    </w:p>
    <w:p w14:paraId="541AE7EF" w14:textId="77777777" w:rsidR="00487991" w:rsidRDefault="00487991" w:rsidP="00487991">
      <w:pPr>
        <w:pStyle w:val="Lista3"/>
      </w:pPr>
      <w:r>
        <w:t>Añadir comentarios para explicar el funcionamiento.</w:t>
      </w:r>
    </w:p>
    <w:p w14:paraId="2740B12A" w14:textId="77777777" w:rsidR="00487991" w:rsidRDefault="00487991" w:rsidP="00487991">
      <w:r>
        <w:t xml:space="preserve">Tenemos 3 </w:t>
      </w:r>
      <w:r w:rsidR="009E1942">
        <w:t>maneras de indicar un</w:t>
      </w:r>
      <w:r>
        <w:t xml:space="preserve"> comentario:</w:t>
      </w:r>
    </w:p>
    <w:p w14:paraId="77D95CF7" w14:textId="77777777" w:rsidR="00487991" w:rsidRDefault="00487991" w:rsidP="00487991">
      <w:pPr>
        <w:pStyle w:val="Lista3"/>
      </w:pPr>
      <w:r w:rsidRPr="00487991">
        <w:rPr>
          <w:rStyle w:val="Textoennegrita"/>
        </w:rPr>
        <w:lastRenderedPageBreak/>
        <w:t>#</w:t>
      </w:r>
      <w:r>
        <w:t>: el comentario se extiende desde el símbolo hasta el final de la línea.</w:t>
      </w:r>
    </w:p>
    <w:p w14:paraId="68D05F39" w14:textId="77777777" w:rsidR="00487991" w:rsidRDefault="00487991" w:rsidP="00487991">
      <w:pPr>
        <w:pStyle w:val="Lista3"/>
      </w:pPr>
      <w:r w:rsidRPr="00487991">
        <w:rPr>
          <w:rStyle w:val="Textoennegrita"/>
        </w:rPr>
        <w:t xml:space="preserve">-- </w:t>
      </w:r>
      <w:r>
        <w:t>: Debemos dejar un espacio en blanco después de los 2 guiones. El comentario se extiende desde el símbolo hasta el final de la línea.</w:t>
      </w:r>
    </w:p>
    <w:p w14:paraId="1CE1F257" w14:textId="77777777" w:rsidR="00487991" w:rsidRDefault="00487991" w:rsidP="00487991">
      <w:pPr>
        <w:pStyle w:val="Lista3"/>
      </w:pPr>
      <w:r w:rsidRPr="00487991">
        <w:rPr>
          <w:rStyle w:val="Textoennegrita"/>
        </w:rPr>
        <w:t>/*      */</w:t>
      </w:r>
      <w:r>
        <w:t xml:space="preserve">: Es un comentario de bloque que se puede extender por varias líneas. </w:t>
      </w:r>
    </w:p>
    <w:p w14:paraId="231AA4E9" w14:textId="77777777" w:rsidR="00D237AE" w:rsidRPr="00395E49" w:rsidRDefault="00D237AE" w:rsidP="001274BE">
      <w:pPr>
        <w:rPr>
          <w:lang w:val="en-US"/>
        </w:rPr>
      </w:pPr>
      <w:r w:rsidRPr="00395E49">
        <w:rPr>
          <w:lang w:val="en-US"/>
        </w:rPr>
        <w:t>Ejemplos:</w:t>
      </w:r>
    </w:p>
    <w:p w14:paraId="5035460D" w14:textId="77777777" w:rsidR="00D237AE" w:rsidRDefault="00D237AE" w:rsidP="00D237AE">
      <w:pPr>
        <w:pStyle w:val="comandoseinstrucciones"/>
        <w:rPr>
          <w:lang w:val="en-US"/>
        </w:rPr>
      </w:pPr>
      <w:r w:rsidRPr="00D237AE">
        <w:rPr>
          <w:highlight w:val="yellow"/>
          <w:lang w:val="en-US"/>
        </w:rPr>
        <w:t>/*! MySQL-specific code */</w:t>
      </w:r>
    </w:p>
    <w:p w14:paraId="26CD3E89" w14:textId="77777777" w:rsidR="00D237AE" w:rsidRPr="00D237AE" w:rsidRDefault="00D237AE" w:rsidP="00D237AE">
      <w:pPr>
        <w:pStyle w:val="comandoseinstrucciones"/>
        <w:rPr>
          <w:lang w:val="en-US"/>
        </w:rPr>
      </w:pPr>
    </w:p>
    <w:p w14:paraId="2AE4D122" w14:textId="77777777" w:rsidR="001274BE" w:rsidRDefault="00D237AE" w:rsidP="002F7866">
      <w:pPr>
        <w:pStyle w:val="comandoseinstrucciones"/>
        <w:rPr>
          <w:lang w:val="en-US"/>
        </w:rPr>
      </w:pPr>
      <w:r w:rsidRPr="00D237AE">
        <w:rPr>
          <w:lang w:val="en-US"/>
        </w:rPr>
        <w:t xml:space="preserve">SELECT </w:t>
      </w:r>
      <w:r w:rsidRPr="00D237AE">
        <w:rPr>
          <w:highlight w:val="yellow"/>
          <w:lang w:val="en-US"/>
        </w:rPr>
        <w:t>/*! STRAIGHT_JOIN */</w:t>
      </w:r>
      <w:r w:rsidRPr="00D237AE">
        <w:rPr>
          <w:lang w:val="en-US"/>
        </w:rPr>
        <w:t xml:space="preserve"> col1 FROM table1,table2 WHERE ...</w:t>
      </w:r>
    </w:p>
    <w:p w14:paraId="2737C425" w14:textId="77777777" w:rsidR="00D237AE" w:rsidRDefault="00D237AE" w:rsidP="00D237AE">
      <w:pPr>
        <w:pStyle w:val="comandoseinstrucciones"/>
        <w:rPr>
          <w:lang w:val="en-US"/>
        </w:rPr>
      </w:pPr>
    </w:p>
    <w:p w14:paraId="216C7B29" w14:textId="77777777" w:rsidR="00D237AE" w:rsidRPr="00E42C6B" w:rsidRDefault="00D237AE" w:rsidP="002F7866">
      <w:pPr>
        <w:pStyle w:val="comandoseinstrucciones"/>
      </w:pPr>
      <w:r w:rsidRPr="00E42C6B">
        <w:t xml:space="preserve">CREATE TABLE IF NOT EXISTS prueba ( </w:t>
      </w:r>
      <w:r w:rsidRPr="00D237AE">
        <w:rPr>
          <w:highlight w:val="yellow"/>
        </w:rPr>
        <w:t>#tabla para probar a los clientes</w:t>
      </w:r>
    </w:p>
    <w:p w14:paraId="59BDA4D1" w14:textId="77777777" w:rsidR="00D237AE" w:rsidRPr="00D237AE" w:rsidRDefault="00D237AE" w:rsidP="002F7866">
      <w:pPr>
        <w:pStyle w:val="comandoseinstrucciones"/>
      </w:pPr>
      <w:r w:rsidRPr="00D237AE">
        <w:t>dni VARCHAR(9),</w:t>
      </w:r>
    </w:p>
    <w:p w14:paraId="5B68C65B" w14:textId="77777777" w:rsidR="00D237AE" w:rsidRPr="00E42C6B" w:rsidRDefault="00D237AE" w:rsidP="002F7866">
      <w:pPr>
        <w:pStyle w:val="comandoseinstrucciones"/>
        <w:rPr>
          <w:lang w:val="en-US"/>
        </w:rPr>
      </w:pPr>
      <w:r w:rsidRPr="00E42C6B">
        <w:rPr>
          <w:lang w:val="en-US"/>
        </w:rPr>
        <w:t>fecha DATETIME</w:t>
      </w:r>
    </w:p>
    <w:p w14:paraId="5D8E887E" w14:textId="77777777" w:rsidR="00D237AE" w:rsidRPr="00E42C6B" w:rsidRDefault="00D237AE" w:rsidP="00D237AE">
      <w:pPr>
        <w:pStyle w:val="comandoseinstrucciones"/>
        <w:rPr>
          <w:lang w:val="en-US"/>
        </w:rPr>
      </w:pPr>
      <w:r w:rsidRPr="00E42C6B">
        <w:rPr>
          <w:lang w:val="en-US"/>
        </w:rPr>
        <w:t>);</w:t>
      </w:r>
    </w:p>
    <w:p w14:paraId="40173825" w14:textId="77777777" w:rsidR="00D237AE" w:rsidRPr="00E42C6B" w:rsidRDefault="00D237AE" w:rsidP="00D237AE">
      <w:pPr>
        <w:pStyle w:val="comandoseinstrucciones"/>
        <w:rPr>
          <w:lang w:val="en-US"/>
        </w:rPr>
      </w:pPr>
    </w:p>
    <w:p w14:paraId="55D1AC45" w14:textId="77777777" w:rsidR="00D237AE" w:rsidRPr="00E42C6B" w:rsidRDefault="00D237AE" w:rsidP="00D237AE">
      <w:pPr>
        <w:pStyle w:val="comandoseinstrucciones"/>
        <w:rPr>
          <w:lang w:val="en-US"/>
        </w:rPr>
      </w:pPr>
    </w:p>
    <w:p w14:paraId="67CAC22F" w14:textId="77777777" w:rsidR="007B3561" w:rsidRDefault="00D237AE" w:rsidP="00D237AE">
      <w:pPr>
        <w:pStyle w:val="comandoseinstrucciones"/>
        <w:rPr>
          <w:highlight w:val="yellow"/>
          <w:lang w:val="en-US"/>
        </w:rPr>
      </w:pPr>
      <w:r w:rsidRPr="00D237AE">
        <w:rPr>
          <w:highlight w:val="yellow"/>
          <w:lang w:val="en-US"/>
        </w:rPr>
        <w:t>/*</w:t>
      </w:r>
    </w:p>
    <w:p w14:paraId="68886D39" w14:textId="77777777" w:rsidR="00D237AE" w:rsidRPr="00D237AE" w:rsidRDefault="00D237AE" w:rsidP="002F7866">
      <w:pPr>
        <w:pStyle w:val="comandoseinstrucciones"/>
        <w:rPr>
          <w:highlight w:val="yellow"/>
          <w:lang w:val="en-US"/>
        </w:rPr>
      </w:pPr>
      <w:r w:rsidRPr="00D237AE">
        <w:rPr>
          <w:highlight w:val="yellow"/>
          <w:lang w:val="en-US"/>
        </w:rPr>
        <w:t>CREATE TABLE IF NOT EXISTS contrata (</w:t>
      </w:r>
    </w:p>
    <w:p w14:paraId="54D30FFA" w14:textId="77777777" w:rsidR="00D237AE" w:rsidRPr="00D237AE" w:rsidRDefault="00D237AE" w:rsidP="00D237AE">
      <w:pPr>
        <w:pStyle w:val="comandoseinstrucciones"/>
        <w:rPr>
          <w:highlight w:val="yellow"/>
        </w:rPr>
      </w:pPr>
      <w:r w:rsidRPr="00D237AE">
        <w:rPr>
          <w:highlight w:val="yellow"/>
        </w:rPr>
        <w:t>cif_empresa_de_transportes VARCHAR(9) NOT NULL,</w:t>
      </w:r>
    </w:p>
    <w:p w14:paraId="4018D5B8" w14:textId="77777777" w:rsidR="00D237AE" w:rsidRPr="00D237AE" w:rsidRDefault="00D237AE" w:rsidP="00D237AE">
      <w:pPr>
        <w:pStyle w:val="comandoseinstrucciones"/>
        <w:rPr>
          <w:highlight w:val="yellow"/>
        </w:rPr>
      </w:pPr>
      <w:r w:rsidRPr="00D237AE">
        <w:rPr>
          <w:highlight w:val="yellow"/>
        </w:rPr>
        <w:t>cif_empresa_cliente VARCHAR(9) NOT NULL,</w:t>
      </w:r>
    </w:p>
    <w:p w14:paraId="13CBBCE7" w14:textId="77777777" w:rsidR="00D237AE" w:rsidRPr="00D237AE" w:rsidRDefault="00D237AE" w:rsidP="00D237AE">
      <w:pPr>
        <w:pStyle w:val="comandoseinstrucciones"/>
        <w:rPr>
          <w:highlight w:val="yellow"/>
        </w:rPr>
      </w:pPr>
      <w:r w:rsidRPr="00D237AE">
        <w:rPr>
          <w:highlight w:val="yellow"/>
        </w:rPr>
        <w:t>UNIQUE INDEX (cif_empresa_de_transportes, cif_empresa_cliente),</w:t>
      </w:r>
    </w:p>
    <w:p w14:paraId="0A1AA138" w14:textId="77777777" w:rsidR="00D237AE" w:rsidRPr="00D237AE" w:rsidRDefault="00D237AE" w:rsidP="00D237AE">
      <w:pPr>
        <w:pStyle w:val="comandoseinstrucciones"/>
        <w:rPr>
          <w:highlight w:val="yellow"/>
        </w:rPr>
      </w:pPr>
      <w:r w:rsidRPr="00D237AE">
        <w:rPr>
          <w:highlight w:val="yellow"/>
        </w:rPr>
        <w:t>FOREIGN KEY (cif_empresa_de_transportes) REFERENCES empresa_de_transportes (cif) ON DELETE CASCADE ON UPDATE CASCADE,</w:t>
      </w:r>
    </w:p>
    <w:p w14:paraId="3AA796C5" w14:textId="77777777" w:rsidR="00D237AE" w:rsidRPr="00D237AE" w:rsidRDefault="00D237AE" w:rsidP="00D237AE">
      <w:pPr>
        <w:pStyle w:val="comandoseinstrucciones"/>
        <w:rPr>
          <w:highlight w:val="yellow"/>
        </w:rPr>
      </w:pPr>
      <w:r w:rsidRPr="00D237AE">
        <w:rPr>
          <w:highlight w:val="yellow"/>
        </w:rPr>
        <w:t>FOREIGN KEY (cif_empresa_cliente) REFERENCES empresa_cliente (cif) ON DELETE CASCADE ON UPDATE CASCADE</w:t>
      </w:r>
    </w:p>
    <w:p w14:paraId="4A4FCA99" w14:textId="77777777" w:rsidR="00D237AE" w:rsidRPr="00D237AE" w:rsidRDefault="00D237AE" w:rsidP="00D237AE">
      <w:pPr>
        <w:pStyle w:val="comandoseinstrucciones"/>
        <w:rPr>
          <w:highlight w:val="yellow"/>
        </w:rPr>
      </w:pPr>
      <w:r w:rsidRPr="00D237AE">
        <w:rPr>
          <w:highlight w:val="yellow"/>
        </w:rPr>
        <w:t>);</w:t>
      </w:r>
    </w:p>
    <w:p w14:paraId="721C30E9" w14:textId="77777777" w:rsidR="00D237AE" w:rsidRDefault="00D237AE" w:rsidP="00D237AE">
      <w:pPr>
        <w:pStyle w:val="comandoseinstrucciones"/>
      </w:pPr>
      <w:r w:rsidRPr="00D237AE">
        <w:rPr>
          <w:highlight w:val="yellow"/>
        </w:rPr>
        <w:t>*/</w:t>
      </w:r>
    </w:p>
    <w:p w14:paraId="3E8D58F9" w14:textId="77777777" w:rsidR="00D237AE" w:rsidRPr="00D237AE" w:rsidRDefault="00D237AE" w:rsidP="00D237AE">
      <w:pPr>
        <w:pStyle w:val="comandoseinstrucciones"/>
      </w:pPr>
    </w:p>
    <w:p w14:paraId="4F9B2BE3" w14:textId="77777777" w:rsidR="0027603E" w:rsidRDefault="0027603E" w:rsidP="003C2E95">
      <w:pPr>
        <w:pStyle w:val="Ttulo2"/>
      </w:pPr>
      <w:bookmarkStart w:id="61" w:name="_Toc127522858"/>
      <w:r>
        <w:t>DDL</w:t>
      </w:r>
      <w:r w:rsidR="008D610D">
        <w:t xml:space="preserve"> (Data Definition Language)</w:t>
      </w:r>
      <w:bookmarkEnd w:id="61"/>
    </w:p>
    <w:p w14:paraId="0EEF7EBB" w14:textId="77777777" w:rsidR="00D43A98" w:rsidRPr="00021A4E" w:rsidRDefault="00000000" w:rsidP="00D43A98">
      <w:pPr>
        <w:pStyle w:val="comandoseinstrucciones"/>
        <w:rPr>
          <w:b/>
        </w:rPr>
      </w:pPr>
      <w:hyperlink r:id="rId27" w:history="1">
        <w:r w:rsidR="00D43A98" w:rsidRPr="00021A4E">
          <w:rPr>
            <w:rStyle w:val="Hipervnculo"/>
            <w:b/>
          </w:rPr>
          <w:t>http://dev.mysql.com/doc/refman/5.6/en/sql-syntax-data-definition.html</w:t>
        </w:r>
      </w:hyperlink>
    </w:p>
    <w:p w14:paraId="14DD888E" w14:textId="77777777" w:rsidR="00D43A98" w:rsidRPr="00021A4E" w:rsidRDefault="00D43A98" w:rsidP="00D43A98">
      <w:pPr>
        <w:pStyle w:val="comandoseinstrucciones"/>
        <w:rPr>
          <w:b/>
        </w:rPr>
      </w:pPr>
    </w:p>
    <w:p w14:paraId="11CC610B" w14:textId="77777777" w:rsidR="0027603E" w:rsidRDefault="0027603E" w:rsidP="003C2E95">
      <w:pPr>
        <w:pStyle w:val="Ttulo3"/>
      </w:pPr>
      <w:bookmarkStart w:id="62" w:name="_Toc127522859"/>
      <w:r>
        <w:t>CREATE DATABASE</w:t>
      </w:r>
      <w:bookmarkEnd w:id="62"/>
    </w:p>
    <w:p w14:paraId="68B391F9" w14:textId="77777777" w:rsidR="00D43A98" w:rsidRPr="00021A4E" w:rsidRDefault="00D43A98" w:rsidP="002F7866">
      <w:pPr>
        <w:pStyle w:val="comandoseinstrucciones"/>
        <w:rPr>
          <w:lang w:val="en-US"/>
        </w:rPr>
      </w:pPr>
      <w:r w:rsidRPr="00021A4E">
        <w:rPr>
          <w:lang w:val="en-US"/>
        </w:rPr>
        <w:t xml:space="preserve">CREATE {DATABASE | SCHEMA} [IF NOT EXISTS] </w:t>
      </w:r>
      <w:r w:rsidRPr="00021A4E">
        <w:rPr>
          <w:rStyle w:val="CdigoHTML"/>
          <w:b/>
          <w:i/>
          <w:iCs/>
          <w:lang w:val="en-US"/>
        </w:rPr>
        <w:t>db_name</w:t>
      </w:r>
    </w:p>
    <w:p w14:paraId="4BF3F963" w14:textId="77777777" w:rsidR="00D43A98" w:rsidRPr="00021A4E" w:rsidRDefault="00D43A98" w:rsidP="002F7866">
      <w:pPr>
        <w:pStyle w:val="comandoseinstrucciones"/>
        <w:rPr>
          <w:lang w:val="en-US"/>
        </w:rPr>
      </w:pPr>
      <w:r w:rsidRPr="00021A4E">
        <w:rPr>
          <w:lang w:val="en-US"/>
        </w:rPr>
        <w:t xml:space="preserve">    [</w:t>
      </w:r>
      <w:r w:rsidRPr="00021A4E">
        <w:rPr>
          <w:rStyle w:val="CdigoHTML"/>
          <w:b/>
          <w:i/>
          <w:iCs/>
          <w:lang w:val="en-US"/>
        </w:rPr>
        <w:t>create_specification</w:t>
      </w:r>
      <w:r w:rsidRPr="00021A4E">
        <w:rPr>
          <w:lang w:val="en-US"/>
        </w:rPr>
        <w:t>] ...</w:t>
      </w:r>
    </w:p>
    <w:p w14:paraId="69B33570" w14:textId="77777777" w:rsidR="00D43A98" w:rsidRPr="00021A4E" w:rsidRDefault="00D43A98" w:rsidP="002F7866">
      <w:pPr>
        <w:pStyle w:val="comandoseinstrucciones"/>
        <w:rPr>
          <w:lang w:val="en-US"/>
        </w:rPr>
      </w:pPr>
    </w:p>
    <w:p w14:paraId="1B15E7CD" w14:textId="77777777" w:rsidR="00D43A98" w:rsidRPr="00021A4E" w:rsidRDefault="00D43A98" w:rsidP="002F7866">
      <w:pPr>
        <w:pStyle w:val="comandoseinstrucciones"/>
        <w:rPr>
          <w:lang w:val="en-US"/>
        </w:rPr>
      </w:pPr>
      <w:r w:rsidRPr="00021A4E">
        <w:rPr>
          <w:rStyle w:val="CdigoHTML"/>
          <w:b/>
          <w:i/>
          <w:iCs/>
          <w:lang w:val="en-US"/>
        </w:rPr>
        <w:t>create_specification</w:t>
      </w:r>
      <w:r w:rsidRPr="00021A4E">
        <w:rPr>
          <w:lang w:val="en-US"/>
        </w:rPr>
        <w:t>:</w:t>
      </w:r>
    </w:p>
    <w:p w14:paraId="326A5C58" w14:textId="77777777" w:rsidR="00D43A98" w:rsidRPr="00021A4E" w:rsidRDefault="00D43A98" w:rsidP="002F7866">
      <w:pPr>
        <w:pStyle w:val="comandoseinstrucciones"/>
        <w:rPr>
          <w:lang w:val="en-US"/>
        </w:rPr>
      </w:pPr>
      <w:r w:rsidRPr="00021A4E">
        <w:rPr>
          <w:lang w:val="en-US"/>
        </w:rPr>
        <w:t xml:space="preserve">    [DEFAULT] CHARACTER SET [=] </w:t>
      </w:r>
      <w:r w:rsidRPr="00021A4E">
        <w:rPr>
          <w:rStyle w:val="CdigoHTML"/>
          <w:b/>
          <w:i/>
          <w:iCs/>
          <w:lang w:val="en-US"/>
        </w:rPr>
        <w:t>charset_name</w:t>
      </w:r>
    </w:p>
    <w:p w14:paraId="356570A4" w14:textId="77777777" w:rsidR="00D43A98" w:rsidRPr="00021A4E" w:rsidRDefault="00D43A98" w:rsidP="002F7866">
      <w:pPr>
        <w:pStyle w:val="comandoseinstrucciones"/>
      </w:pPr>
      <w:r w:rsidRPr="00021A4E">
        <w:t xml:space="preserve">| [DEFAULT] COLLATE [=] </w:t>
      </w:r>
      <w:r w:rsidRPr="00021A4E">
        <w:rPr>
          <w:rStyle w:val="CdigoHTML"/>
          <w:b/>
          <w:i/>
          <w:iCs/>
        </w:rPr>
        <w:t>collation_name</w:t>
      </w:r>
    </w:p>
    <w:p w14:paraId="0F9F00CC" w14:textId="77777777" w:rsidR="00D43A98" w:rsidRPr="00A67582" w:rsidRDefault="00D43A98" w:rsidP="00D43A98"/>
    <w:p w14:paraId="61EE54F2" w14:textId="77777777" w:rsidR="00FC6762" w:rsidRDefault="00FC6762" w:rsidP="00D43A98">
      <w:r>
        <w:t>IF NOT EXISTS: Evita un error</w:t>
      </w:r>
      <w:r w:rsidR="00A24069">
        <w:t xml:space="preserve"> cuando la base de datos ya existe.</w:t>
      </w:r>
    </w:p>
    <w:p w14:paraId="0F3DA2A8" w14:textId="77777777" w:rsidR="00A24069" w:rsidRDefault="00A24069" w:rsidP="00A24069">
      <w:r>
        <w:t>No suelen ser necesarios:</w:t>
      </w:r>
    </w:p>
    <w:p w14:paraId="4A95B93C" w14:textId="77777777" w:rsidR="00A24069" w:rsidRPr="00021A4E" w:rsidRDefault="00A24069" w:rsidP="002F7866">
      <w:pPr>
        <w:pStyle w:val="comandoseinstrucciones"/>
      </w:pPr>
      <w:r w:rsidRPr="00021A4E">
        <w:t>CHARACTER SET: como se codifican los caracteres (depende del tipo del alfabeto utilizado por el lenguaje).</w:t>
      </w:r>
    </w:p>
    <w:p w14:paraId="6CF00118" w14:textId="77777777" w:rsidR="00A24069" w:rsidRPr="00021A4E" w:rsidRDefault="00A24069" w:rsidP="002F7866">
      <w:pPr>
        <w:pStyle w:val="comandoseinstrucciones"/>
      </w:pPr>
      <w:r w:rsidRPr="00021A4E">
        <w:t>COLLATE: criterio para comparar cadenas de texto y decidir cuál va antes.</w:t>
      </w:r>
    </w:p>
    <w:p w14:paraId="4E66EECD" w14:textId="77777777" w:rsidR="00A24069" w:rsidRPr="00D43A98" w:rsidRDefault="00A24069" w:rsidP="00D43A98"/>
    <w:tbl>
      <w:tblPr>
        <w:tblStyle w:val="Tablaconcuadrcula"/>
        <w:tblW w:w="0" w:type="auto"/>
        <w:tblInd w:w="108" w:type="dxa"/>
        <w:tblLook w:val="04A0" w:firstRow="1" w:lastRow="0" w:firstColumn="1" w:lastColumn="0" w:noHBand="0" w:noVBand="1"/>
      </w:tblPr>
      <w:tblGrid>
        <w:gridCol w:w="2552"/>
        <w:gridCol w:w="2410"/>
        <w:gridCol w:w="4677"/>
      </w:tblGrid>
      <w:tr w:rsidR="007643BB" w:rsidRPr="00FE08C3" w14:paraId="6D251C50" w14:textId="77777777" w:rsidTr="000234D3">
        <w:tc>
          <w:tcPr>
            <w:tcW w:w="2552" w:type="dxa"/>
          </w:tcPr>
          <w:p w14:paraId="5DE41CB1" w14:textId="77777777" w:rsidR="007643BB" w:rsidRPr="00FE08C3" w:rsidRDefault="007643BB" w:rsidP="007643BB">
            <w:pPr>
              <w:ind w:left="0"/>
            </w:pPr>
            <w:r w:rsidRPr="00FE08C3">
              <w:t>Character</w:t>
            </w:r>
          </w:p>
        </w:tc>
        <w:tc>
          <w:tcPr>
            <w:tcW w:w="2410" w:type="dxa"/>
          </w:tcPr>
          <w:p w14:paraId="132D9390" w14:textId="77777777" w:rsidR="007643BB" w:rsidRPr="00FE08C3" w:rsidRDefault="007643BB" w:rsidP="000234D3">
            <w:pPr>
              <w:ind w:left="0"/>
            </w:pPr>
            <w:r w:rsidRPr="00FE08C3">
              <w:t xml:space="preserve"> utf8</w:t>
            </w:r>
          </w:p>
        </w:tc>
        <w:tc>
          <w:tcPr>
            <w:tcW w:w="4677" w:type="dxa"/>
          </w:tcPr>
          <w:p w14:paraId="5682A5F2" w14:textId="77777777" w:rsidR="007643BB" w:rsidRPr="00FE08C3" w:rsidRDefault="007643BB" w:rsidP="000234D3">
            <w:pPr>
              <w:ind w:left="0"/>
            </w:pPr>
            <w:r w:rsidRPr="00FE08C3">
              <w:t>Juego de caracteres a utilizar</w:t>
            </w:r>
            <w:r>
              <w:t xml:space="preserve"> en español, inglés , alemán y otros idiomas latinos o germánicos</w:t>
            </w:r>
          </w:p>
        </w:tc>
      </w:tr>
      <w:tr w:rsidR="007643BB" w:rsidRPr="00FE08C3" w14:paraId="1323B0F2" w14:textId="77777777" w:rsidTr="000234D3">
        <w:tc>
          <w:tcPr>
            <w:tcW w:w="2552" w:type="dxa"/>
          </w:tcPr>
          <w:p w14:paraId="43BC1C61" w14:textId="77777777" w:rsidR="007643BB" w:rsidRPr="00FE08C3" w:rsidRDefault="007643BB" w:rsidP="007643BB">
            <w:pPr>
              <w:ind w:left="0"/>
            </w:pPr>
            <w:r>
              <w:t>Collation</w:t>
            </w:r>
          </w:p>
        </w:tc>
        <w:tc>
          <w:tcPr>
            <w:tcW w:w="2410" w:type="dxa"/>
          </w:tcPr>
          <w:p w14:paraId="22997DB2" w14:textId="77777777" w:rsidR="007643BB" w:rsidRPr="00FE08C3" w:rsidRDefault="007643BB" w:rsidP="000234D3">
            <w:pPr>
              <w:ind w:left="0"/>
            </w:pPr>
            <w:r w:rsidRPr="00FE08C3">
              <w:t xml:space="preserve"> latin1_spanish_ci</w:t>
            </w:r>
          </w:p>
        </w:tc>
        <w:tc>
          <w:tcPr>
            <w:tcW w:w="4677" w:type="dxa"/>
          </w:tcPr>
          <w:p w14:paraId="7577E1F0" w14:textId="77777777" w:rsidR="007643BB" w:rsidRPr="00FE08C3" w:rsidRDefault="007643BB" w:rsidP="000234D3">
            <w:pPr>
              <w:ind w:left="0"/>
            </w:pPr>
            <w:r w:rsidRPr="00FE08C3">
              <w:t>Cómo ordenar las palabras alfabéticamente</w:t>
            </w:r>
          </w:p>
        </w:tc>
      </w:tr>
    </w:tbl>
    <w:p w14:paraId="5B47F806" w14:textId="77777777" w:rsidR="007643BB" w:rsidRPr="00D43A98" w:rsidRDefault="007643BB" w:rsidP="00D43A98"/>
    <w:p w14:paraId="7302DC49" w14:textId="77777777" w:rsidR="00D43A98" w:rsidRPr="00D43A98" w:rsidRDefault="00D43A98" w:rsidP="00D43A98">
      <w:pPr>
        <w:rPr>
          <w:lang w:val="en-US"/>
        </w:rPr>
      </w:pPr>
      <w:r w:rsidRPr="00D43A98">
        <w:rPr>
          <w:lang w:val="en-US"/>
        </w:rPr>
        <w:lastRenderedPageBreak/>
        <w:t>Ejemplos:</w:t>
      </w:r>
    </w:p>
    <w:p w14:paraId="4FC9E21E" w14:textId="77777777" w:rsidR="00D43A98" w:rsidRPr="00021A4E" w:rsidRDefault="00D43A98" w:rsidP="002F7866">
      <w:pPr>
        <w:pStyle w:val="comandoseinstrucciones"/>
        <w:rPr>
          <w:lang w:val="en-US"/>
        </w:rPr>
      </w:pPr>
      <w:r w:rsidRPr="00021A4E">
        <w:rPr>
          <w:lang w:val="en-US"/>
        </w:rPr>
        <w:t>CREATE DATABASE IF NOT EXISTS ejemplo1;</w:t>
      </w:r>
    </w:p>
    <w:p w14:paraId="0EF46DA5" w14:textId="77777777" w:rsidR="00D43A98" w:rsidRPr="00021A4E" w:rsidRDefault="00D43A98" w:rsidP="002F7866">
      <w:pPr>
        <w:pStyle w:val="comandoseinstrucciones"/>
        <w:rPr>
          <w:lang w:val="en-US"/>
        </w:rPr>
      </w:pPr>
      <w:r w:rsidRPr="00021A4E">
        <w:rPr>
          <w:lang w:val="en-US"/>
        </w:rPr>
        <w:t>CREATE DATABASE ejemplo1;</w:t>
      </w:r>
    </w:p>
    <w:p w14:paraId="521F1720" w14:textId="77777777" w:rsidR="00D43A98" w:rsidRPr="00D43A98" w:rsidRDefault="00D43A98" w:rsidP="00D43A98">
      <w:pPr>
        <w:rPr>
          <w:lang w:val="en-US"/>
        </w:rPr>
      </w:pPr>
    </w:p>
    <w:p w14:paraId="0DC70BB5" w14:textId="77777777" w:rsidR="00D43A98" w:rsidRPr="00D43A98" w:rsidRDefault="00D43A98" w:rsidP="00D43A98">
      <w:pPr>
        <w:rPr>
          <w:lang w:val="en-US"/>
        </w:rPr>
      </w:pPr>
    </w:p>
    <w:p w14:paraId="2818D381" w14:textId="77777777" w:rsidR="00D43A98" w:rsidRPr="00D43A98" w:rsidRDefault="00D43A98" w:rsidP="00D43A98">
      <w:pPr>
        <w:rPr>
          <w:lang w:val="en-US"/>
        </w:rPr>
      </w:pPr>
    </w:p>
    <w:p w14:paraId="5B76D0E8" w14:textId="77777777" w:rsidR="0027603E" w:rsidRDefault="0027603E" w:rsidP="003C2E95">
      <w:pPr>
        <w:pStyle w:val="Ttulo3"/>
      </w:pPr>
      <w:bookmarkStart w:id="63" w:name="_Toc127522860"/>
      <w:r>
        <w:t>DROP DATABASE</w:t>
      </w:r>
      <w:bookmarkEnd w:id="63"/>
    </w:p>
    <w:p w14:paraId="78393456" w14:textId="77777777" w:rsidR="00096354" w:rsidRPr="00021A4E" w:rsidRDefault="00096354" w:rsidP="002F7866">
      <w:pPr>
        <w:pStyle w:val="comandoseinstrucciones"/>
        <w:rPr>
          <w:lang w:val="en-US"/>
        </w:rPr>
      </w:pPr>
      <w:r w:rsidRPr="00021A4E">
        <w:rPr>
          <w:lang w:val="en-US"/>
        </w:rPr>
        <w:t xml:space="preserve">DROP {DATABASE | SCHEMA} [IF EXISTS] </w:t>
      </w:r>
      <w:r w:rsidRPr="00021A4E">
        <w:rPr>
          <w:rStyle w:val="CdigoHTML"/>
          <w:b/>
          <w:i/>
          <w:iCs/>
          <w:lang w:val="en-US"/>
        </w:rPr>
        <w:t>db_name</w:t>
      </w:r>
    </w:p>
    <w:p w14:paraId="4599C233" w14:textId="77777777" w:rsidR="008D610D" w:rsidRDefault="008D610D" w:rsidP="00511DD4">
      <w:r>
        <w:t>IF EXISTS: Evita un error cuando la base de datos no existe.</w:t>
      </w:r>
    </w:p>
    <w:p w14:paraId="36BBFB37" w14:textId="77777777" w:rsidR="00096354" w:rsidRPr="008D610D" w:rsidRDefault="00096354" w:rsidP="007643BB"/>
    <w:p w14:paraId="64A13AE7" w14:textId="77777777" w:rsidR="0027603E" w:rsidRDefault="0027603E" w:rsidP="003C2E95">
      <w:pPr>
        <w:pStyle w:val="Ttulo3"/>
      </w:pPr>
      <w:bookmarkStart w:id="64" w:name="_Toc127522861"/>
      <w:r>
        <w:t>CREATE TABLE</w:t>
      </w:r>
      <w:bookmarkEnd w:id="64"/>
    </w:p>
    <w:p w14:paraId="185DAC87" w14:textId="77777777" w:rsidR="00780DB2" w:rsidRDefault="005701C7" w:rsidP="005701C7">
      <w:pPr>
        <w:pStyle w:val="Ttulo4"/>
      </w:pPr>
      <w:bookmarkStart w:id="65" w:name="_Toc127522862"/>
      <w:r>
        <w:t>Ejemplo de sintaxis básica</w:t>
      </w:r>
      <w:bookmarkEnd w:id="65"/>
    </w:p>
    <w:p w14:paraId="5CB06D24" w14:textId="77777777" w:rsidR="00FA5340" w:rsidRPr="00A663E4" w:rsidRDefault="00A663E4" w:rsidP="00780DB2">
      <w:r w:rsidRPr="00A663E4">
        <w:t xml:space="preserve">Definir </w:t>
      </w:r>
      <w:r w:rsidRPr="00A663E4">
        <w:rPr>
          <w:highlight w:val="darkYellow"/>
        </w:rPr>
        <w:t>Autonumérico</w:t>
      </w:r>
      <w:r w:rsidRPr="00A663E4">
        <w:t xml:space="preserve">, </w:t>
      </w:r>
      <w:r w:rsidRPr="00A663E4">
        <w:rPr>
          <w:highlight w:val="yellow"/>
        </w:rPr>
        <w:t>Clave Primaria</w:t>
      </w:r>
      <w:r w:rsidRPr="00A663E4">
        <w:t xml:space="preserve">, </w:t>
      </w:r>
      <w:r w:rsidRPr="00A663E4">
        <w:rPr>
          <w:highlight w:val="cyan"/>
        </w:rPr>
        <w:t>No duplicados</w:t>
      </w:r>
      <w:r w:rsidRPr="00A663E4">
        <w:t xml:space="preserve">, </w:t>
      </w:r>
      <w:r w:rsidRPr="00A663E4">
        <w:rPr>
          <w:highlight w:val="green"/>
        </w:rPr>
        <w:t xml:space="preserve">Clave </w:t>
      </w:r>
      <w:r w:rsidR="008061AF" w:rsidRPr="00A663E4">
        <w:rPr>
          <w:highlight w:val="green"/>
        </w:rPr>
        <w:t>Foránea</w:t>
      </w:r>
      <w:r>
        <w:t>:</w:t>
      </w:r>
    </w:p>
    <w:p w14:paraId="7757DD75" w14:textId="77777777" w:rsidR="00D67273" w:rsidRPr="00021A4E" w:rsidRDefault="00D67273" w:rsidP="002F7866">
      <w:pPr>
        <w:pStyle w:val="comandoseinstrucciones"/>
        <w:rPr>
          <w:lang w:val="en-US"/>
        </w:rPr>
      </w:pPr>
      <w:r w:rsidRPr="00021A4E">
        <w:rPr>
          <w:lang w:val="en-US"/>
        </w:rPr>
        <w:t xml:space="preserve">CREATE TABLE </w:t>
      </w:r>
      <w:r w:rsidR="00BB59BE">
        <w:rPr>
          <w:lang w:val="en-US"/>
        </w:rPr>
        <w:t>direcciones</w:t>
      </w:r>
      <w:r w:rsidRPr="00021A4E">
        <w:rPr>
          <w:lang w:val="en-US"/>
        </w:rPr>
        <w:t xml:space="preserve"> (</w:t>
      </w:r>
    </w:p>
    <w:p w14:paraId="00D7DA7A" w14:textId="77777777" w:rsidR="00D67273" w:rsidRPr="00021A4E" w:rsidRDefault="00BB59BE" w:rsidP="002F7866">
      <w:pPr>
        <w:pStyle w:val="comandoseinstrucciones"/>
        <w:rPr>
          <w:lang w:val="en-US"/>
        </w:rPr>
      </w:pPr>
      <w:r>
        <w:rPr>
          <w:lang w:val="en-US"/>
        </w:rPr>
        <w:t>direccion</w:t>
      </w:r>
      <w:r w:rsidR="00D67273" w:rsidRPr="00021A4E">
        <w:rPr>
          <w:lang w:val="en-US"/>
        </w:rPr>
        <w:t>_id</w:t>
      </w:r>
      <w:r w:rsidR="00D67273" w:rsidRPr="00A663E4">
        <w:rPr>
          <w:highlight w:val="darkYellow"/>
          <w:lang w:val="en-US"/>
        </w:rPr>
        <w:t>INT UNSIGNED NOT NULL AUTO_INCREMENT</w:t>
      </w:r>
      <w:r w:rsidR="00D67273" w:rsidRPr="00021A4E">
        <w:rPr>
          <w:lang w:val="en-US"/>
        </w:rPr>
        <w:t>,</w:t>
      </w:r>
    </w:p>
    <w:p w14:paraId="73E52F4B" w14:textId="77777777" w:rsidR="00D67273" w:rsidRPr="00021A4E" w:rsidRDefault="00BB59BE" w:rsidP="002F7866">
      <w:pPr>
        <w:pStyle w:val="comandoseinstrucciones"/>
        <w:rPr>
          <w:lang w:val="en-US"/>
        </w:rPr>
      </w:pPr>
      <w:r>
        <w:rPr>
          <w:lang w:val="en-US"/>
        </w:rPr>
        <w:t>direccion</w:t>
      </w:r>
      <w:r w:rsidR="00D67273" w:rsidRPr="00021A4E">
        <w:rPr>
          <w:lang w:val="en-US"/>
        </w:rPr>
        <w:t xml:space="preserve"> VARCHAR(50) NOT NULL,</w:t>
      </w:r>
    </w:p>
    <w:p w14:paraId="3A543A32" w14:textId="77777777" w:rsidR="00D67273" w:rsidRPr="003D1923" w:rsidRDefault="008061AF" w:rsidP="002F7866">
      <w:pPr>
        <w:pStyle w:val="comandoseinstrucciones"/>
        <w:rPr>
          <w:lang w:val="en-US"/>
        </w:rPr>
      </w:pPr>
      <w:r w:rsidRPr="003D1923">
        <w:rPr>
          <w:lang w:val="en-US"/>
        </w:rPr>
        <w:t>localidad</w:t>
      </w:r>
      <w:r w:rsidR="00D67273" w:rsidRPr="003D1923">
        <w:rPr>
          <w:lang w:val="en-US"/>
        </w:rPr>
        <w:t xml:space="preserve"> VARCHAR(50) DEFAULT NULL,</w:t>
      </w:r>
    </w:p>
    <w:p w14:paraId="4C496F66" w14:textId="77777777" w:rsidR="00D67273" w:rsidRPr="008061AF" w:rsidRDefault="008061AF" w:rsidP="002F7866">
      <w:pPr>
        <w:pStyle w:val="comandoseinstrucciones"/>
        <w:rPr>
          <w:lang w:val="en-US"/>
        </w:rPr>
      </w:pPr>
      <w:r w:rsidRPr="008061AF">
        <w:rPr>
          <w:lang w:val="en-US"/>
        </w:rPr>
        <w:t>provincia_id</w:t>
      </w:r>
      <w:r w:rsidR="00D67273" w:rsidRPr="008061AF">
        <w:rPr>
          <w:lang w:val="en-US"/>
        </w:rPr>
        <w:t xml:space="preserve"> VARCHAR(</w:t>
      </w:r>
      <w:r>
        <w:rPr>
          <w:lang w:val="en-US"/>
        </w:rPr>
        <w:t>3</w:t>
      </w:r>
      <w:r w:rsidR="00D67273" w:rsidRPr="008061AF">
        <w:rPr>
          <w:lang w:val="en-US"/>
        </w:rPr>
        <w:t>0) NOT NULL,</w:t>
      </w:r>
    </w:p>
    <w:p w14:paraId="384370B9" w14:textId="77777777" w:rsidR="00D67273" w:rsidRPr="003D1923" w:rsidRDefault="008061AF" w:rsidP="002F7866">
      <w:pPr>
        <w:pStyle w:val="comandoseinstrucciones"/>
        <w:rPr>
          <w:lang w:val="en-US"/>
        </w:rPr>
      </w:pPr>
      <w:r w:rsidRPr="003D1923">
        <w:rPr>
          <w:lang w:val="en-US"/>
        </w:rPr>
        <w:t>c</w:t>
      </w:r>
      <w:r w:rsidR="004B2DE8" w:rsidRPr="003D1923">
        <w:rPr>
          <w:lang w:val="en-US"/>
        </w:rPr>
        <w:t>o</w:t>
      </w:r>
      <w:r w:rsidRPr="003D1923">
        <w:rPr>
          <w:lang w:val="en-US"/>
        </w:rPr>
        <w:t>digo_postal</w:t>
      </w:r>
      <w:r w:rsidR="00D67273" w:rsidRPr="003D1923">
        <w:rPr>
          <w:lang w:val="en-US"/>
        </w:rPr>
        <w:t xml:space="preserve"> VARCHAR(10) DEFAULT NULL,</w:t>
      </w:r>
    </w:p>
    <w:p w14:paraId="0E484CCA" w14:textId="77777777" w:rsidR="00D67273" w:rsidRPr="003D1923" w:rsidRDefault="008061AF" w:rsidP="002F7866">
      <w:pPr>
        <w:pStyle w:val="comandoseinstrucciones"/>
        <w:rPr>
          <w:lang w:val="en-US"/>
        </w:rPr>
      </w:pPr>
      <w:r w:rsidRPr="003D1923">
        <w:rPr>
          <w:lang w:val="en-US"/>
        </w:rPr>
        <w:t>telefono</w:t>
      </w:r>
      <w:r w:rsidR="00D67273" w:rsidRPr="003D1923">
        <w:rPr>
          <w:lang w:val="en-US"/>
        </w:rPr>
        <w:t xml:space="preserve"> VARCHAR(</w:t>
      </w:r>
      <w:r w:rsidRPr="003D1923">
        <w:rPr>
          <w:lang w:val="en-US"/>
        </w:rPr>
        <w:t>13</w:t>
      </w:r>
      <w:r w:rsidR="00D67273" w:rsidRPr="003D1923">
        <w:rPr>
          <w:lang w:val="en-US"/>
        </w:rPr>
        <w:t>) NOT NULL,</w:t>
      </w:r>
    </w:p>
    <w:p w14:paraId="06B6A439" w14:textId="77777777" w:rsidR="00D67273" w:rsidRPr="003D1923" w:rsidRDefault="008061AF" w:rsidP="002F7866">
      <w:pPr>
        <w:pStyle w:val="comandoseinstrucciones"/>
        <w:rPr>
          <w:lang w:val="en-US"/>
        </w:rPr>
      </w:pPr>
      <w:r w:rsidRPr="003D1923">
        <w:rPr>
          <w:lang w:val="en-US"/>
        </w:rPr>
        <w:t>fecha_ultima_actualizacion</w:t>
      </w:r>
      <w:r w:rsidR="00D67273" w:rsidRPr="003D1923">
        <w:rPr>
          <w:lang w:val="en-US"/>
        </w:rPr>
        <w:t xml:space="preserve"> TIMESTAMP NOT NULL DEFAULT CURRENT_TIMESTAMP ON UPDATE CURRENT_TIMESTAMP,</w:t>
      </w:r>
    </w:p>
    <w:p w14:paraId="27C6D315" w14:textId="77777777" w:rsidR="00D67273" w:rsidRPr="003D1923" w:rsidRDefault="00D67273" w:rsidP="002F7866">
      <w:pPr>
        <w:pStyle w:val="comandoseinstrucciones"/>
        <w:rPr>
          <w:lang w:val="en-US"/>
        </w:rPr>
      </w:pPr>
      <w:r w:rsidRPr="003D1923">
        <w:rPr>
          <w:highlight w:val="yellow"/>
          <w:lang w:val="en-US"/>
        </w:rPr>
        <w:t>PRIMARY KEY  (</w:t>
      </w:r>
      <w:r w:rsidR="008061AF" w:rsidRPr="003D1923">
        <w:rPr>
          <w:highlight w:val="yellow"/>
          <w:lang w:val="en-US"/>
        </w:rPr>
        <w:t>direccion_id</w:t>
      </w:r>
      <w:r w:rsidRPr="003D1923">
        <w:rPr>
          <w:highlight w:val="yellow"/>
          <w:lang w:val="en-US"/>
        </w:rPr>
        <w:t>),</w:t>
      </w:r>
    </w:p>
    <w:p w14:paraId="119CA533" w14:textId="77777777" w:rsidR="00FE3AB7" w:rsidRPr="00021A4E" w:rsidRDefault="00FE3AB7" w:rsidP="002F7866">
      <w:pPr>
        <w:pStyle w:val="comandoseinstrucciones"/>
        <w:rPr>
          <w:lang w:val="en-US"/>
        </w:rPr>
      </w:pPr>
      <w:r w:rsidRPr="00021A4E">
        <w:rPr>
          <w:highlight w:val="cyan"/>
          <w:lang w:val="en-US"/>
        </w:rPr>
        <w:t>UNIQUE KEY(</w:t>
      </w:r>
      <w:r w:rsidR="008061AF">
        <w:rPr>
          <w:highlight w:val="cyan"/>
          <w:lang w:val="en-US"/>
        </w:rPr>
        <w:t>telefono</w:t>
      </w:r>
      <w:r w:rsidRPr="00021A4E">
        <w:rPr>
          <w:highlight w:val="cyan"/>
          <w:lang w:val="en-US"/>
        </w:rPr>
        <w:t>)</w:t>
      </w:r>
      <w:r w:rsidR="00680C2E" w:rsidRPr="00680C2E">
        <w:rPr>
          <w:highlight w:val="cyan"/>
          <w:lang w:val="en-US"/>
        </w:rPr>
        <w:t>,</w:t>
      </w:r>
    </w:p>
    <w:p w14:paraId="417A3D77" w14:textId="77777777" w:rsidR="00C82041" w:rsidRDefault="00D67273" w:rsidP="002F7866">
      <w:pPr>
        <w:pStyle w:val="comandoseinstrucciones"/>
        <w:rPr>
          <w:highlight w:val="green"/>
          <w:lang w:val="en-US"/>
        </w:rPr>
      </w:pPr>
      <w:r w:rsidRPr="00021A4E">
        <w:rPr>
          <w:highlight w:val="green"/>
          <w:lang w:val="en-US"/>
        </w:rPr>
        <w:t>CONSTRAINT fk_</w:t>
      </w:r>
      <w:r w:rsidR="008061AF">
        <w:rPr>
          <w:highlight w:val="green"/>
          <w:lang w:val="en-US"/>
        </w:rPr>
        <w:t>direcciones</w:t>
      </w:r>
      <w:r w:rsidRPr="00021A4E">
        <w:rPr>
          <w:highlight w:val="green"/>
          <w:lang w:val="en-US"/>
        </w:rPr>
        <w:t>_</w:t>
      </w:r>
      <w:r w:rsidR="008061AF">
        <w:rPr>
          <w:highlight w:val="green"/>
          <w:lang w:val="en-US"/>
        </w:rPr>
        <w:t>provincia_id</w:t>
      </w:r>
    </w:p>
    <w:p w14:paraId="0994D0F4" w14:textId="77777777" w:rsidR="00C82041" w:rsidRDefault="00D67273" w:rsidP="002F7866">
      <w:pPr>
        <w:pStyle w:val="comandoseinstrucciones"/>
        <w:rPr>
          <w:highlight w:val="green"/>
          <w:lang w:val="en-US"/>
        </w:rPr>
      </w:pPr>
      <w:r w:rsidRPr="00021A4E">
        <w:rPr>
          <w:highlight w:val="green"/>
          <w:lang w:val="en-US"/>
        </w:rPr>
        <w:t xml:space="preserve">FOREIGN KEY </w:t>
      </w:r>
      <w:r w:rsidRPr="008061AF">
        <w:rPr>
          <w:highlight w:val="green"/>
          <w:lang w:val="en-US"/>
        </w:rPr>
        <w:t>(</w:t>
      </w:r>
      <w:r w:rsidR="008061AF" w:rsidRPr="008061AF">
        <w:rPr>
          <w:highlight w:val="green"/>
          <w:lang w:val="en-US"/>
        </w:rPr>
        <w:t>provincia_id</w:t>
      </w:r>
      <w:r w:rsidRPr="008061AF">
        <w:rPr>
          <w:highlight w:val="green"/>
          <w:lang w:val="en-US"/>
        </w:rPr>
        <w:t xml:space="preserve">) REFERENCES </w:t>
      </w:r>
      <w:r w:rsidR="008061AF" w:rsidRPr="008061AF">
        <w:rPr>
          <w:highlight w:val="green"/>
          <w:lang w:val="en-US"/>
        </w:rPr>
        <w:t>provincias</w:t>
      </w:r>
      <w:r w:rsidRPr="008061AF">
        <w:rPr>
          <w:highlight w:val="green"/>
          <w:lang w:val="en-US"/>
        </w:rPr>
        <w:t xml:space="preserve"> (</w:t>
      </w:r>
      <w:r w:rsidR="008061AF" w:rsidRPr="008061AF">
        <w:rPr>
          <w:highlight w:val="green"/>
          <w:lang w:val="en-US"/>
        </w:rPr>
        <w:t>provincia_id</w:t>
      </w:r>
      <w:r w:rsidRPr="008061AF">
        <w:rPr>
          <w:highlight w:val="green"/>
          <w:lang w:val="en-US"/>
        </w:rPr>
        <w:t xml:space="preserve">) </w:t>
      </w:r>
    </w:p>
    <w:p w14:paraId="2D20E880" w14:textId="77777777" w:rsidR="00C82041" w:rsidRDefault="00D67273" w:rsidP="002F7866">
      <w:pPr>
        <w:pStyle w:val="comandoseinstrucciones"/>
        <w:rPr>
          <w:highlight w:val="green"/>
          <w:lang w:val="en-US"/>
        </w:rPr>
      </w:pPr>
      <w:r w:rsidRPr="00021A4E">
        <w:rPr>
          <w:highlight w:val="green"/>
          <w:lang w:val="en-US"/>
        </w:rPr>
        <w:t xml:space="preserve">ON DELETE RESTRICT </w:t>
      </w:r>
    </w:p>
    <w:p w14:paraId="62843164" w14:textId="77777777" w:rsidR="00D67273" w:rsidRPr="00021A4E" w:rsidRDefault="00D67273" w:rsidP="002F7866">
      <w:pPr>
        <w:pStyle w:val="comandoseinstrucciones"/>
        <w:rPr>
          <w:lang w:val="en-US"/>
        </w:rPr>
      </w:pPr>
      <w:r w:rsidRPr="00021A4E">
        <w:rPr>
          <w:highlight w:val="green"/>
          <w:lang w:val="en-US"/>
        </w:rPr>
        <w:t>ON UPDATE CASCADE</w:t>
      </w:r>
    </w:p>
    <w:p w14:paraId="0467C0B1" w14:textId="77777777" w:rsidR="00D67273" w:rsidRPr="007F268F" w:rsidRDefault="00D67273" w:rsidP="002F7866">
      <w:pPr>
        <w:pStyle w:val="comandoseinstrucciones"/>
      </w:pPr>
      <w:r w:rsidRPr="007F268F">
        <w:t>);</w:t>
      </w:r>
    </w:p>
    <w:p w14:paraId="1B580757" w14:textId="77777777" w:rsidR="00925F74" w:rsidRPr="007F268F" w:rsidRDefault="00925F74" w:rsidP="002F7866">
      <w:pPr>
        <w:pStyle w:val="comandoseinstrucciones"/>
      </w:pPr>
    </w:p>
    <w:p w14:paraId="1B1E618F" w14:textId="77777777" w:rsidR="00925F74" w:rsidRDefault="00925F74" w:rsidP="002F7866">
      <w:pPr>
        <w:pStyle w:val="comandoseinstrucciones"/>
      </w:pPr>
      <w:r w:rsidRPr="00A663E4">
        <w:t>#</w:t>
      </w:r>
    </w:p>
    <w:p w14:paraId="77917354" w14:textId="77777777" w:rsidR="00276ACF" w:rsidRDefault="00276ACF" w:rsidP="00276ACF"/>
    <w:p w14:paraId="22024931" w14:textId="77777777" w:rsidR="00F959C5" w:rsidRDefault="00276ACF" w:rsidP="00A52624">
      <w:pPr>
        <w:pStyle w:val="Ttulo4"/>
      </w:pPr>
      <w:bookmarkStart w:id="66" w:name="_Toc127522863"/>
      <w:r w:rsidRPr="00A52624">
        <w:t>COMENTARIO</w:t>
      </w:r>
      <w:r w:rsidR="00D1131F">
        <w:t>S</w:t>
      </w:r>
      <w:r w:rsidR="00A52624">
        <w:t>:</w:t>
      </w:r>
      <w:r w:rsidR="00D1131F">
        <w:t xml:space="preserve"> de columna, índice, tabla</w:t>
      </w:r>
      <w:bookmarkEnd w:id="66"/>
    </w:p>
    <w:p w14:paraId="4CBE9106" w14:textId="77777777" w:rsidR="00276ACF" w:rsidRDefault="009A2907" w:rsidP="00F959C5">
      <w:r>
        <w:t>Existen</w:t>
      </w:r>
      <w:r w:rsidR="00EA69C1">
        <w:t xml:space="preserve"> varios tipos de comentarios: </w:t>
      </w:r>
      <w:r w:rsidR="00276ACF" w:rsidRPr="00A52624">
        <w:t xml:space="preserve">de </w:t>
      </w:r>
      <w:r w:rsidR="00276ACF" w:rsidRPr="00F959C5">
        <w:rPr>
          <w:highlight w:val="yellow"/>
        </w:rPr>
        <w:t>columna</w:t>
      </w:r>
      <w:r w:rsidR="00A52624" w:rsidRPr="00A52624">
        <w:t xml:space="preserve"> (1024), </w:t>
      </w:r>
      <w:r w:rsidR="00A52624" w:rsidRPr="00F959C5">
        <w:rPr>
          <w:highlight w:val="cyan"/>
        </w:rPr>
        <w:t>índice</w:t>
      </w:r>
      <w:r w:rsidR="00A52624" w:rsidRPr="00A52624">
        <w:t xml:space="preserve"> (1024), </w:t>
      </w:r>
      <w:r w:rsidR="00A52624" w:rsidRPr="00F959C5">
        <w:rPr>
          <w:highlight w:val="green"/>
        </w:rPr>
        <w:t>tabla</w:t>
      </w:r>
      <w:r w:rsidR="00A52624" w:rsidRPr="00A52624">
        <w:t xml:space="preserve"> (2048</w:t>
      </w:r>
      <w:r w:rsidR="00276ACF" w:rsidRPr="00A52624">
        <w:t>)</w:t>
      </w:r>
      <w:r w:rsidR="00EA69C1">
        <w:t>.</w:t>
      </w:r>
    </w:p>
    <w:p w14:paraId="45CE842C" w14:textId="77777777" w:rsidR="00334E84" w:rsidRDefault="00000000" w:rsidP="00334E84">
      <w:pPr>
        <w:pStyle w:val="comandoseinstrucciones"/>
      </w:pPr>
      <w:hyperlink r:id="rId28" w:history="1">
        <w:r w:rsidR="00334E84" w:rsidRPr="0047069B">
          <w:rPr>
            <w:rStyle w:val="Hipervnculo"/>
          </w:rPr>
          <w:t>https://dev.mysql.com/doc/refman/5.7/en/create-table.html</w:t>
        </w:r>
      </w:hyperlink>
    </w:p>
    <w:p w14:paraId="1EB16287" w14:textId="77777777" w:rsidR="00A52624" w:rsidRPr="00A52624" w:rsidRDefault="00A52624" w:rsidP="00A52624">
      <w:r>
        <w:t>Entre paréntesis se indica la longitud máxima</w:t>
      </w:r>
    </w:p>
    <w:p w14:paraId="161DA704" w14:textId="77777777" w:rsidR="00276ACF" w:rsidRPr="00276ACF" w:rsidRDefault="00276ACF" w:rsidP="00276ACF">
      <w:pPr>
        <w:rPr>
          <w:lang w:val="en-US"/>
        </w:rPr>
      </w:pPr>
      <w:r w:rsidRPr="00276ACF">
        <w:rPr>
          <w:lang w:val="en-US"/>
        </w:rPr>
        <w:t>A comment for a column can be specified with the COMMENT option, up to 1024 characters long. The comment is displayed by the SHOW CREATE TABLE and SHOW FULL COLUMNS statements.</w:t>
      </w:r>
    </w:p>
    <w:p w14:paraId="0A9D135B" w14:textId="77777777" w:rsidR="00A52624" w:rsidRPr="00021A4E" w:rsidRDefault="00A52624" w:rsidP="00A52624">
      <w:pPr>
        <w:pStyle w:val="comandoseinstrucciones"/>
        <w:rPr>
          <w:lang w:val="en-US"/>
        </w:rPr>
      </w:pPr>
      <w:r w:rsidRPr="00021A4E">
        <w:rPr>
          <w:lang w:val="en-US"/>
        </w:rPr>
        <w:t xml:space="preserve">CREATE TABLE </w:t>
      </w:r>
      <w:r>
        <w:rPr>
          <w:lang w:val="en-US"/>
        </w:rPr>
        <w:t>direcciones</w:t>
      </w:r>
      <w:r w:rsidRPr="00021A4E">
        <w:rPr>
          <w:lang w:val="en-US"/>
        </w:rPr>
        <w:t xml:space="preserve"> (</w:t>
      </w:r>
    </w:p>
    <w:p w14:paraId="46FC47CD" w14:textId="77777777" w:rsidR="00A52624" w:rsidRPr="008F68AA" w:rsidRDefault="00A52624" w:rsidP="00A52624">
      <w:pPr>
        <w:pStyle w:val="comandoseinstrucciones"/>
        <w:rPr>
          <w:lang w:val="en-US"/>
        </w:rPr>
      </w:pPr>
      <w:r w:rsidRPr="008F68AA">
        <w:rPr>
          <w:lang w:val="en-US"/>
        </w:rPr>
        <w:t>direccion_id</w:t>
      </w:r>
      <w:r w:rsidRPr="00680C2E">
        <w:rPr>
          <w:lang w:val="en-US"/>
        </w:rPr>
        <w:t>INT UNSIGNED NOT NULL AUTO_INCREMENT</w:t>
      </w:r>
      <w:r w:rsidR="00805580">
        <w:rPr>
          <w:lang w:val="en-US"/>
        </w:rPr>
        <w:t xml:space="preserve"> </w:t>
      </w:r>
      <w:r w:rsidRPr="00680C2E">
        <w:rPr>
          <w:highlight w:val="yellow"/>
          <w:lang w:val="en-US"/>
        </w:rPr>
        <w:t>COMMENT</w:t>
      </w:r>
      <w:r w:rsidR="008F68AA" w:rsidRPr="00680C2E">
        <w:rPr>
          <w:highlight w:val="yellow"/>
          <w:lang w:val="en-US"/>
        </w:rPr>
        <w:t xml:space="preserve"> '</w:t>
      </w:r>
      <w:r w:rsidR="00680C2E">
        <w:rPr>
          <w:highlight w:val="yellow"/>
          <w:lang w:val="en-US"/>
        </w:rPr>
        <w:t>Comentaraio de columna: atributo</w:t>
      </w:r>
      <w:r w:rsidR="008F68AA" w:rsidRPr="00680C2E">
        <w:rPr>
          <w:highlight w:val="yellow"/>
          <w:lang w:val="en-US"/>
        </w:rPr>
        <w:t xml:space="preserve"> autonuméric</w:t>
      </w:r>
      <w:r w:rsidR="00680C2E">
        <w:rPr>
          <w:highlight w:val="yellow"/>
          <w:lang w:val="en-US"/>
        </w:rPr>
        <w:t>o</w:t>
      </w:r>
      <w:r w:rsidR="008F68AA" w:rsidRPr="00680C2E">
        <w:rPr>
          <w:highlight w:val="yellow"/>
          <w:lang w:val="en-US"/>
        </w:rPr>
        <w:t>'</w:t>
      </w:r>
      <w:r w:rsidRPr="008F68AA">
        <w:rPr>
          <w:lang w:val="en-US"/>
        </w:rPr>
        <w:t xml:space="preserve"> ,</w:t>
      </w:r>
    </w:p>
    <w:p w14:paraId="575B50B9" w14:textId="77777777" w:rsidR="00A52624" w:rsidRDefault="00A52624" w:rsidP="00A52624">
      <w:pPr>
        <w:pStyle w:val="comandoseinstrucciones"/>
        <w:rPr>
          <w:lang w:val="en-US"/>
        </w:rPr>
      </w:pPr>
      <w:r>
        <w:rPr>
          <w:lang w:val="en-US"/>
        </w:rPr>
        <w:t>direccion</w:t>
      </w:r>
      <w:r w:rsidRPr="00021A4E">
        <w:rPr>
          <w:lang w:val="en-US"/>
        </w:rPr>
        <w:t xml:space="preserve"> VARCHAR(50) NOT NULL,</w:t>
      </w:r>
    </w:p>
    <w:p w14:paraId="6534AD76" w14:textId="77777777" w:rsidR="00680C2E" w:rsidRPr="00F76EBC" w:rsidRDefault="00680C2E" w:rsidP="00680C2E">
      <w:pPr>
        <w:pStyle w:val="comandoseinstrucciones"/>
      </w:pPr>
      <w:r w:rsidRPr="00F76EBC">
        <w:t>telefono VARCHAR(13) NOT NULL,</w:t>
      </w:r>
    </w:p>
    <w:p w14:paraId="30EF630E" w14:textId="77777777" w:rsidR="00680C2E" w:rsidRPr="00F76EBC" w:rsidRDefault="00680C2E" w:rsidP="00680C2E">
      <w:pPr>
        <w:pStyle w:val="comandoseinstrucciones"/>
      </w:pPr>
    </w:p>
    <w:p w14:paraId="6AB7EC18" w14:textId="77777777" w:rsidR="00A52624" w:rsidRDefault="00A52624" w:rsidP="00A52624">
      <w:pPr>
        <w:pStyle w:val="comandoseinstrucciones"/>
      </w:pPr>
      <w:r w:rsidRPr="008F68AA">
        <w:t>PRIMARY KEY  (direccion_id),</w:t>
      </w:r>
    </w:p>
    <w:p w14:paraId="2CE95705" w14:textId="77777777" w:rsidR="00680C2E" w:rsidRPr="008F68AA" w:rsidRDefault="00680C2E" w:rsidP="00A52624">
      <w:pPr>
        <w:pStyle w:val="comandoseinstrucciones"/>
      </w:pPr>
      <w:r w:rsidRPr="00680C2E">
        <w:lastRenderedPageBreak/>
        <w:t xml:space="preserve">  UNIQUE (telefono)</w:t>
      </w:r>
      <w:r w:rsidR="007971E0">
        <w:t xml:space="preserve"> </w:t>
      </w:r>
      <w:r w:rsidRPr="00680C2E">
        <w:rPr>
          <w:highlight w:val="cyan"/>
        </w:rPr>
        <w:t>COMMENT '</w:t>
      </w:r>
      <w:r>
        <w:rPr>
          <w:highlight w:val="cyan"/>
        </w:rPr>
        <w:t>Comentario de índice: atributo que no admite duplicados</w:t>
      </w:r>
      <w:r w:rsidRPr="00680C2E">
        <w:rPr>
          <w:highlight w:val="cyan"/>
        </w:rPr>
        <w:t>'</w:t>
      </w:r>
      <w:r w:rsidRPr="00680C2E">
        <w:t>,</w:t>
      </w:r>
    </w:p>
    <w:p w14:paraId="0EBC2FCA" w14:textId="77777777" w:rsidR="00505577" w:rsidRDefault="00A52624" w:rsidP="00A52624">
      <w:pPr>
        <w:pStyle w:val="comandoseinstrucciones"/>
      </w:pPr>
      <w:r w:rsidRPr="007F268F">
        <w:t>)</w:t>
      </w:r>
    </w:p>
    <w:p w14:paraId="64820B1B" w14:textId="77777777" w:rsidR="00505577" w:rsidRDefault="00505577" w:rsidP="00A52624">
      <w:pPr>
        <w:pStyle w:val="comandoseinstrucciones"/>
      </w:pPr>
      <w:r w:rsidRPr="00680C2E">
        <w:rPr>
          <w:highlight w:val="green"/>
        </w:rPr>
        <w:t>COMMENT '</w:t>
      </w:r>
      <w:r>
        <w:rPr>
          <w:highlight w:val="green"/>
        </w:rPr>
        <w:t xml:space="preserve">Comentario de tabla: </w:t>
      </w:r>
      <w:r w:rsidRPr="00680C2E">
        <w:rPr>
          <w:highlight w:val="green"/>
        </w:rPr>
        <w:t>Esta tabla contiene las direcciones de los clientes'</w:t>
      </w:r>
    </w:p>
    <w:p w14:paraId="6BF109E2" w14:textId="77777777" w:rsidR="00A52624" w:rsidRPr="007F268F" w:rsidRDefault="00A52624" w:rsidP="00A52624">
      <w:pPr>
        <w:pStyle w:val="comandoseinstrucciones"/>
      </w:pPr>
      <w:r w:rsidRPr="007F268F">
        <w:t>;</w:t>
      </w:r>
    </w:p>
    <w:p w14:paraId="191525B4" w14:textId="77777777" w:rsidR="00A52624" w:rsidRPr="007F268F" w:rsidRDefault="00A52624" w:rsidP="00A52624">
      <w:pPr>
        <w:pStyle w:val="comandoseinstrucciones"/>
      </w:pPr>
    </w:p>
    <w:p w14:paraId="5B5434F1" w14:textId="77777777" w:rsidR="00276ACF" w:rsidRDefault="008474B2" w:rsidP="00276ACF">
      <w:r>
        <w:t>Ver los comentarios:</w:t>
      </w:r>
    </w:p>
    <w:p w14:paraId="487FF77D" w14:textId="77777777" w:rsidR="008474B2" w:rsidRDefault="008474B2" w:rsidP="008474B2">
      <w:pPr>
        <w:pStyle w:val="comandoseinstrucciones"/>
      </w:pPr>
      <w:r>
        <w:t>#todos los comentarios</w:t>
      </w:r>
      <w:r w:rsidR="00600916">
        <w:t>:</w:t>
      </w:r>
    </w:p>
    <w:p w14:paraId="70464C80" w14:textId="77777777" w:rsidR="008474B2" w:rsidRDefault="008474B2" w:rsidP="008474B2">
      <w:pPr>
        <w:pStyle w:val="comandoseinstrucciones"/>
      </w:pPr>
      <w:r>
        <w:t>SHOW CREATE TABLE direcciones;</w:t>
      </w:r>
    </w:p>
    <w:p w14:paraId="53F1BF63" w14:textId="77777777" w:rsidR="008474B2" w:rsidRDefault="008474B2" w:rsidP="008474B2">
      <w:pPr>
        <w:pStyle w:val="comandoseinstrucciones"/>
      </w:pPr>
    </w:p>
    <w:p w14:paraId="7C482096" w14:textId="77777777" w:rsidR="008474B2" w:rsidRDefault="008474B2" w:rsidP="008474B2">
      <w:pPr>
        <w:pStyle w:val="comandoseinstrucciones"/>
      </w:pPr>
      <w:r>
        <w:t>#sólo los de tabla:</w:t>
      </w:r>
    </w:p>
    <w:p w14:paraId="761722B5" w14:textId="77777777" w:rsidR="008474B2" w:rsidRPr="008474B2" w:rsidRDefault="008474B2" w:rsidP="008474B2">
      <w:pPr>
        <w:pStyle w:val="comandoseinstrucciones"/>
        <w:rPr>
          <w:lang w:val="en-US"/>
        </w:rPr>
      </w:pPr>
      <w:r w:rsidRPr="008474B2">
        <w:rPr>
          <w:lang w:val="en-US"/>
        </w:rPr>
        <w:t>SHOW TABLE STATUS WHERE Name = 'direcciones';</w:t>
      </w:r>
    </w:p>
    <w:p w14:paraId="709B82A5" w14:textId="77777777" w:rsidR="00106033" w:rsidRDefault="00106033" w:rsidP="005701C7">
      <w:pPr>
        <w:pStyle w:val="Ttulo4"/>
      </w:pPr>
      <w:bookmarkStart w:id="67" w:name="_Toc127522864"/>
      <w:r>
        <w:t xml:space="preserve">Crear tabla que sea copia de otra </w:t>
      </w:r>
      <w:r w:rsidR="00386814">
        <w:t>e incluya la PRIMARY KEY y los índices (KEY)</w:t>
      </w:r>
      <w:bookmarkEnd w:id="67"/>
    </w:p>
    <w:p w14:paraId="18EFEEC0" w14:textId="77777777" w:rsidR="006B5520" w:rsidRDefault="006B5520" w:rsidP="006B5520">
      <w:pPr>
        <w:pStyle w:val="comandoseinstrucciones"/>
      </w:pPr>
      <w:r>
        <w:t xml:space="preserve">CREATE TABLE pedidos_viejos  </w:t>
      </w:r>
      <w:r w:rsidRPr="00E91D0F">
        <w:rPr>
          <w:highlight w:val="yellow"/>
        </w:rPr>
        <w:t>LIKE</w:t>
      </w:r>
      <w:r>
        <w:t xml:space="preserve"> pedidos;</w:t>
      </w:r>
    </w:p>
    <w:p w14:paraId="47A70A80" w14:textId="77777777" w:rsidR="00386814" w:rsidRDefault="00FA0B30" w:rsidP="00E91D0F">
      <w:r>
        <w:t>Al usar LIKE se crea una nueva tabla vacía, basada en la definición de la vieja</w:t>
      </w:r>
      <w:r w:rsidR="00386814">
        <w:t>:</w:t>
      </w:r>
    </w:p>
    <w:p w14:paraId="6E4AA6AA" w14:textId="77777777" w:rsidR="00FA0B30" w:rsidRDefault="00FA0B30" w:rsidP="00386814">
      <w:pPr>
        <w:pStyle w:val="Lista1"/>
      </w:pPr>
      <w:r>
        <w:t xml:space="preserve">incluyendo </w:t>
      </w:r>
      <w:r w:rsidR="00386814">
        <w:t xml:space="preserve">la </w:t>
      </w:r>
      <w:r w:rsidR="00386814" w:rsidRPr="00386814">
        <w:rPr>
          <w:highlight w:val="cyan"/>
        </w:rPr>
        <w:t>PRIMARY KEY</w:t>
      </w:r>
      <w:r w:rsidR="00386814">
        <w:t xml:space="preserve"> y los </w:t>
      </w:r>
      <w:r w:rsidR="00386814" w:rsidRPr="00386814">
        <w:rPr>
          <w:highlight w:val="green"/>
        </w:rPr>
        <w:t>índices (KEY)</w:t>
      </w:r>
      <w:r w:rsidRPr="00386814">
        <w:rPr>
          <w:highlight w:val="green"/>
        </w:rPr>
        <w:t>.</w:t>
      </w:r>
    </w:p>
    <w:p w14:paraId="40E8C39D" w14:textId="77777777" w:rsidR="00386814" w:rsidRDefault="00386814" w:rsidP="00386814">
      <w:pPr>
        <w:pStyle w:val="Lista1"/>
      </w:pPr>
      <w:r>
        <w:t>No incluye las FOREIGN KEY</w:t>
      </w:r>
    </w:p>
    <w:p w14:paraId="3CA5419E" w14:textId="77777777" w:rsidR="00106033" w:rsidRDefault="00E91D0F" w:rsidP="00106033">
      <w:r>
        <w:t>Después</w:t>
      </w:r>
      <w:r w:rsidR="00106033">
        <w:t xml:space="preserve"> se pueden insertar filas en la nueva tabla usando filas de la vieja:</w:t>
      </w:r>
    </w:p>
    <w:p w14:paraId="2AD30D3C" w14:textId="77777777" w:rsidR="00106033" w:rsidRDefault="00106033" w:rsidP="00106033">
      <w:pPr>
        <w:pStyle w:val="comandoseinstrucciones"/>
      </w:pPr>
      <w:r>
        <w:t xml:space="preserve">INSERT INTO pedidos_viejos  SELECT * FROM </w:t>
      </w:r>
      <w:r w:rsidR="00E91D0F">
        <w:t>pedidos WHERE YEAR(fecha_pedido) &lt; 2014</w:t>
      </w:r>
      <w:r>
        <w:t>;</w:t>
      </w:r>
    </w:p>
    <w:p w14:paraId="7DAF9188" w14:textId="77777777" w:rsidR="00E91D0F" w:rsidRDefault="00E91D0F" w:rsidP="00106033">
      <w:r>
        <w:t>No se pueden hacer ambas operaciones</w:t>
      </w:r>
      <w:r w:rsidR="00A96BDB">
        <w:t xml:space="preserve"> (creación tabla, inserción datos)</w:t>
      </w:r>
      <w:r>
        <w:t xml:space="preserve"> en una única instrucción</w:t>
      </w:r>
      <w:r w:rsidR="00FA0B30">
        <w:t>.</w:t>
      </w:r>
    </w:p>
    <w:p w14:paraId="536F0D55" w14:textId="77777777" w:rsidR="006D6201" w:rsidRDefault="006D6201" w:rsidP="006D6201">
      <w:pPr>
        <w:pStyle w:val="Lista0"/>
      </w:pPr>
      <w:r>
        <w:t>Ejemplo</w:t>
      </w:r>
    </w:p>
    <w:p w14:paraId="665F6AB1" w14:textId="77777777" w:rsidR="006D6201" w:rsidRDefault="006D6201" w:rsidP="006D6201">
      <w:pPr>
        <w:pStyle w:val="comandoseinstrucciones"/>
      </w:pPr>
      <w:r>
        <w:t xml:space="preserve">CREATE TABLE </w:t>
      </w:r>
      <w:r w:rsidRPr="00386814">
        <w:rPr>
          <w:rStyle w:val="Textoennegrita"/>
        </w:rPr>
        <w:t>`pedidos`</w:t>
      </w:r>
      <w:r>
        <w:t xml:space="preserve"> (</w:t>
      </w:r>
    </w:p>
    <w:p w14:paraId="758CE8F5" w14:textId="77777777" w:rsidR="006D6201" w:rsidRPr="006D6201" w:rsidRDefault="006D6201" w:rsidP="006D6201">
      <w:pPr>
        <w:pStyle w:val="comandoseinstrucciones"/>
        <w:rPr>
          <w:lang w:val="en-US"/>
        </w:rPr>
      </w:pPr>
      <w:r w:rsidRPr="006D6201">
        <w:rPr>
          <w:lang w:val="en-US"/>
        </w:rPr>
        <w:t xml:space="preserve">  `PEDIDO_NO` smallint(6) NOT NULL,</w:t>
      </w:r>
    </w:p>
    <w:p w14:paraId="39D1E4FB" w14:textId="77777777" w:rsidR="006D6201" w:rsidRPr="006D6201" w:rsidRDefault="006D6201" w:rsidP="006D6201">
      <w:pPr>
        <w:pStyle w:val="comandoseinstrucciones"/>
        <w:rPr>
          <w:lang w:val="en-US"/>
        </w:rPr>
      </w:pPr>
      <w:r w:rsidRPr="006D6201">
        <w:rPr>
          <w:lang w:val="en-US"/>
        </w:rPr>
        <w:t xml:space="preserve">  `PRODUCTO_NO` smallint(6) DEFAULT NULL,</w:t>
      </w:r>
    </w:p>
    <w:p w14:paraId="444A5344" w14:textId="77777777" w:rsidR="006D6201" w:rsidRPr="006D6201" w:rsidRDefault="006D6201" w:rsidP="006D6201">
      <w:pPr>
        <w:pStyle w:val="comandoseinstrucciones"/>
        <w:rPr>
          <w:lang w:val="en-US"/>
        </w:rPr>
      </w:pPr>
      <w:r w:rsidRPr="006D6201">
        <w:rPr>
          <w:lang w:val="en-US"/>
        </w:rPr>
        <w:t xml:space="preserve">  `CLIENTE_NO` smallint(5) DEFAULT NULL,</w:t>
      </w:r>
    </w:p>
    <w:p w14:paraId="7269289F" w14:textId="77777777" w:rsidR="006D6201" w:rsidRDefault="006D6201" w:rsidP="006D6201">
      <w:pPr>
        <w:pStyle w:val="comandoseinstrucciones"/>
      </w:pPr>
      <w:r>
        <w:t>`UNIDADES` decimal(8,2) DEFAULT NULL,</w:t>
      </w:r>
    </w:p>
    <w:p w14:paraId="4748628F" w14:textId="77777777" w:rsidR="006D6201" w:rsidRDefault="006D6201" w:rsidP="006D6201">
      <w:pPr>
        <w:pStyle w:val="comandoseinstrucciones"/>
      </w:pPr>
      <w:r>
        <w:t xml:space="preserve">  `FECHA_PEDIDO` datetime DEFAULT NULL,</w:t>
      </w:r>
    </w:p>
    <w:p w14:paraId="3EF9D919" w14:textId="77777777" w:rsidR="006D6201" w:rsidRDefault="006D6201" w:rsidP="006D6201">
      <w:pPr>
        <w:pStyle w:val="comandoseinstrucciones"/>
      </w:pPr>
      <w:r>
        <w:t xml:space="preserve">  PRIMARY KEY (`PEDIDO_NO`),</w:t>
      </w:r>
    </w:p>
    <w:p w14:paraId="120A630F" w14:textId="77777777" w:rsidR="006D6201" w:rsidRDefault="006D6201" w:rsidP="006D6201">
      <w:pPr>
        <w:pStyle w:val="comandoseinstrucciones"/>
      </w:pPr>
      <w:r>
        <w:t xml:space="preserve">  KEY `FK_PEDIDOS_CLIENTE_NO` (`CLIENTE_NO`),</w:t>
      </w:r>
    </w:p>
    <w:p w14:paraId="3386FB29" w14:textId="77777777" w:rsidR="006D6201" w:rsidRDefault="006D6201" w:rsidP="006D6201">
      <w:pPr>
        <w:pStyle w:val="comandoseinstrucciones"/>
      </w:pPr>
      <w:r>
        <w:t xml:space="preserve">  KEY `FK_PEDIDOS_PRODUCTO_NO` (`PRODUCTO_NO`),</w:t>
      </w:r>
    </w:p>
    <w:p w14:paraId="5C5E1D06" w14:textId="77777777" w:rsidR="006D6201" w:rsidRDefault="006D6201" w:rsidP="006D6201">
      <w:pPr>
        <w:pStyle w:val="comandoseinstrucciones"/>
      </w:pPr>
      <w:r>
        <w:t xml:space="preserve">  CONSTRAINT `FK_PEDIDOS_CLIENTE_NO` FOREIGN KEY (`CLIENTE_NO`) REFERENCES `clientes` (`CLIENTE_NO`) ON UPDATE CASCADE,</w:t>
      </w:r>
    </w:p>
    <w:p w14:paraId="218C53D0" w14:textId="77777777" w:rsidR="006D6201" w:rsidRDefault="006D6201" w:rsidP="006D6201">
      <w:pPr>
        <w:pStyle w:val="comandoseinstrucciones"/>
      </w:pPr>
      <w:r>
        <w:t xml:space="preserve">  CONSTRAINT `FK_PEDIDOS_PRODUCTO_NO` FOREIGN KEY (`PRODUCTO_NO`) REFERENCES `productos` (`PRODUCTO_NO`) ON DELETE SET NULL ON UPDATE CASCADE</w:t>
      </w:r>
    </w:p>
    <w:p w14:paraId="1F7803DE" w14:textId="77777777" w:rsidR="006D6201" w:rsidRPr="006D6201" w:rsidRDefault="006D6201" w:rsidP="006D6201">
      <w:pPr>
        <w:pStyle w:val="comandoseinstrucciones"/>
        <w:rPr>
          <w:lang w:val="en-US"/>
        </w:rPr>
      </w:pPr>
      <w:r w:rsidRPr="006D6201">
        <w:rPr>
          <w:lang w:val="en-US"/>
        </w:rPr>
        <w:t>) ENGINE=InnoDB DEFAULT CHARSET=utf8;</w:t>
      </w:r>
    </w:p>
    <w:p w14:paraId="5A39230E" w14:textId="77777777" w:rsidR="006D6201" w:rsidRDefault="006D6201" w:rsidP="006D6201">
      <w:pPr>
        <w:pStyle w:val="comandoseinstrucciones"/>
        <w:rPr>
          <w:lang w:val="en-US"/>
        </w:rPr>
      </w:pPr>
    </w:p>
    <w:p w14:paraId="5D02ADE5" w14:textId="77777777" w:rsidR="00386814" w:rsidRPr="006D6201" w:rsidRDefault="00386814" w:rsidP="006D6201">
      <w:pPr>
        <w:pStyle w:val="comandoseinstrucciones"/>
        <w:rPr>
          <w:lang w:val="en-US"/>
        </w:rPr>
      </w:pPr>
    </w:p>
    <w:p w14:paraId="4AD613EA" w14:textId="77777777" w:rsidR="006D6201" w:rsidRPr="006D6201" w:rsidRDefault="006D6201" w:rsidP="006D6201">
      <w:pPr>
        <w:pStyle w:val="comandoseinstrucciones"/>
        <w:rPr>
          <w:lang w:val="en-US"/>
        </w:rPr>
      </w:pPr>
      <w:r w:rsidRPr="006D6201">
        <w:rPr>
          <w:lang w:val="en-US"/>
        </w:rPr>
        <w:t xml:space="preserve">CREATE TABLE </w:t>
      </w:r>
      <w:r w:rsidRPr="00936A2A">
        <w:rPr>
          <w:rStyle w:val="Textoennegrita"/>
          <w:lang w:val="en-US"/>
        </w:rPr>
        <w:t>`pedidos_viejos`</w:t>
      </w:r>
      <w:r w:rsidRPr="006D6201">
        <w:rPr>
          <w:lang w:val="en-US"/>
        </w:rPr>
        <w:t xml:space="preserve"> (</w:t>
      </w:r>
    </w:p>
    <w:p w14:paraId="11C6DD2A" w14:textId="77777777" w:rsidR="006D6201" w:rsidRPr="006D6201" w:rsidRDefault="006D6201" w:rsidP="006D6201">
      <w:pPr>
        <w:pStyle w:val="comandoseinstrucciones"/>
        <w:rPr>
          <w:lang w:val="en-US"/>
        </w:rPr>
      </w:pPr>
      <w:r w:rsidRPr="006D6201">
        <w:rPr>
          <w:lang w:val="en-US"/>
        </w:rPr>
        <w:t xml:space="preserve">  `PEDIDO_NO` smallint(6) NOT NULL,</w:t>
      </w:r>
    </w:p>
    <w:p w14:paraId="151F4FFB" w14:textId="77777777" w:rsidR="006D6201" w:rsidRPr="006D6201" w:rsidRDefault="006D6201" w:rsidP="006D6201">
      <w:pPr>
        <w:pStyle w:val="comandoseinstrucciones"/>
        <w:rPr>
          <w:lang w:val="en-US"/>
        </w:rPr>
      </w:pPr>
      <w:r w:rsidRPr="006D6201">
        <w:rPr>
          <w:lang w:val="en-US"/>
        </w:rPr>
        <w:t xml:space="preserve">  `PRODUCTO_NO` smallint(6) DEFAULT NULL,</w:t>
      </w:r>
    </w:p>
    <w:p w14:paraId="6D4BFABE" w14:textId="77777777" w:rsidR="006D6201" w:rsidRPr="006D6201" w:rsidRDefault="006D6201" w:rsidP="006D6201">
      <w:pPr>
        <w:pStyle w:val="comandoseinstrucciones"/>
        <w:rPr>
          <w:lang w:val="en-US"/>
        </w:rPr>
      </w:pPr>
      <w:r w:rsidRPr="006D6201">
        <w:rPr>
          <w:lang w:val="en-US"/>
        </w:rPr>
        <w:t xml:space="preserve">  `CLIENTE_NO` smallint(5) DEFAULT NULL,</w:t>
      </w:r>
    </w:p>
    <w:p w14:paraId="16DF2B76" w14:textId="77777777" w:rsidR="006D6201" w:rsidRDefault="006D6201" w:rsidP="006D6201">
      <w:pPr>
        <w:pStyle w:val="comandoseinstrucciones"/>
      </w:pPr>
      <w:r>
        <w:t>`UNIDADES` decimal(8,2) DEFAULT NULL,</w:t>
      </w:r>
    </w:p>
    <w:p w14:paraId="0A92F8A8" w14:textId="77777777" w:rsidR="006D6201" w:rsidRDefault="006D6201" w:rsidP="006D6201">
      <w:pPr>
        <w:pStyle w:val="comandoseinstrucciones"/>
      </w:pPr>
      <w:r>
        <w:t xml:space="preserve">  `FECHA_PEDIDO` datetime DEFAULT NULL,</w:t>
      </w:r>
    </w:p>
    <w:p w14:paraId="4359EDA4" w14:textId="77777777" w:rsidR="006D6201" w:rsidRDefault="006D6201" w:rsidP="006D6201">
      <w:pPr>
        <w:pStyle w:val="comandoseinstrucciones"/>
      </w:pPr>
      <w:r w:rsidRPr="00386814">
        <w:rPr>
          <w:highlight w:val="cyan"/>
        </w:rPr>
        <w:t>PRIMARY KEY (`PEDIDO_NO`),</w:t>
      </w:r>
    </w:p>
    <w:p w14:paraId="6BFE97A6" w14:textId="77777777" w:rsidR="006D6201" w:rsidRPr="00386814" w:rsidRDefault="006D6201" w:rsidP="006D6201">
      <w:pPr>
        <w:pStyle w:val="comandoseinstrucciones"/>
        <w:rPr>
          <w:highlight w:val="green"/>
        </w:rPr>
      </w:pPr>
      <w:r w:rsidRPr="00386814">
        <w:rPr>
          <w:highlight w:val="green"/>
        </w:rPr>
        <w:t>KEY `FK_PEDIDOS_CLIENTE_NO` (`CLIENTE_NO`),</w:t>
      </w:r>
    </w:p>
    <w:p w14:paraId="210CAACD" w14:textId="77777777" w:rsidR="006D6201" w:rsidRDefault="006D6201" w:rsidP="006D6201">
      <w:pPr>
        <w:pStyle w:val="comandoseinstrucciones"/>
      </w:pPr>
      <w:r w:rsidRPr="00386814">
        <w:rPr>
          <w:highlight w:val="green"/>
        </w:rPr>
        <w:t xml:space="preserve">  KEY `FK_PEDIDOS_PRODUCTO_NO` (`PRODUCTO_NO`)</w:t>
      </w:r>
    </w:p>
    <w:p w14:paraId="7E0138BC" w14:textId="77777777" w:rsidR="006D6201" w:rsidRPr="006D6201" w:rsidRDefault="006D6201" w:rsidP="006D6201">
      <w:pPr>
        <w:pStyle w:val="comandoseinstrucciones"/>
        <w:rPr>
          <w:lang w:val="en-US"/>
        </w:rPr>
      </w:pPr>
      <w:r w:rsidRPr="006D6201">
        <w:rPr>
          <w:lang w:val="en-US"/>
        </w:rPr>
        <w:t>) ENGINE=InnoDB DEFAULT CHARSET=utf8;</w:t>
      </w:r>
    </w:p>
    <w:p w14:paraId="0FEA8254" w14:textId="77777777" w:rsidR="006D6201" w:rsidRPr="006D6201" w:rsidRDefault="006D6201" w:rsidP="006D6201">
      <w:pPr>
        <w:pStyle w:val="comandoseinstrucciones"/>
        <w:rPr>
          <w:lang w:val="en-US"/>
        </w:rPr>
      </w:pPr>
    </w:p>
    <w:p w14:paraId="32969813" w14:textId="77777777" w:rsidR="006D6201" w:rsidRPr="009A61F7" w:rsidRDefault="006D6201" w:rsidP="00106033">
      <w:pPr>
        <w:rPr>
          <w:lang w:val="en-US"/>
        </w:rPr>
      </w:pPr>
    </w:p>
    <w:p w14:paraId="5654D649" w14:textId="77777777" w:rsidR="00386814" w:rsidRPr="006D6201" w:rsidRDefault="00386814" w:rsidP="00386814">
      <w:pPr>
        <w:pStyle w:val="Lista9"/>
      </w:pPr>
      <w:r>
        <w:t>KEY es sinónimo de INDEX</w:t>
      </w:r>
    </w:p>
    <w:p w14:paraId="0FAD9001" w14:textId="77777777" w:rsidR="006D6201" w:rsidRPr="006D6201" w:rsidRDefault="006D6201" w:rsidP="00106033"/>
    <w:p w14:paraId="107A35E8" w14:textId="77777777" w:rsidR="00A96BDB" w:rsidRDefault="00A96BDB" w:rsidP="00A96BDB">
      <w:pPr>
        <w:pStyle w:val="Ttulo4"/>
      </w:pPr>
      <w:bookmarkStart w:id="68" w:name="_Toc127522865"/>
      <w:r>
        <w:lastRenderedPageBreak/>
        <w:t xml:space="preserve">Crear tabla que sea copia de </w:t>
      </w:r>
      <w:r w:rsidR="007971E0">
        <w:t>otra, pero</w:t>
      </w:r>
      <w:r w:rsidR="003942C2">
        <w:t xml:space="preserve"> que no </w:t>
      </w:r>
      <w:r w:rsidR="007971E0">
        <w:t>incluya</w:t>
      </w:r>
      <w:r w:rsidR="003942C2">
        <w:t xml:space="preserve"> las KEYs</w:t>
      </w:r>
      <w:bookmarkEnd w:id="68"/>
      <w:r w:rsidR="005E0F8B">
        <w:t xml:space="preserve"> </w:t>
      </w:r>
    </w:p>
    <w:p w14:paraId="3B72B9F5" w14:textId="77777777" w:rsidR="003942C2" w:rsidRPr="00691EB3" w:rsidRDefault="00000000" w:rsidP="003942C2">
      <w:pPr>
        <w:pStyle w:val="comandoseinstrucciones"/>
        <w:rPr>
          <w:rStyle w:val="Hipervnculo"/>
        </w:rPr>
      </w:pPr>
      <w:hyperlink r:id="rId29" w:history="1">
        <w:r w:rsidR="003942C2" w:rsidRPr="00691EB3">
          <w:rPr>
            <w:rStyle w:val="Hipervnculo"/>
          </w:rPr>
          <w:t>http://dev.mysql.com/doc/refman/5.7/en/create-table.html</w:t>
        </w:r>
      </w:hyperlink>
    </w:p>
    <w:p w14:paraId="3B54BA14" w14:textId="77777777" w:rsidR="003942C2" w:rsidRPr="001B67C7" w:rsidRDefault="003942C2" w:rsidP="003942C2"/>
    <w:p w14:paraId="3C737572" w14:textId="77777777" w:rsidR="003942C2" w:rsidRPr="00214780" w:rsidRDefault="003942C2" w:rsidP="003942C2">
      <w:pPr>
        <w:pStyle w:val="comandoseinstrucciones"/>
        <w:rPr>
          <w:lang w:val="en-US"/>
        </w:rPr>
      </w:pPr>
      <w:r w:rsidRPr="00214780">
        <w:rPr>
          <w:lang w:val="en-US"/>
        </w:rPr>
        <w:t xml:space="preserve">CREATE TABLE IF NOT EXISTS empleadosTemporal </w:t>
      </w:r>
    </w:p>
    <w:p w14:paraId="346D6AA2" w14:textId="77777777" w:rsidR="003942C2" w:rsidRDefault="003942C2" w:rsidP="003942C2">
      <w:pPr>
        <w:pStyle w:val="comandoseinstrucciones"/>
        <w:rPr>
          <w:lang w:val="en-US"/>
        </w:rPr>
      </w:pPr>
      <w:r w:rsidRPr="00214780">
        <w:rPr>
          <w:lang w:val="en-US"/>
        </w:rPr>
        <w:t>(SELECT * FROM empleados);</w:t>
      </w:r>
    </w:p>
    <w:p w14:paraId="64A0A8FC" w14:textId="77777777" w:rsidR="003942C2" w:rsidRDefault="003942C2" w:rsidP="003942C2">
      <w:pPr>
        <w:pStyle w:val="comandoseinstrucciones"/>
        <w:rPr>
          <w:lang w:val="en-US"/>
        </w:rPr>
      </w:pPr>
    </w:p>
    <w:p w14:paraId="027FA71D" w14:textId="77777777" w:rsidR="003942C2" w:rsidRDefault="003942C2" w:rsidP="003942C2">
      <w:pPr>
        <w:pStyle w:val="comandoseinstrucciones"/>
        <w:rPr>
          <w:lang w:val="en-US"/>
        </w:rPr>
      </w:pPr>
      <w:r w:rsidRPr="00D4059C">
        <w:rPr>
          <w:lang w:val="en-US"/>
        </w:rPr>
        <w:t xml:space="preserve">CREATE TABLE IF NOT EXISTS </w:t>
      </w:r>
      <w:r>
        <w:rPr>
          <w:lang w:val="en-US"/>
        </w:rPr>
        <w:t>empleadosTemporal</w:t>
      </w:r>
    </w:p>
    <w:p w14:paraId="763AB5A9" w14:textId="77777777" w:rsidR="003942C2" w:rsidRPr="00F7621D" w:rsidRDefault="003942C2" w:rsidP="003942C2">
      <w:pPr>
        <w:pStyle w:val="comandoseinstrucciones"/>
      </w:pPr>
      <w:r w:rsidRPr="00F7621D">
        <w:rPr>
          <w:highlight w:val="yellow"/>
        </w:rPr>
        <w:t>AS</w:t>
      </w:r>
      <w:r w:rsidRPr="00F7621D">
        <w:t xml:space="preserve"> (SELECT * FROM empleados);</w:t>
      </w:r>
    </w:p>
    <w:p w14:paraId="45580218" w14:textId="77777777" w:rsidR="003942C2" w:rsidRDefault="00043044" w:rsidP="003942C2">
      <w:r>
        <w:t xml:space="preserve">La tabla se crea en la BD </w:t>
      </w:r>
      <w:r w:rsidR="00185F35">
        <w:t xml:space="preserve">que esté </w:t>
      </w:r>
      <w:r>
        <w:t>activa</w:t>
      </w:r>
      <w:r w:rsidR="00185F35">
        <w:t xml:space="preserve"> en el servidor</w:t>
      </w:r>
      <w:r>
        <w:t xml:space="preserve"> </w:t>
      </w:r>
      <w:r w:rsidR="00185F35">
        <w:t>según estos criterios</w:t>
      </w:r>
      <w:r w:rsidR="003942C2">
        <w:t>:</w:t>
      </w:r>
    </w:p>
    <w:p w14:paraId="5C551A46" w14:textId="77777777" w:rsidR="003942C2" w:rsidRDefault="003942C2" w:rsidP="003942C2">
      <w:pPr>
        <w:pStyle w:val="Lista3"/>
      </w:pPr>
      <w:r>
        <w:t>Sí conserva los mismos atributos (nombre y tipo) y datos que la tabla original.</w:t>
      </w:r>
    </w:p>
    <w:p w14:paraId="47DDDB2D" w14:textId="77777777" w:rsidR="003942C2" w:rsidRDefault="003942C2" w:rsidP="003942C2">
      <w:pPr>
        <w:pStyle w:val="Lista3"/>
        <w:rPr>
          <w:lang w:val="en-US"/>
        </w:rPr>
      </w:pPr>
      <w:r>
        <w:rPr>
          <w:lang w:val="en-US"/>
        </w:rPr>
        <w:t>N</w:t>
      </w:r>
      <w:r w:rsidRPr="00AE5941">
        <w:rPr>
          <w:lang w:val="en-US"/>
        </w:rPr>
        <w:t xml:space="preserve">o conserva </w:t>
      </w:r>
      <w:r w:rsidR="00675456">
        <w:rPr>
          <w:lang w:val="en-US"/>
        </w:rPr>
        <w:t xml:space="preserve">ninguna de </w:t>
      </w:r>
      <w:r w:rsidRPr="00AE5941">
        <w:rPr>
          <w:lang w:val="en-US"/>
        </w:rPr>
        <w:t>la</w:t>
      </w:r>
      <w:r w:rsidR="00043044">
        <w:rPr>
          <w:lang w:val="en-US"/>
        </w:rPr>
        <w:t>s KEYs</w:t>
      </w:r>
      <w:r w:rsidR="00675456">
        <w:rPr>
          <w:lang w:val="en-US"/>
        </w:rPr>
        <w:t xml:space="preserve"> </w:t>
      </w:r>
      <w:r w:rsidR="00043044">
        <w:rPr>
          <w:lang w:val="en-US"/>
        </w:rPr>
        <w:t>de la table original</w:t>
      </w:r>
      <w:r w:rsidR="00675456">
        <w:rPr>
          <w:lang w:val="en-US"/>
        </w:rPr>
        <w:t xml:space="preserve"> </w:t>
      </w:r>
      <w:r w:rsidR="00043044">
        <w:rPr>
          <w:lang w:val="en-US"/>
        </w:rPr>
        <w:t>(</w:t>
      </w:r>
      <w:r w:rsidRPr="00AE5941">
        <w:rPr>
          <w:lang w:val="en-US"/>
        </w:rPr>
        <w:t>PRIMARY KEY, UNIQUE KEY, FOREIGN KEY</w:t>
      </w:r>
      <w:r w:rsidR="005E0F8B">
        <w:rPr>
          <w:lang w:val="en-US"/>
        </w:rPr>
        <w:t>, índice</w:t>
      </w:r>
      <w:r w:rsidR="00043044">
        <w:rPr>
          <w:lang w:val="en-US"/>
        </w:rPr>
        <w:t>)</w:t>
      </w:r>
      <w:r>
        <w:rPr>
          <w:lang w:val="en-US"/>
        </w:rPr>
        <w:t>.</w:t>
      </w:r>
    </w:p>
    <w:p w14:paraId="252E2ED5" w14:textId="77777777" w:rsidR="009A5ACB" w:rsidRPr="00C4493B" w:rsidRDefault="009A5ACB" w:rsidP="003942C2">
      <w:pPr>
        <w:pStyle w:val="Lista3"/>
      </w:pPr>
      <w:r w:rsidRPr="00C4493B">
        <w:t>añade a la nueva tabla los datos devueltos por la subconsulta</w:t>
      </w:r>
      <w:r w:rsidR="00622C6E" w:rsidRPr="00C4493B">
        <w:t>.</w:t>
      </w:r>
    </w:p>
    <w:p w14:paraId="77C760EA" w14:textId="77777777" w:rsidR="003942C2" w:rsidRDefault="003942C2" w:rsidP="003942C2">
      <w:pPr>
        <w:rPr>
          <w:lang w:val="en-US"/>
        </w:rPr>
      </w:pPr>
      <w:r>
        <w:rPr>
          <w:lang w:val="en-US"/>
        </w:rPr>
        <w:t>Ejemplo:</w:t>
      </w:r>
    </w:p>
    <w:p w14:paraId="36DDF269" w14:textId="77777777" w:rsidR="003942C2" w:rsidRDefault="003942C2" w:rsidP="003942C2">
      <w:pPr>
        <w:pStyle w:val="comandoseinstrucciones"/>
        <w:rPr>
          <w:lang w:val="en-US"/>
        </w:rPr>
      </w:pPr>
      <w:r w:rsidRPr="00724AF6">
        <w:rPr>
          <w:highlight w:val="yellow"/>
          <w:lang w:val="en-US"/>
        </w:rPr>
        <w:t xml:space="preserve">CREATE TABLE IF NOT EXISTS </w:t>
      </w:r>
      <w:r w:rsidRPr="00724AF6">
        <w:rPr>
          <w:i/>
          <w:highlight w:val="yellow"/>
          <w:lang w:val="en-US"/>
        </w:rPr>
        <w:t>empleadosTemporal</w:t>
      </w:r>
      <w:r w:rsidRPr="00724AF6">
        <w:rPr>
          <w:highlight w:val="yellow"/>
          <w:lang w:val="en-US"/>
        </w:rPr>
        <w:br/>
        <w:t>(SELECT * FROM empleados);</w:t>
      </w:r>
    </w:p>
    <w:p w14:paraId="7BA9744B" w14:textId="77777777" w:rsidR="003942C2" w:rsidRDefault="003942C2" w:rsidP="003942C2">
      <w:pPr>
        <w:pStyle w:val="comandoseinstrucciones"/>
        <w:rPr>
          <w:lang w:val="en-US"/>
        </w:rPr>
      </w:pPr>
    </w:p>
    <w:p w14:paraId="2EDF4C65" w14:textId="77777777" w:rsidR="003942C2" w:rsidRPr="00724AF6" w:rsidRDefault="003942C2" w:rsidP="003942C2">
      <w:pPr>
        <w:pStyle w:val="comandoseinstrucciones"/>
        <w:rPr>
          <w:rStyle w:val="Textoennegrita"/>
        </w:rPr>
      </w:pPr>
      <w:r w:rsidRPr="00724AF6">
        <w:rPr>
          <w:rStyle w:val="Textoennegrita"/>
        </w:rPr>
        <w:t>#estructura de la tabla</w:t>
      </w:r>
      <w:r w:rsidRPr="00724AF6">
        <w:rPr>
          <w:rStyle w:val="Textoennegrita"/>
          <w:i/>
        </w:rPr>
        <w:t>empleadosTemporal</w:t>
      </w:r>
      <w:r w:rsidRPr="00724AF6">
        <w:rPr>
          <w:rStyle w:val="Textoennegrita"/>
        </w:rPr>
        <w:t>:</w:t>
      </w:r>
    </w:p>
    <w:p w14:paraId="47828EF1" w14:textId="77777777" w:rsidR="003942C2" w:rsidRDefault="003942C2" w:rsidP="003942C2">
      <w:pPr>
        <w:pStyle w:val="comandoseinstrucciones"/>
      </w:pPr>
    </w:p>
    <w:p w14:paraId="76B27BA1" w14:textId="77777777" w:rsidR="003942C2" w:rsidRPr="00E16484" w:rsidRDefault="003942C2" w:rsidP="003942C2">
      <w:pPr>
        <w:pStyle w:val="comandoseinstrucciones"/>
      </w:pPr>
      <w:r w:rsidRPr="00E16484">
        <w:t>CREATE TABLE `empleadostemporal` (</w:t>
      </w:r>
    </w:p>
    <w:p w14:paraId="383DC5A7" w14:textId="77777777" w:rsidR="003942C2" w:rsidRPr="00BA0E22" w:rsidRDefault="003942C2" w:rsidP="003942C2">
      <w:pPr>
        <w:pStyle w:val="comandoseinstrucciones"/>
        <w:rPr>
          <w:lang w:val="en-US"/>
        </w:rPr>
      </w:pPr>
      <w:r w:rsidRPr="00E16484">
        <w:t xml:space="preserve">  </w:t>
      </w:r>
      <w:r w:rsidRPr="00BA0E22">
        <w:rPr>
          <w:lang w:val="en-US"/>
        </w:rPr>
        <w:t>`EMP_NO` smallint(4) NOT NULL,</w:t>
      </w:r>
    </w:p>
    <w:p w14:paraId="34D45C61" w14:textId="77777777" w:rsidR="003942C2" w:rsidRPr="00BA0E22" w:rsidRDefault="003942C2" w:rsidP="003942C2">
      <w:pPr>
        <w:pStyle w:val="comandoseinstrucciones"/>
        <w:rPr>
          <w:lang w:val="en-US"/>
        </w:rPr>
      </w:pPr>
      <w:r w:rsidRPr="00BA0E22">
        <w:rPr>
          <w:lang w:val="en-US"/>
        </w:rPr>
        <w:t xml:space="preserve">  `DNI` varchar(9) NOT NULL,</w:t>
      </w:r>
    </w:p>
    <w:p w14:paraId="51E8BE5E" w14:textId="77777777" w:rsidR="003942C2" w:rsidRPr="00BA0E22" w:rsidRDefault="003942C2" w:rsidP="003942C2">
      <w:pPr>
        <w:pStyle w:val="comandoseinstrucciones"/>
        <w:rPr>
          <w:lang w:val="en-US"/>
        </w:rPr>
      </w:pPr>
      <w:r w:rsidRPr="00BA0E22">
        <w:rPr>
          <w:lang w:val="en-US"/>
        </w:rPr>
        <w:t xml:space="preserve">  `NOMBRE` varchar(65) NOT NULL,</w:t>
      </w:r>
    </w:p>
    <w:p w14:paraId="68DC00C6" w14:textId="77777777" w:rsidR="003942C2" w:rsidRDefault="003942C2" w:rsidP="003942C2">
      <w:pPr>
        <w:pStyle w:val="comandoseinstrucciones"/>
      </w:pPr>
      <w:r>
        <w:t>`APELLIDO1` varchar(65) NOT NULL,</w:t>
      </w:r>
    </w:p>
    <w:p w14:paraId="5B16A9F5" w14:textId="77777777" w:rsidR="003942C2" w:rsidRDefault="003942C2" w:rsidP="003942C2">
      <w:pPr>
        <w:pStyle w:val="comandoseinstrucciones"/>
      </w:pPr>
      <w:r>
        <w:t xml:space="preserve">  `APELLIDO2` varchar(65) DEFAULT NULL,</w:t>
      </w:r>
    </w:p>
    <w:p w14:paraId="0F8309C7" w14:textId="77777777" w:rsidR="003942C2" w:rsidRDefault="003942C2" w:rsidP="003942C2">
      <w:pPr>
        <w:pStyle w:val="comandoseinstrucciones"/>
      </w:pPr>
      <w:r>
        <w:t xml:space="preserve">  `OFICIO` varchar(65) DEFAULT NULL,</w:t>
      </w:r>
    </w:p>
    <w:p w14:paraId="311ACEBE" w14:textId="77777777" w:rsidR="003942C2" w:rsidRDefault="003942C2" w:rsidP="003942C2">
      <w:pPr>
        <w:pStyle w:val="comandoseinstrucciones"/>
      </w:pPr>
      <w:r>
        <w:t xml:space="preserve">  `JEFE` smallint(4) DEFAULT NULL,</w:t>
      </w:r>
    </w:p>
    <w:p w14:paraId="6C7A1262" w14:textId="77777777" w:rsidR="003942C2" w:rsidRDefault="003942C2" w:rsidP="003942C2">
      <w:pPr>
        <w:pStyle w:val="comandoseinstrucciones"/>
      </w:pPr>
      <w:r>
        <w:t xml:space="preserve">  `FECHA_ALTA` date DEFAULT NULL,</w:t>
      </w:r>
    </w:p>
    <w:p w14:paraId="22201EC2" w14:textId="77777777" w:rsidR="003942C2" w:rsidRDefault="003942C2" w:rsidP="003942C2">
      <w:pPr>
        <w:pStyle w:val="comandoseinstrucciones"/>
      </w:pPr>
      <w:r>
        <w:t xml:space="preserve">  `SALARIO` decimal(8,2) DEFAULT NULL,</w:t>
      </w:r>
    </w:p>
    <w:p w14:paraId="4548B458" w14:textId="77777777" w:rsidR="003942C2" w:rsidRDefault="003942C2" w:rsidP="003942C2">
      <w:pPr>
        <w:pStyle w:val="comandoseinstrucciones"/>
      </w:pPr>
      <w:r>
        <w:t xml:space="preserve">  `COMISION` decimal(8,2) DEFAULT NULL,</w:t>
      </w:r>
    </w:p>
    <w:p w14:paraId="113B72D5" w14:textId="77777777" w:rsidR="003942C2" w:rsidRPr="00BA0E22" w:rsidRDefault="003942C2" w:rsidP="003942C2">
      <w:pPr>
        <w:pStyle w:val="comandoseinstrucciones"/>
        <w:rPr>
          <w:lang w:val="en-US"/>
        </w:rPr>
      </w:pPr>
      <w:r w:rsidRPr="00BA0E22">
        <w:rPr>
          <w:lang w:val="en-US"/>
        </w:rPr>
        <w:t>`DEP_NO` smallint(4) DEFAULT NULL,</w:t>
      </w:r>
    </w:p>
    <w:p w14:paraId="30B10735" w14:textId="77777777" w:rsidR="003942C2" w:rsidRDefault="003942C2" w:rsidP="003942C2">
      <w:pPr>
        <w:pStyle w:val="comandoseinstrucciones"/>
      </w:pPr>
      <w:r>
        <w:t>`TELEFONO` varchar(15) DEFAULT NULL</w:t>
      </w:r>
    </w:p>
    <w:p w14:paraId="126E4E14" w14:textId="77777777" w:rsidR="003942C2" w:rsidRPr="00BA0E22" w:rsidRDefault="003942C2" w:rsidP="003942C2">
      <w:pPr>
        <w:pStyle w:val="comandoseinstrucciones"/>
        <w:rPr>
          <w:lang w:val="en-US"/>
        </w:rPr>
      </w:pPr>
      <w:r w:rsidRPr="00BA0E22">
        <w:rPr>
          <w:lang w:val="en-US"/>
        </w:rPr>
        <w:t>);</w:t>
      </w:r>
    </w:p>
    <w:p w14:paraId="2CB6163B" w14:textId="77777777" w:rsidR="003942C2" w:rsidRDefault="003942C2" w:rsidP="003942C2">
      <w:pPr>
        <w:pStyle w:val="comandoseinstrucciones"/>
        <w:rPr>
          <w:lang w:val="en-US"/>
        </w:rPr>
      </w:pPr>
    </w:p>
    <w:p w14:paraId="607F9B6A" w14:textId="77777777" w:rsidR="003942C2" w:rsidRPr="00BA0E22" w:rsidRDefault="003942C2" w:rsidP="003942C2">
      <w:pPr>
        <w:rPr>
          <w:lang w:val="en-US"/>
        </w:rPr>
      </w:pPr>
    </w:p>
    <w:p w14:paraId="1A7A2460" w14:textId="77777777" w:rsidR="00106033" w:rsidRDefault="00106033" w:rsidP="00106033"/>
    <w:p w14:paraId="5AD23BCF" w14:textId="77777777" w:rsidR="0070498E" w:rsidRPr="00106033" w:rsidRDefault="0070498E" w:rsidP="00106033"/>
    <w:p w14:paraId="4E4D523C" w14:textId="77777777" w:rsidR="005701C7" w:rsidRDefault="00A663E4" w:rsidP="005701C7">
      <w:pPr>
        <w:pStyle w:val="Ttulo4"/>
      </w:pPr>
      <w:bookmarkStart w:id="69" w:name="_Toc127522866"/>
      <w:r w:rsidRPr="00A663E4">
        <w:t>Especificar</w:t>
      </w:r>
      <w:r w:rsidR="00277802" w:rsidRPr="00A663E4">
        <w:t xml:space="preserve"> e</w:t>
      </w:r>
      <w:r w:rsidR="00277802" w:rsidRPr="00277802">
        <w:t>l tipo de almacenamiento de la tabla</w:t>
      </w:r>
      <w:r>
        <w:t xml:space="preserve"> como </w:t>
      </w:r>
      <w:r w:rsidRPr="00A663E4">
        <w:rPr>
          <w:highlight w:val="yellow"/>
        </w:rPr>
        <w:t>InnoDB</w:t>
      </w:r>
      <w:bookmarkEnd w:id="69"/>
    </w:p>
    <w:p w14:paraId="0758A011" w14:textId="77777777" w:rsidR="005701C7" w:rsidRDefault="002E1B96" w:rsidP="00925F74">
      <w:r>
        <w:t>En nuestras BD s</w:t>
      </w:r>
      <w:r w:rsidR="005701C7">
        <w:t>iempre usaremos el tipo de almacenamiento InnoDB</w:t>
      </w:r>
      <w:r>
        <w:t xml:space="preserve"> por tener actualmente las mejores propiedades, antiguamente sólo existían otros tipos de almacenamiento que adolecían de ciertas limitaciones.</w:t>
      </w:r>
    </w:p>
    <w:p w14:paraId="6E015E9A" w14:textId="77777777" w:rsidR="005701C7" w:rsidRDefault="005701C7" w:rsidP="00925F74">
      <w:r>
        <w:t>No es necesario indicar explícitamente</w:t>
      </w:r>
      <w:r w:rsidR="0000737C">
        <w:t xml:space="preserve"> que la nueva tabla utilice el almacemaniento InnoDB </w:t>
      </w:r>
      <w:r>
        <w:t xml:space="preserve">, porque </w:t>
      </w:r>
      <w:r w:rsidR="00277802">
        <w:t>por defecto s</w:t>
      </w:r>
      <w:r w:rsidR="0000737C">
        <w:t>e ulitiza</w:t>
      </w:r>
      <w:r w:rsidR="00277802">
        <w:t xml:space="preserve"> InnoDB</w:t>
      </w:r>
      <w:r w:rsidR="0000737C">
        <w:t>.</w:t>
      </w:r>
    </w:p>
    <w:p w14:paraId="45971D26" w14:textId="77777777" w:rsidR="00D67273" w:rsidRPr="00277802" w:rsidRDefault="0000737C" w:rsidP="00925F74">
      <w:r>
        <w:t>De todas maneras, s</w:t>
      </w:r>
      <w:r w:rsidR="00D34677">
        <w:t xml:space="preserve">i deseamos </w:t>
      </w:r>
      <w:r w:rsidR="00D34677" w:rsidRPr="00D34677">
        <w:rPr>
          <w:highlight w:val="yellow"/>
        </w:rPr>
        <w:t>especificarlo</w:t>
      </w:r>
      <w:r>
        <w:t xml:space="preserve"> se hace así</w:t>
      </w:r>
      <w:r w:rsidR="00277802">
        <w:t>:</w:t>
      </w:r>
    </w:p>
    <w:p w14:paraId="51462786" w14:textId="77777777" w:rsidR="00277802" w:rsidRPr="007D7801" w:rsidRDefault="00277802" w:rsidP="002F7866">
      <w:pPr>
        <w:pStyle w:val="comandoseinstrucciones"/>
        <w:rPr>
          <w:lang w:val="en-US"/>
        </w:rPr>
      </w:pPr>
      <w:r w:rsidRPr="007D7801">
        <w:rPr>
          <w:lang w:val="en-US"/>
        </w:rPr>
        <w:t>CREATE TABLE IF NOT EXISTS `departamentos` (</w:t>
      </w:r>
    </w:p>
    <w:p w14:paraId="0B672F07" w14:textId="77777777" w:rsidR="00277802" w:rsidRPr="0074736A" w:rsidRDefault="00277802" w:rsidP="002F7866">
      <w:pPr>
        <w:pStyle w:val="comandoseinstrucciones"/>
        <w:rPr>
          <w:lang w:val="en-US"/>
        </w:rPr>
      </w:pPr>
      <w:r w:rsidRPr="0074736A">
        <w:rPr>
          <w:lang w:val="en-US"/>
        </w:rPr>
        <w:t xml:space="preserve">`DEP_NO` SMALLINT(4) NOT NULL, </w:t>
      </w:r>
    </w:p>
    <w:p w14:paraId="1083CFE0" w14:textId="77777777" w:rsidR="00277802" w:rsidRPr="0074736A" w:rsidRDefault="00277802" w:rsidP="002F7866">
      <w:pPr>
        <w:pStyle w:val="comandoseinstrucciones"/>
        <w:rPr>
          <w:lang w:val="en-US"/>
        </w:rPr>
      </w:pPr>
      <w:r w:rsidRPr="0074736A">
        <w:rPr>
          <w:lang w:val="en-US"/>
        </w:rPr>
        <w:t xml:space="preserve">  `DNOMBRE` VARCHAR(20) NOT NULL,</w:t>
      </w:r>
    </w:p>
    <w:p w14:paraId="2BCA7DEC" w14:textId="77777777" w:rsidR="00277802" w:rsidRPr="0074736A" w:rsidRDefault="00277802" w:rsidP="002F7866">
      <w:pPr>
        <w:pStyle w:val="comandoseinstrucciones"/>
        <w:rPr>
          <w:lang w:val="en-US"/>
        </w:rPr>
      </w:pPr>
      <w:r w:rsidRPr="0074736A">
        <w:rPr>
          <w:lang w:val="en-US"/>
        </w:rPr>
        <w:t xml:space="preserve">  `LOCALIDAD` VARCHAR(20) ,</w:t>
      </w:r>
    </w:p>
    <w:p w14:paraId="124D8D65" w14:textId="77777777" w:rsidR="00277802" w:rsidRPr="0074736A" w:rsidRDefault="00277802" w:rsidP="002F7866">
      <w:pPr>
        <w:pStyle w:val="comandoseinstrucciones"/>
        <w:rPr>
          <w:lang w:val="en-US"/>
        </w:rPr>
      </w:pPr>
      <w:r w:rsidRPr="0074736A">
        <w:rPr>
          <w:lang w:val="en-US"/>
        </w:rPr>
        <w:t xml:space="preserve">  PRIMARY KEY (`DEP_NO`) </w:t>
      </w:r>
    </w:p>
    <w:p w14:paraId="44361A2F" w14:textId="77777777" w:rsidR="00277802" w:rsidRDefault="00277802" w:rsidP="002F7866">
      <w:pPr>
        <w:pStyle w:val="comandoseinstrucciones"/>
        <w:rPr>
          <w:lang w:val="en-US"/>
        </w:rPr>
      </w:pPr>
      <w:r w:rsidRPr="0074736A">
        <w:rPr>
          <w:lang w:val="en-US"/>
        </w:rPr>
        <w:t xml:space="preserve">  ) </w:t>
      </w:r>
      <w:r w:rsidRPr="0074736A">
        <w:rPr>
          <w:highlight w:val="yellow"/>
          <w:lang w:val="en-US"/>
        </w:rPr>
        <w:t xml:space="preserve">ENGINE </w:t>
      </w:r>
      <w:r w:rsidRPr="00A663E4">
        <w:rPr>
          <w:highlight w:val="yellow"/>
          <w:lang w:val="en-US"/>
        </w:rPr>
        <w:t xml:space="preserve">= </w:t>
      </w:r>
      <w:r w:rsidR="00A663E4" w:rsidRPr="007F268F">
        <w:rPr>
          <w:highlight w:val="yellow"/>
          <w:lang w:val="en-US"/>
        </w:rPr>
        <w:t>InnoDB</w:t>
      </w:r>
      <w:r w:rsidRPr="0074736A">
        <w:rPr>
          <w:lang w:val="en-US"/>
        </w:rPr>
        <w:t>;</w:t>
      </w:r>
    </w:p>
    <w:p w14:paraId="6A974348" w14:textId="77777777" w:rsidR="00A663E4" w:rsidRPr="00A663E4" w:rsidRDefault="00A663E4" w:rsidP="00A663E4">
      <w:r w:rsidRPr="00A663E4">
        <w:lastRenderedPageBreak/>
        <w:t xml:space="preserve">Es equivalente a </w:t>
      </w:r>
      <w:r w:rsidR="00D34677">
        <w:t xml:space="preserve">no especificarlo </w:t>
      </w:r>
      <w:r w:rsidRPr="00A663E4">
        <w:t xml:space="preserve">(gracias </w:t>
      </w:r>
      <w:r w:rsidR="00D34677">
        <w:t>a que se le asigna el tipo InnoDB</w:t>
      </w:r>
      <w:r w:rsidRPr="00A663E4">
        <w:t xml:space="preserve"> por defecto):</w:t>
      </w:r>
    </w:p>
    <w:p w14:paraId="47FD0290" w14:textId="77777777" w:rsidR="00A663E4" w:rsidRPr="0074736A" w:rsidRDefault="00A663E4" w:rsidP="00A663E4">
      <w:pPr>
        <w:pStyle w:val="comandoseinstrucciones"/>
        <w:rPr>
          <w:lang w:val="en-US"/>
        </w:rPr>
      </w:pPr>
      <w:r w:rsidRPr="0074736A">
        <w:rPr>
          <w:lang w:val="en-US"/>
        </w:rPr>
        <w:t>CREATE TABLE IF NOT EXISTS `departamentos` (</w:t>
      </w:r>
    </w:p>
    <w:p w14:paraId="50582D3F" w14:textId="77777777" w:rsidR="00A663E4" w:rsidRPr="0074736A" w:rsidRDefault="00A663E4" w:rsidP="00A663E4">
      <w:pPr>
        <w:pStyle w:val="comandoseinstrucciones"/>
        <w:rPr>
          <w:lang w:val="en-US"/>
        </w:rPr>
      </w:pPr>
      <w:r w:rsidRPr="0074736A">
        <w:rPr>
          <w:lang w:val="en-US"/>
        </w:rPr>
        <w:t xml:space="preserve">  `DEP_NO` SMALLINT(4) NOT NULL, </w:t>
      </w:r>
    </w:p>
    <w:p w14:paraId="61CCA90B" w14:textId="77777777" w:rsidR="00A663E4" w:rsidRPr="0074736A" w:rsidRDefault="00A663E4" w:rsidP="00A663E4">
      <w:pPr>
        <w:pStyle w:val="comandoseinstrucciones"/>
        <w:rPr>
          <w:lang w:val="en-US"/>
        </w:rPr>
      </w:pPr>
      <w:r w:rsidRPr="0074736A">
        <w:rPr>
          <w:lang w:val="en-US"/>
        </w:rPr>
        <w:t xml:space="preserve">  `DNOMBRE` VARCHAR(20) NOT NULL,</w:t>
      </w:r>
    </w:p>
    <w:p w14:paraId="037DFF10" w14:textId="77777777" w:rsidR="00A663E4" w:rsidRPr="0074736A" w:rsidRDefault="00A663E4" w:rsidP="00A663E4">
      <w:pPr>
        <w:pStyle w:val="comandoseinstrucciones"/>
        <w:rPr>
          <w:lang w:val="en-US"/>
        </w:rPr>
      </w:pPr>
      <w:r w:rsidRPr="0074736A">
        <w:rPr>
          <w:lang w:val="en-US"/>
        </w:rPr>
        <w:t xml:space="preserve">  `LOCALIDAD` VARCHAR(20) ,</w:t>
      </w:r>
    </w:p>
    <w:p w14:paraId="13AECA27" w14:textId="77777777" w:rsidR="00A663E4" w:rsidRPr="0074736A" w:rsidRDefault="00A663E4" w:rsidP="00A663E4">
      <w:pPr>
        <w:pStyle w:val="comandoseinstrucciones"/>
        <w:rPr>
          <w:lang w:val="en-US"/>
        </w:rPr>
      </w:pPr>
      <w:r w:rsidRPr="0074736A">
        <w:rPr>
          <w:lang w:val="en-US"/>
        </w:rPr>
        <w:t xml:space="preserve">  PRIMARY KEY (`DEP_NO`) </w:t>
      </w:r>
    </w:p>
    <w:p w14:paraId="338DFCA1" w14:textId="77777777" w:rsidR="00A663E4" w:rsidRDefault="00A663E4" w:rsidP="00A663E4">
      <w:pPr>
        <w:pStyle w:val="comandoseinstrucciones"/>
        <w:rPr>
          <w:lang w:val="en-US"/>
        </w:rPr>
      </w:pPr>
      <w:r w:rsidRPr="0074736A">
        <w:rPr>
          <w:lang w:val="en-US"/>
        </w:rPr>
        <w:t xml:space="preserve">  );</w:t>
      </w:r>
    </w:p>
    <w:p w14:paraId="69218ABF" w14:textId="77777777" w:rsidR="00A663E4" w:rsidRPr="0074736A" w:rsidRDefault="00A663E4" w:rsidP="00A663E4">
      <w:pPr>
        <w:pStyle w:val="comandoseinstrucciones"/>
        <w:rPr>
          <w:lang w:val="en-US"/>
        </w:rPr>
      </w:pPr>
    </w:p>
    <w:p w14:paraId="46D4AE8F" w14:textId="77777777" w:rsidR="001B6801" w:rsidRPr="006F4AEB" w:rsidRDefault="00E8544C" w:rsidP="003C2E95">
      <w:pPr>
        <w:pStyle w:val="Ttulo4"/>
      </w:pPr>
      <w:bookmarkStart w:id="70" w:name="_Toc127522867"/>
      <w:r w:rsidRPr="00E8544C">
        <w:t xml:space="preserve">CREATE </w:t>
      </w:r>
      <w:r w:rsidRPr="00E8544C">
        <w:rPr>
          <w:highlight w:val="yellow"/>
        </w:rPr>
        <w:t>TEMPORARY</w:t>
      </w:r>
      <w:r w:rsidRPr="00E8544C">
        <w:t xml:space="preserve"> TABLE: </w:t>
      </w:r>
      <w:r w:rsidR="00691EB3">
        <w:t xml:space="preserve">Crear una </w:t>
      </w:r>
      <w:r w:rsidR="001B6801" w:rsidRPr="006F4AEB">
        <w:t>Tabla temporal</w:t>
      </w:r>
      <w:r w:rsidR="006F4AEB" w:rsidRPr="006F4AEB">
        <w:t xml:space="preserve"> en memoria RAM</w:t>
      </w:r>
      <w:r w:rsidR="00691EB3">
        <w:t xml:space="preserve"> con los datos de un SELECT</w:t>
      </w:r>
      <w:bookmarkEnd w:id="70"/>
    </w:p>
    <w:p w14:paraId="68397060" w14:textId="77777777" w:rsidR="001B6801" w:rsidRPr="00691EB3" w:rsidRDefault="00000000" w:rsidP="001B6801">
      <w:pPr>
        <w:pStyle w:val="comandoseinstrucciones"/>
        <w:rPr>
          <w:rStyle w:val="Hipervnculo"/>
        </w:rPr>
      </w:pPr>
      <w:hyperlink r:id="rId30" w:history="1">
        <w:r w:rsidR="001B6801" w:rsidRPr="00691EB3">
          <w:rPr>
            <w:rStyle w:val="Hipervnculo"/>
          </w:rPr>
          <w:t>http://dev.mysql.com/doc/refman/5.7/en/create-table.html</w:t>
        </w:r>
      </w:hyperlink>
    </w:p>
    <w:p w14:paraId="7E98F733" w14:textId="77777777" w:rsidR="004F08EA" w:rsidRPr="00691EB3" w:rsidRDefault="004F08EA" w:rsidP="004F08EA"/>
    <w:p w14:paraId="4D50680C" w14:textId="77777777" w:rsidR="004F08EA" w:rsidRDefault="006F4AEB" w:rsidP="002F7866">
      <w:pPr>
        <w:pStyle w:val="comandoseinstrucciones"/>
        <w:rPr>
          <w:lang w:val="en-US"/>
        </w:rPr>
      </w:pPr>
      <w:r>
        <w:rPr>
          <w:lang w:val="en-US"/>
        </w:rPr>
        <w:t xml:space="preserve">CREATE </w:t>
      </w:r>
      <w:r w:rsidR="004F08EA" w:rsidRPr="006F4AEB">
        <w:rPr>
          <w:highlight w:val="yellow"/>
          <w:lang w:val="en-US"/>
        </w:rPr>
        <w:t>TEMPORARY</w:t>
      </w:r>
      <w:r w:rsidR="004F08EA" w:rsidRPr="00D4059C">
        <w:rPr>
          <w:lang w:val="en-US"/>
        </w:rPr>
        <w:t xml:space="preserve"> TABLE [IF NOT EXISTS] tbl_name</w:t>
      </w:r>
    </w:p>
    <w:p w14:paraId="20B46C67" w14:textId="77777777" w:rsidR="00C4493B" w:rsidRPr="00C4493B" w:rsidRDefault="00C4493B" w:rsidP="001B6801">
      <w:r w:rsidRPr="00C4493B">
        <w:t>Una tabl</w:t>
      </w:r>
      <w:r>
        <w:t>a</w:t>
      </w:r>
      <w:r w:rsidRPr="00C4493B">
        <w:t xml:space="preserve"> temporal sólo es v</w:t>
      </w:r>
      <w:r>
        <w:t>isible para la sesión actual y se borra automáticamente al cerrarse la sesión que la crea.</w:t>
      </w:r>
    </w:p>
    <w:p w14:paraId="44AF6F4E" w14:textId="77777777" w:rsidR="001B6801" w:rsidRDefault="001B6801" w:rsidP="001B6801">
      <w:pPr>
        <w:rPr>
          <w:lang w:val="en-US"/>
        </w:rPr>
      </w:pPr>
      <w:r w:rsidRPr="001B6801">
        <w:rPr>
          <w:lang w:val="en-US"/>
        </w:rPr>
        <w:t xml:space="preserve">You can use the </w:t>
      </w:r>
      <w:r w:rsidRPr="006F4AEB">
        <w:rPr>
          <w:highlight w:val="yellow"/>
          <w:lang w:val="en-US"/>
        </w:rPr>
        <w:t>TEMPORARY</w:t>
      </w:r>
      <w:r w:rsidRPr="001B6801">
        <w:rPr>
          <w:lang w:val="en-US"/>
        </w:rPr>
        <w:t xml:space="preserve"> keyword when creating a table. A TEMPORARY table is visible only to the current session, and is dropped automatically when the session is closed. This means that two different sessions can use the same temporary table name without conflicting with each other or with an existing non-TEMPORARY table of the same name. (The existing table is hidden until the temporary table is dropped.) To create temporary tables, you must have the CREATE TEMPORARY TABLES privilege.</w:t>
      </w:r>
    </w:p>
    <w:p w14:paraId="194DCC8B" w14:textId="77777777" w:rsidR="00B36965" w:rsidRPr="00B36965" w:rsidRDefault="00B36965" w:rsidP="00732670">
      <w:pPr>
        <w:pStyle w:val="Lista1"/>
        <w:rPr>
          <w:lang w:val="en-US"/>
        </w:rPr>
      </w:pPr>
      <w:r w:rsidRPr="00B36965">
        <w:rPr>
          <w:lang w:val="en-US"/>
        </w:rPr>
        <w:t>CREATE TABLE does not automatically commit the current active transaction if you use the TEMPORARY keyword.</w:t>
      </w:r>
    </w:p>
    <w:p w14:paraId="58ACB5BB" w14:textId="77777777" w:rsidR="00D4059C" w:rsidRDefault="00B36965" w:rsidP="00732670">
      <w:pPr>
        <w:pStyle w:val="Lista1"/>
        <w:rPr>
          <w:lang w:val="en-US"/>
        </w:rPr>
      </w:pPr>
      <w:r w:rsidRPr="00B36965">
        <w:rPr>
          <w:lang w:val="en-US"/>
        </w:rPr>
        <w:t xml:space="preserve">TEMPORARY tables have a very loose relationship with databases (schemas). Dropping a database does not automatically drop any TEMPORARY tables created within that database. </w:t>
      </w:r>
    </w:p>
    <w:p w14:paraId="74C49A7A" w14:textId="77777777" w:rsidR="00B36965" w:rsidRDefault="00B36965" w:rsidP="00D4059C">
      <w:pPr>
        <w:pStyle w:val="Lista5"/>
        <w:rPr>
          <w:lang w:val="en-US"/>
        </w:rPr>
      </w:pPr>
      <w:r w:rsidRPr="00B36965">
        <w:rPr>
          <w:lang w:val="en-US"/>
        </w:rPr>
        <w:t>Also, you can create a TEMPORARY table in a nonexistent database if you qualify the table name with the database name in the CREATE TABLE statement. In this case, all subsequent references to the table must be qualified with the database name.</w:t>
      </w:r>
    </w:p>
    <w:p w14:paraId="35672877" w14:textId="77777777" w:rsidR="00D4059C" w:rsidRDefault="00D4059C" w:rsidP="00D4059C">
      <w:pPr>
        <w:pStyle w:val="Lista0"/>
        <w:rPr>
          <w:lang w:val="en-US"/>
        </w:rPr>
      </w:pPr>
      <w:r>
        <w:rPr>
          <w:lang w:val="en-US"/>
        </w:rPr>
        <w:t>Ejemplos</w:t>
      </w:r>
    </w:p>
    <w:p w14:paraId="518837AB" w14:textId="77777777" w:rsidR="00214780" w:rsidRPr="00214780" w:rsidRDefault="00214780" w:rsidP="00214780">
      <w:pPr>
        <w:pStyle w:val="comandoseinstrucciones"/>
        <w:rPr>
          <w:lang w:val="en-US"/>
        </w:rPr>
      </w:pPr>
      <w:r w:rsidRPr="00214780">
        <w:rPr>
          <w:lang w:val="en-US"/>
        </w:rPr>
        <w:t xml:space="preserve">CREATE </w:t>
      </w:r>
      <w:r w:rsidRPr="00691EB3">
        <w:rPr>
          <w:highlight w:val="yellow"/>
          <w:lang w:val="en-US"/>
        </w:rPr>
        <w:t>TEMPORARY</w:t>
      </w:r>
      <w:r w:rsidRPr="00214780">
        <w:rPr>
          <w:lang w:val="en-US"/>
        </w:rPr>
        <w:t xml:space="preserve"> TABLE IF NOT EXISTS empleadosTemporal </w:t>
      </w:r>
    </w:p>
    <w:p w14:paraId="71CC7E2C" w14:textId="77777777" w:rsidR="00214780" w:rsidRDefault="00214780" w:rsidP="00214780">
      <w:pPr>
        <w:pStyle w:val="comandoseinstrucciones"/>
        <w:rPr>
          <w:lang w:val="en-US"/>
        </w:rPr>
      </w:pPr>
      <w:r w:rsidRPr="00214780">
        <w:rPr>
          <w:lang w:val="en-US"/>
        </w:rPr>
        <w:t>(SELECT * FROM empleados);</w:t>
      </w:r>
    </w:p>
    <w:p w14:paraId="4D116322" w14:textId="77777777" w:rsidR="00214780" w:rsidRDefault="00214780" w:rsidP="00D4059C">
      <w:pPr>
        <w:pStyle w:val="comandoseinstrucciones"/>
        <w:rPr>
          <w:lang w:val="en-US"/>
        </w:rPr>
      </w:pPr>
    </w:p>
    <w:p w14:paraId="2F14E0A6" w14:textId="77777777" w:rsidR="00214780" w:rsidRDefault="00D4059C" w:rsidP="002F7866">
      <w:pPr>
        <w:pStyle w:val="comandoseinstrucciones"/>
        <w:rPr>
          <w:lang w:val="en-US"/>
        </w:rPr>
      </w:pPr>
      <w:r w:rsidRPr="00D4059C">
        <w:rPr>
          <w:lang w:val="en-US"/>
        </w:rPr>
        <w:t xml:space="preserve">CREATE </w:t>
      </w:r>
      <w:r w:rsidRPr="00691EB3">
        <w:rPr>
          <w:highlight w:val="yellow"/>
          <w:lang w:val="en-US"/>
        </w:rPr>
        <w:t>TEMPORARY</w:t>
      </w:r>
      <w:r w:rsidRPr="00D4059C">
        <w:rPr>
          <w:lang w:val="en-US"/>
        </w:rPr>
        <w:t xml:space="preserve"> TABLE IF NOT EXISTS </w:t>
      </w:r>
      <w:r w:rsidR="004F08EA">
        <w:rPr>
          <w:lang w:val="en-US"/>
        </w:rPr>
        <w:t>empleadosTemporal</w:t>
      </w:r>
    </w:p>
    <w:p w14:paraId="4EFB1D37" w14:textId="77777777" w:rsidR="00D4059C" w:rsidRDefault="00D4059C" w:rsidP="002F7866">
      <w:pPr>
        <w:pStyle w:val="comandoseinstrucciones"/>
        <w:rPr>
          <w:lang w:val="en-US"/>
        </w:rPr>
      </w:pPr>
      <w:r w:rsidRPr="00214780">
        <w:rPr>
          <w:highlight w:val="yellow"/>
          <w:lang w:val="en-US"/>
        </w:rPr>
        <w:t>AS</w:t>
      </w:r>
      <w:r w:rsidRPr="00D4059C">
        <w:rPr>
          <w:lang w:val="en-US"/>
        </w:rPr>
        <w:t xml:space="preserve"> (SELECT * FROM </w:t>
      </w:r>
      <w:r w:rsidR="004F08EA">
        <w:rPr>
          <w:lang w:val="en-US"/>
        </w:rPr>
        <w:t>empleados</w:t>
      </w:r>
      <w:r w:rsidRPr="00D4059C">
        <w:rPr>
          <w:lang w:val="en-US"/>
        </w:rPr>
        <w:t>)</w:t>
      </w:r>
      <w:r w:rsidR="00214780">
        <w:rPr>
          <w:lang w:val="en-US"/>
        </w:rPr>
        <w:t>;</w:t>
      </w:r>
    </w:p>
    <w:p w14:paraId="129CA9D0" w14:textId="77777777" w:rsidR="00040F2D" w:rsidRPr="008847F7" w:rsidRDefault="00040F2D" w:rsidP="003C2E95">
      <w:pPr>
        <w:pStyle w:val="Ttulo4"/>
        <w:rPr>
          <w:lang w:val="en-US"/>
        </w:rPr>
      </w:pPr>
      <w:bookmarkStart w:id="71" w:name="_Toc127522868"/>
      <w:r w:rsidRPr="008847F7">
        <w:rPr>
          <w:lang w:val="en-US"/>
        </w:rPr>
        <w:t>SERIAL</w:t>
      </w:r>
      <w:r w:rsidR="008847F7" w:rsidRPr="008847F7">
        <w:rPr>
          <w:lang w:val="en-US"/>
        </w:rPr>
        <w:t xml:space="preserve">, </w:t>
      </w:r>
      <w:r w:rsidR="008847F7">
        <w:rPr>
          <w:lang w:val="en-US"/>
        </w:rPr>
        <w:t>AUTO_INCREMENT</w:t>
      </w:r>
      <w:bookmarkEnd w:id="71"/>
    </w:p>
    <w:p w14:paraId="1F2B5A72" w14:textId="06CE9572" w:rsidR="00040F2D" w:rsidRPr="00925C31" w:rsidRDefault="00040F2D" w:rsidP="00CD17A8">
      <w:pPr>
        <w:pStyle w:val="comandoseinstrucciones"/>
        <w:rPr>
          <w:rFonts w:ascii="Helvetica" w:hAnsi="Helvetica" w:cs="Helvetica"/>
          <w:color w:val="434343"/>
          <w:sz w:val="28"/>
          <w:szCs w:val="28"/>
        </w:rPr>
      </w:pPr>
      <w:r w:rsidRPr="00925C31">
        <w:rPr>
          <w:rStyle w:val="Textoennegrita"/>
        </w:rPr>
        <w:t>SERIAL</w:t>
      </w:r>
      <w:r w:rsidR="000A4984">
        <w:rPr>
          <w:rStyle w:val="Textoennegrita"/>
        </w:rPr>
        <w:t xml:space="preserve"> </w:t>
      </w:r>
      <w:r w:rsidRPr="00CD17A8">
        <w:t>es un alias de</w:t>
      </w:r>
      <w:r w:rsidR="000A4984">
        <w:t xml:space="preserve"> </w:t>
      </w:r>
      <w:r w:rsidRPr="00305CC6">
        <w:rPr>
          <w:rStyle w:val="Textoennegrita"/>
        </w:rPr>
        <w:t>BIGINT UNSIGNE</w:t>
      </w:r>
      <w:r w:rsidR="008847F7" w:rsidRPr="00305CC6">
        <w:rPr>
          <w:rStyle w:val="Textoennegrita"/>
        </w:rPr>
        <w:t>D</w:t>
      </w:r>
      <w:r w:rsidR="008847F7" w:rsidRPr="00925C31">
        <w:rPr>
          <w:rStyle w:val="Textoennegrita"/>
        </w:rPr>
        <w:t xml:space="preserve"> NOT NULL AUTO_INCREMENT</w:t>
      </w:r>
      <w:r w:rsidRPr="00925C31">
        <w:rPr>
          <w:rFonts w:ascii="Helvetica" w:hAnsi="Helvetica" w:cs="Helvetica"/>
          <w:color w:val="434343"/>
          <w:sz w:val="28"/>
          <w:szCs w:val="28"/>
        </w:rPr>
        <w:t>.</w:t>
      </w:r>
    </w:p>
    <w:p w14:paraId="5D397EA2" w14:textId="77777777" w:rsidR="00040F2D" w:rsidRDefault="008847F7" w:rsidP="00CD17A8">
      <w:r w:rsidRPr="008847F7">
        <w:t xml:space="preserve">Al introducir una nueva </w:t>
      </w:r>
      <w:r w:rsidR="00614E4D">
        <w:t>fila</w:t>
      </w:r>
      <w:r w:rsidRPr="008847F7">
        <w:t xml:space="preserve"> en la tabla no podemos especificar ningún valor</w:t>
      </w:r>
      <w:r w:rsidR="00614E4D">
        <w:t xml:space="preserve"> para los atributos que tienen la propiedad </w:t>
      </w:r>
      <w:r w:rsidR="00614E4D" w:rsidRPr="00614E4D">
        <w:rPr>
          <w:rStyle w:val="Textoennegrita"/>
        </w:rPr>
        <w:t>AUTO_INCREMENT</w:t>
      </w:r>
      <w:r w:rsidR="004966AD">
        <w:t>, el valor es asignado automáticamente por el SGBD.</w:t>
      </w:r>
    </w:p>
    <w:p w14:paraId="01BC080A" w14:textId="77777777" w:rsidR="008847F7" w:rsidRDefault="00305CC6" w:rsidP="00780DB2">
      <w:r>
        <w:t xml:space="preserve">Cuidado porque si un atributo es </w:t>
      </w:r>
      <w:r w:rsidRPr="00305CC6">
        <w:rPr>
          <w:highlight w:val="yellow"/>
        </w:rPr>
        <w:t>SERIAL</w:t>
      </w:r>
      <w:r>
        <w:t xml:space="preserve">,  </w:t>
      </w:r>
      <w:r w:rsidRPr="00305CC6">
        <w:rPr>
          <w:highlight w:val="red"/>
        </w:rPr>
        <w:t>la clave ajena asociada</w:t>
      </w:r>
      <w:r>
        <w:t xml:space="preserve"> en otra tabla tiene que ser </w:t>
      </w:r>
      <w:r w:rsidRPr="00305CC6">
        <w:rPr>
          <w:rStyle w:val="Textoennegrita"/>
        </w:rPr>
        <w:t>BIGINT UNSIGNED</w:t>
      </w:r>
    </w:p>
    <w:p w14:paraId="258D0C6D" w14:textId="77777777" w:rsidR="00A64F64" w:rsidRPr="00021A4E" w:rsidRDefault="00A64F64" w:rsidP="002F7866">
      <w:pPr>
        <w:pStyle w:val="comandoseinstrucciones"/>
        <w:rPr>
          <w:lang w:val="en-US"/>
        </w:rPr>
      </w:pPr>
      <w:r w:rsidRPr="00021A4E">
        <w:rPr>
          <w:lang w:val="en-US"/>
        </w:rPr>
        <w:lastRenderedPageBreak/>
        <w:t>CREATE TABLE Person</w:t>
      </w:r>
      <w:r>
        <w:rPr>
          <w:lang w:val="en-US"/>
        </w:rPr>
        <w:t>a</w:t>
      </w:r>
    </w:p>
    <w:p w14:paraId="2F226C32" w14:textId="77777777" w:rsidR="00A64F64" w:rsidRPr="00021A4E" w:rsidRDefault="00A64F64" w:rsidP="002F7866">
      <w:pPr>
        <w:pStyle w:val="comandoseinstrucciones"/>
        <w:rPr>
          <w:lang w:val="en-US"/>
        </w:rPr>
      </w:pPr>
      <w:r w:rsidRPr="00021A4E">
        <w:rPr>
          <w:lang w:val="en-US"/>
        </w:rPr>
        <w:t>(</w:t>
      </w:r>
    </w:p>
    <w:p w14:paraId="569D864A" w14:textId="77777777" w:rsidR="00A64F64" w:rsidRPr="00021A4E" w:rsidRDefault="00A64F64" w:rsidP="002F7866">
      <w:pPr>
        <w:pStyle w:val="comandoseinstrucciones"/>
        <w:rPr>
          <w:lang w:val="en-US"/>
        </w:rPr>
      </w:pPr>
      <w:r w:rsidRPr="00021A4E">
        <w:rPr>
          <w:lang w:val="en-US"/>
        </w:rPr>
        <w:t>I</w:t>
      </w:r>
      <w:r>
        <w:rPr>
          <w:lang w:val="en-US"/>
        </w:rPr>
        <w:t>dPersona</w:t>
      </w:r>
      <w:r w:rsidR="000A4984">
        <w:rPr>
          <w:lang w:val="en-US"/>
        </w:rPr>
        <w:t xml:space="preserve"> </w:t>
      </w:r>
      <w:r w:rsidRPr="00A64F64">
        <w:rPr>
          <w:highlight w:val="yellow"/>
          <w:lang w:val="en-US"/>
        </w:rPr>
        <w:t>SERIAL</w:t>
      </w:r>
      <w:r w:rsidRPr="00021A4E">
        <w:rPr>
          <w:lang w:val="en-US"/>
        </w:rPr>
        <w:t>,</w:t>
      </w:r>
    </w:p>
    <w:p w14:paraId="7435B3B3" w14:textId="77777777" w:rsidR="00A64F64" w:rsidRPr="00021A4E" w:rsidRDefault="00A64F64" w:rsidP="002F7866">
      <w:pPr>
        <w:pStyle w:val="comandoseinstrucciones"/>
        <w:rPr>
          <w:lang w:val="en-US"/>
        </w:rPr>
      </w:pPr>
      <w:r w:rsidRPr="00021A4E">
        <w:rPr>
          <w:lang w:val="en-US"/>
        </w:rPr>
        <w:t>LastName varchar(255) NOT NULL,</w:t>
      </w:r>
    </w:p>
    <w:p w14:paraId="4B3BCCAB" w14:textId="77777777" w:rsidR="00A64F64" w:rsidRPr="00021A4E" w:rsidRDefault="00A64F64" w:rsidP="002F7866">
      <w:pPr>
        <w:pStyle w:val="comandoseinstrucciones"/>
        <w:rPr>
          <w:lang w:val="en-US"/>
        </w:rPr>
      </w:pPr>
      <w:r w:rsidRPr="00021A4E">
        <w:rPr>
          <w:lang w:val="en-US"/>
        </w:rPr>
        <w:t>FirstName varchar(255),</w:t>
      </w:r>
    </w:p>
    <w:p w14:paraId="502792AA" w14:textId="77777777" w:rsidR="00A64F64" w:rsidRPr="00021A4E" w:rsidRDefault="00A64F64" w:rsidP="002F7866">
      <w:pPr>
        <w:pStyle w:val="comandoseinstrucciones"/>
        <w:rPr>
          <w:lang w:val="en-US"/>
        </w:rPr>
      </w:pPr>
      <w:r w:rsidRPr="00021A4E">
        <w:rPr>
          <w:lang w:val="en-US"/>
        </w:rPr>
        <w:t>Address varchar(255),</w:t>
      </w:r>
    </w:p>
    <w:p w14:paraId="193255BB" w14:textId="77777777" w:rsidR="00A64F64" w:rsidRPr="00021A4E" w:rsidRDefault="00A64F64" w:rsidP="002F7866">
      <w:pPr>
        <w:pStyle w:val="comandoseinstrucciones"/>
        <w:rPr>
          <w:lang w:val="en-US"/>
        </w:rPr>
      </w:pPr>
      <w:r w:rsidRPr="00021A4E">
        <w:rPr>
          <w:lang w:val="en-US"/>
        </w:rPr>
        <w:t>City varchar(255),</w:t>
      </w:r>
    </w:p>
    <w:p w14:paraId="3B0FB5D5" w14:textId="77777777" w:rsidR="00A64F64" w:rsidRPr="00021A4E" w:rsidRDefault="00A64F64" w:rsidP="002F7866">
      <w:pPr>
        <w:pStyle w:val="comandoseinstrucciones"/>
        <w:rPr>
          <w:lang w:val="en-US"/>
        </w:rPr>
      </w:pPr>
      <w:r w:rsidRPr="00021A4E">
        <w:rPr>
          <w:lang w:val="en-US"/>
        </w:rPr>
        <w:t>PRIMARY KEY (ID)</w:t>
      </w:r>
    </w:p>
    <w:p w14:paraId="64BF907B" w14:textId="77777777" w:rsidR="00A64F64" w:rsidRPr="00170079" w:rsidRDefault="00A64F64" w:rsidP="002F7866">
      <w:pPr>
        <w:pStyle w:val="comandoseinstrucciones"/>
        <w:rPr>
          <w:lang w:val="en-US"/>
        </w:rPr>
      </w:pPr>
      <w:r w:rsidRPr="00170079">
        <w:rPr>
          <w:lang w:val="en-US"/>
        </w:rPr>
        <w:t>)</w:t>
      </w:r>
    </w:p>
    <w:p w14:paraId="2416B24D" w14:textId="77777777" w:rsidR="00A64F64" w:rsidRDefault="00A64F64" w:rsidP="002F7866">
      <w:pPr>
        <w:pStyle w:val="comandoseinstrucciones"/>
        <w:rPr>
          <w:lang w:val="en-US"/>
        </w:rPr>
      </w:pPr>
    </w:p>
    <w:p w14:paraId="15C2F1DE" w14:textId="77777777" w:rsidR="00A64F64" w:rsidRPr="00021A4E" w:rsidRDefault="00A64F64" w:rsidP="002F7866">
      <w:pPr>
        <w:pStyle w:val="comandoseinstrucciones"/>
        <w:rPr>
          <w:lang w:val="en-US"/>
        </w:rPr>
      </w:pPr>
      <w:r w:rsidRPr="00021A4E">
        <w:rPr>
          <w:lang w:val="en-US"/>
        </w:rPr>
        <w:t xml:space="preserve">CREATE TABLE </w:t>
      </w:r>
      <w:r>
        <w:rPr>
          <w:lang w:val="en-US"/>
        </w:rPr>
        <w:t>Coche</w:t>
      </w:r>
    </w:p>
    <w:p w14:paraId="72C58678" w14:textId="77777777" w:rsidR="00A64F64" w:rsidRPr="00021A4E" w:rsidRDefault="00A64F64" w:rsidP="002F7866">
      <w:pPr>
        <w:pStyle w:val="comandoseinstrucciones"/>
        <w:rPr>
          <w:lang w:val="en-US"/>
        </w:rPr>
      </w:pPr>
      <w:r w:rsidRPr="00021A4E">
        <w:rPr>
          <w:lang w:val="en-US"/>
        </w:rPr>
        <w:t>(</w:t>
      </w:r>
    </w:p>
    <w:p w14:paraId="1EC4ABF9" w14:textId="0DB311B6" w:rsidR="00A64F64" w:rsidRPr="00021A4E" w:rsidRDefault="00A64F64" w:rsidP="002F7866">
      <w:pPr>
        <w:pStyle w:val="comandoseinstrucciones"/>
        <w:rPr>
          <w:lang w:val="en-US"/>
        </w:rPr>
      </w:pPr>
      <w:r w:rsidRPr="00021A4E">
        <w:rPr>
          <w:lang w:val="en-US"/>
        </w:rPr>
        <w:t>I</w:t>
      </w:r>
      <w:r>
        <w:rPr>
          <w:lang w:val="en-US"/>
        </w:rPr>
        <w:t>dPersona</w:t>
      </w:r>
      <w:r w:rsidR="004A26D5">
        <w:rPr>
          <w:lang w:val="en-US"/>
        </w:rPr>
        <w:t xml:space="preserve"> </w:t>
      </w:r>
      <w:r w:rsidRPr="00A64F64">
        <w:rPr>
          <w:highlight w:val="yellow"/>
          <w:lang w:val="en-US"/>
        </w:rPr>
        <w:t>BIGINT UNSIGNED</w:t>
      </w:r>
      <w:r w:rsidRPr="00021A4E">
        <w:rPr>
          <w:lang w:val="en-US"/>
        </w:rPr>
        <w:t>,</w:t>
      </w:r>
    </w:p>
    <w:p w14:paraId="7A062507" w14:textId="77777777" w:rsidR="00A64F64" w:rsidRPr="007963FE" w:rsidRDefault="00A64F64" w:rsidP="002F7866">
      <w:pPr>
        <w:pStyle w:val="comandoseinstrucciones"/>
      </w:pPr>
      <w:r w:rsidRPr="007963FE">
        <w:t>matriculaCoche varchar(7) NOT NULL</w:t>
      </w:r>
    </w:p>
    <w:p w14:paraId="58C778E0" w14:textId="77777777" w:rsidR="00A64F64" w:rsidRPr="00655963" w:rsidRDefault="00A64F64" w:rsidP="002F7866">
      <w:pPr>
        <w:pStyle w:val="comandoseinstrucciones"/>
      </w:pPr>
      <w:r w:rsidRPr="00655963">
        <w:t>)</w:t>
      </w:r>
    </w:p>
    <w:p w14:paraId="7775029D" w14:textId="77777777" w:rsidR="00A64F64" w:rsidRPr="00655963" w:rsidRDefault="00A64F64" w:rsidP="002F7866">
      <w:pPr>
        <w:pStyle w:val="comandoseinstrucciones"/>
      </w:pPr>
    </w:p>
    <w:p w14:paraId="5EF227AF" w14:textId="77777777" w:rsidR="00305CC6" w:rsidRPr="00655963" w:rsidRDefault="00305CC6" w:rsidP="00780DB2"/>
    <w:p w14:paraId="0AE95F16" w14:textId="77777777" w:rsidR="009651D2" w:rsidRPr="00655963" w:rsidRDefault="009651D2" w:rsidP="00780DB2"/>
    <w:p w14:paraId="35F181CB" w14:textId="77777777" w:rsidR="009651D2" w:rsidRDefault="009651D2" w:rsidP="00780DB2">
      <w:r>
        <w:t>Si un atributo tiene un atributo SERIAL, hay que insertar datos tal y como se indica en</w:t>
      </w:r>
      <w:hyperlink w:anchor="_Insertar_una_fila" w:history="1">
        <w:r w:rsidR="00A64F64" w:rsidRPr="00A64F64">
          <w:rPr>
            <w:rStyle w:val="Hipervnculo"/>
          </w:rPr>
          <w:t>Insertar una fila en una tabla que incluye un atributo AUTO</w:t>
        </w:r>
        <w:r w:rsidR="00CD17A8">
          <w:rPr>
            <w:rStyle w:val="Hipervnculo"/>
          </w:rPr>
          <w:t>_</w:t>
        </w:r>
        <w:r w:rsidR="00A64F64" w:rsidRPr="00A64F64">
          <w:rPr>
            <w:rStyle w:val="Hipervnculo"/>
          </w:rPr>
          <w:t>INCREMENT</w:t>
        </w:r>
      </w:hyperlink>
    </w:p>
    <w:p w14:paraId="0D0D286F" w14:textId="77777777" w:rsidR="00A64F64" w:rsidRDefault="00A64F64" w:rsidP="00780DB2"/>
    <w:p w14:paraId="4CD4DC13" w14:textId="77777777" w:rsidR="008847F7" w:rsidRPr="008847F7" w:rsidRDefault="008847F7" w:rsidP="00780DB2"/>
    <w:p w14:paraId="1D0BB61F" w14:textId="77777777" w:rsidR="000234D3" w:rsidRDefault="000234D3" w:rsidP="003C2E95">
      <w:pPr>
        <w:pStyle w:val="Ttulo4"/>
        <w:rPr>
          <w:lang w:val="en-US"/>
        </w:rPr>
      </w:pPr>
      <w:bookmarkStart w:id="72" w:name="_Toc127522869"/>
      <w:r w:rsidRPr="000234D3">
        <w:rPr>
          <w:lang w:val="en-US"/>
        </w:rPr>
        <w:t>ON DELETE</w:t>
      </w:r>
      <w:r w:rsidR="00E42C6B">
        <w:rPr>
          <w:lang w:val="en-US"/>
        </w:rPr>
        <w:t>/UPDATE</w:t>
      </w:r>
      <w:r>
        <w:rPr>
          <w:lang w:val="en-US"/>
        </w:rPr>
        <w:t>[</w:t>
      </w:r>
      <w:r w:rsidRPr="000234D3">
        <w:rPr>
          <w:lang w:val="en-US"/>
        </w:rPr>
        <w:t>RESTRICT | CASCADE | SET NULL | NO ACTION</w:t>
      </w:r>
      <w:r>
        <w:rPr>
          <w:lang w:val="en-US"/>
        </w:rPr>
        <w:t>]</w:t>
      </w:r>
      <w:bookmarkEnd w:id="72"/>
    </w:p>
    <w:p w14:paraId="65568858" w14:textId="77777777" w:rsidR="000234D3" w:rsidRPr="00021A4E" w:rsidRDefault="002D6F59" w:rsidP="000234D3">
      <w:pPr>
        <w:pStyle w:val="comandoseinstrucciones"/>
        <w:rPr>
          <w:b/>
          <w:lang w:val="en-US"/>
        </w:rPr>
      </w:pPr>
      <w:r>
        <w:fldChar w:fldCharType="begin"/>
      </w:r>
      <w:r w:rsidRPr="002D6F59">
        <w:rPr>
          <w:lang w:val="en-US"/>
          <w:rPrChange w:id="73" w:author="dani" w:date="2015-12-12T23:55:00Z">
            <w:rPr>
              <w:rFonts w:ascii="Garamond" w:hAnsi="Garamond"/>
              <w:sz w:val="24"/>
              <w:szCs w:val="24"/>
            </w:rPr>
          </w:rPrChange>
        </w:rPr>
        <w:instrText xml:space="preserve"> HYPERLINK "http://dev.mysql.com/doc/refman/5.6/en/create-table-foreign-keys.html" </w:instrText>
      </w:r>
      <w:r>
        <w:fldChar w:fldCharType="separate"/>
      </w:r>
      <w:r w:rsidR="000234D3" w:rsidRPr="00021A4E">
        <w:rPr>
          <w:rStyle w:val="Hipervnculo"/>
          <w:b/>
          <w:lang w:val="en-US"/>
        </w:rPr>
        <w:t>http://dev.mysql.com/doc/refman/5.6/en/create-table-foreign-keys.html</w:t>
      </w:r>
      <w:r>
        <w:rPr>
          <w:rStyle w:val="Hipervnculo"/>
          <w:b/>
          <w:lang w:val="en-US"/>
        </w:rPr>
        <w:fldChar w:fldCharType="end"/>
      </w:r>
    </w:p>
    <w:p w14:paraId="43B983F1" w14:textId="77777777" w:rsidR="000234D3" w:rsidRPr="00021A4E" w:rsidRDefault="000234D3" w:rsidP="000234D3">
      <w:pPr>
        <w:pStyle w:val="comandoseinstrucciones"/>
        <w:rPr>
          <w:b/>
          <w:lang w:val="en-US"/>
        </w:rPr>
      </w:pPr>
    </w:p>
    <w:p w14:paraId="3F078493" w14:textId="77777777" w:rsidR="00A00C64" w:rsidRPr="00A00C64" w:rsidRDefault="00A00C64" w:rsidP="00A00C64">
      <w:pPr>
        <w:numPr>
          <w:ilvl w:val="0"/>
          <w:numId w:val="27"/>
        </w:numPr>
        <w:spacing w:before="100" w:beforeAutospacing="1" w:after="100" w:afterAutospacing="1"/>
        <w:jc w:val="left"/>
        <w:rPr>
          <w:rFonts w:ascii="Times New Roman" w:hAnsi="Times New Roman"/>
        </w:rPr>
      </w:pPr>
      <w:r w:rsidRPr="004966AD">
        <w:rPr>
          <w:rStyle w:val="Textoennegrita"/>
        </w:rPr>
        <w:t>CASCADE</w:t>
      </w:r>
      <w:r w:rsidRPr="00A00C64">
        <w:rPr>
          <w:rFonts w:ascii="Times New Roman" w:hAnsi="Times New Roman"/>
        </w:rPr>
        <w:t>:</w:t>
      </w:r>
      <w:r>
        <w:rPr>
          <w:rFonts w:ascii="Times New Roman" w:hAnsi="Times New Roman"/>
        </w:rPr>
        <w:t xml:space="preserve"> Cuando se</w:t>
      </w:r>
      <w:r w:rsidRPr="00A00C64">
        <w:rPr>
          <w:rFonts w:ascii="Times New Roman" w:hAnsi="Times New Roman"/>
        </w:rPr>
        <w:t xml:space="preserve"> Borra o actualiza </w:t>
      </w:r>
      <w:r>
        <w:rPr>
          <w:rFonts w:ascii="Times New Roman" w:hAnsi="Times New Roman"/>
        </w:rPr>
        <w:t>un</w:t>
      </w:r>
      <w:r w:rsidRPr="00A00C64">
        <w:rPr>
          <w:rFonts w:ascii="Times New Roman" w:hAnsi="Times New Roman"/>
        </w:rPr>
        <w:t xml:space="preserve"> registro en la tabla padre,  automáticamente </w:t>
      </w:r>
      <w:r>
        <w:rPr>
          <w:rFonts w:ascii="Times New Roman" w:hAnsi="Times New Roman"/>
        </w:rPr>
        <w:t xml:space="preserve">se </w:t>
      </w:r>
      <w:r w:rsidRPr="00A00C64">
        <w:rPr>
          <w:rFonts w:ascii="Times New Roman" w:hAnsi="Times New Roman"/>
        </w:rPr>
        <w:t>elimina o actualiza</w:t>
      </w:r>
      <w:r>
        <w:rPr>
          <w:rFonts w:ascii="Times New Roman" w:hAnsi="Times New Roman"/>
        </w:rPr>
        <w:t>n</w:t>
      </w:r>
      <w:r w:rsidRPr="00A00C64">
        <w:rPr>
          <w:rFonts w:ascii="Times New Roman" w:hAnsi="Times New Roman"/>
        </w:rPr>
        <w:t xml:space="preserve"> las filas coincidentes en la tabla </w:t>
      </w:r>
      <w:r>
        <w:rPr>
          <w:rFonts w:ascii="Times New Roman" w:hAnsi="Times New Roman"/>
        </w:rPr>
        <w:t>de la clave ajena</w:t>
      </w:r>
      <w:r w:rsidRPr="00A00C64">
        <w:rPr>
          <w:rFonts w:ascii="Times New Roman" w:hAnsi="Times New Roman"/>
        </w:rPr>
        <w:t xml:space="preserve">. </w:t>
      </w:r>
      <w:r w:rsidRPr="00A00C64">
        <w:rPr>
          <w:rFonts w:ascii="Courier New" w:hAnsi="Courier New" w:cs="Courier New"/>
          <w:sz w:val="20"/>
          <w:szCs w:val="20"/>
          <w:shd w:val="clear" w:color="auto" w:fill="E6ECF9"/>
        </w:rPr>
        <w:t>ON DELETE CASCADE</w:t>
      </w:r>
      <w:r w:rsidRPr="00A00C64">
        <w:rPr>
          <w:rFonts w:ascii="Times New Roman" w:hAnsi="Times New Roman"/>
          <w:shd w:val="clear" w:color="auto" w:fill="E6ECF9"/>
        </w:rPr>
        <w:t xml:space="preserve"> y </w:t>
      </w:r>
      <w:r w:rsidRPr="00A00C64">
        <w:rPr>
          <w:rFonts w:ascii="Courier New" w:hAnsi="Courier New" w:cs="Courier New"/>
          <w:sz w:val="20"/>
          <w:szCs w:val="20"/>
          <w:shd w:val="clear" w:color="auto" w:fill="E6ECF9"/>
        </w:rPr>
        <w:t>ON UPDATE CASCADE</w:t>
      </w:r>
      <w:r w:rsidRPr="00A00C64">
        <w:rPr>
          <w:rFonts w:ascii="Times New Roman" w:hAnsi="Times New Roman"/>
          <w:shd w:val="clear" w:color="auto" w:fill="E6ECF9"/>
        </w:rPr>
        <w:t xml:space="preserve"> son compatibles.</w:t>
      </w:r>
    </w:p>
    <w:p w14:paraId="1E75D4F2" w14:textId="77777777" w:rsidR="00A00C64" w:rsidRPr="00A00C64" w:rsidRDefault="00A00C64" w:rsidP="00A00C64">
      <w:pPr>
        <w:pStyle w:val="Lista9"/>
      </w:pPr>
      <w:r w:rsidRPr="00A00C64">
        <w:t xml:space="preserve">Actualmente, </w:t>
      </w:r>
      <w:r>
        <w:t>CASCADE no activa TRIGGERS</w:t>
      </w:r>
    </w:p>
    <w:p w14:paraId="2976FDB7" w14:textId="77777777" w:rsidR="00A00C64" w:rsidRPr="00A00C64" w:rsidRDefault="00A00C64" w:rsidP="00A00C64">
      <w:pPr>
        <w:numPr>
          <w:ilvl w:val="0"/>
          <w:numId w:val="27"/>
        </w:numPr>
        <w:spacing w:before="100" w:beforeAutospacing="1" w:after="100" w:afterAutospacing="1"/>
        <w:jc w:val="left"/>
        <w:rPr>
          <w:rFonts w:ascii="Times New Roman" w:hAnsi="Times New Roman"/>
          <w:lang w:val="en-US"/>
        </w:rPr>
      </w:pPr>
      <w:r w:rsidRPr="004966AD">
        <w:rPr>
          <w:rStyle w:val="Textoennegrita"/>
        </w:rPr>
        <w:t>SET NULL</w:t>
      </w:r>
      <w:r w:rsidRPr="00A00C64">
        <w:rPr>
          <w:rFonts w:ascii="Times New Roman" w:hAnsi="Times New Roman"/>
        </w:rPr>
        <w:t>:</w:t>
      </w:r>
      <w:r w:rsidR="00235205">
        <w:rPr>
          <w:rFonts w:ascii="Times New Roman" w:hAnsi="Times New Roman"/>
        </w:rPr>
        <w:t xml:space="preserve"> </w:t>
      </w:r>
      <w:r>
        <w:rPr>
          <w:rFonts w:ascii="Times New Roman" w:hAnsi="Times New Roman"/>
        </w:rPr>
        <w:t xml:space="preserve">Cuando se </w:t>
      </w:r>
      <w:r w:rsidRPr="00A00C64">
        <w:rPr>
          <w:rFonts w:ascii="Times New Roman" w:hAnsi="Times New Roman"/>
        </w:rPr>
        <w:t xml:space="preserve">Borra o actualiza </w:t>
      </w:r>
      <w:r>
        <w:rPr>
          <w:rFonts w:ascii="Times New Roman" w:hAnsi="Times New Roman"/>
        </w:rPr>
        <w:t>un</w:t>
      </w:r>
      <w:r w:rsidRPr="00A00C64">
        <w:rPr>
          <w:rFonts w:ascii="Times New Roman" w:hAnsi="Times New Roman"/>
        </w:rPr>
        <w:t xml:space="preserve"> registro en la tabla padre, </w:t>
      </w:r>
      <w:r>
        <w:rPr>
          <w:rFonts w:ascii="Times New Roman" w:hAnsi="Times New Roman"/>
        </w:rPr>
        <w:t>se</w:t>
      </w:r>
      <w:r w:rsidRPr="00A00C64">
        <w:rPr>
          <w:rFonts w:ascii="Times New Roman" w:hAnsi="Times New Roman"/>
        </w:rPr>
        <w:t xml:space="preserve"> establece la columna de clave </w:t>
      </w:r>
      <w:r>
        <w:rPr>
          <w:rFonts w:ascii="Times New Roman" w:hAnsi="Times New Roman"/>
        </w:rPr>
        <w:t>ajena</w:t>
      </w:r>
      <w:r w:rsidRPr="00A00C64">
        <w:rPr>
          <w:rFonts w:ascii="Times New Roman" w:hAnsi="Times New Roman"/>
        </w:rPr>
        <w:t xml:space="preserve"> a </w:t>
      </w:r>
      <w:r w:rsidRPr="00A00C64">
        <w:rPr>
          <w:rFonts w:ascii="Courier New" w:hAnsi="Courier New" w:cs="Courier New"/>
          <w:sz w:val="20"/>
          <w:szCs w:val="20"/>
        </w:rPr>
        <w:t>NULL</w:t>
      </w:r>
      <w:r w:rsidRPr="00A00C64">
        <w:rPr>
          <w:rFonts w:ascii="Times New Roman" w:hAnsi="Times New Roman"/>
        </w:rPr>
        <w:t xml:space="preserve"> . </w:t>
      </w:r>
      <w:r w:rsidRPr="00A00C64">
        <w:rPr>
          <w:rFonts w:ascii="Courier New" w:hAnsi="Courier New" w:cs="Courier New"/>
          <w:sz w:val="20"/>
          <w:szCs w:val="20"/>
          <w:lang w:val="en-US"/>
        </w:rPr>
        <w:t>ON DELETE SET NULL</w:t>
      </w:r>
      <w:r w:rsidRPr="00A00C64">
        <w:rPr>
          <w:rFonts w:ascii="Times New Roman" w:hAnsi="Times New Roman"/>
          <w:lang w:val="en-US"/>
        </w:rPr>
        <w:t xml:space="preserve"> y </w:t>
      </w:r>
      <w:r w:rsidRPr="00A00C64">
        <w:rPr>
          <w:rFonts w:ascii="Courier New" w:hAnsi="Courier New" w:cs="Courier New"/>
          <w:sz w:val="20"/>
          <w:szCs w:val="20"/>
          <w:lang w:val="en-US"/>
        </w:rPr>
        <w:t>ON UPDATE SET NULL</w:t>
      </w:r>
      <w:r>
        <w:rPr>
          <w:rFonts w:ascii="Times New Roman" w:hAnsi="Times New Roman"/>
          <w:lang w:val="en-US"/>
        </w:rPr>
        <w:t xml:space="preserve"> son compatibles</w:t>
      </w:r>
      <w:r w:rsidRPr="00A00C64">
        <w:rPr>
          <w:rFonts w:ascii="Times New Roman" w:hAnsi="Times New Roman"/>
          <w:lang w:val="en-US"/>
        </w:rPr>
        <w:t xml:space="preserve">. </w:t>
      </w:r>
    </w:p>
    <w:p w14:paraId="54F018FD" w14:textId="77777777" w:rsidR="00A00C64" w:rsidRPr="00A00C64" w:rsidRDefault="00406B98" w:rsidP="00FD77FA">
      <w:pPr>
        <w:pStyle w:val="Lista9"/>
      </w:pPr>
      <w:r w:rsidRPr="00406B98">
        <w:rPr>
          <w:rStyle w:val="Textoennegrita"/>
        </w:rPr>
        <w:t>CUIDADO</w:t>
      </w:r>
      <w:r w:rsidRPr="00406B98">
        <w:rPr>
          <w:highlight w:val="yellow"/>
        </w:rPr>
        <w:t xml:space="preserve">: </w:t>
      </w:r>
      <w:r w:rsidR="00A00C64" w:rsidRPr="003A2636">
        <w:rPr>
          <w:highlight w:val="yellow"/>
        </w:rPr>
        <w:t xml:space="preserve">Si </w:t>
      </w:r>
      <w:r w:rsidR="00FD77FA">
        <w:rPr>
          <w:highlight w:val="yellow"/>
        </w:rPr>
        <w:t xml:space="preserve">se </w:t>
      </w:r>
      <w:r w:rsidR="00A00C64" w:rsidRPr="003A2636">
        <w:rPr>
          <w:highlight w:val="yellow"/>
        </w:rPr>
        <w:t xml:space="preserve">especifica un </w:t>
      </w:r>
      <w:r w:rsidR="00A00C64" w:rsidRPr="00FD77FA">
        <w:rPr>
          <w:rStyle w:val="Textoennegrita"/>
        </w:rPr>
        <w:t>SET NULL</w:t>
      </w:r>
      <w:r w:rsidR="00FD77FA" w:rsidRPr="00FD77FA">
        <w:rPr>
          <w:highlight w:val="yellow"/>
        </w:rPr>
        <w:t xml:space="preserve">en la clave ajena, </w:t>
      </w:r>
      <w:r w:rsidR="00FD77FA">
        <w:rPr>
          <w:highlight w:val="yellow"/>
        </w:rPr>
        <w:t xml:space="preserve">entonces </w:t>
      </w:r>
      <w:r w:rsidR="003A2636" w:rsidRPr="003A2636">
        <w:rPr>
          <w:highlight w:val="yellow"/>
        </w:rPr>
        <w:t>no se puede</w:t>
      </w:r>
      <w:r w:rsidR="00FD77FA">
        <w:rPr>
          <w:highlight w:val="yellow"/>
        </w:rPr>
        <w:t xml:space="preserve"> usar la restricción </w:t>
      </w:r>
      <w:r w:rsidR="00FD77FA" w:rsidRPr="00FD77FA">
        <w:rPr>
          <w:rStyle w:val="Textoennegrita"/>
        </w:rPr>
        <w:t>NOT NULL</w:t>
      </w:r>
      <w:r w:rsidR="00FD77FA">
        <w:rPr>
          <w:highlight w:val="yellow"/>
        </w:rPr>
        <w:t xml:space="preserve"> en los atributos de esa clave ajena.</w:t>
      </w:r>
    </w:p>
    <w:p w14:paraId="19FB9501" w14:textId="77777777" w:rsidR="00BA5BE2" w:rsidRPr="00BA5BE2" w:rsidRDefault="00A00C64" w:rsidP="00BA5BE2">
      <w:pPr>
        <w:numPr>
          <w:ilvl w:val="0"/>
          <w:numId w:val="27"/>
        </w:numPr>
        <w:spacing w:before="100" w:beforeAutospacing="1" w:after="100" w:afterAutospacing="1"/>
        <w:jc w:val="left"/>
        <w:rPr>
          <w:rFonts w:ascii="Times New Roman" w:hAnsi="Times New Roman"/>
        </w:rPr>
      </w:pPr>
      <w:r w:rsidRPr="004966AD">
        <w:rPr>
          <w:rStyle w:val="Textoennegrita"/>
        </w:rPr>
        <w:t>RESTRICT</w:t>
      </w:r>
      <w:r w:rsidRPr="00A00C64">
        <w:rPr>
          <w:rFonts w:ascii="Times New Roman" w:hAnsi="Times New Roman"/>
        </w:rPr>
        <w:t>: Rechaza la operación de eliminación o actualización en la tabla padre</w:t>
      </w:r>
      <w:r w:rsidR="007A6AC9">
        <w:rPr>
          <w:rFonts w:ascii="Times New Roman" w:hAnsi="Times New Roman"/>
        </w:rPr>
        <w:t xml:space="preserve"> cuando existe un registro relacionado en la tabla secundaria</w:t>
      </w:r>
      <w:r w:rsidRPr="00A00C64">
        <w:rPr>
          <w:rFonts w:ascii="Times New Roman" w:hAnsi="Times New Roman"/>
        </w:rPr>
        <w:t xml:space="preserve">. Especificar </w:t>
      </w:r>
      <w:r w:rsidRPr="00A00C64">
        <w:rPr>
          <w:rFonts w:ascii="Courier New" w:hAnsi="Courier New" w:cs="Courier New"/>
          <w:sz w:val="20"/>
          <w:szCs w:val="20"/>
        </w:rPr>
        <w:t>RESTRICT</w:t>
      </w:r>
      <w:r w:rsidRPr="00A00C64">
        <w:rPr>
          <w:rFonts w:ascii="Times New Roman" w:hAnsi="Times New Roman"/>
        </w:rPr>
        <w:t xml:space="preserve"> (o </w:t>
      </w:r>
      <w:r w:rsidRPr="00A00C64">
        <w:rPr>
          <w:rFonts w:ascii="Courier New" w:hAnsi="Courier New" w:cs="Courier New"/>
          <w:sz w:val="20"/>
          <w:szCs w:val="20"/>
        </w:rPr>
        <w:t>NO ACTION</w:t>
      </w:r>
      <w:r w:rsidRPr="00A00C64">
        <w:rPr>
          <w:rFonts w:ascii="Times New Roman" w:hAnsi="Times New Roman"/>
        </w:rPr>
        <w:t xml:space="preserve"> ) es l</w:t>
      </w:r>
      <w:r w:rsidR="007A6AC9">
        <w:rPr>
          <w:rFonts w:ascii="Times New Roman" w:hAnsi="Times New Roman"/>
        </w:rPr>
        <w:t>o mismo que omitir</w:t>
      </w:r>
      <w:r w:rsidRPr="00A00C64">
        <w:rPr>
          <w:rFonts w:ascii="Courier New" w:hAnsi="Courier New" w:cs="Courier New"/>
          <w:sz w:val="20"/>
          <w:szCs w:val="20"/>
        </w:rPr>
        <w:t>ON DELETE</w:t>
      </w:r>
      <w:r w:rsidRPr="00A00C64">
        <w:rPr>
          <w:rFonts w:ascii="Times New Roman" w:hAnsi="Times New Roman"/>
        </w:rPr>
        <w:t xml:space="preserve"> u </w:t>
      </w:r>
      <w:r w:rsidRPr="00A00C64">
        <w:rPr>
          <w:rFonts w:ascii="Courier New" w:hAnsi="Courier New" w:cs="Courier New"/>
          <w:sz w:val="20"/>
          <w:szCs w:val="20"/>
        </w:rPr>
        <w:t>ON UPDATE</w:t>
      </w:r>
      <w:r w:rsidRPr="00A00C64">
        <w:rPr>
          <w:rFonts w:ascii="Times New Roman" w:hAnsi="Times New Roman"/>
        </w:rPr>
        <w:t xml:space="preserve">. </w:t>
      </w:r>
      <w:r w:rsidR="00BA5BE2" w:rsidRPr="00BA5BE2">
        <w:rPr>
          <w:rFonts w:ascii="Times New Roman" w:hAnsi="Times New Roman"/>
          <w:highlight w:val="yellow"/>
        </w:rPr>
        <w:t>Es preferible usar NO ACTION</w:t>
      </w:r>
      <w:r w:rsidR="00BA5BE2">
        <w:rPr>
          <w:rFonts w:ascii="Times New Roman" w:hAnsi="Times New Roman"/>
        </w:rPr>
        <w:t xml:space="preserve"> porque Workbench 6.2 y 6.3 no muestran correcamente la restricción en el diagrama gráfico si hacemos ingenería inversa sobre una BD.</w:t>
      </w:r>
    </w:p>
    <w:p w14:paraId="638FFAD6" w14:textId="77777777" w:rsidR="00A00C64" w:rsidRPr="00A00C64" w:rsidRDefault="00A00C64" w:rsidP="00A00C64">
      <w:pPr>
        <w:numPr>
          <w:ilvl w:val="0"/>
          <w:numId w:val="27"/>
        </w:numPr>
        <w:spacing w:before="100" w:beforeAutospacing="1" w:after="100" w:afterAutospacing="1"/>
        <w:jc w:val="left"/>
        <w:rPr>
          <w:rFonts w:ascii="Times New Roman" w:hAnsi="Times New Roman"/>
        </w:rPr>
      </w:pPr>
      <w:r w:rsidRPr="004966AD">
        <w:rPr>
          <w:rStyle w:val="Textoennegrita"/>
        </w:rPr>
        <w:t>NO ACTION</w:t>
      </w:r>
      <w:r w:rsidRPr="00A00C64">
        <w:rPr>
          <w:rFonts w:ascii="Times New Roman" w:hAnsi="Times New Roman"/>
        </w:rPr>
        <w:t xml:space="preserve">: Una palabra clave de SQL estándar. En MySQL, equivalente a </w:t>
      </w:r>
      <w:r w:rsidRPr="00A00C64">
        <w:rPr>
          <w:rFonts w:ascii="Courier New" w:hAnsi="Courier New" w:cs="Courier New"/>
          <w:sz w:val="20"/>
          <w:szCs w:val="20"/>
        </w:rPr>
        <w:t>RESTRICT</w:t>
      </w:r>
      <w:r w:rsidRPr="00A00C64">
        <w:rPr>
          <w:rFonts w:ascii="Times New Roman" w:hAnsi="Times New Roman"/>
        </w:rPr>
        <w:t xml:space="preserve"> .</w:t>
      </w:r>
    </w:p>
    <w:p w14:paraId="2596DBC7" w14:textId="77777777" w:rsidR="00A00C64" w:rsidRDefault="007A6AC9" w:rsidP="00FC6762">
      <w:pPr>
        <w:pStyle w:val="Lista9"/>
      </w:pPr>
      <w:r>
        <w:t xml:space="preserve">Cuando </w:t>
      </w:r>
      <w:r w:rsidRPr="00A00C64">
        <w:t>no se especific</w:t>
      </w:r>
      <w:r w:rsidR="00782DC1">
        <w:t xml:space="preserve"> </w:t>
      </w:r>
      <w:r w:rsidRPr="00A00C64">
        <w:t>a</w:t>
      </w:r>
      <w:r w:rsidR="00FA508B">
        <w:t xml:space="preserve"> </w:t>
      </w:r>
      <w:r w:rsidR="00A00C64" w:rsidRPr="00A00C64">
        <w:rPr>
          <w:rFonts w:ascii="Courier New" w:hAnsi="Courier New" w:cs="Courier New"/>
          <w:sz w:val="20"/>
          <w:szCs w:val="20"/>
        </w:rPr>
        <w:t>ON DELETE</w:t>
      </w:r>
      <w:r w:rsidR="00782DC1">
        <w:rPr>
          <w:rFonts w:ascii="Courier New" w:hAnsi="Courier New" w:cs="Courier New"/>
          <w:sz w:val="20"/>
          <w:szCs w:val="20"/>
        </w:rPr>
        <w:t xml:space="preserve"> </w:t>
      </w:r>
      <w:r w:rsidR="003A2636">
        <w:t>o</w:t>
      </w:r>
      <w:r w:rsidR="00782DC1">
        <w:t xml:space="preserve"> </w:t>
      </w:r>
      <w:r w:rsidR="00A00C64" w:rsidRPr="00A00C64">
        <w:rPr>
          <w:rFonts w:ascii="Courier New" w:hAnsi="Courier New" w:cs="Courier New"/>
          <w:sz w:val="20"/>
          <w:szCs w:val="20"/>
        </w:rPr>
        <w:t>ON UPDATE</w:t>
      </w:r>
      <w:r w:rsidR="00A00C64" w:rsidRPr="00A00C64">
        <w:t xml:space="preserve">, la acción predeterminada es </w:t>
      </w:r>
      <w:r w:rsidR="00A00C64" w:rsidRPr="00BA5BE2">
        <w:rPr>
          <w:rFonts w:ascii="Courier New" w:hAnsi="Courier New" w:cs="Courier New"/>
          <w:sz w:val="20"/>
          <w:szCs w:val="20"/>
          <w:highlight w:val="yellow"/>
        </w:rPr>
        <w:t>RESTRICT</w:t>
      </w:r>
      <w:r w:rsidR="00A00C64" w:rsidRPr="00A00C64">
        <w:t xml:space="preserve"> .</w:t>
      </w:r>
    </w:p>
    <w:p w14:paraId="277A3AAF" w14:textId="77777777" w:rsidR="00FD77FA" w:rsidRPr="00A00C64" w:rsidRDefault="00FD77FA" w:rsidP="00FD77FA"/>
    <w:p w14:paraId="172A19CD" w14:textId="77777777" w:rsidR="00EE5D45" w:rsidRPr="00FD77FA" w:rsidRDefault="00EE5D45" w:rsidP="003C2E95">
      <w:pPr>
        <w:pStyle w:val="Ttulo4"/>
        <w:rPr>
          <w:lang w:val="en-US"/>
        </w:rPr>
      </w:pPr>
      <w:bookmarkStart w:id="74" w:name="_Toc127522870"/>
      <w:r w:rsidRPr="00FD77FA">
        <w:rPr>
          <w:lang w:val="en-US"/>
        </w:rPr>
        <w:lastRenderedPageBreak/>
        <w:t>Índices: PRIMARY KEY, UNIQUE</w:t>
      </w:r>
      <w:r w:rsidR="008717E2">
        <w:rPr>
          <w:lang w:val="en-US"/>
        </w:rPr>
        <w:t xml:space="preserve"> ,</w:t>
      </w:r>
      <w:r w:rsidRPr="00FD77FA">
        <w:rPr>
          <w:lang w:val="en-US"/>
        </w:rPr>
        <w:t xml:space="preserve"> INDEX</w:t>
      </w:r>
      <w:bookmarkEnd w:id="74"/>
    </w:p>
    <w:p w14:paraId="452C993A" w14:textId="77777777" w:rsidR="00EE5D45" w:rsidRDefault="00EE5D45" w:rsidP="003C2E95">
      <w:pPr>
        <w:pStyle w:val="Ttulo5"/>
      </w:pPr>
      <w:bookmarkStart w:id="75" w:name="_Toc127522871"/>
      <w:r w:rsidRPr="00AA755A">
        <w:rPr>
          <w:rStyle w:val="Textoennegrita"/>
        </w:rPr>
        <w:t>Orden de</w:t>
      </w:r>
      <w:r w:rsidR="00FF0BE2">
        <w:rPr>
          <w:rStyle w:val="Textoennegrita"/>
        </w:rPr>
        <w:t xml:space="preserve"> </w:t>
      </w:r>
      <w:r w:rsidRPr="001A6AB0">
        <w:rPr>
          <w:rStyle w:val="Textoennegrita"/>
        </w:rPr>
        <w:t>Colocación</w:t>
      </w:r>
      <w:r>
        <w:t xml:space="preserve"> en CREATE TABLE de los distintos índices:</w:t>
      </w:r>
      <w:bookmarkEnd w:id="75"/>
    </w:p>
    <w:p w14:paraId="5AFF120C" w14:textId="77777777" w:rsidR="00EE5D45" w:rsidRDefault="00EE5D45" w:rsidP="00EE5D45">
      <w:pPr>
        <w:pStyle w:val="Lista3"/>
      </w:pPr>
      <w:r>
        <w:t xml:space="preserve">Primero se coloca la restricción </w:t>
      </w:r>
      <w:r w:rsidRPr="00852DF0">
        <w:rPr>
          <w:rStyle w:val="Textoennegrita"/>
        </w:rPr>
        <w:t>PRIMARY KEY</w:t>
      </w:r>
    </w:p>
    <w:p w14:paraId="0664373F" w14:textId="77777777" w:rsidR="00EE5D45" w:rsidRDefault="00EE5D45" w:rsidP="00EE5D45">
      <w:pPr>
        <w:pStyle w:val="Lista3"/>
      </w:pPr>
      <w:r>
        <w:t xml:space="preserve">Después se colocan los índices </w:t>
      </w:r>
      <w:r w:rsidRPr="00852DF0">
        <w:rPr>
          <w:rStyle w:val="Textoennegrita"/>
        </w:rPr>
        <w:t>UNIQUE</w:t>
      </w:r>
    </w:p>
    <w:p w14:paraId="4DA81A0B" w14:textId="77777777" w:rsidR="00EE5D45" w:rsidRDefault="00EE5D45" w:rsidP="00EE5D45">
      <w:pPr>
        <w:pStyle w:val="Lista3"/>
      </w:pPr>
      <w:r>
        <w:t xml:space="preserve">Por último se colocan los índices </w:t>
      </w:r>
      <w:r w:rsidRPr="00852DF0">
        <w:rPr>
          <w:rStyle w:val="Textoennegrita"/>
        </w:rPr>
        <w:t>INDEX</w:t>
      </w:r>
    </w:p>
    <w:p w14:paraId="44FBEDA4" w14:textId="77777777" w:rsidR="00EE5D45" w:rsidRDefault="00EE5D45" w:rsidP="00EE5D45">
      <w:pPr>
        <w:pStyle w:val="Lista9"/>
        <w:rPr>
          <w:lang w:val="en-US"/>
        </w:rPr>
      </w:pPr>
      <w:r w:rsidRPr="000F15EA">
        <w:rPr>
          <w:lang w:val="en-US"/>
        </w:rPr>
        <w:t>This helps the MySQL optimizer to prioritize which index to use and also more quickly to detect duplicated UNIQUE keys.</w:t>
      </w:r>
    </w:p>
    <w:p w14:paraId="0FD877A9" w14:textId="77777777" w:rsidR="00EE5D45" w:rsidRPr="00EE5D45" w:rsidRDefault="00EE5D45" w:rsidP="00EE5D45">
      <w:pPr>
        <w:rPr>
          <w:lang w:val="en-US"/>
        </w:rPr>
      </w:pPr>
    </w:p>
    <w:p w14:paraId="7E734204" w14:textId="77777777" w:rsidR="000F15EA" w:rsidRDefault="000F15EA" w:rsidP="003C2E95">
      <w:pPr>
        <w:pStyle w:val="Ttulo5"/>
      </w:pPr>
      <w:bookmarkStart w:id="76" w:name="_Toc127522872"/>
      <w:r>
        <w:t>PRIMARY KEY</w:t>
      </w:r>
      <w:bookmarkEnd w:id="76"/>
    </w:p>
    <w:p w14:paraId="26B8996D" w14:textId="77777777" w:rsidR="00C5749D" w:rsidRDefault="00C5749D" w:rsidP="00C5749D">
      <w:pPr>
        <w:pStyle w:val="Ttulo6"/>
      </w:pPr>
      <w:bookmarkStart w:id="77" w:name="_Toc127522873"/>
      <w:r>
        <w:t>3 maneras distintas de definir la PRIMARY KEY:</w:t>
      </w:r>
      <w:bookmarkEnd w:id="77"/>
    </w:p>
    <w:p w14:paraId="12E2BBC0" w14:textId="77777777" w:rsidR="00C5749D" w:rsidRPr="00021A4E" w:rsidRDefault="00C5749D" w:rsidP="00C5749D">
      <w:pPr>
        <w:pStyle w:val="comandoseinstrucciones"/>
        <w:rPr>
          <w:lang w:val="en-US"/>
        </w:rPr>
      </w:pPr>
      <w:r w:rsidRPr="00021A4E">
        <w:rPr>
          <w:lang w:val="en-US"/>
        </w:rPr>
        <w:t>CREATE TABLE actor (</w:t>
      </w:r>
    </w:p>
    <w:p w14:paraId="1F495D5D" w14:textId="77777777" w:rsidR="00C5749D" w:rsidRDefault="00C5749D" w:rsidP="00C5749D">
      <w:pPr>
        <w:pStyle w:val="comandoseinstrucciones"/>
        <w:rPr>
          <w:lang w:val="en-US"/>
        </w:rPr>
      </w:pPr>
      <w:r w:rsidRPr="00021A4E">
        <w:rPr>
          <w:lang w:val="en-US"/>
        </w:rPr>
        <w:t>actor_id SMALLINT UNSIGNED NOT NULL AUTO_INCREMENT,</w:t>
      </w:r>
    </w:p>
    <w:p w14:paraId="5C8F7D7E" w14:textId="77777777" w:rsidR="00C5749D" w:rsidRPr="00021A4E" w:rsidRDefault="00C5749D" w:rsidP="00C5749D">
      <w:pPr>
        <w:pStyle w:val="comandoseinstrucciones"/>
        <w:rPr>
          <w:lang w:val="en-US"/>
        </w:rPr>
      </w:pPr>
      <w:r w:rsidRPr="00021A4E">
        <w:rPr>
          <w:lang w:val="en-US"/>
        </w:rPr>
        <w:t>first_name VARCHAR(45) NOT NULL,</w:t>
      </w:r>
    </w:p>
    <w:p w14:paraId="07CE3A45" w14:textId="77777777" w:rsidR="00C5749D" w:rsidRPr="00021A4E" w:rsidRDefault="00C5749D" w:rsidP="00C5749D">
      <w:pPr>
        <w:pStyle w:val="comandoseinstrucciones"/>
        <w:rPr>
          <w:lang w:val="en-US"/>
        </w:rPr>
      </w:pPr>
      <w:r w:rsidRPr="00021A4E">
        <w:rPr>
          <w:lang w:val="en-US"/>
        </w:rPr>
        <w:t>last_name VARCHAR(45) NOT NULL,</w:t>
      </w:r>
    </w:p>
    <w:p w14:paraId="0D9E2756" w14:textId="77777777" w:rsidR="00C5749D" w:rsidRPr="00021A4E" w:rsidRDefault="00C5749D" w:rsidP="00C5749D">
      <w:pPr>
        <w:pStyle w:val="comandoseinstrucciones"/>
        <w:rPr>
          <w:lang w:val="en-US"/>
        </w:rPr>
      </w:pPr>
      <w:r>
        <w:rPr>
          <w:highlight w:val="yellow"/>
          <w:lang w:val="en-US"/>
        </w:rPr>
        <w:t>PRIMARY KEY  (actor_id)</w:t>
      </w:r>
    </w:p>
    <w:p w14:paraId="0757BF8C" w14:textId="77777777" w:rsidR="00C5749D" w:rsidRPr="00021A4E" w:rsidRDefault="00C5749D" w:rsidP="00C5749D">
      <w:pPr>
        <w:pStyle w:val="comandoseinstrucciones"/>
        <w:rPr>
          <w:lang w:val="en-US"/>
        </w:rPr>
      </w:pPr>
      <w:r w:rsidRPr="00021A4E">
        <w:rPr>
          <w:lang w:val="en-US"/>
        </w:rPr>
        <w:t>);</w:t>
      </w:r>
    </w:p>
    <w:p w14:paraId="4C5C2544" w14:textId="77777777" w:rsidR="00C5749D" w:rsidRDefault="00C5749D" w:rsidP="00C5749D">
      <w:pPr>
        <w:rPr>
          <w:lang w:val="en-US"/>
        </w:rPr>
      </w:pPr>
    </w:p>
    <w:p w14:paraId="060E7F84" w14:textId="77777777" w:rsidR="00C5749D" w:rsidRPr="00021A4E" w:rsidRDefault="00C5749D" w:rsidP="00C5749D">
      <w:pPr>
        <w:pStyle w:val="comandoseinstrucciones"/>
        <w:rPr>
          <w:lang w:val="en-US"/>
        </w:rPr>
      </w:pPr>
      <w:r w:rsidRPr="00021A4E">
        <w:rPr>
          <w:lang w:val="en-US"/>
        </w:rPr>
        <w:t>CREATE TABLE actor (</w:t>
      </w:r>
    </w:p>
    <w:p w14:paraId="753EAE50" w14:textId="77777777" w:rsidR="00C5749D" w:rsidRPr="00021A4E" w:rsidRDefault="00C5749D" w:rsidP="00C5749D">
      <w:pPr>
        <w:pStyle w:val="comandoseinstrucciones"/>
        <w:rPr>
          <w:lang w:val="en-US"/>
        </w:rPr>
      </w:pPr>
      <w:r w:rsidRPr="00021A4E">
        <w:rPr>
          <w:lang w:val="en-US"/>
        </w:rPr>
        <w:t xml:space="preserve">actor_id SMALLINT UNSIGNED NOT NULL AUTO_INCREMENT </w:t>
      </w:r>
      <w:r w:rsidRPr="00021A4E">
        <w:rPr>
          <w:highlight w:val="yellow"/>
          <w:lang w:val="en-US"/>
        </w:rPr>
        <w:t>PRIMARY KEY</w:t>
      </w:r>
      <w:r w:rsidRPr="00021A4E">
        <w:rPr>
          <w:lang w:val="en-US"/>
        </w:rPr>
        <w:t>,</w:t>
      </w:r>
    </w:p>
    <w:p w14:paraId="00B21838" w14:textId="77777777" w:rsidR="00C5749D" w:rsidRPr="00021A4E" w:rsidRDefault="00C5749D" w:rsidP="00C5749D">
      <w:pPr>
        <w:pStyle w:val="comandoseinstrucciones"/>
        <w:rPr>
          <w:lang w:val="en-US"/>
        </w:rPr>
      </w:pPr>
      <w:r w:rsidRPr="00021A4E">
        <w:rPr>
          <w:lang w:val="en-US"/>
        </w:rPr>
        <w:t>first_name VARCHAR(45) NOT NULL,</w:t>
      </w:r>
    </w:p>
    <w:p w14:paraId="4B57D836" w14:textId="77777777" w:rsidR="00C5749D" w:rsidRPr="00021A4E" w:rsidRDefault="00C5749D" w:rsidP="00C5749D">
      <w:pPr>
        <w:pStyle w:val="comandoseinstrucciones"/>
        <w:rPr>
          <w:lang w:val="en-US"/>
        </w:rPr>
      </w:pPr>
      <w:r>
        <w:rPr>
          <w:lang w:val="en-US"/>
        </w:rPr>
        <w:t>last_name VARCHAR(45) NOT NULL</w:t>
      </w:r>
    </w:p>
    <w:p w14:paraId="040E6E7B" w14:textId="77777777" w:rsidR="00C5749D" w:rsidRPr="00021A4E" w:rsidRDefault="00C5749D" w:rsidP="00C5749D">
      <w:pPr>
        <w:pStyle w:val="comandoseinstrucciones"/>
        <w:rPr>
          <w:lang w:val="en-US"/>
        </w:rPr>
      </w:pPr>
      <w:r w:rsidRPr="00021A4E">
        <w:rPr>
          <w:lang w:val="en-US"/>
        </w:rPr>
        <w:t>);</w:t>
      </w:r>
    </w:p>
    <w:p w14:paraId="38B121FA" w14:textId="77777777" w:rsidR="00C5749D" w:rsidRDefault="00C5749D" w:rsidP="00C5749D">
      <w:pPr>
        <w:rPr>
          <w:lang w:val="en-US"/>
        </w:rPr>
      </w:pPr>
    </w:p>
    <w:p w14:paraId="7E713D9F" w14:textId="77777777" w:rsidR="00C5749D" w:rsidRPr="00021A4E" w:rsidRDefault="00C5749D" w:rsidP="00C5749D">
      <w:pPr>
        <w:pStyle w:val="comandoseinstrucciones"/>
        <w:rPr>
          <w:lang w:val="en-US"/>
        </w:rPr>
      </w:pPr>
      <w:r w:rsidRPr="00021A4E">
        <w:rPr>
          <w:lang w:val="en-US"/>
        </w:rPr>
        <w:t>CREATE TABLE actor (</w:t>
      </w:r>
    </w:p>
    <w:p w14:paraId="5955F9BE" w14:textId="77777777" w:rsidR="00C5749D" w:rsidRPr="00021A4E" w:rsidRDefault="00C5749D" w:rsidP="00C5749D">
      <w:pPr>
        <w:pStyle w:val="comandoseinstrucciones"/>
        <w:rPr>
          <w:lang w:val="en-US"/>
        </w:rPr>
      </w:pPr>
      <w:r w:rsidRPr="00021A4E">
        <w:rPr>
          <w:lang w:val="en-US"/>
        </w:rPr>
        <w:t>actor_id SMALLINT UNSIGNED NOT NULL AUTO_INCREMENT,</w:t>
      </w:r>
    </w:p>
    <w:p w14:paraId="525AC6F6" w14:textId="77777777" w:rsidR="00C5749D" w:rsidRPr="00021A4E" w:rsidRDefault="00C5749D" w:rsidP="00C5749D">
      <w:pPr>
        <w:pStyle w:val="comandoseinstrucciones"/>
        <w:rPr>
          <w:lang w:val="en-US"/>
        </w:rPr>
      </w:pPr>
      <w:r w:rsidRPr="00021A4E">
        <w:rPr>
          <w:lang w:val="en-US"/>
        </w:rPr>
        <w:t>first_name VARCHAR(45) NOT NULL,</w:t>
      </w:r>
    </w:p>
    <w:p w14:paraId="7F8FBC81" w14:textId="77777777" w:rsidR="00C5749D" w:rsidRPr="00021A4E" w:rsidRDefault="00C5749D" w:rsidP="00C5749D">
      <w:pPr>
        <w:pStyle w:val="comandoseinstrucciones"/>
        <w:rPr>
          <w:lang w:val="en-US"/>
        </w:rPr>
      </w:pPr>
      <w:r w:rsidRPr="00021A4E">
        <w:rPr>
          <w:lang w:val="en-US"/>
        </w:rPr>
        <w:t>last_name VARCHAR(45) NOT NULL,</w:t>
      </w:r>
    </w:p>
    <w:p w14:paraId="483FABB5" w14:textId="77777777" w:rsidR="00C5749D" w:rsidRPr="00021A4E" w:rsidRDefault="00C5749D" w:rsidP="00C5749D">
      <w:pPr>
        <w:pStyle w:val="comandoseinstrucciones"/>
        <w:rPr>
          <w:lang w:val="en-US"/>
        </w:rPr>
      </w:pPr>
      <w:r w:rsidRPr="00021A4E">
        <w:rPr>
          <w:highlight w:val="yellow"/>
          <w:lang w:val="en-US"/>
        </w:rPr>
        <w:t>CONSTRAINT pk_actor_id PRIMARY KEY (actor_id)</w:t>
      </w:r>
    </w:p>
    <w:p w14:paraId="4DAB088F" w14:textId="77777777" w:rsidR="00C5749D" w:rsidRPr="007F268F" w:rsidRDefault="00C5749D" w:rsidP="00C5749D">
      <w:pPr>
        <w:pStyle w:val="comandoseinstrucciones"/>
      </w:pPr>
      <w:r w:rsidRPr="007F268F">
        <w:t>);</w:t>
      </w:r>
    </w:p>
    <w:p w14:paraId="35742C91" w14:textId="77777777" w:rsidR="00C5749D" w:rsidRPr="00C5749D" w:rsidRDefault="00C5749D" w:rsidP="00C5749D"/>
    <w:p w14:paraId="44DE8F9E" w14:textId="77777777" w:rsidR="009F1481" w:rsidRDefault="009F1481" w:rsidP="000A742B">
      <w:pPr>
        <w:pStyle w:val="Lista1"/>
      </w:pPr>
      <w:r>
        <w:t>Una tabla puede tener</w:t>
      </w:r>
      <w:r w:rsidR="00235205">
        <w:t xml:space="preserve"> </w:t>
      </w:r>
      <w:r w:rsidR="001A6AB0" w:rsidRPr="001A6AB0">
        <w:rPr>
          <w:rStyle w:val="Textoennegrita"/>
        </w:rPr>
        <w:t>ninguna o</w:t>
      </w:r>
      <w:r w:rsidRPr="001A6AB0">
        <w:rPr>
          <w:rStyle w:val="Textoennegrita"/>
        </w:rPr>
        <w:t xml:space="preserve"> una sola</w:t>
      </w:r>
      <w:r>
        <w:t xml:space="preserve"> PRIMARY KEY.</w:t>
      </w:r>
    </w:p>
    <w:p w14:paraId="29386B2E" w14:textId="77777777" w:rsidR="00DB7778" w:rsidRDefault="00DB7778" w:rsidP="000A742B">
      <w:pPr>
        <w:pStyle w:val="Lista1"/>
      </w:pPr>
      <w:r w:rsidRPr="00DB7778">
        <w:rPr>
          <w:highlight w:val="yellow"/>
        </w:rPr>
        <w:t>PRIMARY KEY</w:t>
      </w:r>
      <w:r>
        <w:t xml:space="preserve"> lleva implícita la restricción </w:t>
      </w:r>
      <w:r w:rsidRPr="00DB7778">
        <w:rPr>
          <w:highlight w:val="yellow"/>
        </w:rPr>
        <w:t>UNIQUE</w:t>
      </w:r>
      <w:r>
        <w:t>.</w:t>
      </w:r>
    </w:p>
    <w:p w14:paraId="747481D3" w14:textId="77777777" w:rsidR="008A143D" w:rsidRDefault="008A143D" w:rsidP="000A742B">
      <w:pPr>
        <w:pStyle w:val="Lista1"/>
      </w:pPr>
      <w:r w:rsidRPr="007B3561">
        <w:rPr>
          <w:highlight w:val="yellow"/>
        </w:rPr>
        <w:t xml:space="preserve">PRIMARY KEY </w:t>
      </w:r>
      <w:r w:rsidR="00DB7778">
        <w:t xml:space="preserve">lleva implícita la restricción </w:t>
      </w:r>
      <w:r w:rsidRPr="007B3561">
        <w:rPr>
          <w:highlight w:val="yellow"/>
        </w:rPr>
        <w:t>NOT NULL</w:t>
      </w:r>
      <w:r w:rsidR="006A466A">
        <w:t xml:space="preserve">, pero </w:t>
      </w:r>
      <w:r w:rsidR="006A466A" w:rsidRPr="00DB7778">
        <w:rPr>
          <w:highlight w:val="cyan"/>
        </w:rPr>
        <w:t>debe</w:t>
      </w:r>
      <w:r w:rsidR="008717E2" w:rsidRPr="00DB7778">
        <w:rPr>
          <w:highlight w:val="cyan"/>
        </w:rPr>
        <w:t>ría</w:t>
      </w:r>
      <w:r w:rsidR="006A466A" w:rsidRPr="00DB7778">
        <w:rPr>
          <w:highlight w:val="cyan"/>
        </w:rPr>
        <w:t xml:space="preserve">mos </w:t>
      </w:r>
      <w:r w:rsidR="00846236">
        <w:rPr>
          <w:highlight w:val="cyan"/>
        </w:rPr>
        <w:t>escribir</w:t>
      </w:r>
      <w:r w:rsidR="006A466A" w:rsidRPr="00DB7778">
        <w:rPr>
          <w:highlight w:val="cyan"/>
        </w:rPr>
        <w:t xml:space="preserve"> explícitamente</w:t>
      </w:r>
      <w:r w:rsidR="008717E2" w:rsidRPr="00DB7778">
        <w:rPr>
          <w:highlight w:val="cyan"/>
        </w:rPr>
        <w:t xml:space="preserve"> el NOT NULL</w:t>
      </w:r>
      <w:r w:rsidR="006A466A">
        <w:t xml:space="preserve"> para evitar inconvenientes</w:t>
      </w:r>
      <w:r w:rsidR="007F13A3">
        <w:t xml:space="preserve">, </w:t>
      </w:r>
      <w:r w:rsidR="007F13A3" w:rsidRPr="00DB7778">
        <w:rPr>
          <w:rStyle w:val="Textoennegrita"/>
        </w:rPr>
        <w:t>por</w:t>
      </w:r>
      <w:r w:rsidR="00235205">
        <w:rPr>
          <w:rStyle w:val="Textoennegrita"/>
        </w:rPr>
        <w:t xml:space="preserve"> los siguientes motivos</w:t>
      </w:r>
      <w:r w:rsidR="00846236">
        <w:rPr>
          <w:rStyle w:val="Textoennegrita"/>
        </w:rPr>
        <w:t xml:space="preserve"> relacionados con el valor por defecto de un atributo</w:t>
      </w:r>
      <w:r w:rsidR="00C5749D">
        <w:t>:</w:t>
      </w:r>
    </w:p>
    <w:p w14:paraId="34A56BBF" w14:textId="77777777" w:rsidR="00B022A2" w:rsidRDefault="00B022A2" w:rsidP="00846236">
      <w:pPr>
        <w:pStyle w:val="Lista0b"/>
      </w:pPr>
      <w:r>
        <w:t>Valor por defecto</w:t>
      </w:r>
      <w:r w:rsidR="00846236">
        <w:t xml:space="preserve"> de un atributo</w:t>
      </w:r>
    </w:p>
    <w:p w14:paraId="49234E09" w14:textId="77777777" w:rsidR="007435F5" w:rsidRDefault="00000000" w:rsidP="007435F5">
      <w:pPr>
        <w:pStyle w:val="comandoseinstrucciones"/>
      </w:pPr>
      <w:hyperlink r:id="rId31" w:history="1">
        <w:r w:rsidR="007435F5" w:rsidRPr="00E42FAF">
          <w:rPr>
            <w:rStyle w:val="Hipervnculo"/>
          </w:rPr>
          <w:t>http://dev.mysql.com/doc/refman/5.5/en/data-type-defaults.html</w:t>
        </w:r>
      </w:hyperlink>
    </w:p>
    <w:p w14:paraId="6A758C54" w14:textId="77777777" w:rsidR="00B022A2" w:rsidRDefault="008A143D" w:rsidP="000A742B">
      <w:pPr>
        <w:pStyle w:val="Lista1"/>
      </w:pPr>
      <w:r>
        <w:t xml:space="preserve">Si </w:t>
      </w:r>
      <w:r w:rsidR="00D31D18">
        <w:t>insertamos</w:t>
      </w:r>
      <w:r>
        <w:t xml:space="preserve"> </w:t>
      </w:r>
      <w:r w:rsidR="00E00B17">
        <w:t>una fila</w:t>
      </w:r>
      <w:r w:rsidR="00906F5E">
        <w:t xml:space="preserve"> y no damos valor al atributo</w:t>
      </w:r>
      <w:r>
        <w:t xml:space="preserve"> PRIMARY KEY, </w:t>
      </w:r>
      <w:r w:rsidR="00E00B17">
        <w:t>entonces</w:t>
      </w:r>
      <w:r w:rsidR="00906F5E">
        <w:t xml:space="preserve"> MySQL </w:t>
      </w:r>
      <w:r w:rsidR="00906F5E" w:rsidRPr="00906F5E">
        <w:rPr>
          <w:rStyle w:val="Textoennegrita"/>
        </w:rPr>
        <w:t>SÍ</w:t>
      </w:r>
      <w:r w:rsidR="00144189">
        <w:rPr>
          <w:rStyle w:val="Textoennegrita"/>
        </w:rPr>
        <w:t xml:space="preserve"> </w:t>
      </w:r>
      <w:r>
        <w:t xml:space="preserve">le </w:t>
      </w:r>
      <w:r w:rsidR="00B022A2">
        <w:t>asigna</w:t>
      </w:r>
      <w:r w:rsidR="00144189">
        <w:t xml:space="preserve"> </w:t>
      </w:r>
      <w:r w:rsidR="00903000">
        <w:t xml:space="preserve">al atributo </w:t>
      </w:r>
      <w:r w:rsidR="00906F5E">
        <w:t>PRIMARY KEY</w:t>
      </w:r>
      <w:r w:rsidR="00144189">
        <w:t xml:space="preserve"> </w:t>
      </w:r>
      <w:r w:rsidR="004A013A">
        <w:t xml:space="preserve">el </w:t>
      </w:r>
      <w:hyperlink w:anchor="_Valor_por_defecto" w:history="1">
        <w:r w:rsidR="004A013A" w:rsidRPr="004A013A">
          <w:rPr>
            <w:rStyle w:val="Hipervnculo"/>
          </w:rPr>
          <w:t>valor por defecto propio de su tipo de datos</w:t>
        </w:r>
      </w:hyperlink>
      <w:r w:rsidR="00903000">
        <w:t xml:space="preserve">. </w:t>
      </w:r>
      <w:r w:rsidR="00B022A2">
        <w:t>Evidentemente si ese valor</w:t>
      </w:r>
      <w:r w:rsidR="009029F4">
        <w:t xml:space="preserve"> por defecto</w:t>
      </w:r>
      <w:r w:rsidR="00B022A2">
        <w:t xml:space="preserve"> ya existiese previamente en otro registro, no podrá introducirse</w:t>
      </w:r>
      <w:r w:rsidR="00960F39">
        <w:t xml:space="preserve"> </w:t>
      </w:r>
      <w:r w:rsidR="00E00B17">
        <w:t>la fila (</w:t>
      </w:r>
      <w:r w:rsidR="00B022A2">
        <w:t>porque PRIMARY KEY no permite valores duplicados de la clave</w:t>
      </w:r>
      <w:r w:rsidR="00E00B17">
        <w:t>)</w:t>
      </w:r>
      <w:r w:rsidR="00B022A2">
        <w:t>.</w:t>
      </w:r>
    </w:p>
    <w:p w14:paraId="3A956349" w14:textId="77777777" w:rsidR="00EB1220" w:rsidRDefault="00EB1220" w:rsidP="00EB1220">
      <w:r>
        <w:t>Veamos en un ejemplo</w:t>
      </w:r>
      <w:r w:rsidR="00C5749D">
        <w:t>,</w:t>
      </w:r>
      <w:r>
        <w:t xml:space="preserve"> por qué debemos poner explícitamente NOT NULL a un atributo que forme parte de la PRIMARY KEY:</w:t>
      </w:r>
    </w:p>
    <w:p w14:paraId="100EA929" w14:textId="77777777" w:rsidR="00EB1220" w:rsidRDefault="00EB1220" w:rsidP="00EB1220">
      <w:pPr>
        <w:pStyle w:val="comandoseinstrucciones"/>
      </w:pPr>
      <w:r>
        <w:lastRenderedPageBreak/>
        <w:t>#</w:t>
      </w:r>
      <w:r w:rsidRPr="00B3045E">
        <w:t xml:space="preserve">El comando </w:t>
      </w:r>
      <w:r w:rsidRPr="0028593F">
        <w:rPr>
          <w:rStyle w:val="Textoennegrita"/>
        </w:rPr>
        <w:t>SHOW CREATE TABLE</w:t>
      </w:r>
      <w:r w:rsidRPr="00B3045E">
        <w:t xml:space="preserve"> muestra </w:t>
      </w:r>
      <w:r>
        <w:t>la estructura real de la tabla (con las cláusulas que añade MySQL de forma implícita).</w:t>
      </w:r>
    </w:p>
    <w:p w14:paraId="1D7C41DE" w14:textId="77777777" w:rsidR="00EB1220" w:rsidRDefault="00EB1220" w:rsidP="00EB1220">
      <w:pPr>
        <w:pStyle w:val="comandoseinstrucciones"/>
      </w:pPr>
    </w:p>
    <w:p w14:paraId="42F7AF6D" w14:textId="77777777" w:rsidR="00EB1220" w:rsidRPr="009F08AF" w:rsidRDefault="00EB1220" w:rsidP="00EB1220">
      <w:pPr>
        <w:pStyle w:val="comandoseinstrucciones"/>
      </w:pPr>
      <w:r w:rsidRPr="009F08AF">
        <w:t>-- Ejemplo</w:t>
      </w:r>
      <w:r>
        <w:t xml:space="preserve"> 1</w:t>
      </w:r>
      <w:r w:rsidRPr="009F08AF">
        <w:t xml:space="preserve">: </w:t>
      </w:r>
      <w:r>
        <w:t>tabla creada correctamente (especificando NOT NULL en el atributo que es PRIMARY KEY):</w:t>
      </w:r>
    </w:p>
    <w:p w14:paraId="3311B0E8" w14:textId="77777777" w:rsidR="00EB1220" w:rsidRPr="009F08AF" w:rsidRDefault="00EB1220" w:rsidP="00EB1220">
      <w:pPr>
        <w:pStyle w:val="comandoseinstrucciones"/>
      </w:pPr>
    </w:p>
    <w:p w14:paraId="48BC729F" w14:textId="77777777" w:rsidR="00EB1220" w:rsidRPr="0004446F" w:rsidRDefault="00EB1220" w:rsidP="00EB1220">
      <w:pPr>
        <w:pStyle w:val="comandoseinstrucciones"/>
        <w:rPr>
          <w:b/>
          <w:highlight w:val="red"/>
        </w:rPr>
      </w:pPr>
      <w:r w:rsidRPr="0004446F">
        <w:rPr>
          <w:b/>
          <w:highlight w:val="red"/>
        </w:rPr>
        <w:t xml:space="preserve">-- SÍ hemos especificado NOT NULL en el atributo de la PRIMARY KEY </w:t>
      </w:r>
    </w:p>
    <w:p w14:paraId="00861C66" w14:textId="77777777" w:rsidR="00EB1220" w:rsidRPr="00B3045E" w:rsidRDefault="00EB1220" w:rsidP="00EB1220">
      <w:pPr>
        <w:pStyle w:val="comandoseinstrucciones"/>
        <w:rPr>
          <w:highlight w:val="yellow"/>
          <w:lang w:val="en-US"/>
        </w:rPr>
      </w:pPr>
      <w:r w:rsidRPr="00B3045E">
        <w:rPr>
          <w:highlight w:val="yellow"/>
          <w:lang w:val="en-US"/>
        </w:rPr>
        <w:t>CREATE TABLE t (</w:t>
      </w:r>
      <w:r w:rsidRPr="008717E2">
        <w:rPr>
          <w:highlight w:val="green"/>
          <w:lang w:val="en-US"/>
        </w:rPr>
        <w:t>i INT NOT NULL</w:t>
      </w:r>
      <w:r w:rsidRPr="00B3045E">
        <w:rPr>
          <w:highlight w:val="yellow"/>
          <w:lang w:val="en-US"/>
        </w:rPr>
        <w:t xml:space="preserve">, </w:t>
      </w:r>
    </w:p>
    <w:p w14:paraId="33FC3857" w14:textId="77777777" w:rsidR="00EB1220" w:rsidRPr="00B3045E" w:rsidRDefault="00EB1220" w:rsidP="00EB1220">
      <w:pPr>
        <w:pStyle w:val="comandoseinstrucciones"/>
        <w:rPr>
          <w:highlight w:val="yellow"/>
          <w:lang w:val="en-US"/>
        </w:rPr>
      </w:pPr>
      <w:r w:rsidRPr="00B3045E">
        <w:rPr>
          <w:highlight w:val="yellow"/>
          <w:lang w:val="en-US"/>
        </w:rPr>
        <w:t>PRIMARY KEY (i)</w:t>
      </w:r>
    </w:p>
    <w:p w14:paraId="6E0A3FCA" w14:textId="77777777" w:rsidR="00EB1220" w:rsidRPr="00B3045E" w:rsidRDefault="00EB1220" w:rsidP="00EB1220">
      <w:pPr>
        <w:pStyle w:val="comandoseinstrucciones"/>
        <w:rPr>
          <w:highlight w:val="yellow"/>
          <w:lang w:val="en-US"/>
        </w:rPr>
      </w:pPr>
      <w:r w:rsidRPr="00B3045E">
        <w:rPr>
          <w:highlight w:val="yellow"/>
          <w:lang w:val="en-US"/>
        </w:rPr>
        <w:t>);</w:t>
      </w:r>
    </w:p>
    <w:p w14:paraId="1A3E1A17" w14:textId="77777777" w:rsidR="00EB1220" w:rsidRPr="00B3045E" w:rsidRDefault="00EB1220" w:rsidP="00EB1220">
      <w:pPr>
        <w:pStyle w:val="comandoseinstrucciones"/>
        <w:rPr>
          <w:highlight w:val="yellow"/>
          <w:lang w:val="en-US"/>
        </w:rPr>
      </w:pPr>
    </w:p>
    <w:p w14:paraId="5B7B9D3A" w14:textId="77777777" w:rsidR="00EB1220" w:rsidRPr="00B3045E" w:rsidRDefault="00EB1220" w:rsidP="002F7866">
      <w:pPr>
        <w:pStyle w:val="comandoseinstrucciones"/>
        <w:rPr>
          <w:highlight w:val="yellow"/>
          <w:lang w:val="en-US"/>
        </w:rPr>
      </w:pPr>
      <w:r w:rsidRPr="00B3045E">
        <w:rPr>
          <w:highlight w:val="yellow"/>
          <w:lang w:val="en-US"/>
        </w:rPr>
        <w:t>SHOW CREATE TABLE t;</w:t>
      </w:r>
    </w:p>
    <w:p w14:paraId="304B8EBE" w14:textId="77777777" w:rsidR="00EB1220" w:rsidRPr="00B3045E" w:rsidRDefault="00EB1220" w:rsidP="002F7866">
      <w:pPr>
        <w:pStyle w:val="comandoseinstrucciones"/>
        <w:rPr>
          <w:highlight w:val="yellow"/>
          <w:lang w:val="en-US"/>
        </w:rPr>
      </w:pPr>
    </w:p>
    <w:p w14:paraId="5DAFCC3D" w14:textId="77777777" w:rsidR="00EB1220" w:rsidRPr="00B3045E" w:rsidRDefault="00EB1220" w:rsidP="002F7866">
      <w:pPr>
        <w:pStyle w:val="comandoseinstrucciones"/>
        <w:rPr>
          <w:highlight w:val="yellow"/>
          <w:lang w:val="en-US"/>
        </w:rPr>
      </w:pPr>
      <w:r w:rsidRPr="00B3045E">
        <w:rPr>
          <w:highlight w:val="yellow"/>
          <w:lang w:val="en-US"/>
        </w:rPr>
        <w:t>CREATE TABLE `t` (</w:t>
      </w:r>
    </w:p>
    <w:p w14:paraId="3C3B295C" w14:textId="77777777" w:rsidR="00EB1220" w:rsidRPr="00B3045E" w:rsidRDefault="00EB1220" w:rsidP="002F7866">
      <w:pPr>
        <w:pStyle w:val="comandoseinstrucciones"/>
        <w:rPr>
          <w:highlight w:val="yellow"/>
          <w:lang w:val="en-US"/>
        </w:rPr>
      </w:pPr>
      <w:r w:rsidRPr="008717E2">
        <w:rPr>
          <w:highlight w:val="cyan"/>
          <w:lang w:val="en-US"/>
        </w:rPr>
        <w:t>`i` int(11) NOT NULL</w:t>
      </w:r>
      <w:r w:rsidRPr="00B3045E">
        <w:rPr>
          <w:highlight w:val="yellow"/>
          <w:lang w:val="en-US"/>
        </w:rPr>
        <w:t>,</w:t>
      </w:r>
    </w:p>
    <w:p w14:paraId="44AE8929" w14:textId="77777777" w:rsidR="00EB1220" w:rsidRPr="00B3045E" w:rsidRDefault="00EB1220" w:rsidP="002F7866">
      <w:pPr>
        <w:pStyle w:val="comandoseinstrucciones"/>
        <w:rPr>
          <w:highlight w:val="yellow"/>
          <w:lang w:val="en-US"/>
        </w:rPr>
      </w:pPr>
      <w:r w:rsidRPr="00B3045E">
        <w:rPr>
          <w:highlight w:val="yellow"/>
          <w:lang w:val="en-US"/>
        </w:rPr>
        <w:t xml:space="preserve">  PRIMARY KEY (`i`)</w:t>
      </w:r>
    </w:p>
    <w:p w14:paraId="76D0C275" w14:textId="77777777" w:rsidR="00EB1220" w:rsidRPr="004A26D5" w:rsidRDefault="00EB1220" w:rsidP="002F7866">
      <w:pPr>
        <w:pStyle w:val="comandoseinstrucciones"/>
        <w:rPr>
          <w:lang w:val="en-US"/>
        </w:rPr>
      </w:pPr>
      <w:r w:rsidRPr="004A26D5">
        <w:rPr>
          <w:highlight w:val="yellow"/>
          <w:lang w:val="en-US"/>
        </w:rPr>
        <w:t>) ENGINE=InnoDB DEFAULT CHARSET=utf8</w:t>
      </w:r>
    </w:p>
    <w:p w14:paraId="41C0F72B" w14:textId="77777777" w:rsidR="00EB1220" w:rsidRPr="004A26D5" w:rsidRDefault="00EB1220" w:rsidP="002F7866">
      <w:pPr>
        <w:pStyle w:val="comandoseinstrucciones"/>
        <w:rPr>
          <w:lang w:val="en-US"/>
        </w:rPr>
      </w:pPr>
    </w:p>
    <w:p w14:paraId="22D6FF6B" w14:textId="77777777" w:rsidR="00EB1220" w:rsidRPr="009F08AF" w:rsidRDefault="00EB1220" w:rsidP="002F7866">
      <w:pPr>
        <w:pStyle w:val="comandoseinstrucciones"/>
      </w:pPr>
      <w:r w:rsidRPr="009F08AF">
        <w:t>-- Ejemplo</w:t>
      </w:r>
      <w:r>
        <w:t xml:space="preserve"> 2</w:t>
      </w:r>
      <w:r w:rsidRPr="009F08AF">
        <w:t xml:space="preserve">: </w:t>
      </w:r>
      <w:r>
        <w:t>la misma tabla creada INcorrectamente (NO especificando NOT NULL en el atributo que es PRIMARY KEY):</w:t>
      </w:r>
    </w:p>
    <w:p w14:paraId="2D117AB2" w14:textId="77777777" w:rsidR="00EB1220" w:rsidRPr="00EB1220" w:rsidRDefault="00EB1220" w:rsidP="002F7866">
      <w:pPr>
        <w:pStyle w:val="comandoseinstrucciones"/>
      </w:pPr>
    </w:p>
    <w:p w14:paraId="129CDBCE" w14:textId="77777777" w:rsidR="00EB1220" w:rsidRPr="0004446F" w:rsidRDefault="00EB1220" w:rsidP="002F7866">
      <w:pPr>
        <w:pStyle w:val="comandoseinstrucciones"/>
        <w:rPr>
          <w:b/>
          <w:highlight w:val="red"/>
        </w:rPr>
      </w:pPr>
      <w:r w:rsidRPr="0004446F">
        <w:rPr>
          <w:b/>
          <w:highlight w:val="red"/>
        </w:rPr>
        <w:t xml:space="preserve">-- NO hemos especificado NOT NULL en el atributo de la PRIMARY KEY </w:t>
      </w:r>
    </w:p>
    <w:p w14:paraId="26A918D9" w14:textId="77777777" w:rsidR="00EB1220" w:rsidRPr="008717E2" w:rsidRDefault="00EB1220" w:rsidP="002F7866">
      <w:pPr>
        <w:pStyle w:val="comandoseinstrucciones"/>
        <w:rPr>
          <w:highlight w:val="yellow"/>
          <w:lang w:val="en-US"/>
        </w:rPr>
      </w:pPr>
      <w:r w:rsidRPr="008717E2">
        <w:rPr>
          <w:b/>
          <w:highlight w:val="yellow"/>
          <w:lang w:val="en-US"/>
        </w:rPr>
        <w:t xml:space="preserve">CREATE TABLE t </w:t>
      </w:r>
      <w:r w:rsidRPr="008717E2">
        <w:rPr>
          <w:highlight w:val="yellow"/>
          <w:lang w:val="en-US"/>
        </w:rPr>
        <w:t>(</w:t>
      </w:r>
      <w:r w:rsidRPr="008717E2">
        <w:rPr>
          <w:highlight w:val="green"/>
          <w:lang w:val="en-US"/>
        </w:rPr>
        <w:t xml:space="preserve">i INT </w:t>
      </w:r>
      <w:r w:rsidRPr="008717E2">
        <w:rPr>
          <w:highlight w:val="yellow"/>
          <w:lang w:val="en-US"/>
        </w:rPr>
        <w:t>,</w:t>
      </w:r>
    </w:p>
    <w:p w14:paraId="402AFA59" w14:textId="77777777" w:rsidR="00EB1220" w:rsidRPr="008717E2" w:rsidRDefault="00EB1220" w:rsidP="002F7866">
      <w:pPr>
        <w:pStyle w:val="comandoseinstrucciones"/>
        <w:rPr>
          <w:highlight w:val="yellow"/>
          <w:lang w:val="en-US"/>
        </w:rPr>
      </w:pPr>
      <w:r w:rsidRPr="008717E2">
        <w:rPr>
          <w:highlight w:val="yellow"/>
          <w:lang w:val="en-US"/>
        </w:rPr>
        <w:t>PRIMARY KEY (i)</w:t>
      </w:r>
    </w:p>
    <w:p w14:paraId="4BD3070A" w14:textId="77777777" w:rsidR="00EB1220" w:rsidRPr="008717E2" w:rsidRDefault="00EB1220" w:rsidP="002F7866">
      <w:pPr>
        <w:pStyle w:val="comandoseinstrucciones"/>
        <w:rPr>
          <w:highlight w:val="yellow"/>
          <w:lang w:val="en-US"/>
        </w:rPr>
      </w:pPr>
      <w:r w:rsidRPr="008717E2">
        <w:rPr>
          <w:highlight w:val="yellow"/>
          <w:lang w:val="en-US"/>
        </w:rPr>
        <w:t>);</w:t>
      </w:r>
    </w:p>
    <w:p w14:paraId="79C1FB3F" w14:textId="77777777" w:rsidR="00EB1220" w:rsidRPr="008717E2" w:rsidRDefault="00EB1220" w:rsidP="002F7866">
      <w:pPr>
        <w:pStyle w:val="comandoseinstrucciones"/>
        <w:rPr>
          <w:highlight w:val="yellow"/>
          <w:lang w:val="en-US"/>
        </w:rPr>
      </w:pPr>
    </w:p>
    <w:p w14:paraId="21D0A051" w14:textId="77777777" w:rsidR="00EB1220" w:rsidRPr="008717E2" w:rsidRDefault="00EB1220" w:rsidP="002F7866">
      <w:pPr>
        <w:pStyle w:val="comandoseinstrucciones"/>
        <w:rPr>
          <w:b/>
          <w:highlight w:val="yellow"/>
          <w:lang w:val="en-US"/>
        </w:rPr>
      </w:pPr>
      <w:r w:rsidRPr="008717E2">
        <w:rPr>
          <w:b/>
          <w:highlight w:val="yellow"/>
          <w:lang w:val="en-US"/>
        </w:rPr>
        <w:t>SHOW CREATE TABLE t;</w:t>
      </w:r>
    </w:p>
    <w:p w14:paraId="5BA303CA" w14:textId="77777777" w:rsidR="00EB1220" w:rsidRPr="008717E2" w:rsidRDefault="00EB1220" w:rsidP="002F7866">
      <w:pPr>
        <w:pStyle w:val="comandoseinstrucciones"/>
        <w:rPr>
          <w:highlight w:val="yellow"/>
          <w:lang w:val="en-US"/>
        </w:rPr>
      </w:pPr>
    </w:p>
    <w:p w14:paraId="17D53759" w14:textId="77777777" w:rsidR="00EB1220" w:rsidRPr="008717E2" w:rsidRDefault="00EB1220" w:rsidP="002F7866">
      <w:pPr>
        <w:pStyle w:val="comandoseinstrucciones"/>
        <w:rPr>
          <w:highlight w:val="yellow"/>
          <w:lang w:val="en-US"/>
        </w:rPr>
      </w:pPr>
      <w:r w:rsidRPr="008717E2">
        <w:rPr>
          <w:highlight w:val="yellow"/>
          <w:lang w:val="en-US"/>
        </w:rPr>
        <w:t>CREATE TABLE `t` (</w:t>
      </w:r>
    </w:p>
    <w:p w14:paraId="69B91870" w14:textId="77777777" w:rsidR="00EB1220" w:rsidRPr="008717E2" w:rsidRDefault="00EB1220" w:rsidP="002F7866">
      <w:pPr>
        <w:pStyle w:val="comandoseinstrucciones"/>
        <w:rPr>
          <w:highlight w:val="yellow"/>
          <w:lang w:val="en-US"/>
        </w:rPr>
      </w:pPr>
      <w:r w:rsidRPr="0004446F">
        <w:rPr>
          <w:highlight w:val="cyan"/>
          <w:lang w:val="en-US"/>
        </w:rPr>
        <w:t xml:space="preserve">`i` int(11) NOT NULL </w:t>
      </w:r>
      <w:r w:rsidRPr="00565F8C">
        <w:rPr>
          <w:b/>
          <w:highlight w:val="magenta"/>
          <w:u w:val="single"/>
          <w:lang w:val="en-US"/>
        </w:rPr>
        <w:t>DEFAULT '0'</w:t>
      </w:r>
      <w:r w:rsidRPr="008717E2">
        <w:rPr>
          <w:highlight w:val="yellow"/>
          <w:lang w:val="en-US"/>
        </w:rPr>
        <w:t>,</w:t>
      </w:r>
    </w:p>
    <w:p w14:paraId="7CEB68FC" w14:textId="77777777" w:rsidR="00EB1220" w:rsidRPr="008717E2" w:rsidRDefault="00EB1220" w:rsidP="002F7866">
      <w:pPr>
        <w:pStyle w:val="comandoseinstrucciones"/>
        <w:rPr>
          <w:highlight w:val="yellow"/>
          <w:lang w:val="en-US"/>
        </w:rPr>
      </w:pPr>
      <w:r w:rsidRPr="008717E2">
        <w:rPr>
          <w:highlight w:val="yellow"/>
          <w:lang w:val="en-US"/>
        </w:rPr>
        <w:t xml:space="preserve">  PRIMARY KEY (`i`)</w:t>
      </w:r>
    </w:p>
    <w:p w14:paraId="6E2785C1" w14:textId="77777777" w:rsidR="00EB1220" w:rsidRDefault="00EB1220" w:rsidP="002F7866">
      <w:pPr>
        <w:pStyle w:val="comandoseinstrucciones"/>
        <w:rPr>
          <w:lang w:val="en-US"/>
        </w:rPr>
      </w:pPr>
      <w:r w:rsidRPr="008717E2">
        <w:rPr>
          <w:highlight w:val="yellow"/>
          <w:lang w:val="en-US"/>
        </w:rPr>
        <w:t>) ENGINE=InnoDB DEFAULT CHARSET=utf8</w:t>
      </w:r>
    </w:p>
    <w:p w14:paraId="7D4320D7" w14:textId="77777777" w:rsidR="00EB1220" w:rsidRDefault="00EB1220" w:rsidP="002F7866">
      <w:pPr>
        <w:pStyle w:val="comandoseinstrucciones"/>
        <w:rPr>
          <w:lang w:val="en-US"/>
        </w:rPr>
      </w:pPr>
    </w:p>
    <w:p w14:paraId="134FCF52" w14:textId="77777777" w:rsidR="00EB1220" w:rsidRPr="00B3045E" w:rsidRDefault="00EB1220" w:rsidP="002F7866">
      <w:pPr>
        <w:pStyle w:val="comandoseinstrucciones"/>
        <w:rPr>
          <w:lang w:val="en-US"/>
        </w:rPr>
      </w:pPr>
    </w:p>
    <w:p w14:paraId="77D12FF6" w14:textId="77777777" w:rsidR="00EB1220" w:rsidRPr="00EB1220" w:rsidRDefault="00EB1220" w:rsidP="00EB1220">
      <w:pPr>
        <w:rPr>
          <w:lang w:val="en-US"/>
        </w:rPr>
      </w:pPr>
    </w:p>
    <w:p w14:paraId="2F29F2E5" w14:textId="77777777" w:rsidR="00FE3AB7" w:rsidRDefault="00FE3AB7" w:rsidP="003C2E95">
      <w:pPr>
        <w:pStyle w:val="Ttulo5"/>
      </w:pPr>
      <w:bookmarkStart w:id="78" w:name="_Toc127522874"/>
      <w:r>
        <w:t>UNIQUE [INDEX|KEY]</w:t>
      </w:r>
      <w:bookmarkEnd w:id="78"/>
    </w:p>
    <w:p w14:paraId="7757FED9" w14:textId="77777777" w:rsidR="003E50B9" w:rsidRPr="00021A4E" w:rsidRDefault="00000000" w:rsidP="003E50B9">
      <w:pPr>
        <w:pStyle w:val="comandoseinstrucciones"/>
        <w:rPr>
          <w:b/>
        </w:rPr>
      </w:pPr>
      <w:hyperlink r:id="rId32" w:history="1">
        <w:r w:rsidR="003E50B9" w:rsidRPr="00021A4E">
          <w:rPr>
            <w:rStyle w:val="Hipervnculo"/>
            <w:b/>
          </w:rPr>
          <w:t>http://www.w3schools.com/sql/sql_unique.asp</w:t>
        </w:r>
      </w:hyperlink>
    </w:p>
    <w:p w14:paraId="05D8CBDD" w14:textId="77777777" w:rsidR="00760ACB" w:rsidRDefault="001A6AB0" w:rsidP="000A742B">
      <w:pPr>
        <w:pStyle w:val="Lista1"/>
      </w:pPr>
      <w:r>
        <w:t xml:space="preserve">UNIQUE </w:t>
      </w:r>
      <w:r w:rsidR="001F0324">
        <w:t>Crea</w:t>
      </w:r>
      <w:r w:rsidR="00FE3AB7">
        <w:t xml:space="preserve"> una restricción</w:t>
      </w:r>
      <w:r w:rsidR="003E24C5">
        <w:t xml:space="preserve"> que impide que el atributo (o atributos) se repita en varias filas.</w:t>
      </w:r>
    </w:p>
    <w:p w14:paraId="691188AB" w14:textId="77777777" w:rsidR="00A00C64" w:rsidRPr="006277B7" w:rsidRDefault="000A742B" w:rsidP="000A742B">
      <w:pPr>
        <w:pStyle w:val="Lista1"/>
      </w:pPr>
      <w:r w:rsidRPr="006277B7">
        <w:rPr>
          <w:highlight w:val="yellow"/>
        </w:rPr>
        <w:t>UNIQUE</w:t>
      </w:r>
      <w:r w:rsidR="006F456B">
        <w:t xml:space="preserve"> </w:t>
      </w:r>
      <w:r w:rsidRPr="006277B7">
        <w:rPr>
          <w:rStyle w:val="Textoennegrita"/>
        </w:rPr>
        <w:t>SÍ</w:t>
      </w:r>
      <w:r w:rsidR="003E24C5" w:rsidRPr="006277B7">
        <w:rPr>
          <w:highlight w:val="yellow"/>
        </w:rPr>
        <w:t xml:space="preserve"> permite que el atributo sea </w:t>
      </w:r>
      <w:r w:rsidR="00760ACB" w:rsidRPr="006277B7">
        <w:rPr>
          <w:highlight w:val="yellow"/>
        </w:rPr>
        <w:t>NULL</w:t>
      </w:r>
      <w:r w:rsidR="003E24C5" w:rsidRPr="006277B7">
        <w:rPr>
          <w:highlight w:val="yellow"/>
        </w:rPr>
        <w:t xml:space="preserve"> en varias filas (en caso de que no exista una restricción</w:t>
      </w:r>
      <w:r w:rsidR="003E42FA">
        <w:rPr>
          <w:highlight w:val="yellow"/>
        </w:rPr>
        <w:t xml:space="preserve"> NOT NULL</w:t>
      </w:r>
      <w:r w:rsidR="003E24C5" w:rsidRPr="006277B7">
        <w:rPr>
          <w:highlight w:val="yellow"/>
        </w:rPr>
        <w:t xml:space="preserve"> que impida los nulos)</w:t>
      </w:r>
    </w:p>
    <w:p w14:paraId="60B4E87A" w14:textId="77777777" w:rsidR="00A67582" w:rsidRDefault="00A67582" w:rsidP="000A742B">
      <w:pPr>
        <w:pStyle w:val="Lista1"/>
      </w:pPr>
      <w:r>
        <w:t>La restricción PRIMARY KEY lleva implícita la restricción UNIQUE</w:t>
      </w:r>
      <w:r w:rsidR="00CB5C1B">
        <w:t xml:space="preserve"> y NOT NULL</w:t>
      </w:r>
      <w:r w:rsidR="006C6B63">
        <w:t>.</w:t>
      </w:r>
    </w:p>
    <w:p w14:paraId="174780CA" w14:textId="77777777" w:rsidR="004370AD" w:rsidRDefault="004370AD" w:rsidP="000A742B">
      <w:pPr>
        <w:pStyle w:val="Lista1"/>
      </w:pPr>
      <w:r w:rsidRPr="00760ACB">
        <w:rPr>
          <w:highlight w:val="yellow"/>
        </w:rPr>
        <w:t xml:space="preserve">Se pueden tener varias restricciones UNIQUE en una tabla </w:t>
      </w:r>
      <w:r w:rsidR="00BC3D7D" w:rsidRPr="00760ACB">
        <w:rPr>
          <w:highlight w:val="yellow"/>
        </w:rPr>
        <w:t>pero</w:t>
      </w:r>
      <w:r w:rsidRPr="00760ACB">
        <w:rPr>
          <w:highlight w:val="yellow"/>
        </w:rPr>
        <w:t xml:space="preserve"> una sola restricción de tipo PRIMARY KEY</w:t>
      </w:r>
    </w:p>
    <w:p w14:paraId="2D249183" w14:textId="77777777" w:rsidR="00906F5E" w:rsidRDefault="00906F5E" w:rsidP="000A742B">
      <w:pPr>
        <w:pStyle w:val="Lista1"/>
      </w:pPr>
      <w:r>
        <w:t xml:space="preserve">Si introducimos un registro y no damos valor al atributo UNIQUE,  MySQL </w:t>
      </w:r>
      <w:r w:rsidRPr="00906F5E">
        <w:rPr>
          <w:rStyle w:val="Textoennegrita"/>
        </w:rPr>
        <w:t>NO</w:t>
      </w:r>
      <w:r>
        <w:t xml:space="preserve"> le asigna al atributo UNIQUE el </w:t>
      </w:r>
      <w:hyperlink w:anchor="_Valor_por_defecto" w:history="1">
        <w:r w:rsidRPr="004A013A">
          <w:rPr>
            <w:rStyle w:val="Hipervnculo"/>
          </w:rPr>
          <w:t>valor por defecto propio de su tipo de datos</w:t>
        </w:r>
      </w:hyperlink>
      <w:r w:rsidR="00CF2AAC">
        <w:t xml:space="preserve"> (a diferencia de lo que sucede con PRIMARY KEY)</w:t>
      </w:r>
      <w:r>
        <w:t>.</w:t>
      </w:r>
    </w:p>
    <w:p w14:paraId="6EEF170B" w14:textId="77777777" w:rsidR="009922FB" w:rsidRPr="005E7EC6" w:rsidRDefault="009922FB" w:rsidP="001F0324">
      <w:r w:rsidRPr="005E7EC6">
        <w:t>Comandos para añadir restricción UNIQUE, tenemos varias posibilidades:</w:t>
      </w:r>
    </w:p>
    <w:p w14:paraId="6553F3A2" w14:textId="77777777" w:rsidR="001F0324" w:rsidRPr="001F0324" w:rsidRDefault="001F0324" w:rsidP="001F0324">
      <w:pPr>
        <w:rPr>
          <w:lang w:val="en-US"/>
        </w:rPr>
      </w:pPr>
      <w:r w:rsidRPr="001F0324">
        <w:rPr>
          <w:lang w:val="en-US"/>
        </w:rPr>
        <w:t>SQL Server / Oracle / MS Access</w:t>
      </w:r>
      <w:r w:rsidR="00886FB1">
        <w:rPr>
          <w:lang w:val="en-US"/>
        </w:rPr>
        <w:t xml:space="preserve"> (también MySQL)</w:t>
      </w:r>
      <w:r w:rsidRPr="001F0324">
        <w:rPr>
          <w:lang w:val="en-US"/>
        </w:rPr>
        <w:t>:</w:t>
      </w:r>
    </w:p>
    <w:p w14:paraId="60B68AC1" w14:textId="77777777" w:rsidR="001F0324" w:rsidRPr="00021A4E" w:rsidRDefault="001F0324" w:rsidP="002F7866">
      <w:pPr>
        <w:pStyle w:val="comandoseinstrucciones"/>
        <w:rPr>
          <w:lang w:val="en-US"/>
        </w:rPr>
      </w:pPr>
      <w:r w:rsidRPr="00021A4E">
        <w:rPr>
          <w:lang w:val="en-US"/>
        </w:rPr>
        <w:t>CREATE TABLE Persons</w:t>
      </w:r>
    </w:p>
    <w:p w14:paraId="55F60672" w14:textId="77777777" w:rsidR="001F0324" w:rsidRPr="00021A4E" w:rsidRDefault="001F0324" w:rsidP="002F7866">
      <w:pPr>
        <w:pStyle w:val="comandoseinstrucciones"/>
        <w:rPr>
          <w:lang w:val="en-US"/>
        </w:rPr>
      </w:pPr>
      <w:r w:rsidRPr="00021A4E">
        <w:rPr>
          <w:lang w:val="en-US"/>
        </w:rPr>
        <w:t>(</w:t>
      </w:r>
    </w:p>
    <w:p w14:paraId="5A6238AD" w14:textId="77777777" w:rsidR="001F0324" w:rsidRPr="00021A4E" w:rsidRDefault="001F0324" w:rsidP="002F7866">
      <w:pPr>
        <w:pStyle w:val="comandoseinstrucciones"/>
        <w:rPr>
          <w:lang w:val="en-US"/>
        </w:rPr>
      </w:pPr>
      <w:r w:rsidRPr="00021A4E">
        <w:rPr>
          <w:lang w:val="en-US"/>
        </w:rPr>
        <w:t xml:space="preserve">P_Id int NOT NULL </w:t>
      </w:r>
      <w:r w:rsidRPr="00021A4E">
        <w:rPr>
          <w:highlight w:val="yellow"/>
          <w:lang w:val="en-US"/>
        </w:rPr>
        <w:t>UNIQUE</w:t>
      </w:r>
      <w:r w:rsidRPr="00021A4E">
        <w:rPr>
          <w:lang w:val="en-US"/>
        </w:rPr>
        <w:t>,</w:t>
      </w:r>
    </w:p>
    <w:p w14:paraId="052528F5" w14:textId="77777777" w:rsidR="001F0324" w:rsidRPr="00021A4E" w:rsidRDefault="001F0324" w:rsidP="002F7866">
      <w:pPr>
        <w:pStyle w:val="comandoseinstrucciones"/>
        <w:rPr>
          <w:lang w:val="en-US"/>
        </w:rPr>
      </w:pPr>
      <w:r w:rsidRPr="00021A4E">
        <w:rPr>
          <w:lang w:val="en-US"/>
        </w:rPr>
        <w:t>LastName varchar(255) NOT NULL,</w:t>
      </w:r>
    </w:p>
    <w:p w14:paraId="7DA0E5E3" w14:textId="77777777" w:rsidR="001F0324" w:rsidRPr="00021A4E" w:rsidRDefault="001F0324" w:rsidP="002F7866">
      <w:pPr>
        <w:pStyle w:val="comandoseinstrucciones"/>
        <w:rPr>
          <w:lang w:val="en-US"/>
        </w:rPr>
      </w:pPr>
      <w:r w:rsidRPr="00021A4E">
        <w:rPr>
          <w:lang w:val="en-US"/>
        </w:rPr>
        <w:t>FirstName varchar(255),</w:t>
      </w:r>
    </w:p>
    <w:p w14:paraId="20A04016" w14:textId="77777777" w:rsidR="001F0324" w:rsidRPr="00021A4E" w:rsidRDefault="001F0324" w:rsidP="002F7866">
      <w:pPr>
        <w:pStyle w:val="comandoseinstrucciones"/>
        <w:rPr>
          <w:lang w:val="en-US"/>
        </w:rPr>
      </w:pPr>
      <w:r w:rsidRPr="00021A4E">
        <w:rPr>
          <w:lang w:val="en-US"/>
        </w:rPr>
        <w:t>Address varchar(255),</w:t>
      </w:r>
    </w:p>
    <w:p w14:paraId="3EC740F8" w14:textId="77777777" w:rsidR="001F0324" w:rsidRPr="00021A4E" w:rsidRDefault="001F0324" w:rsidP="002F7866">
      <w:pPr>
        <w:pStyle w:val="comandoseinstrucciones"/>
        <w:rPr>
          <w:lang w:val="en-US"/>
        </w:rPr>
      </w:pPr>
      <w:r w:rsidRPr="00021A4E">
        <w:rPr>
          <w:lang w:val="en-US"/>
        </w:rPr>
        <w:lastRenderedPageBreak/>
        <w:t>City varchar(255)</w:t>
      </w:r>
    </w:p>
    <w:p w14:paraId="7D142DAD" w14:textId="77777777" w:rsidR="001F0324" w:rsidRPr="00021A4E" w:rsidRDefault="001F0324" w:rsidP="002F7866">
      <w:pPr>
        <w:pStyle w:val="comandoseinstrucciones"/>
        <w:rPr>
          <w:lang w:val="en-US"/>
        </w:rPr>
      </w:pPr>
      <w:r w:rsidRPr="00021A4E">
        <w:rPr>
          <w:lang w:val="en-US"/>
        </w:rPr>
        <w:t>)</w:t>
      </w:r>
    </w:p>
    <w:p w14:paraId="0A293FE9" w14:textId="77777777" w:rsidR="001F0324" w:rsidRPr="001F0324" w:rsidRDefault="001F0324" w:rsidP="001F0324">
      <w:pPr>
        <w:rPr>
          <w:lang w:val="en-US"/>
        </w:rPr>
      </w:pPr>
      <w:r w:rsidRPr="001F0324">
        <w:rPr>
          <w:lang w:val="en-US"/>
        </w:rPr>
        <w:t>MySQL:</w:t>
      </w:r>
    </w:p>
    <w:p w14:paraId="6B857D12" w14:textId="77777777" w:rsidR="001F0324" w:rsidRPr="00021A4E" w:rsidRDefault="001F0324" w:rsidP="000E46A5">
      <w:pPr>
        <w:pStyle w:val="comandoseinstrucciones"/>
        <w:rPr>
          <w:lang w:val="en-US"/>
        </w:rPr>
      </w:pPr>
      <w:r w:rsidRPr="00021A4E">
        <w:rPr>
          <w:lang w:val="en-US"/>
        </w:rPr>
        <w:t>CREATE TABLE Persons</w:t>
      </w:r>
    </w:p>
    <w:p w14:paraId="7B1C1AEA" w14:textId="77777777" w:rsidR="001F0324" w:rsidRPr="00021A4E" w:rsidRDefault="001F0324" w:rsidP="000E46A5">
      <w:pPr>
        <w:pStyle w:val="comandoseinstrucciones"/>
        <w:rPr>
          <w:lang w:val="en-US"/>
        </w:rPr>
      </w:pPr>
      <w:r w:rsidRPr="00021A4E">
        <w:rPr>
          <w:lang w:val="en-US"/>
        </w:rPr>
        <w:t>(</w:t>
      </w:r>
    </w:p>
    <w:p w14:paraId="00417B1F" w14:textId="77777777" w:rsidR="001F0324" w:rsidRPr="00021A4E" w:rsidRDefault="001F0324" w:rsidP="000E46A5">
      <w:pPr>
        <w:pStyle w:val="comandoseinstrucciones"/>
        <w:rPr>
          <w:lang w:val="en-US"/>
        </w:rPr>
      </w:pPr>
      <w:r w:rsidRPr="00021A4E">
        <w:rPr>
          <w:lang w:val="en-US"/>
        </w:rPr>
        <w:t>P_Id int NOT NULL,</w:t>
      </w:r>
    </w:p>
    <w:p w14:paraId="6B1D0E54" w14:textId="77777777" w:rsidR="001F0324" w:rsidRPr="00021A4E" w:rsidRDefault="001F0324" w:rsidP="000E46A5">
      <w:pPr>
        <w:pStyle w:val="comandoseinstrucciones"/>
        <w:rPr>
          <w:lang w:val="en-US"/>
        </w:rPr>
      </w:pPr>
      <w:r w:rsidRPr="00021A4E">
        <w:rPr>
          <w:lang w:val="en-US"/>
        </w:rPr>
        <w:t>LastName varchar(255) NOT NULL,</w:t>
      </w:r>
    </w:p>
    <w:p w14:paraId="54BBA3F4" w14:textId="77777777" w:rsidR="001F0324" w:rsidRPr="00021A4E" w:rsidRDefault="001F0324" w:rsidP="000E46A5">
      <w:pPr>
        <w:pStyle w:val="comandoseinstrucciones"/>
        <w:rPr>
          <w:lang w:val="en-US"/>
        </w:rPr>
      </w:pPr>
      <w:r w:rsidRPr="00021A4E">
        <w:rPr>
          <w:lang w:val="en-US"/>
        </w:rPr>
        <w:t>FirstName varchar(255),</w:t>
      </w:r>
    </w:p>
    <w:p w14:paraId="3D8D9E09" w14:textId="77777777" w:rsidR="001F0324" w:rsidRPr="00021A4E" w:rsidRDefault="001F0324" w:rsidP="000E46A5">
      <w:pPr>
        <w:pStyle w:val="comandoseinstrucciones"/>
        <w:rPr>
          <w:lang w:val="en-US"/>
        </w:rPr>
      </w:pPr>
      <w:r w:rsidRPr="00021A4E">
        <w:rPr>
          <w:lang w:val="en-US"/>
        </w:rPr>
        <w:t>Address varchar(255),</w:t>
      </w:r>
    </w:p>
    <w:p w14:paraId="7CF4834D" w14:textId="77777777" w:rsidR="001F0324" w:rsidRPr="00021A4E" w:rsidRDefault="001F0324" w:rsidP="000E46A5">
      <w:pPr>
        <w:pStyle w:val="comandoseinstrucciones"/>
        <w:rPr>
          <w:lang w:val="en-US"/>
        </w:rPr>
      </w:pPr>
      <w:r w:rsidRPr="00021A4E">
        <w:rPr>
          <w:lang w:val="en-US"/>
        </w:rPr>
        <w:t>City varchar(255),</w:t>
      </w:r>
    </w:p>
    <w:p w14:paraId="4B5E1E7A" w14:textId="77777777" w:rsidR="001F0324" w:rsidRPr="00021A4E" w:rsidRDefault="001F0324" w:rsidP="000E46A5">
      <w:pPr>
        <w:pStyle w:val="comandoseinstrucciones"/>
        <w:rPr>
          <w:lang w:val="en-US"/>
        </w:rPr>
      </w:pPr>
      <w:r w:rsidRPr="00021A4E">
        <w:rPr>
          <w:highlight w:val="yellow"/>
          <w:lang w:val="en-US"/>
        </w:rPr>
        <w:t>UNIQUE (P_Id)</w:t>
      </w:r>
    </w:p>
    <w:p w14:paraId="74C411BF" w14:textId="77777777" w:rsidR="003E50B9" w:rsidRPr="00021A4E" w:rsidRDefault="001F0324" w:rsidP="000E46A5">
      <w:pPr>
        <w:pStyle w:val="comandoseinstrucciones"/>
        <w:rPr>
          <w:lang w:val="en-US"/>
        </w:rPr>
      </w:pPr>
      <w:r w:rsidRPr="00021A4E">
        <w:rPr>
          <w:lang w:val="en-US"/>
        </w:rPr>
        <w:t>)</w:t>
      </w:r>
    </w:p>
    <w:p w14:paraId="20E9CE04" w14:textId="77777777" w:rsidR="001F0324" w:rsidRPr="001F0324" w:rsidRDefault="001F0324" w:rsidP="003E50B9">
      <w:pPr>
        <w:rPr>
          <w:lang w:val="en-US"/>
        </w:rPr>
      </w:pPr>
      <w:r w:rsidRPr="001F0324">
        <w:rPr>
          <w:lang w:val="en-US"/>
        </w:rPr>
        <w:t>MySQL / SQL Server / Oracle / MS Access:</w:t>
      </w:r>
    </w:p>
    <w:p w14:paraId="44912C38" w14:textId="77777777" w:rsidR="003E50B9" w:rsidRPr="00021A4E" w:rsidRDefault="003E50B9" w:rsidP="000E46A5">
      <w:pPr>
        <w:pStyle w:val="comandoseinstrucciones"/>
        <w:rPr>
          <w:lang w:val="en-US"/>
        </w:rPr>
      </w:pPr>
      <w:r w:rsidRPr="00021A4E">
        <w:rPr>
          <w:lang w:val="en-US"/>
        </w:rPr>
        <w:t>CREATE TABLE Persons</w:t>
      </w:r>
    </w:p>
    <w:p w14:paraId="105A4619" w14:textId="77777777" w:rsidR="003E50B9" w:rsidRPr="00021A4E" w:rsidRDefault="003E50B9" w:rsidP="000E46A5">
      <w:pPr>
        <w:pStyle w:val="comandoseinstrucciones"/>
        <w:rPr>
          <w:lang w:val="en-US"/>
        </w:rPr>
      </w:pPr>
      <w:r w:rsidRPr="00021A4E">
        <w:rPr>
          <w:lang w:val="en-US"/>
        </w:rPr>
        <w:t>(</w:t>
      </w:r>
    </w:p>
    <w:p w14:paraId="723FFA2E" w14:textId="77777777" w:rsidR="003E50B9" w:rsidRPr="00021A4E" w:rsidRDefault="003E50B9" w:rsidP="000E46A5">
      <w:pPr>
        <w:pStyle w:val="comandoseinstrucciones"/>
        <w:rPr>
          <w:lang w:val="en-US"/>
        </w:rPr>
      </w:pPr>
      <w:r w:rsidRPr="00021A4E">
        <w:rPr>
          <w:lang w:val="en-US"/>
        </w:rPr>
        <w:t>P_Id int NOT NULL,</w:t>
      </w:r>
    </w:p>
    <w:p w14:paraId="1B6DB365" w14:textId="77777777" w:rsidR="003E50B9" w:rsidRPr="00021A4E" w:rsidRDefault="003E50B9" w:rsidP="000E46A5">
      <w:pPr>
        <w:pStyle w:val="comandoseinstrucciones"/>
        <w:rPr>
          <w:lang w:val="en-US"/>
        </w:rPr>
      </w:pPr>
      <w:r w:rsidRPr="00021A4E">
        <w:rPr>
          <w:lang w:val="en-US"/>
        </w:rPr>
        <w:t>LastName varchar(255) NOT NULL,</w:t>
      </w:r>
    </w:p>
    <w:p w14:paraId="5A87E6C2" w14:textId="77777777" w:rsidR="003E50B9" w:rsidRPr="00021A4E" w:rsidRDefault="003E50B9" w:rsidP="000E46A5">
      <w:pPr>
        <w:pStyle w:val="comandoseinstrucciones"/>
        <w:rPr>
          <w:lang w:val="en-US"/>
        </w:rPr>
      </w:pPr>
      <w:r w:rsidRPr="00021A4E">
        <w:rPr>
          <w:lang w:val="en-US"/>
        </w:rPr>
        <w:t>FirstName varchar(255),</w:t>
      </w:r>
    </w:p>
    <w:p w14:paraId="2AAC7BBE" w14:textId="77777777" w:rsidR="003E50B9" w:rsidRPr="00021A4E" w:rsidRDefault="003E50B9" w:rsidP="000E46A5">
      <w:pPr>
        <w:pStyle w:val="comandoseinstrucciones"/>
        <w:rPr>
          <w:lang w:val="en-US"/>
        </w:rPr>
      </w:pPr>
      <w:r w:rsidRPr="00021A4E">
        <w:rPr>
          <w:lang w:val="en-US"/>
        </w:rPr>
        <w:t>Address varchar(255),</w:t>
      </w:r>
    </w:p>
    <w:p w14:paraId="3613E4A4" w14:textId="77777777" w:rsidR="003E50B9" w:rsidRPr="00021A4E" w:rsidRDefault="003E50B9" w:rsidP="000E46A5">
      <w:pPr>
        <w:pStyle w:val="comandoseinstrucciones"/>
        <w:rPr>
          <w:lang w:val="en-US"/>
        </w:rPr>
      </w:pPr>
      <w:r w:rsidRPr="00021A4E">
        <w:rPr>
          <w:lang w:val="en-US"/>
        </w:rPr>
        <w:t>City varchar(255),</w:t>
      </w:r>
    </w:p>
    <w:p w14:paraId="34373F65" w14:textId="77777777" w:rsidR="003E50B9" w:rsidRPr="00021A4E" w:rsidRDefault="003E50B9" w:rsidP="000E46A5">
      <w:pPr>
        <w:pStyle w:val="comandoseinstrucciones"/>
        <w:rPr>
          <w:lang w:val="en-US"/>
        </w:rPr>
      </w:pPr>
      <w:r w:rsidRPr="00021A4E">
        <w:rPr>
          <w:highlight w:val="yellow"/>
          <w:lang w:val="en-US"/>
        </w:rPr>
        <w:t>CONSTRAINT uc_PersonID UNIQUE (P_Id,LastName)</w:t>
      </w:r>
    </w:p>
    <w:p w14:paraId="4687DB09" w14:textId="77777777" w:rsidR="003E50B9" w:rsidRPr="00021A4E" w:rsidRDefault="003E50B9" w:rsidP="000E46A5">
      <w:pPr>
        <w:pStyle w:val="comandoseinstrucciones"/>
        <w:rPr>
          <w:lang w:val="en-US"/>
        </w:rPr>
      </w:pPr>
      <w:r w:rsidRPr="00021A4E">
        <w:rPr>
          <w:lang w:val="en-US"/>
        </w:rPr>
        <w:t>)</w:t>
      </w:r>
    </w:p>
    <w:p w14:paraId="64EABDD6" w14:textId="77777777" w:rsidR="001F0324" w:rsidRPr="001F0324" w:rsidRDefault="001F0324" w:rsidP="001F0324">
      <w:pPr>
        <w:rPr>
          <w:lang w:val="en-US"/>
        </w:rPr>
      </w:pPr>
      <w:r w:rsidRPr="001F0324">
        <w:rPr>
          <w:lang w:val="en-US"/>
        </w:rPr>
        <w:t>MySQL / SQL Server / Oracle / MS Access:</w:t>
      </w:r>
    </w:p>
    <w:p w14:paraId="1C81A538" w14:textId="77777777" w:rsidR="003E50B9" w:rsidRPr="00021A4E" w:rsidRDefault="003E50B9" w:rsidP="000E46A5">
      <w:pPr>
        <w:pStyle w:val="comandoseinstrucciones"/>
        <w:rPr>
          <w:lang w:val="en-US"/>
        </w:rPr>
      </w:pPr>
      <w:r w:rsidRPr="00021A4E">
        <w:rPr>
          <w:lang w:val="en-US"/>
        </w:rPr>
        <w:t>ALTER TABLE Persons</w:t>
      </w:r>
    </w:p>
    <w:p w14:paraId="34AC0D17" w14:textId="77777777" w:rsidR="003E50B9" w:rsidRPr="00021A4E" w:rsidRDefault="003E50B9" w:rsidP="000E46A5">
      <w:pPr>
        <w:pStyle w:val="comandoseinstrucciones"/>
        <w:rPr>
          <w:lang w:val="en-US"/>
        </w:rPr>
      </w:pPr>
      <w:r w:rsidRPr="00021A4E">
        <w:rPr>
          <w:highlight w:val="yellow"/>
          <w:lang w:val="en-US"/>
        </w:rPr>
        <w:t>ADD UNIQUE (P_Id)</w:t>
      </w:r>
    </w:p>
    <w:p w14:paraId="477F0A97" w14:textId="77777777" w:rsidR="001F0324" w:rsidRPr="001F0324" w:rsidRDefault="001F0324" w:rsidP="001F0324">
      <w:pPr>
        <w:rPr>
          <w:lang w:val="en-US"/>
        </w:rPr>
      </w:pPr>
      <w:r w:rsidRPr="001F0324">
        <w:rPr>
          <w:lang w:val="en-US"/>
        </w:rPr>
        <w:t>MySQL / SQL Server / Oracle / MS Access:</w:t>
      </w:r>
    </w:p>
    <w:p w14:paraId="6FC61786" w14:textId="77777777" w:rsidR="003E50B9" w:rsidRPr="00021A4E" w:rsidRDefault="003E50B9" w:rsidP="000E46A5">
      <w:pPr>
        <w:pStyle w:val="comandoseinstrucciones"/>
        <w:rPr>
          <w:lang w:val="en-US"/>
        </w:rPr>
      </w:pPr>
      <w:r w:rsidRPr="00021A4E">
        <w:rPr>
          <w:lang w:val="en-US"/>
        </w:rPr>
        <w:t>ALTER TABLE Persons</w:t>
      </w:r>
    </w:p>
    <w:p w14:paraId="1D815343" w14:textId="77777777" w:rsidR="003E50B9" w:rsidRPr="00021A4E" w:rsidRDefault="003E50B9" w:rsidP="000E46A5">
      <w:pPr>
        <w:pStyle w:val="comandoseinstrucciones"/>
        <w:rPr>
          <w:lang w:val="en-US"/>
        </w:rPr>
      </w:pPr>
      <w:r w:rsidRPr="00021A4E">
        <w:rPr>
          <w:highlight w:val="yellow"/>
          <w:lang w:val="en-US"/>
        </w:rPr>
        <w:t>ADD CONSTRAINT uc_PersonID UNIQUE (P_Id,LastName)</w:t>
      </w:r>
    </w:p>
    <w:p w14:paraId="0563F441" w14:textId="77777777" w:rsidR="001F0324" w:rsidRPr="001F0324" w:rsidRDefault="001F0324" w:rsidP="001F0324">
      <w:pPr>
        <w:rPr>
          <w:lang w:val="en-US"/>
        </w:rPr>
      </w:pPr>
      <w:r w:rsidRPr="001F0324">
        <w:rPr>
          <w:lang w:val="en-US"/>
        </w:rPr>
        <w:t>MySQL:</w:t>
      </w:r>
    </w:p>
    <w:p w14:paraId="669E1CF4" w14:textId="77777777" w:rsidR="001F0324" w:rsidRPr="00021A4E" w:rsidRDefault="001F0324" w:rsidP="000E46A5">
      <w:pPr>
        <w:pStyle w:val="comandoseinstrucciones"/>
        <w:rPr>
          <w:lang w:val="en-US"/>
        </w:rPr>
      </w:pPr>
      <w:r w:rsidRPr="00021A4E">
        <w:rPr>
          <w:lang w:val="en-US"/>
        </w:rPr>
        <w:t>ALTER TABLE Persons</w:t>
      </w:r>
    </w:p>
    <w:p w14:paraId="5AC9B772" w14:textId="77777777" w:rsidR="001F0324" w:rsidRPr="00021A4E" w:rsidRDefault="001F0324" w:rsidP="000E46A5">
      <w:pPr>
        <w:pStyle w:val="comandoseinstrucciones"/>
        <w:rPr>
          <w:lang w:val="en-US"/>
        </w:rPr>
      </w:pPr>
      <w:r w:rsidRPr="00021A4E">
        <w:rPr>
          <w:highlight w:val="yellow"/>
          <w:lang w:val="en-US"/>
        </w:rPr>
        <w:t>DROP INDEX uc_PersonID</w:t>
      </w:r>
    </w:p>
    <w:p w14:paraId="078F8575" w14:textId="77777777" w:rsidR="001F0324" w:rsidRPr="001F0324" w:rsidRDefault="001F0324" w:rsidP="001F0324">
      <w:pPr>
        <w:rPr>
          <w:lang w:val="en-US"/>
        </w:rPr>
      </w:pPr>
      <w:r w:rsidRPr="001F0324">
        <w:rPr>
          <w:lang w:val="en-US"/>
        </w:rPr>
        <w:t>SQL Server / Oracle / MS Access:</w:t>
      </w:r>
    </w:p>
    <w:p w14:paraId="27FF8257" w14:textId="77777777" w:rsidR="001F0324" w:rsidRPr="00021A4E" w:rsidRDefault="001F0324" w:rsidP="000E46A5">
      <w:pPr>
        <w:pStyle w:val="comandoseinstrucciones"/>
        <w:rPr>
          <w:lang w:val="en-US"/>
        </w:rPr>
      </w:pPr>
      <w:r w:rsidRPr="00021A4E">
        <w:rPr>
          <w:lang w:val="en-US"/>
        </w:rPr>
        <w:t>ALTER TABLE Persons</w:t>
      </w:r>
    </w:p>
    <w:p w14:paraId="10381D39" w14:textId="77777777" w:rsidR="003E50B9" w:rsidRDefault="001F0324" w:rsidP="000E46A5">
      <w:pPr>
        <w:pStyle w:val="comandoseinstrucciones"/>
        <w:rPr>
          <w:lang w:val="en-US"/>
        </w:rPr>
      </w:pPr>
      <w:r w:rsidRPr="00021A4E">
        <w:rPr>
          <w:highlight w:val="yellow"/>
          <w:lang w:val="en-US"/>
        </w:rPr>
        <w:t>DROP CONSTRAINT uc_PersonID</w:t>
      </w:r>
    </w:p>
    <w:p w14:paraId="53C5D079" w14:textId="77777777" w:rsidR="007B247B" w:rsidRPr="00123FB7" w:rsidRDefault="007B247B" w:rsidP="007B247B">
      <w:r w:rsidRPr="00123FB7">
        <w:t>MySQL:</w:t>
      </w:r>
    </w:p>
    <w:p w14:paraId="66DB97B5" w14:textId="77777777" w:rsidR="007B247B" w:rsidRPr="007B247B" w:rsidRDefault="007B247B" w:rsidP="000E46A5">
      <w:pPr>
        <w:pStyle w:val="comandoseinstrucciones"/>
      </w:pPr>
      <w:r>
        <w:t xml:space="preserve">-- </w:t>
      </w:r>
      <w:r w:rsidRPr="007B247B">
        <w:t>crear un índice sobre el atributo</w:t>
      </w:r>
      <w:r>
        <w:t xml:space="preserve"> nombre</w:t>
      </w:r>
    </w:p>
    <w:p w14:paraId="1157EE39" w14:textId="77777777" w:rsidR="007B247B" w:rsidRPr="007B247B" w:rsidRDefault="007B247B" w:rsidP="000E46A5">
      <w:pPr>
        <w:pStyle w:val="comandoseinstrucciones"/>
        <w:rPr>
          <w:b/>
        </w:rPr>
      </w:pPr>
      <w:r w:rsidRPr="007B247B">
        <w:rPr>
          <w:b/>
          <w:highlight w:val="yellow"/>
        </w:rPr>
        <w:t>CREATE INDEX index_nombre ON clientes (nombre);</w:t>
      </w:r>
    </w:p>
    <w:p w14:paraId="755AB0A9" w14:textId="77777777" w:rsidR="007B247B" w:rsidRDefault="007B247B" w:rsidP="000E46A5">
      <w:pPr>
        <w:pStyle w:val="comandoseinstrucciones"/>
      </w:pPr>
    </w:p>
    <w:p w14:paraId="333826D3" w14:textId="77777777" w:rsidR="007B247B" w:rsidRDefault="007B247B" w:rsidP="000E46A5">
      <w:pPr>
        <w:pStyle w:val="comandoseinstrucciones"/>
      </w:pPr>
    </w:p>
    <w:p w14:paraId="0C3647FE" w14:textId="77777777" w:rsidR="007B247B" w:rsidRPr="007B247B" w:rsidRDefault="007B247B" w:rsidP="000E46A5">
      <w:pPr>
        <w:pStyle w:val="comandoseinstrucciones"/>
      </w:pPr>
      <w:r>
        <w:t>--</w:t>
      </w:r>
      <w:r w:rsidRPr="007B247B">
        <w:t>crear un índice sobre el atributo</w:t>
      </w:r>
      <w:r>
        <w:t xml:space="preserve"> nombre, pero solamente utilizar los 10 primeros caracteres del nombre para formar el índice</w:t>
      </w:r>
    </w:p>
    <w:p w14:paraId="19749EDD" w14:textId="77777777" w:rsidR="007B247B" w:rsidRPr="007B247B" w:rsidRDefault="007B247B" w:rsidP="000E46A5">
      <w:pPr>
        <w:pStyle w:val="comandoseinstrucciones"/>
        <w:rPr>
          <w:b/>
        </w:rPr>
      </w:pPr>
      <w:r w:rsidRPr="007B247B">
        <w:rPr>
          <w:b/>
          <w:highlight w:val="yellow"/>
        </w:rPr>
        <w:t>CREATE INDEX index_nombre ON clientes (nombre</w:t>
      </w:r>
      <w:r>
        <w:rPr>
          <w:b/>
          <w:highlight w:val="yellow"/>
        </w:rPr>
        <w:t>(10)</w:t>
      </w:r>
      <w:r w:rsidRPr="007B247B">
        <w:rPr>
          <w:b/>
          <w:highlight w:val="yellow"/>
        </w:rPr>
        <w:t>);</w:t>
      </w:r>
    </w:p>
    <w:p w14:paraId="29FF319E" w14:textId="77777777" w:rsidR="007B247B" w:rsidRDefault="007B247B" w:rsidP="000E46A5">
      <w:pPr>
        <w:pStyle w:val="comandoseinstrucciones"/>
        <w:rPr>
          <w:lang w:val="en-US"/>
        </w:rPr>
      </w:pPr>
    </w:p>
    <w:p w14:paraId="3E1F501E" w14:textId="77777777" w:rsidR="007B247B" w:rsidRPr="00021A4E" w:rsidRDefault="007B247B" w:rsidP="007B247B">
      <w:pPr>
        <w:rPr>
          <w:lang w:val="en-US"/>
        </w:rPr>
      </w:pPr>
    </w:p>
    <w:p w14:paraId="525160F2" w14:textId="77777777" w:rsidR="003E50B9" w:rsidRPr="003E50B9" w:rsidRDefault="003A0999" w:rsidP="003C2E95">
      <w:pPr>
        <w:pStyle w:val="Ttulo5"/>
        <w:rPr>
          <w:lang w:val="en-US"/>
        </w:rPr>
      </w:pPr>
      <w:bookmarkStart w:id="79" w:name="_Toc127522875"/>
      <w:r>
        <w:rPr>
          <w:lang w:val="en-US"/>
        </w:rPr>
        <w:t>INDEX</w:t>
      </w:r>
      <w:r w:rsidR="00B960F8">
        <w:rPr>
          <w:lang w:val="en-US"/>
        </w:rPr>
        <w:t>|KEY</w:t>
      </w:r>
      <w:bookmarkEnd w:id="79"/>
    </w:p>
    <w:p w14:paraId="1700F9C9" w14:textId="77777777" w:rsidR="003E50B9" w:rsidRDefault="002D6F59" w:rsidP="00621429">
      <w:pPr>
        <w:pStyle w:val="comandoseinstrucciones"/>
        <w:rPr>
          <w:lang w:val="en-US"/>
        </w:rPr>
      </w:pPr>
      <w:r>
        <w:fldChar w:fldCharType="begin"/>
      </w:r>
      <w:r w:rsidRPr="002D6F59">
        <w:rPr>
          <w:lang w:val="en-US"/>
          <w:rPrChange w:id="80" w:author="dani" w:date="2015-12-12T23:55:00Z">
            <w:rPr>
              <w:rFonts w:ascii="Garamond" w:hAnsi="Garamond"/>
              <w:sz w:val="24"/>
              <w:szCs w:val="24"/>
            </w:rPr>
          </w:rPrChange>
        </w:rPr>
        <w:instrText xml:space="preserve"> HYPERLINK "http://www.dimensis.com/consejos-1.html" </w:instrText>
      </w:r>
      <w:r>
        <w:fldChar w:fldCharType="separate"/>
      </w:r>
      <w:r w:rsidR="00621429" w:rsidRPr="008D53C3">
        <w:rPr>
          <w:rStyle w:val="Hipervnculo"/>
          <w:lang w:val="en-US"/>
        </w:rPr>
        <w:t>http://www.dimensis.com/consejos-1.html</w:t>
      </w:r>
      <w:r>
        <w:rPr>
          <w:rStyle w:val="Hipervnculo"/>
          <w:lang w:val="en-US"/>
        </w:rPr>
        <w:fldChar w:fldCharType="end"/>
      </w:r>
    </w:p>
    <w:p w14:paraId="1B7B4DA4" w14:textId="77777777" w:rsidR="00B10675" w:rsidRPr="00664242" w:rsidRDefault="002D6F59" w:rsidP="00621429">
      <w:pPr>
        <w:pStyle w:val="comandoseinstrucciones"/>
        <w:rPr>
          <w:lang w:val="en-US"/>
        </w:rPr>
      </w:pPr>
      <w:r>
        <w:fldChar w:fldCharType="begin"/>
      </w:r>
      <w:r w:rsidRPr="002D6F59">
        <w:rPr>
          <w:lang w:val="en-US"/>
          <w:rPrChange w:id="81" w:author="dani" w:date="2015-12-12T23:55:00Z">
            <w:rPr>
              <w:rFonts w:ascii="Garamond" w:hAnsi="Garamond"/>
              <w:sz w:val="24"/>
              <w:szCs w:val="24"/>
            </w:rPr>
          </w:rPrChange>
        </w:rPr>
        <w:instrText xml:space="preserve"> HYPERLINK "http://stackoverflow.com/questions/3844899/difference-between-key-primary-key-unique-key-and-index-in-mysql" </w:instrText>
      </w:r>
      <w:r>
        <w:fldChar w:fldCharType="separate"/>
      </w:r>
      <w:r w:rsidR="00B10675" w:rsidRPr="008D53C3">
        <w:rPr>
          <w:rStyle w:val="Hipervnculo"/>
          <w:lang w:val="en-US"/>
        </w:rPr>
        <w:t>http://stackoverflow.com/questions/3844899/difference-between-key-primary-key-unique-key-and-index-in-mysql</w:t>
      </w:r>
      <w:r>
        <w:rPr>
          <w:rStyle w:val="Hipervnculo"/>
          <w:lang w:val="en-US"/>
        </w:rPr>
        <w:fldChar w:fldCharType="end"/>
      </w:r>
    </w:p>
    <w:p w14:paraId="645E5A34" w14:textId="77777777" w:rsidR="00EB1484" w:rsidRPr="00664242" w:rsidRDefault="002D6F59" w:rsidP="00621429">
      <w:pPr>
        <w:pStyle w:val="comandoseinstrucciones"/>
        <w:rPr>
          <w:lang w:val="en-US"/>
        </w:rPr>
      </w:pPr>
      <w:r>
        <w:fldChar w:fldCharType="begin"/>
      </w:r>
      <w:r w:rsidRPr="002D6F59">
        <w:rPr>
          <w:lang w:val="en-US"/>
          <w:rPrChange w:id="82" w:author="dani" w:date="2015-12-12T23:55:00Z">
            <w:rPr>
              <w:rFonts w:ascii="Garamond" w:hAnsi="Garamond"/>
              <w:sz w:val="24"/>
              <w:szCs w:val="24"/>
            </w:rPr>
          </w:rPrChange>
        </w:rPr>
        <w:instrText xml:space="preserve"> HYPERLINK "https://dev.mysql.com/doc/refman/5.6/en/optimization-indexes.html" </w:instrText>
      </w:r>
      <w:r>
        <w:fldChar w:fldCharType="separate"/>
      </w:r>
      <w:r w:rsidR="00EB1484" w:rsidRPr="00664242">
        <w:rPr>
          <w:rStyle w:val="Hipervnculo"/>
          <w:lang w:val="en-US"/>
        </w:rPr>
        <w:t>https://dev.mysql.com/doc/refman/5.6/en/optimization-indexes.html</w:t>
      </w:r>
      <w:r>
        <w:rPr>
          <w:rStyle w:val="Hipervnculo"/>
          <w:lang w:val="en-US"/>
        </w:rPr>
        <w:fldChar w:fldCharType="end"/>
      </w:r>
    </w:p>
    <w:p w14:paraId="12B75DA0" w14:textId="77777777" w:rsidR="00EB1484" w:rsidRPr="00664242" w:rsidRDefault="00EB1484" w:rsidP="00621429">
      <w:pPr>
        <w:pStyle w:val="comandoseinstrucciones"/>
        <w:rPr>
          <w:lang w:val="en-US"/>
        </w:rPr>
      </w:pPr>
    </w:p>
    <w:p w14:paraId="1F8F89B6" w14:textId="77777777" w:rsidR="00B960F8" w:rsidRDefault="00B960F8" w:rsidP="00B960F8">
      <w:pPr>
        <w:pStyle w:val="Lista9"/>
      </w:pPr>
      <w:r w:rsidRPr="00251E37">
        <w:rPr>
          <w:rStyle w:val="Textoennegrita"/>
        </w:rPr>
        <w:t>KEY</w:t>
      </w:r>
      <w:r w:rsidRPr="00B10675">
        <w:t xml:space="preserve"> e </w:t>
      </w:r>
      <w:r w:rsidRPr="00251E37">
        <w:rPr>
          <w:rStyle w:val="Textoennegrita"/>
        </w:rPr>
        <w:t>INDEX</w:t>
      </w:r>
      <w:r w:rsidRPr="00B10675">
        <w:t xml:space="preserve"> son sinónimos</w:t>
      </w:r>
      <w:r>
        <w:t>.</w:t>
      </w:r>
    </w:p>
    <w:p w14:paraId="60A2C2A3" w14:textId="77777777" w:rsidR="009D6B1B" w:rsidRDefault="009D6B1B" w:rsidP="00A00F8C">
      <w:pPr>
        <w:pStyle w:val="Lista2"/>
      </w:pPr>
      <w:r w:rsidRPr="009D6B1B">
        <w:t>Los índices</w:t>
      </w:r>
      <w:r>
        <w:t xml:space="preserve"> (INDEX)</w:t>
      </w:r>
      <w:r w:rsidRPr="009D6B1B">
        <w:t xml:space="preserve"> son usados para </w:t>
      </w:r>
      <w:r w:rsidRPr="005F0F47">
        <w:rPr>
          <w:highlight w:val="yellow"/>
        </w:rPr>
        <w:t>encontrar rápidamente los registros que tengan un determinado valor en alguna de sus columnas</w:t>
      </w:r>
      <w:r w:rsidRPr="009D6B1B">
        <w:t xml:space="preserve">. Sin un índice, MySQL tiene que iniciar con el primer registro y leer a través de toda la tabla para encontrar los registros relevantes. Aún en tablas pequeñas, de unos 1000 registros, es por lo menos </w:t>
      </w:r>
      <w:r w:rsidRPr="005F0F47">
        <w:rPr>
          <w:highlight w:val="yellow"/>
        </w:rPr>
        <w:t>100 veces más rápido</w:t>
      </w:r>
      <w:r w:rsidRPr="009D6B1B">
        <w:t xml:space="preserve"> leer los datos usando un índice, que haciendo una lectura secuencial.</w:t>
      </w:r>
    </w:p>
    <w:p w14:paraId="5F11D7E8" w14:textId="77777777" w:rsidR="00A00F8C" w:rsidRDefault="00A00F8C" w:rsidP="00A00F8C">
      <w:pPr>
        <w:pStyle w:val="Lista2"/>
      </w:pPr>
      <w:r w:rsidRPr="000B0089">
        <w:rPr>
          <w:highlight w:val="yellow"/>
        </w:rPr>
        <w:t>Cuando indexamos</w:t>
      </w:r>
      <w:r w:rsidRPr="00A00F8C">
        <w:t xml:space="preserve"> una columna en particular, </w:t>
      </w:r>
      <w:r w:rsidRPr="005F0F47">
        <w:rPr>
          <w:highlight w:val="yellow"/>
        </w:rPr>
        <w:t>MySQL crea otra estructura de datos (un índice)</w:t>
      </w:r>
      <w:r w:rsidRPr="00A00F8C">
        <w:t xml:space="preserve"> que usa para almacenar información extra acerca de los valores en la columna indexada. </w:t>
      </w:r>
    </w:p>
    <w:p w14:paraId="4A94C050" w14:textId="77777777" w:rsidR="00A00F8C" w:rsidRDefault="00A00F8C" w:rsidP="00A00F8C">
      <w:pPr>
        <w:pStyle w:val="Lista2"/>
      </w:pPr>
      <w:r w:rsidRPr="00A00F8C">
        <w:t xml:space="preserve">MySQL almacena todas las claves del índice en una </w:t>
      </w:r>
      <w:r w:rsidRPr="005F0F47">
        <w:rPr>
          <w:highlight w:val="yellow"/>
        </w:rPr>
        <w:t>estructura de datos de árbol</w:t>
      </w:r>
      <w:r w:rsidRPr="00A00F8C">
        <w:t xml:space="preserve">. Esta estructura de datos de árbol le permite a MySQL </w:t>
      </w:r>
      <w:r w:rsidRPr="005F0F47">
        <w:rPr>
          <w:highlight w:val="yellow"/>
        </w:rPr>
        <w:t>encontrar claves muy rápidamente.</w:t>
      </w:r>
    </w:p>
    <w:p w14:paraId="47A29F85" w14:textId="77777777" w:rsidR="00A00F8C" w:rsidRDefault="00A00F8C" w:rsidP="00A00F8C">
      <w:pPr>
        <w:pStyle w:val="Lista2"/>
      </w:pPr>
      <w:r w:rsidRPr="00A00F8C">
        <w:t xml:space="preserve">Cuando MySQL encuentre que hay un índice en una columna, lo usará en vez de hacer un escaneo completo de la tabla. Esto reduce de manera imporante los tiempos de CPU y las operaciones de entrada/salida en disco, a su vez que se mejora la concurrencia porque MySQL bloqueará la tabla únicamente para obtener las filas que necesite (en base a lo que encontró en el índice). </w:t>
      </w:r>
    </w:p>
    <w:p w14:paraId="44CE7EB8" w14:textId="77777777" w:rsidR="00A00F8C" w:rsidRDefault="00A00F8C" w:rsidP="00A00F8C">
      <w:pPr>
        <w:pStyle w:val="Lista2"/>
      </w:pPr>
      <w:r w:rsidRPr="00A00F8C">
        <w:t xml:space="preserve">Cuando tenemos </w:t>
      </w:r>
      <w:r w:rsidRPr="005F0F47">
        <w:rPr>
          <w:highlight w:val="yellow"/>
        </w:rPr>
        <w:t>grandes cantidades de datos</w:t>
      </w:r>
      <w:r w:rsidRPr="00A00F8C">
        <w:t xml:space="preserve"> en nuestras tablas, la </w:t>
      </w:r>
      <w:r w:rsidRPr="005F0F47">
        <w:rPr>
          <w:highlight w:val="yellow"/>
        </w:rPr>
        <w:t>mejora</w:t>
      </w:r>
      <w:r w:rsidRPr="00A00F8C">
        <w:t xml:space="preserve"> en la obtención de los datos puede ser muy </w:t>
      </w:r>
      <w:r w:rsidRPr="005F0F47">
        <w:rPr>
          <w:highlight w:val="yellow"/>
        </w:rPr>
        <w:t>significativa</w:t>
      </w:r>
      <w:r w:rsidRPr="00A00F8C">
        <w:t>.</w:t>
      </w:r>
    </w:p>
    <w:p w14:paraId="40E024AC" w14:textId="77777777" w:rsidR="00604C60" w:rsidRDefault="00604C60" w:rsidP="00604C60">
      <w:pPr>
        <w:pStyle w:val="Lista2"/>
        <w:rPr>
          <w:lang w:val="en-US"/>
        </w:rPr>
      </w:pPr>
      <w:r w:rsidRPr="00924819">
        <w:rPr>
          <w:lang w:val="en-US"/>
        </w:rPr>
        <w:t>A PRIMARY KEY is a unique index where all key columns must be defined as NOT NULL. If theyare not explicitly declared as NOT NULL, MySQL declares them so implicitly (and silently). A table can have only one PRIMARY KEY. The name of a PRIMARY KEY is always PRIMARY, which thus cannot be used as the name for any other kind of index.</w:t>
      </w:r>
    </w:p>
    <w:p w14:paraId="71EBAD6D" w14:textId="77777777" w:rsidR="00604C60" w:rsidRDefault="00604C60" w:rsidP="00604C60">
      <w:pPr>
        <w:pStyle w:val="Lista2"/>
        <w:rPr>
          <w:lang w:val="en-US"/>
        </w:rPr>
      </w:pPr>
      <w:r w:rsidRPr="00924819">
        <w:rPr>
          <w:lang w:val="en-US"/>
        </w:rPr>
        <w:t>a UNIQUE index permits multiple NULL values for columns that can contain NULL.</w:t>
      </w:r>
    </w:p>
    <w:p w14:paraId="796931B8" w14:textId="77777777" w:rsidR="008C6F6D" w:rsidRDefault="008C6F6D" w:rsidP="00604C60">
      <w:pPr>
        <w:pStyle w:val="Lista2"/>
      </w:pPr>
      <w:r w:rsidRPr="004E2DCC">
        <w:t>Un índice puede incluir hasta 16 atributos.</w:t>
      </w:r>
    </w:p>
    <w:p w14:paraId="53A55B40" w14:textId="77777777" w:rsidR="004E2DCC" w:rsidRDefault="004E2DCC" w:rsidP="00604C60">
      <w:pPr>
        <w:pStyle w:val="Lista2"/>
        <w:rPr>
          <w:lang w:val="en-US"/>
        </w:rPr>
      </w:pPr>
      <w:r w:rsidRPr="004E2DCC">
        <w:rPr>
          <w:lang w:val="en-US"/>
        </w:rPr>
        <w:t>MySQL can use multiple-column indexes for queries that test all the columns in the index, or queries that test just the first column, the first two columns, the first three columns, and so on. If you specify the columns in the right order in the index definition, a single composite index can speed up several kinds of queries on the same table.</w:t>
      </w:r>
    </w:p>
    <w:p w14:paraId="09AA8663" w14:textId="77777777" w:rsidR="0015164D" w:rsidRDefault="002D6F59" w:rsidP="0015164D">
      <w:pPr>
        <w:pStyle w:val="comandoseinstrucciones"/>
        <w:rPr>
          <w:lang w:val="en-US"/>
        </w:rPr>
      </w:pPr>
      <w:r>
        <w:fldChar w:fldCharType="begin"/>
      </w:r>
      <w:r w:rsidRPr="002D6F59">
        <w:rPr>
          <w:lang w:val="en-US"/>
          <w:rPrChange w:id="83" w:author="dani" w:date="2015-12-12T23:55:00Z">
            <w:rPr>
              <w:rFonts w:ascii="Garamond" w:hAnsi="Garamond"/>
              <w:sz w:val="24"/>
              <w:szCs w:val="24"/>
            </w:rPr>
          </w:rPrChange>
        </w:rPr>
        <w:instrText xml:space="preserve"> HYPERLINK "https://dev.mysql.com/doc/refman/5.6/en/multiple-column-indexes.html" </w:instrText>
      </w:r>
      <w:r>
        <w:fldChar w:fldCharType="separate"/>
      </w:r>
      <w:r w:rsidR="00294C25" w:rsidRPr="00165A6C">
        <w:rPr>
          <w:rStyle w:val="Hipervnculo"/>
          <w:lang w:val="en-US"/>
        </w:rPr>
        <w:t>https://dev.mysql.com/doc/refman/5.6/en/multiple-column-indexes.html</w:t>
      </w:r>
      <w:r>
        <w:rPr>
          <w:rStyle w:val="Hipervnculo"/>
          <w:lang w:val="en-US"/>
        </w:rPr>
        <w:fldChar w:fldCharType="end"/>
      </w:r>
    </w:p>
    <w:p w14:paraId="6DF23929" w14:textId="77777777" w:rsidR="00294C25" w:rsidRDefault="00294C25" w:rsidP="0015164D">
      <w:pPr>
        <w:pStyle w:val="comandoseinstrucciones"/>
        <w:rPr>
          <w:lang w:val="en-US"/>
        </w:rPr>
      </w:pPr>
    </w:p>
    <w:p w14:paraId="0087D8C1" w14:textId="77777777" w:rsidR="0015164D" w:rsidRPr="0015164D" w:rsidRDefault="0015164D" w:rsidP="0015164D">
      <w:pPr>
        <w:pStyle w:val="comandoseinstrucciones"/>
        <w:rPr>
          <w:lang w:val="en-US"/>
        </w:rPr>
      </w:pPr>
      <w:r w:rsidRPr="0015164D">
        <w:rPr>
          <w:lang w:val="en-US"/>
        </w:rPr>
        <w:t xml:space="preserve">Suppose that a table has the following specification: </w:t>
      </w:r>
    </w:p>
    <w:p w14:paraId="76930527" w14:textId="77777777" w:rsidR="0015164D" w:rsidRPr="0015164D" w:rsidRDefault="0015164D" w:rsidP="0015164D">
      <w:pPr>
        <w:pStyle w:val="comandoseinstrucciones"/>
        <w:rPr>
          <w:lang w:val="en-US"/>
        </w:rPr>
      </w:pPr>
      <w:r w:rsidRPr="0015164D">
        <w:rPr>
          <w:lang w:val="en-US"/>
        </w:rPr>
        <w:t>CREATE TABLE test (</w:t>
      </w:r>
    </w:p>
    <w:p w14:paraId="0139AD59" w14:textId="77777777" w:rsidR="0015164D" w:rsidRPr="0015164D" w:rsidRDefault="0015164D" w:rsidP="0015164D">
      <w:pPr>
        <w:pStyle w:val="comandoseinstrucciones"/>
        <w:rPr>
          <w:lang w:val="en-US"/>
        </w:rPr>
      </w:pPr>
      <w:r w:rsidRPr="0015164D">
        <w:rPr>
          <w:lang w:val="en-US"/>
        </w:rPr>
        <w:t>id         INT NOT NULL,</w:t>
      </w:r>
    </w:p>
    <w:p w14:paraId="1CBBD7DF" w14:textId="77777777" w:rsidR="0015164D" w:rsidRPr="0015164D" w:rsidRDefault="0015164D" w:rsidP="0015164D">
      <w:pPr>
        <w:pStyle w:val="comandoseinstrucciones"/>
        <w:rPr>
          <w:lang w:val="en-US"/>
        </w:rPr>
      </w:pPr>
      <w:r w:rsidRPr="0015164D">
        <w:rPr>
          <w:lang w:val="en-US"/>
        </w:rPr>
        <w:t xml:space="preserve">    last_name  CHAR(30) NOT NULL,</w:t>
      </w:r>
    </w:p>
    <w:p w14:paraId="6D5543C0" w14:textId="77777777" w:rsidR="0015164D" w:rsidRPr="0015164D" w:rsidRDefault="0015164D" w:rsidP="0015164D">
      <w:pPr>
        <w:pStyle w:val="comandoseinstrucciones"/>
        <w:rPr>
          <w:lang w:val="en-US"/>
        </w:rPr>
      </w:pPr>
      <w:r w:rsidRPr="0015164D">
        <w:rPr>
          <w:lang w:val="en-US"/>
        </w:rPr>
        <w:t>first_name CHAR(30) NOT NULL,</w:t>
      </w:r>
    </w:p>
    <w:p w14:paraId="7B151BDD" w14:textId="77777777" w:rsidR="0015164D" w:rsidRPr="0015164D" w:rsidRDefault="0015164D" w:rsidP="0015164D">
      <w:pPr>
        <w:pStyle w:val="comandoseinstrucciones"/>
        <w:rPr>
          <w:lang w:val="en-US"/>
        </w:rPr>
      </w:pPr>
      <w:r w:rsidRPr="0015164D">
        <w:rPr>
          <w:lang w:val="en-US"/>
        </w:rPr>
        <w:t xml:space="preserve">    PRIMARY KEY (id),</w:t>
      </w:r>
    </w:p>
    <w:p w14:paraId="73DAE04C" w14:textId="77777777" w:rsidR="0015164D" w:rsidRPr="0015164D" w:rsidRDefault="0015164D" w:rsidP="0015164D">
      <w:pPr>
        <w:pStyle w:val="comandoseinstrucciones"/>
        <w:rPr>
          <w:lang w:val="en-US"/>
        </w:rPr>
      </w:pPr>
      <w:r w:rsidRPr="0015164D">
        <w:rPr>
          <w:lang w:val="en-US"/>
        </w:rPr>
        <w:t xml:space="preserve">    INDEX name (last_name,first_name)</w:t>
      </w:r>
    </w:p>
    <w:p w14:paraId="2EDBBCEB" w14:textId="77777777" w:rsidR="0015164D" w:rsidRPr="0015164D" w:rsidRDefault="0015164D" w:rsidP="0015164D">
      <w:pPr>
        <w:pStyle w:val="comandoseinstrucciones"/>
        <w:rPr>
          <w:lang w:val="en-US"/>
        </w:rPr>
      </w:pPr>
      <w:r w:rsidRPr="0015164D">
        <w:rPr>
          <w:lang w:val="en-US"/>
        </w:rPr>
        <w:t>);</w:t>
      </w:r>
    </w:p>
    <w:p w14:paraId="3EEB6035" w14:textId="77777777" w:rsidR="0015164D" w:rsidRDefault="0015164D" w:rsidP="0015164D">
      <w:pPr>
        <w:pStyle w:val="comandoseinstrucciones"/>
        <w:rPr>
          <w:lang w:val="en-US"/>
        </w:rPr>
      </w:pPr>
      <w:r w:rsidRPr="0015164D">
        <w:rPr>
          <w:lang w:val="en-US"/>
        </w:rPr>
        <w:t xml:space="preserve">The </w:t>
      </w:r>
      <w:r w:rsidRPr="0015164D">
        <w:rPr>
          <w:rStyle w:val="CdigoHTML"/>
          <w:lang w:val="en-US"/>
        </w:rPr>
        <w:t>name</w:t>
      </w:r>
      <w:r w:rsidRPr="0015164D">
        <w:rPr>
          <w:lang w:val="en-US"/>
        </w:rPr>
        <w:t xml:space="preserve"> index is an index over the </w:t>
      </w:r>
      <w:r w:rsidRPr="0015164D">
        <w:rPr>
          <w:rStyle w:val="CdigoHTML"/>
          <w:lang w:val="en-US"/>
        </w:rPr>
        <w:t>last_name</w:t>
      </w:r>
      <w:r w:rsidRPr="0015164D">
        <w:rPr>
          <w:lang w:val="en-US"/>
        </w:rPr>
        <w:t xml:space="preserve"> and </w:t>
      </w:r>
      <w:r w:rsidRPr="0015164D">
        <w:rPr>
          <w:rStyle w:val="CdigoHTML"/>
          <w:lang w:val="en-US"/>
        </w:rPr>
        <w:t>first_name</w:t>
      </w:r>
      <w:r w:rsidRPr="0015164D">
        <w:rPr>
          <w:lang w:val="en-US"/>
        </w:rPr>
        <w:t xml:space="preserve"> columns. The index can be used for lookups in queries that specify values in a known range for combinations of </w:t>
      </w:r>
      <w:r w:rsidRPr="0015164D">
        <w:rPr>
          <w:rStyle w:val="CdigoHTML"/>
          <w:lang w:val="en-US"/>
        </w:rPr>
        <w:t>last_name</w:t>
      </w:r>
      <w:r w:rsidRPr="0015164D">
        <w:rPr>
          <w:lang w:val="en-US"/>
        </w:rPr>
        <w:t xml:space="preserve"> and </w:t>
      </w:r>
      <w:r w:rsidRPr="0015164D">
        <w:rPr>
          <w:rStyle w:val="CdigoHTML"/>
          <w:lang w:val="en-US"/>
        </w:rPr>
        <w:t>first_name</w:t>
      </w:r>
      <w:r w:rsidRPr="0015164D">
        <w:rPr>
          <w:lang w:val="en-US"/>
        </w:rPr>
        <w:t xml:space="preserve"> values. It can also be used for queries that specify just a </w:t>
      </w:r>
      <w:r w:rsidRPr="0015164D">
        <w:rPr>
          <w:rStyle w:val="CdigoHTML"/>
          <w:lang w:val="en-US"/>
        </w:rPr>
        <w:t>last_name</w:t>
      </w:r>
      <w:r w:rsidRPr="0015164D">
        <w:rPr>
          <w:lang w:val="en-US"/>
        </w:rPr>
        <w:t xml:space="preserve"> value because that column is a leftmost prefix of the index (as described later in this section). </w:t>
      </w:r>
    </w:p>
    <w:p w14:paraId="66D6AD1D" w14:textId="77777777" w:rsidR="0015164D" w:rsidRDefault="0015164D" w:rsidP="000E46A5">
      <w:pPr>
        <w:pStyle w:val="comandoseinstrucciones"/>
        <w:rPr>
          <w:lang w:val="en-US"/>
        </w:rPr>
      </w:pPr>
      <w:r w:rsidRPr="0015164D">
        <w:rPr>
          <w:lang w:val="en-US"/>
        </w:rPr>
        <w:t xml:space="preserve">Therefore, </w:t>
      </w:r>
      <w:r w:rsidRPr="0015164D">
        <w:rPr>
          <w:rStyle w:val="Textoennegrita"/>
          <w:lang w:val="en-US"/>
        </w:rPr>
        <w:t>the name index is used for lookups in the following queries</w:t>
      </w:r>
      <w:r w:rsidRPr="0015164D">
        <w:rPr>
          <w:lang w:val="en-US"/>
        </w:rPr>
        <w:t xml:space="preserve">: </w:t>
      </w:r>
    </w:p>
    <w:p w14:paraId="54BC25E6" w14:textId="77777777" w:rsidR="0015164D" w:rsidRPr="0015164D" w:rsidRDefault="0015164D" w:rsidP="000E46A5">
      <w:pPr>
        <w:pStyle w:val="comandoseinstrucciones"/>
        <w:rPr>
          <w:lang w:val="en-US"/>
        </w:rPr>
      </w:pPr>
    </w:p>
    <w:p w14:paraId="5106C5C4" w14:textId="77777777" w:rsidR="0015164D" w:rsidRPr="0015164D" w:rsidRDefault="0015164D" w:rsidP="000E46A5">
      <w:pPr>
        <w:pStyle w:val="comandoseinstrucciones"/>
        <w:rPr>
          <w:lang w:val="en-US"/>
        </w:rPr>
      </w:pPr>
      <w:r w:rsidRPr="0015164D">
        <w:rPr>
          <w:lang w:val="en-US"/>
        </w:rPr>
        <w:t>SELECT * FROM test WHERE last_name='Widenius';</w:t>
      </w:r>
    </w:p>
    <w:p w14:paraId="0BDDC88C" w14:textId="77777777" w:rsidR="0015164D" w:rsidRPr="0015164D" w:rsidRDefault="0015164D" w:rsidP="000E46A5">
      <w:pPr>
        <w:pStyle w:val="comandoseinstrucciones"/>
        <w:rPr>
          <w:lang w:val="en-US"/>
        </w:rPr>
      </w:pPr>
    </w:p>
    <w:p w14:paraId="56635C41" w14:textId="77777777" w:rsidR="0015164D" w:rsidRPr="0015164D" w:rsidRDefault="0015164D" w:rsidP="000E46A5">
      <w:pPr>
        <w:pStyle w:val="comandoseinstrucciones"/>
        <w:rPr>
          <w:lang w:val="en-US"/>
        </w:rPr>
      </w:pPr>
      <w:r w:rsidRPr="0015164D">
        <w:rPr>
          <w:lang w:val="en-US"/>
        </w:rPr>
        <w:t>SELECT * FROM test</w:t>
      </w:r>
    </w:p>
    <w:p w14:paraId="3CD708B3" w14:textId="77777777" w:rsidR="0015164D" w:rsidRPr="0015164D" w:rsidRDefault="0015164D" w:rsidP="000E46A5">
      <w:pPr>
        <w:pStyle w:val="comandoseinstrucciones"/>
        <w:rPr>
          <w:lang w:val="en-US"/>
        </w:rPr>
      </w:pPr>
      <w:r w:rsidRPr="0015164D">
        <w:rPr>
          <w:lang w:val="en-US"/>
        </w:rPr>
        <w:lastRenderedPageBreak/>
        <w:t xml:space="preserve">  WHERE last_name='Widenius' AND first_name='Michael';</w:t>
      </w:r>
    </w:p>
    <w:p w14:paraId="207581C3" w14:textId="77777777" w:rsidR="0015164D" w:rsidRPr="0015164D" w:rsidRDefault="0015164D" w:rsidP="000E46A5">
      <w:pPr>
        <w:pStyle w:val="comandoseinstrucciones"/>
        <w:rPr>
          <w:lang w:val="en-US"/>
        </w:rPr>
      </w:pPr>
    </w:p>
    <w:p w14:paraId="56FFDB4C" w14:textId="77777777" w:rsidR="0015164D" w:rsidRPr="0015164D" w:rsidRDefault="0015164D" w:rsidP="000E46A5">
      <w:pPr>
        <w:pStyle w:val="comandoseinstrucciones"/>
        <w:rPr>
          <w:lang w:val="en-US"/>
        </w:rPr>
      </w:pPr>
      <w:r w:rsidRPr="0015164D">
        <w:rPr>
          <w:lang w:val="en-US"/>
        </w:rPr>
        <w:t>SELECT * FROM test</w:t>
      </w:r>
    </w:p>
    <w:p w14:paraId="308CDB10" w14:textId="77777777" w:rsidR="0015164D" w:rsidRPr="0015164D" w:rsidRDefault="0015164D" w:rsidP="000E46A5">
      <w:pPr>
        <w:pStyle w:val="comandoseinstrucciones"/>
        <w:rPr>
          <w:lang w:val="en-US"/>
        </w:rPr>
      </w:pPr>
      <w:r w:rsidRPr="0015164D">
        <w:rPr>
          <w:lang w:val="en-US"/>
        </w:rPr>
        <w:t xml:space="preserve">  WHERE last_name='Widenius'</w:t>
      </w:r>
    </w:p>
    <w:p w14:paraId="26BCB03C" w14:textId="77777777" w:rsidR="0015164D" w:rsidRPr="0015164D" w:rsidRDefault="0015164D" w:rsidP="000E46A5">
      <w:pPr>
        <w:pStyle w:val="comandoseinstrucciones"/>
        <w:rPr>
          <w:lang w:val="en-US"/>
        </w:rPr>
      </w:pPr>
      <w:r w:rsidRPr="0015164D">
        <w:rPr>
          <w:lang w:val="en-US"/>
        </w:rPr>
        <w:t xml:space="preserve">  AND (first_name='Michael' OR first_name='Monty');</w:t>
      </w:r>
    </w:p>
    <w:p w14:paraId="2FC1A2D9" w14:textId="77777777" w:rsidR="0015164D" w:rsidRPr="0015164D" w:rsidRDefault="0015164D" w:rsidP="000E46A5">
      <w:pPr>
        <w:pStyle w:val="comandoseinstrucciones"/>
        <w:rPr>
          <w:lang w:val="en-US"/>
        </w:rPr>
      </w:pPr>
    </w:p>
    <w:p w14:paraId="32912963" w14:textId="77777777" w:rsidR="0015164D" w:rsidRPr="0015164D" w:rsidRDefault="0015164D" w:rsidP="000E46A5">
      <w:pPr>
        <w:pStyle w:val="comandoseinstrucciones"/>
        <w:rPr>
          <w:lang w:val="en-US"/>
        </w:rPr>
      </w:pPr>
      <w:r w:rsidRPr="0015164D">
        <w:rPr>
          <w:lang w:val="en-US"/>
        </w:rPr>
        <w:t>SELECT * FROM test</w:t>
      </w:r>
    </w:p>
    <w:p w14:paraId="05ED8A8B" w14:textId="77777777" w:rsidR="0015164D" w:rsidRPr="0015164D" w:rsidRDefault="0015164D" w:rsidP="000E46A5">
      <w:pPr>
        <w:pStyle w:val="comandoseinstrucciones"/>
        <w:rPr>
          <w:lang w:val="en-US"/>
        </w:rPr>
      </w:pPr>
      <w:r w:rsidRPr="0015164D">
        <w:rPr>
          <w:lang w:val="en-US"/>
        </w:rPr>
        <w:t xml:space="preserve">  WHERE last_name='Widenius'</w:t>
      </w:r>
    </w:p>
    <w:p w14:paraId="04E8A63B" w14:textId="77777777" w:rsidR="0015164D" w:rsidRDefault="0015164D" w:rsidP="000E46A5">
      <w:pPr>
        <w:pStyle w:val="comandoseinstrucciones"/>
        <w:rPr>
          <w:lang w:val="en-US"/>
        </w:rPr>
      </w:pPr>
      <w:r w:rsidRPr="0015164D">
        <w:rPr>
          <w:lang w:val="en-US"/>
        </w:rPr>
        <w:t xml:space="preserve">  AND first_name &gt;='M' AND first_name &lt; 'N';</w:t>
      </w:r>
    </w:p>
    <w:p w14:paraId="6C3DCD98" w14:textId="77777777" w:rsidR="0015164D" w:rsidRPr="0015164D" w:rsidRDefault="0015164D" w:rsidP="000E46A5">
      <w:pPr>
        <w:pStyle w:val="comandoseinstrucciones"/>
        <w:rPr>
          <w:lang w:val="en-US"/>
        </w:rPr>
      </w:pPr>
    </w:p>
    <w:p w14:paraId="1A0527D9" w14:textId="77777777" w:rsidR="0015164D" w:rsidRPr="00664242" w:rsidRDefault="0015164D" w:rsidP="000E46A5">
      <w:pPr>
        <w:pStyle w:val="comandoseinstrucciones"/>
        <w:rPr>
          <w:rStyle w:val="Textoennegrita"/>
          <w:lang w:val="en-US"/>
        </w:rPr>
      </w:pPr>
      <w:r w:rsidRPr="00664242">
        <w:rPr>
          <w:rStyle w:val="Textoennegrita"/>
          <w:lang w:val="en-US"/>
        </w:rPr>
        <w:t xml:space="preserve">However, the name index is not used for lookups in the following queries: </w:t>
      </w:r>
    </w:p>
    <w:p w14:paraId="52D66B66" w14:textId="77777777" w:rsidR="0015164D" w:rsidRPr="0015164D" w:rsidRDefault="0015164D" w:rsidP="000E46A5">
      <w:pPr>
        <w:pStyle w:val="comandoseinstrucciones"/>
        <w:rPr>
          <w:lang w:val="en-US"/>
        </w:rPr>
      </w:pPr>
    </w:p>
    <w:p w14:paraId="06E31168" w14:textId="77777777" w:rsidR="0015164D" w:rsidRPr="0015164D" w:rsidRDefault="0015164D" w:rsidP="000E46A5">
      <w:pPr>
        <w:pStyle w:val="comandoseinstrucciones"/>
        <w:rPr>
          <w:lang w:val="en-US"/>
        </w:rPr>
      </w:pPr>
      <w:r w:rsidRPr="0015164D">
        <w:rPr>
          <w:lang w:val="en-US"/>
        </w:rPr>
        <w:t>SELECT * FROM test WHERE first_name='Michael';</w:t>
      </w:r>
    </w:p>
    <w:p w14:paraId="501F8518" w14:textId="77777777" w:rsidR="0015164D" w:rsidRPr="0015164D" w:rsidRDefault="0015164D" w:rsidP="000E46A5">
      <w:pPr>
        <w:pStyle w:val="comandoseinstrucciones"/>
        <w:rPr>
          <w:lang w:val="en-US"/>
        </w:rPr>
      </w:pPr>
    </w:p>
    <w:p w14:paraId="6441BA0A" w14:textId="77777777" w:rsidR="0015164D" w:rsidRPr="0015164D" w:rsidRDefault="0015164D" w:rsidP="000E46A5">
      <w:pPr>
        <w:pStyle w:val="comandoseinstrucciones"/>
        <w:rPr>
          <w:lang w:val="en-US"/>
        </w:rPr>
      </w:pPr>
      <w:r w:rsidRPr="0015164D">
        <w:rPr>
          <w:lang w:val="en-US"/>
        </w:rPr>
        <w:t>SELECT * FROM test</w:t>
      </w:r>
    </w:p>
    <w:p w14:paraId="488B070C" w14:textId="77777777" w:rsidR="0015164D" w:rsidRPr="0015164D" w:rsidRDefault="0015164D" w:rsidP="000E46A5">
      <w:pPr>
        <w:pStyle w:val="comandoseinstrucciones"/>
        <w:rPr>
          <w:lang w:val="en-US"/>
        </w:rPr>
      </w:pPr>
      <w:r w:rsidRPr="0015164D">
        <w:rPr>
          <w:lang w:val="en-US"/>
        </w:rPr>
        <w:t xml:space="preserve">  WHERE last_name='Widenius' OR first_name='Michael'</w:t>
      </w:r>
    </w:p>
    <w:p w14:paraId="189A230A" w14:textId="77777777" w:rsidR="0015164D" w:rsidRDefault="0015164D" w:rsidP="000E46A5">
      <w:pPr>
        <w:pStyle w:val="comandoseinstrucciones"/>
        <w:rPr>
          <w:lang w:val="en-US"/>
        </w:rPr>
      </w:pPr>
    </w:p>
    <w:p w14:paraId="6C3EFBA4" w14:textId="77777777" w:rsidR="0015164D" w:rsidRPr="004E2DCC" w:rsidRDefault="0015164D" w:rsidP="000E46A5">
      <w:pPr>
        <w:pStyle w:val="comandoseinstrucciones"/>
        <w:rPr>
          <w:lang w:val="en-US"/>
        </w:rPr>
      </w:pPr>
    </w:p>
    <w:p w14:paraId="4748A795" w14:textId="77777777" w:rsidR="00EB1484" w:rsidRDefault="00EB1484" w:rsidP="00604C60">
      <w:pPr>
        <w:pStyle w:val="Lista2"/>
      </w:pPr>
      <w:r w:rsidRPr="00EB1484">
        <w:t xml:space="preserve">Cuando se crea un </w:t>
      </w:r>
      <w:r w:rsidR="008C6F6D" w:rsidRPr="00EB1484">
        <w:t>índice</w:t>
      </w:r>
      <w:r w:rsidRPr="00EB1484">
        <w:t xml:space="preserve"> para un </w:t>
      </w:r>
      <w:r>
        <w:t>atributo</w:t>
      </w:r>
      <w:r w:rsidRPr="00EB1484">
        <w:t xml:space="preserve"> BLOB o TEXT, es</w:t>
      </w:r>
      <w:r>
        <w:t xml:space="preserve"> necesario especificar cuantos caracteres iniciales del atributo se utilizan para crear el índice (máximo 676 bytes). Ejemplo:</w:t>
      </w:r>
    </w:p>
    <w:p w14:paraId="4951D346" w14:textId="77777777" w:rsidR="00EB1484" w:rsidRPr="00EB1484" w:rsidRDefault="00EB1484" w:rsidP="00EB1484">
      <w:pPr>
        <w:pStyle w:val="comandoseinstrucciones"/>
        <w:rPr>
          <w:lang w:val="en-US"/>
        </w:rPr>
      </w:pPr>
      <w:r w:rsidRPr="00EB1484">
        <w:rPr>
          <w:lang w:val="en-US"/>
        </w:rPr>
        <w:t xml:space="preserve">CREATE TABLE test (blob_col BLOB, </w:t>
      </w:r>
      <w:r w:rsidRPr="00EB1484">
        <w:rPr>
          <w:highlight w:val="yellow"/>
          <w:lang w:val="en-US"/>
        </w:rPr>
        <w:t>INDEX(blob_col(10)</w:t>
      </w:r>
      <w:r w:rsidRPr="00EB1484">
        <w:rPr>
          <w:lang w:val="en-US"/>
        </w:rPr>
        <w:t>));</w:t>
      </w:r>
    </w:p>
    <w:p w14:paraId="6322FD98" w14:textId="77777777" w:rsidR="00EB1484" w:rsidRPr="00EB1484" w:rsidRDefault="008C6F6D" w:rsidP="008C6F6D">
      <w:pPr>
        <w:pStyle w:val="Lista9"/>
        <w:rPr>
          <w:lang w:val="en-US"/>
        </w:rPr>
      </w:pPr>
      <w:r w:rsidRPr="008C6F6D">
        <w:rPr>
          <w:lang w:val="en-US"/>
        </w:rPr>
        <w:t xml:space="preserve">Prefix limits are measured in bytes, while the prefix length in </w:t>
      </w:r>
      <w:r w:rsidRPr="008C6F6D">
        <w:rPr>
          <w:rStyle w:val="Textoennegrita"/>
          <w:lang w:val="en-US"/>
        </w:rPr>
        <w:t>CREATE TABLE</w:t>
      </w:r>
      <w:r w:rsidRPr="008C6F6D">
        <w:rPr>
          <w:lang w:val="en-US"/>
        </w:rPr>
        <w:t xml:space="preserve">statements is interpreted as number of characters. </w:t>
      </w:r>
      <w:r w:rsidRPr="008C6F6D">
        <w:rPr>
          <w:rStyle w:val="nfasis"/>
          <w:lang w:val="en-US"/>
        </w:rPr>
        <w:t>Take this into account when specifying a prefix length for a column that uses a multibyte character set</w:t>
      </w:r>
      <w:r w:rsidRPr="008C6F6D">
        <w:rPr>
          <w:lang w:val="en-US"/>
        </w:rPr>
        <w:t>.</w:t>
      </w:r>
    </w:p>
    <w:p w14:paraId="50678FE7" w14:textId="77777777" w:rsidR="00B10675" w:rsidRPr="00B10675" w:rsidRDefault="00B10675" w:rsidP="00A00F8C">
      <w:pPr>
        <w:pStyle w:val="Lista0"/>
      </w:pPr>
      <w:r w:rsidRPr="00B10675">
        <w:t>Ventajas:</w:t>
      </w:r>
    </w:p>
    <w:p w14:paraId="30086909" w14:textId="77777777" w:rsidR="00B10675" w:rsidRDefault="00B10675" w:rsidP="00B10675">
      <w:pPr>
        <w:pStyle w:val="Lista3"/>
      </w:pPr>
      <w:r w:rsidRPr="00BD6711">
        <w:rPr>
          <w:highlight w:val="yellow"/>
        </w:rPr>
        <w:t>Concurrencia</w:t>
      </w:r>
      <w:r>
        <w:t>: mientras MySQL está leyendo datos de una tabla, esta queda bloqueada para escritura, aunque sí permite lecturas concurrentes. Si la consulta es más rápida entonces el bloqueo es más breve.</w:t>
      </w:r>
    </w:p>
    <w:p w14:paraId="4DB2491F" w14:textId="77777777" w:rsidR="00B10675" w:rsidRDefault="00B10675" w:rsidP="00B10675">
      <w:pPr>
        <w:pStyle w:val="Lista3"/>
      </w:pPr>
      <w:r w:rsidRPr="00BD6711">
        <w:rPr>
          <w:highlight w:val="yellow"/>
        </w:rPr>
        <w:t>Disco duro</w:t>
      </w:r>
      <w:r>
        <w:t xml:space="preserve">: cuantos menos datos se lean del disco duro menos cargamos el </w:t>
      </w:r>
      <w:r w:rsidR="00B93F8F">
        <w:t>acceso</w:t>
      </w:r>
      <w:r>
        <w:t xml:space="preserve"> al HD y puede hacer más tareas.</w:t>
      </w:r>
    </w:p>
    <w:p w14:paraId="4BAC15B5" w14:textId="77777777" w:rsidR="00B10675" w:rsidRPr="00B10675" w:rsidRDefault="00B10675" w:rsidP="00B10675">
      <w:pPr>
        <w:pStyle w:val="Lista3"/>
      </w:pPr>
      <w:r w:rsidRPr="00BD6711">
        <w:rPr>
          <w:highlight w:val="yellow"/>
        </w:rPr>
        <w:t>CPU</w:t>
      </w:r>
      <w:r>
        <w:t>: analizar cada uno de los registros de una tabla da más trabajo que consultar el atributo de un índice. Cuanto menos cargamos la CPU</w:t>
      </w:r>
      <w:r w:rsidR="009D6B1B">
        <w:t xml:space="preserve"> más tareas podrá realizar servidor.</w:t>
      </w:r>
    </w:p>
    <w:p w14:paraId="23C9ACBA" w14:textId="77777777" w:rsidR="00604C60" w:rsidRDefault="00604C60" w:rsidP="00A00F8C">
      <w:pPr>
        <w:pStyle w:val="Lista0"/>
      </w:pPr>
      <w:r>
        <w:t>Inconvenientes</w:t>
      </w:r>
    </w:p>
    <w:p w14:paraId="0AF42B99" w14:textId="77777777" w:rsidR="00604C60" w:rsidRDefault="00604C60" w:rsidP="00604C60">
      <w:r>
        <w:t xml:space="preserve">A pesar de que los índices aceleran la consulta (SELECT) de datos, tienen como inconveniente el que </w:t>
      </w:r>
      <w:r w:rsidRPr="000B0089">
        <w:rPr>
          <w:highlight w:val="yellow"/>
        </w:rPr>
        <w:t>ralentizan las operaciones de inserción, borrado y modificación</w:t>
      </w:r>
      <w:r>
        <w:t xml:space="preserve"> de datos:</w:t>
      </w:r>
    </w:p>
    <w:p w14:paraId="54393FC2" w14:textId="77777777" w:rsidR="00604C60" w:rsidRDefault="00604C60" w:rsidP="00604C60">
      <w:r>
        <w:t>Cada vez que insertamos, borramos un registro de la tabla, el SGBD debe modificar también todos los índices de esta tabla.</w:t>
      </w:r>
    </w:p>
    <w:p w14:paraId="334FD1A4" w14:textId="77777777" w:rsidR="00604C60" w:rsidRDefault="00604C60" w:rsidP="00604C60">
      <w:r>
        <w:t>Si modificamos un atributo de un registro y ese atributo forma parte de un índice, el SGBD debe modificar ese índice.</w:t>
      </w:r>
    </w:p>
    <w:p w14:paraId="182A4417" w14:textId="77777777" w:rsidR="00B10675" w:rsidRDefault="00B10675" w:rsidP="00A00F8C">
      <w:pPr>
        <w:pStyle w:val="Lista0"/>
      </w:pPr>
      <w:r>
        <w:t>En qué atributos crear índices:</w:t>
      </w:r>
    </w:p>
    <w:p w14:paraId="2882F315" w14:textId="77777777" w:rsidR="00B10675" w:rsidRDefault="00B10675" w:rsidP="00B10675">
      <w:pPr>
        <w:pStyle w:val="Lista3"/>
      </w:pPr>
      <w:r>
        <w:t xml:space="preserve">atributos utilizados en </w:t>
      </w:r>
      <w:r w:rsidRPr="000B0089">
        <w:rPr>
          <w:highlight w:val="yellow"/>
        </w:rPr>
        <w:t>JOIN, WHERE, ORDER BY</w:t>
      </w:r>
    </w:p>
    <w:p w14:paraId="42B44678" w14:textId="77777777" w:rsidR="00A00F8C" w:rsidRPr="00B10675" w:rsidRDefault="00A00F8C" w:rsidP="00A00F8C">
      <w:pPr>
        <w:pStyle w:val="Lista0"/>
      </w:pPr>
      <w:r>
        <w:t>Ejemplos:</w:t>
      </w:r>
    </w:p>
    <w:p w14:paraId="19003B45" w14:textId="77777777" w:rsidR="00621429" w:rsidRPr="003F6C97" w:rsidRDefault="00621429" w:rsidP="00621429">
      <w:pPr>
        <w:pStyle w:val="comandoseinstrucciones"/>
        <w:rPr>
          <w:lang w:val="en-US"/>
        </w:rPr>
      </w:pPr>
      <w:r w:rsidRPr="003F6C97">
        <w:rPr>
          <w:lang w:val="en-US"/>
        </w:rPr>
        <w:t>CREATE TABLE IF NOT EXISTS autobus (</w:t>
      </w:r>
    </w:p>
    <w:p w14:paraId="38EE7918" w14:textId="77777777" w:rsidR="00621429" w:rsidRDefault="00621429" w:rsidP="00621429">
      <w:pPr>
        <w:pStyle w:val="comandoseinstrucciones"/>
      </w:pPr>
      <w:r>
        <w:t>matricula VARCHAR(9) NOT NULL,</w:t>
      </w:r>
    </w:p>
    <w:p w14:paraId="2FA85BF2" w14:textId="77777777" w:rsidR="00621429" w:rsidRDefault="00621429" w:rsidP="00621429">
      <w:pPr>
        <w:pStyle w:val="comandoseinstrucciones"/>
      </w:pPr>
      <w:r>
        <w:t>cif_empresa_propietaria  VARCHAR(9) NOT NULL,</w:t>
      </w:r>
    </w:p>
    <w:p w14:paraId="68DC1EAA" w14:textId="77777777" w:rsidR="00621429" w:rsidRPr="003F6C97" w:rsidRDefault="00621429" w:rsidP="00621429">
      <w:pPr>
        <w:pStyle w:val="comandoseinstrucciones"/>
        <w:rPr>
          <w:lang w:val="en-US"/>
        </w:rPr>
      </w:pPr>
      <w:r w:rsidRPr="003F6C97">
        <w:rPr>
          <w:lang w:val="en-US"/>
        </w:rPr>
        <w:t>dni_conductor VARCHAR(9),</w:t>
      </w:r>
    </w:p>
    <w:p w14:paraId="5F915219" w14:textId="77777777" w:rsidR="00621429" w:rsidRDefault="00621429" w:rsidP="00621429">
      <w:pPr>
        <w:pStyle w:val="comandoseinstrucciones"/>
        <w:rPr>
          <w:lang w:val="en-US"/>
        </w:rPr>
      </w:pPr>
      <w:r w:rsidRPr="003F6C97">
        <w:rPr>
          <w:lang w:val="en-US"/>
        </w:rPr>
        <w:lastRenderedPageBreak/>
        <w:t>PRIMARY KEY (matricula),</w:t>
      </w:r>
    </w:p>
    <w:p w14:paraId="650769F6" w14:textId="77777777" w:rsidR="00621429" w:rsidRPr="00621429" w:rsidRDefault="00621429" w:rsidP="00621429">
      <w:pPr>
        <w:pStyle w:val="comandoseinstrucciones"/>
      </w:pPr>
      <w:r w:rsidRPr="00BD6711">
        <w:rPr>
          <w:highlight w:val="yellow"/>
        </w:rPr>
        <w:t>INDEX indice_conductor (dni_conductor)</w:t>
      </w:r>
    </w:p>
    <w:p w14:paraId="6878FD3F" w14:textId="77777777" w:rsidR="00621429" w:rsidRPr="003F6C97" w:rsidRDefault="00621429" w:rsidP="00621429">
      <w:pPr>
        <w:pStyle w:val="comandoseinstrucciones"/>
        <w:rPr>
          <w:lang w:val="en-US"/>
        </w:rPr>
      </w:pPr>
      <w:r w:rsidRPr="003F6C97">
        <w:rPr>
          <w:lang w:val="en-US"/>
        </w:rPr>
        <w:t>);</w:t>
      </w:r>
    </w:p>
    <w:p w14:paraId="049855E6" w14:textId="77777777" w:rsidR="00621429" w:rsidRDefault="00621429" w:rsidP="00621429">
      <w:pPr>
        <w:pStyle w:val="comandoseinstrucciones"/>
        <w:rPr>
          <w:lang w:val="en-US"/>
        </w:rPr>
      </w:pPr>
    </w:p>
    <w:p w14:paraId="6323FD45" w14:textId="77777777" w:rsidR="00D46D0E" w:rsidRDefault="00D46D0E" w:rsidP="00D46D0E">
      <w:pPr>
        <w:pStyle w:val="Ttulo4"/>
        <w:rPr>
          <w:lang w:val="en-US"/>
        </w:rPr>
      </w:pPr>
      <w:bookmarkStart w:id="84" w:name="_Toc127522876"/>
      <w:r>
        <w:rPr>
          <w:lang w:val="en-US"/>
        </w:rPr>
        <w:t>FOREIGN KEY</w:t>
      </w:r>
      <w:bookmarkEnd w:id="84"/>
    </w:p>
    <w:p w14:paraId="76B81A0D" w14:textId="77777777" w:rsidR="00D46D0E" w:rsidRPr="00D46D0E" w:rsidRDefault="00D46D0E" w:rsidP="00D46D0E">
      <w:pPr>
        <w:pStyle w:val="Ttulo5"/>
      </w:pPr>
      <w:bookmarkStart w:id="85" w:name="_Toc127522877"/>
      <w:r w:rsidRPr="00D46D0E">
        <w:t>Errores típicos al crear una FOREIGN KEY</w:t>
      </w:r>
      <w:bookmarkEnd w:id="85"/>
    </w:p>
    <w:p w14:paraId="0FCC6AB3" w14:textId="77777777" w:rsidR="00510E4F" w:rsidRPr="002F7866" w:rsidRDefault="00510E4F" w:rsidP="00510E4F">
      <w:pPr>
        <w:rPr>
          <w:lang w:val="en-US"/>
        </w:rPr>
      </w:pPr>
      <w:r w:rsidRPr="002F7866">
        <w:rPr>
          <w:lang w:val="en-US"/>
        </w:rPr>
        <w:t>Ejemplo de FOREIGN KEY correctas:</w:t>
      </w:r>
    </w:p>
    <w:p w14:paraId="3025FFD0" w14:textId="77777777" w:rsidR="00510E4F" w:rsidRPr="002F7866" w:rsidRDefault="00BB2678" w:rsidP="00510E4F">
      <w:pPr>
        <w:pStyle w:val="comandoseinstrucciones"/>
        <w:rPr>
          <w:lang w:val="en-US"/>
        </w:rPr>
      </w:pPr>
      <w:r w:rsidRPr="002F7866">
        <w:rPr>
          <w:lang w:val="en-US"/>
        </w:rPr>
        <w:t># Foreign Key formada por 1 atributo:</w:t>
      </w:r>
    </w:p>
    <w:p w14:paraId="3CD39D8A" w14:textId="77777777" w:rsidR="00510E4F" w:rsidRPr="00510E4F" w:rsidRDefault="00510E4F" w:rsidP="00510E4F">
      <w:pPr>
        <w:pStyle w:val="comandoseinstrucciones"/>
        <w:rPr>
          <w:lang w:val="en-US"/>
        </w:rPr>
      </w:pPr>
      <w:r w:rsidRPr="00510E4F">
        <w:rPr>
          <w:lang w:val="en-US"/>
        </w:rPr>
        <w:t>CONSTRAINT FK_CAMA_NUMAND FOREIGN KEY (Numero_Andar) REFERENCES Andar (Numero) ON UPDATE CASCADE ON DELETE NO ACTION</w:t>
      </w:r>
    </w:p>
    <w:p w14:paraId="1D4F7BD8" w14:textId="77777777" w:rsidR="00510E4F" w:rsidRDefault="00510E4F" w:rsidP="00510E4F">
      <w:pPr>
        <w:pStyle w:val="comandoseinstrucciones"/>
        <w:rPr>
          <w:lang w:val="en-US"/>
        </w:rPr>
      </w:pPr>
    </w:p>
    <w:p w14:paraId="0D4ED69A" w14:textId="77777777" w:rsidR="00BB2678" w:rsidRPr="00BB2678" w:rsidRDefault="00BB2678" w:rsidP="00BB2678">
      <w:pPr>
        <w:pStyle w:val="comandoseinstrucciones"/>
        <w:rPr>
          <w:lang w:val="en-US"/>
        </w:rPr>
      </w:pPr>
      <w:r w:rsidRPr="00BB2678">
        <w:rPr>
          <w:lang w:val="en-US"/>
        </w:rPr>
        <w:t xml:space="preserve"># Foreign Key formada por </w:t>
      </w:r>
      <w:r>
        <w:rPr>
          <w:lang w:val="en-US"/>
        </w:rPr>
        <w:t>2</w:t>
      </w:r>
      <w:r w:rsidRPr="00BB2678">
        <w:rPr>
          <w:lang w:val="en-US"/>
        </w:rPr>
        <w:t xml:space="preserve"> atributo</w:t>
      </w:r>
      <w:r>
        <w:rPr>
          <w:lang w:val="en-US"/>
        </w:rPr>
        <w:t>s</w:t>
      </w:r>
      <w:r w:rsidRPr="00BB2678">
        <w:rPr>
          <w:lang w:val="en-US"/>
        </w:rPr>
        <w:t>:</w:t>
      </w:r>
    </w:p>
    <w:p w14:paraId="248B9036" w14:textId="77777777" w:rsidR="00BB2678" w:rsidRPr="00373216" w:rsidRDefault="00BB2678" w:rsidP="00BB2678">
      <w:pPr>
        <w:pStyle w:val="comandoseinstrucciones"/>
        <w:rPr>
          <w:lang w:val="en-US"/>
        </w:rPr>
      </w:pPr>
      <w:r w:rsidRPr="00373216">
        <w:rPr>
          <w:lang w:val="en-US"/>
        </w:rPr>
        <w:t>CONSTRAINT fk_doente_numcama_numplanta FOREIGN KEY (NUMERO_CAMA, NUMERO_PLANTA) REFERENCES CAMAS (NUMERO_CAMA, NUMERO_PLANTA) ON UPD</w:t>
      </w:r>
      <w:r w:rsidR="00831464" w:rsidRPr="00373216">
        <w:rPr>
          <w:lang w:val="en-US"/>
        </w:rPr>
        <w:t>ATE CASCADE ON DELETE NO ACTION</w:t>
      </w:r>
    </w:p>
    <w:p w14:paraId="19283F49" w14:textId="77777777" w:rsidR="00BB2678" w:rsidRPr="00373216" w:rsidRDefault="00BB2678" w:rsidP="00510E4F">
      <w:pPr>
        <w:pStyle w:val="comandoseinstrucciones"/>
        <w:rPr>
          <w:lang w:val="en-US"/>
        </w:rPr>
      </w:pPr>
    </w:p>
    <w:p w14:paraId="38109AED" w14:textId="77777777" w:rsidR="00BB2678" w:rsidRPr="00373216" w:rsidRDefault="00BB2678" w:rsidP="00510E4F">
      <w:pPr>
        <w:pStyle w:val="comandoseinstrucciones"/>
        <w:rPr>
          <w:lang w:val="en-US"/>
        </w:rPr>
      </w:pPr>
    </w:p>
    <w:p w14:paraId="701453E8" w14:textId="77777777" w:rsidR="00BE2268" w:rsidRDefault="00BE2268" w:rsidP="00D46D0E">
      <w:pPr>
        <w:pStyle w:val="Lista2"/>
      </w:pPr>
      <w:r>
        <w:t>No es obligatorio poner NOT NULL a un atributo que es FOREIGN KEY</w:t>
      </w:r>
      <w:r w:rsidR="00BC3AEA">
        <w:t>; se pondrá</w:t>
      </w:r>
      <w:r>
        <w:t xml:space="preserve"> NOT NULL </w:t>
      </w:r>
      <w:r w:rsidR="00BC3AEA">
        <w:t>si deseamos impedir</w:t>
      </w:r>
      <w:r>
        <w:t xml:space="preserve"> se pueda dejar el atributo en blanco y que por tanto tenga que casarse</w:t>
      </w:r>
      <w:r w:rsidR="00D97D36">
        <w:t xml:space="preserve"> obligatoriamente</w:t>
      </w:r>
      <w:r>
        <w:t xml:space="preserve"> con una fila de la tabla principal.</w:t>
      </w:r>
    </w:p>
    <w:p w14:paraId="56E3D501" w14:textId="77777777" w:rsidR="00D46D0E" w:rsidRDefault="00D46D0E" w:rsidP="00D46D0E">
      <w:pPr>
        <w:pStyle w:val="Lista2"/>
      </w:pPr>
      <w:r>
        <w:t xml:space="preserve">El orden </w:t>
      </w:r>
      <w:r w:rsidR="00A86046">
        <w:t>es indiferente</w:t>
      </w:r>
      <w:r w:rsidR="00FF0BE2">
        <w:t xml:space="preserve"> </w:t>
      </w:r>
      <w:r w:rsidR="00B66B4D">
        <w:t>en</w:t>
      </w:r>
      <w:r>
        <w:t>:</w:t>
      </w:r>
    </w:p>
    <w:p w14:paraId="7D6F6C97" w14:textId="77777777" w:rsidR="005565B8" w:rsidRPr="00B66B4D" w:rsidRDefault="00BB2678" w:rsidP="00D46D0E">
      <w:pPr>
        <w:pStyle w:val="comandoseinstrucciones"/>
        <w:rPr>
          <w:lang w:val="en-US"/>
        </w:rPr>
      </w:pPr>
      <w:r w:rsidRPr="00B66B4D">
        <w:rPr>
          <w:lang w:val="en-US"/>
        </w:rPr>
        <w:t>#</w:t>
      </w:r>
      <w:r w:rsidR="005565B8" w:rsidRPr="00B66B4D">
        <w:rPr>
          <w:lang w:val="en-US"/>
        </w:rPr>
        <w:t>correcto:</w:t>
      </w:r>
    </w:p>
    <w:p w14:paraId="36A5C5E8" w14:textId="77777777" w:rsidR="00D46D0E" w:rsidRPr="00B66B4D" w:rsidRDefault="00D46D0E" w:rsidP="00D46D0E">
      <w:pPr>
        <w:pStyle w:val="comandoseinstrucciones"/>
        <w:rPr>
          <w:lang w:val="en-US"/>
        </w:rPr>
      </w:pPr>
      <w:r w:rsidRPr="00B66B4D">
        <w:rPr>
          <w:lang w:val="en-US"/>
        </w:rPr>
        <w:t>ON UPDATE ... ON DELETE ...</w:t>
      </w:r>
    </w:p>
    <w:p w14:paraId="10A6223C" w14:textId="77777777" w:rsidR="00B85F3D" w:rsidRPr="00B66B4D" w:rsidRDefault="00B85F3D" w:rsidP="00D46D0E">
      <w:pPr>
        <w:pStyle w:val="comandoseinstrucciones"/>
        <w:rPr>
          <w:lang w:val="en-US"/>
        </w:rPr>
      </w:pPr>
    </w:p>
    <w:p w14:paraId="507C202D" w14:textId="77777777" w:rsidR="00B85F3D" w:rsidRPr="00B66B4D" w:rsidRDefault="00BB2678" w:rsidP="00D46D0E">
      <w:pPr>
        <w:pStyle w:val="comandoseinstrucciones"/>
        <w:rPr>
          <w:lang w:val="en-US"/>
        </w:rPr>
      </w:pPr>
      <w:r w:rsidRPr="00B66B4D">
        <w:rPr>
          <w:lang w:val="en-US"/>
        </w:rPr>
        <w:t>#</w:t>
      </w:r>
      <w:r w:rsidR="00A86046" w:rsidRPr="00B66B4D">
        <w:rPr>
          <w:lang w:val="en-US"/>
        </w:rPr>
        <w:t>correcto</w:t>
      </w:r>
      <w:r w:rsidR="00B85F3D" w:rsidRPr="00B66B4D">
        <w:rPr>
          <w:lang w:val="en-US"/>
        </w:rPr>
        <w:t xml:space="preserve">: </w:t>
      </w:r>
    </w:p>
    <w:p w14:paraId="44EB4A05" w14:textId="77777777" w:rsidR="00B85F3D" w:rsidRPr="00B66B4D" w:rsidRDefault="00B85F3D" w:rsidP="00B85F3D">
      <w:pPr>
        <w:pStyle w:val="comandoseinstrucciones"/>
        <w:rPr>
          <w:lang w:val="en-US"/>
        </w:rPr>
      </w:pPr>
      <w:r w:rsidRPr="00B66B4D">
        <w:rPr>
          <w:lang w:val="en-US"/>
        </w:rPr>
        <w:t>ON DELETE ...ON UPDATE ...</w:t>
      </w:r>
    </w:p>
    <w:p w14:paraId="11837C55" w14:textId="77777777" w:rsidR="00B85F3D" w:rsidRPr="00B66B4D" w:rsidRDefault="00B85F3D" w:rsidP="00D46D0E">
      <w:pPr>
        <w:pStyle w:val="comandoseinstrucciones"/>
        <w:rPr>
          <w:lang w:val="en-US"/>
        </w:rPr>
      </w:pPr>
    </w:p>
    <w:p w14:paraId="7C458C89" w14:textId="77777777" w:rsidR="00D46D0E" w:rsidRPr="00D46D0E" w:rsidRDefault="00D46D0E" w:rsidP="00D46D0E">
      <w:pPr>
        <w:pStyle w:val="Lista2"/>
      </w:pPr>
      <w:r>
        <w:t>La FOREIGN KEY debe apuntar a una PRIMARY KEY o a un UNIQUE en la tabla</w:t>
      </w:r>
      <w:r w:rsidR="00F14CBD">
        <w:t xml:space="preserve"> referenciada</w:t>
      </w:r>
    </w:p>
    <w:p w14:paraId="132D64CD" w14:textId="77777777" w:rsidR="00D46D0E" w:rsidRDefault="00D46D0E" w:rsidP="00D46D0E">
      <w:pPr>
        <w:pStyle w:val="Lista2"/>
      </w:pPr>
      <w:r>
        <w:t>Los tipos de dato en am</w:t>
      </w:r>
      <w:r w:rsidR="00F14CBD">
        <w:t>bas tablas deben de ser similares:</w:t>
      </w:r>
    </w:p>
    <w:p w14:paraId="4F80B7DB" w14:textId="77777777" w:rsidR="00F14CBD" w:rsidRDefault="00BF6F5B" w:rsidP="00F14CBD">
      <w:pPr>
        <w:pStyle w:val="Lista3"/>
      </w:pPr>
      <w:r>
        <w:t xml:space="preserve">Los </w:t>
      </w:r>
      <w:r w:rsidR="00F14CBD">
        <w:t>dato</w:t>
      </w:r>
      <w:r>
        <w:t>s</w:t>
      </w:r>
      <w:r w:rsidR="00F14CBD">
        <w:t xml:space="preserve"> </w:t>
      </w:r>
      <w:r>
        <w:t xml:space="preserve">de </w:t>
      </w:r>
      <w:r w:rsidR="00F14CBD">
        <w:t xml:space="preserve">tipo </w:t>
      </w:r>
      <w:r>
        <w:t>numérico</w:t>
      </w:r>
      <w:r w:rsidR="00F14CBD">
        <w:t xml:space="preserve"> deben ser del mismo tamaño y signo.</w:t>
      </w:r>
    </w:p>
    <w:p w14:paraId="181A2CEB" w14:textId="77777777" w:rsidR="00F14CBD" w:rsidRDefault="00F14CBD" w:rsidP="00F14CBD">
      <w:pPr>
        <w:pStyle w:val="Lista3"/>
      </w:pPr>
      <w:r>
        <w:t xml:space="preserve">La longitud de los tipos </w:t>
      </w:r>
      <w:r w:rsidR="00FF0BE2">
        <w:t>texto</w:t>
      </w:r>
      <w:r>
        <w:t xml:space="preserve"> no tiene por qué ser la misma, aunque es re</w:t>
      </w:r>
      <w:r w:rsidR="00FF0BE2">
        <w:t>c</w:t>
      </w:r>
      <w:r>
        <w:t>omendable.</w:t>
      </w:r>
    </w:p>
    <w:p w14:paraId="3F39FD7A" w14:textId="77777777" w:rsidR="00D46D0E" w:rsidRDefault="001A0645" w:rsidP="00D46D0E">
      <w:pPr>
        <w:pStyle w:val="Lista2"/>
      </w:pPr>
      <w:r>
        <w:t xml:space="preserve">Si ponemos </w:t>
      </w:r>
      <w:r w:rsidRPr="00D46D0E">
        <w:t>ON DELETE</w:t>
      </w:r>
      <w:r>
        <w:t xml:space="preserve"> SET NULL, el atributo no puede tener la restricción NOT NULL</w:t>
      </w:r>
    </w:p>
    <w:p w14:paraId="2EBDFD73" w14:textId="77777777" w:rsidR="001A0645" w:rsidRDefault="00141EA1" w:rsidP="000405D1">
      <w:pPr>
        <w:pStyle w:val="Lista2"/>
      </w:pPr>
      <w:r>
        <w:t xml:space="preserve">Si la PRIMARY KEY de la tabla referenciada es SERIAL, el atributo que lo referencia debe de ser </w:t>
      </w:r>
      <w:r w:rsidR="000405D1" w:rsidRPr="000405D1">
        <w:t>BIGINT UNSIGNED</w:t>
      </w:r>
    </w:p>
    <w:p w14:paraId="49B0ED3C" w14:textId="77777777" w:rsidR="00373216" w:rsidRDefault="00373216" w:rsidP="000405D1">
      <w:pPr>
        <w:pStyle w:val="Lista2"/>
      </w:pPr>
      <w:r>
        <w:t>Si La FOREIGN KEY está formada por 2 o más atributos, se crea una sola restricción con esos atributos, no varias restricciones:</w:t>
      </w:r>
    </w:p>
    <w:p w14:paraId="2389E313" w14:textId="77777777" w:rsidR="00373216" w:rsidRPr="002F7866" w:rsidRDefault="00373216" w:rsidP="00373216">
      <w:pPr>
        <w:pStyle w:val="comandoseinstrucciones"/>
      </w:pPr>
      <w:r w:rsidRPr="002F7866">
        <w:t># Foreign Key formada por 2 atributos:</w:t>
      </w:r>
    </w:p>
    <w:p w14:paraId="7BD9264B" w14:textId="77777777" w:rsidR="00373216" w:rsidRPr="00373216" w:rsidRDefault="00373216" w:rsidP="00373216">
      <w:pPr>
        <w:pStyle w:val="comandoseinstrucciones"/>
      </w:pPr>
      <w:r w:rsidRPr="00373216">
        <w:t>CONSTRAINT fk_doente_numcama_numplanta FOREIGN KEY (NUMERO_CAMA, NUMERO_PLANTA) REFERENCES CAMAS (NUMERO_CAMA, NUMERO_PLANTA) ON UPDATE CASCADE ON DELETE NO ACTION</w:t>
      </w:r>
    </w:p>
    <w:p w14:paraId="549EF5A5" w14:textId="77777777" w:rsidR="00D46D0E" w:rsidRPr="008A4149" w:rsidRDefault="00F14CBD" w:rsidP="00F3635E">
      <w:pPr>
        <w:pStyle w:val="Lista2"/>
        <w:rPr>
          <w:lang w:val="en-US"/>
        </w:rPr>
      </w:pPr>
      <w:r w:rsidRPr="008A4149">
        <w:rPr>
          <w:lang w:val="en-US"/>
        </w:rPr>
        <w:t xml:space="preserve">MySQL </w:t>
      </w:r>
      <w:r w:rsidRPr="008A4149">
        <w:rPr>
          <w:highlight w:val="yellow"/>
          <w:lang w:val="en-US"/>
        </w:rPr>
        <w:t>requires indexes on foreign keys and referenced keys</w:t>
      </w:r>
      <w:r w:rsidRPr="008A4149">
        <w:rPr>
          <w:lang w:val="en-US"/>
        </w:rPr>
        <w:t xml:space="preserve"> so that </w:t>
      </w:r>
      <w:r w:rsidRPr="008A4149">
        <w:rPr>
          <w:highlight w:val="yellow"/>
          <w:lang w:val="en-US"/>
        </w:rPr>
        <w:t>foreign key checks can be fast and not require a table scan</w:t>
      </w:r>
      <w:r w:rsidRPr="008A4149">
        <w:rPr>
          <w:lang w:val="en-US"/>
        </w:rPr>
        <w:t xml:space="preserve">. In the referencing table, there must be an index where the foreign key columns are listed as the </w:t>
      </w:r>
      <w:r w:rsidRPr="008A4149">
        <w:rPr>
          <w:rStyle w:val="nfasis"/>
          <w:lang w:val="en-US"/>
        </w:rPr>
        <w:t>first</w:t>
      </w:r>
      <w:r w:rsidRPr="008A4149">
        <w:rPr>
          <w:lang w:val="en-US"/>
        </w:rPr>
        <w:t xml:space="preserve"> columns in the same order</w:t>
      </w:r>
      <w:r w:rsidR="006A4F43" w:rsidRPr="008A4149">
        <w:rPr>
          <w:lang w:val="en-US"/>
        </w:rPr>
        <w:t xml:space="preserve"> (el índice debe incluir los atributos de  la FOREIGN KEY como sus prmieros atributos, y en el mismo orden, pero podría incluir atributos extra a su izquierda)</w:t>
      </w:r>
      <w:r w:rsidRPr="008A4149">
        <w:rPr>
          <w:lang w:val="en-US"/>
        </w:rPr>
        <w:t xml:space="preserve">. Such an index is created on the referencing table automatically if it does not exist. This index might be silently dropped later, if you create another index that can be </w:t>
      </w:r>
      <w:r w:rsidRPr="008A4149">
        <w:rPr>
          <w:lang w:val="en-US"/>
        </w:rPr>
        <w:lastRenderedPageBreak/>
        <w:t xml:space="preserve">used to enforce the foreign key constraint. </w:t>
      </w:r>
      <w:r w:rsidRPr="008A4149">
        <w:rPr>
          <w:rStyle w:val="CdigoHTML"/>
          <w:i/>
          <w:iCs/>
          <w:lang w:val="en-US"/>
        </w:rPr>
        <w:t>index_name</w:t>
      </w:r>
      <w:r w:rsidRPr="008A4149">
        <w:rPr>
          <w:lang w:val="en-US"/>
        </w:rPr>
        <w:t>, if given, is used as described previously.</w:t>
      </w:r>
    </w:p>
    <w:p w14:paraId="71429215" w14:textId="77777777" w:rsidR="00BF6F5B" w:rsidRPr="00BF6F5B" w:rsidRDefault="00BF6F5B" w:rsidP="00994776">
      <w:pPr>
        <w:pStyle w:val="Ttulo5"/>
      </w:pPr>
      <w:bookmarkStart w:id="86" w:name="_Toc127522878"/>
      <w:r w:rsidRPr="00BF6F5B">
        <w:t>Ejemplos correctos e incorre</w:t>
      </w:r>
      <w:r>
        <w:t>ctos de FOREIGN KEY que provien</w:t>
      </w:r>
      <w:r w:rsidRPr="00BF6F5B">
        <w:t>en de PRIMARY KEY formada por más de un atributo</w:t>
      </w:r>
      <w:bookmarkEnd w:id="86"/>
    </w:p>
    <w:p w14:paraId="21EB12FC" w14:textId="77777777" w:rsidR="00994776" w:rsidRDefault="00994776" w:rsidP="00994776">
      <w:pPr>
        <w:pStyle w:val="Ttulo5"/>
      </w:pPr>
      <w:bookmarkStart w:id="87" w:name="_Toc127522879"/>
      <w:r>
        <w:t>Ejemplos correctos e incorrectos de FOREIGN KEY que provienden de PRIMARY KEY formada por más de un atributo</w:t>
      </w:r>
      <w:bookmarkEnd w:id="87"/>
    </w:p>
    <w:p w14:paraId="524421FE" w14:textId="77777777" w:rsidR="004C1493" w:rsidRDefault="004C1493" w:rsidP="004C1493">
      <w:r>
        <w:t>Si la PRIMARY KEY está formada por más de un atributo, entonces la FOREIGN KEY hay que crearla con una única cláusula FOREIGN KEY que debe traer juntos todos los atributos (y en el mismo orden en que se encuentran en la PRIMARY KEY).</w:t>
      </w:r>
    </w:p>
    <w:p w14:paraId="1AD8DBF3" w14:textId="77777777" w:rsidR="00A230C9" w:rsidRPr="004C1493" w:rsidRDefault="00A230C9" w:rsidP="004C1493">
      <w:r>
        <w:t>Veamos este ejemplo:</w:t>
      </w:r>
    </w:p>
    <w:p w14:paraId="0C7AC87B" w14:textId="77777777" w:rsidR="0047510D" w:rsidRDefault="0047510D" w:rsidP="00994776">
      <w:pPr>
        <w:pStyle w:val="comandoseinstrucciones"/>
        <w:rPr>
          <w:b/>
        </w:rPr>
      </w:pPr>
      <w:r w:rsidRPr="0047510D">
        <w:rPr>
          <w:b/>
        </w:rPr>
        <w:t>#dada la tabla A, ¿cuáles de las tablas A</w:t>
      </w:r>
      <w:r>
        <w:rPr>
          <w:b/>
        </w:rPr>
        <w:t>1</w:t>
      </w:r>
      <w:r w:rsidRPr="0047510D">
        <w:rPr>
          <w:b/>
        </w:rPr>
        <w:t>, A</w:t>
      </w:r>
      <w:r>
        <w:rPr>
          <w:b/>
        </w:rPr>
        <w:t>2</w:t>
      </w:r>
      <w:r w:rsidRPr="0047510D">
        <w:rPr>
          <w:b/>
        </w:rPr>
        <w:t xml:space="preserve">, </w:t>
      </w:r>
      <w:r>
        <w:rPr>
          <w:b/>
        </w:rPr>
        <w:t>A3</w:t>
      </w:r>
      <w:r w:rsidRPr="0047510D">
        <w:rPr>
          <w:b/>
        </w:rPr>
        <w:t xml:space="preserve"> crean bien la FOREIGN KEY?. </w:t>
      </w:r>
      <w:r>
        <w:rPr>
          <w:b/>
        </w:rPr>
        <w:t>Respuesta: A2</w:t>
      </w:r>
    </w:p>
    <w:p w14:paraId="5D69C9EF" w14:textId="77777777" w:rsidR="00AB782F" w:rsidRPr="0047510D" w:rsidRDefault="00AB782F" w:rsidP="00994776">
      <w:pPr>
        <w:pStyle w:val="comandoseinstrucciones"/>
        <w:rPr>
          <w:b/>
        </w:rPr>
      </w:pPr>
    </w:p>
    <w:p w14:paraId="3E74B8F4" w14:textId="77777777" w:rsidR="00994776" w:rsidRPr="00D14ABC" w:rsidRDefault="00994776" w:rsidP="00994776">
      <w:pPr>
        <w:pStyle w:val="comandoseinstrucciones"/>
        <w:rPr>
          <w:b/>
        </w:rPr>
      </w:pPr>
      <w:r w:rsidRPr="00D14ABC">
        <w:rPr>
          <w:b/>
        </w:rPr>
        <w:t>CREATE TABLE A(</w:t>
      </w:r>
    </w:p>
    <w:p w14:paraId="1EE84E65" w14:textId="77777777" w:rsidR="00994776" w:rsidRPr="00D14ABC" w:rsidRDefault="00994776" w:rsidP="00994776">
      <w:pPr>
        <w:pStyle w:val="comandoseinstrucciones"/>
        <w:rPr>
          <w:b/>
          <w:highlight w:val="yellow"/>
        </w:rPr>
      </w:pPr>
      <w:r w:rsidRPr="00D14ABC">
        <w:rPr>
          <w:b/>
          <w:highlight w:val="yellow"/>
        </w:rPr>
        <w:t>a INTEGER,</w:t>
      </w:r>
    </w:p>
    <w:p w14:paraId="511445CB" w14:textId="77777777" w:rsidR="00994776" w:rsidRPr="00D14ABC" w:rsidRDefault="00994776" w:rsidP="00994776">
      <w:pPr>
        <w:pStyle w:val="comandoseinstrucciones"/>
        <w:rPr>
          <w:b/>
        </w:rPr>
      </w:pPr>
      <w:r w:rsidRPr="00D14ABC">
        <w:rPr>
          <w:b/>
          <w:highlight w:val="yellow"/>
        </w:rPr>
        <w:t>b INTEGER,</w:t>
      </w:r>
    </w:p>
    <w:p w14:paraId="11C65311" w14:textId="77777777" w:rsidR="00994776" w:rsidRPr="00D14ABC" w:rsidRDefault="00994776" w:rsidP="00994776">
      <w:pPr>
        <w:pStyle w:val="comandoseinstrucciones"/>
        <w:rPr>
          <w:b/>
        </w:rPr>
      </w:pPr>
      <w:r w:rsidRPr="00D14ABC">
        <w:rPr>
          <w:b/>
        </w:rPr>
        <w:t>c INTEGER,</w:t>
      </w:r>
    </w:p>
    <w:p w14:paraId="006D703F" w14:textId="77777777" w:rsidR="00994776" w:rsidRPr="00FB215E" w:rsidRDefault="00994776" w:rsidP="00994776">
      <w:pPr>
        <w:pStyle w:val="comandoseinstrucciones"/>
        <w:rPr>
          <w:b/>
          <w:lang w:val="en-US"/>
        </w:rPr>
      </w:pPr>
      <w:r w:rsidRPr="00FB215E">
        <w:rPr>
          <w:b/>
          <w:highlight w:val="yellow"/>
          <w:lang w:val="en-US"/>
        </w:rPr>
        <w:t>PRIMARY KEY (a,b));</w:t>
      </w:r>
    </w:p>
    <w:p w14:paraId="0177D5CA" w14:textId="77777777" w:rsidR="00994776" w:rsidRPr="00FB215E" w:rsidRDefault="00994776" w:rsidP="00994776">
      <w:pPr>
        <w:pStyle w:val="comandoseinstrucciones"/>
        <w:rPr>
          <w:b/>
          <w:lang w:val="en-US"/>
        </w:rPr>
      </w:pPr>
    </w:p>
    <w:p w14:paraId="6D516300" w14:textId="77777777" w:rsidR="00994776" w:rsidRPr="00FB215E" w:rsidRDefault="00994776" w:rsidP="00994776">
      <w:pPr>
        <w:pStyle w:val="comandoseinstrucciones"/>
        <w:rPr>
          <w:b/>
          <w:lang w:val="en-US"/>
        </w:rPr>
      </w:pPr>
      <w:r w:rsidRPr="00FB215E">
        <w:rPr>
          <w:b/>
          <w:lang w:val="en-US"/>
        </w:rPr>
        <w:t>CREATE TABLE A</w:t>
      </w:r>
      <w:r w:rsidR="0047510D">
        <w:rPr>
          <w:b/>
          <w:lang w:val="en-US"/>
        </w:rPr>
        <w:t>1</w:t>
      </w:r>
      <w:r w:rsidRPr="00FB215E">
        <w:rPr>
          <w:b/>
          <w:lang w:val="en-US"/>
        </w:rPr>
        <w:t>(</w:t>
      </w:r>
    </w:p>
    <w:p w14:paraId="664FDA50" w14:textId="77777777" w:rsidR="00994776" w:rsidRPr="00D14ABC" w:rsidRDefault="00994776" w:rsidP="00994776">
      <w:pPr>
        <w:pStyle w:val="comandoseinstrucciones"/>
        <w:rPr>
          <w:b/>
        </w:rPr>
      </w:pPr>
      <w:r w:rsidRPr="00D14ABC">
        <w:rPr>
          <w:b/>
        </w:rPr>
        <w:t>a INTEGER,</w:t>
      </w:r>
    </w:p>
    <w:p w14:paraId="20772287" w14:textId="77777777" w:rsidR="00994776" w:rsidRPr="00D14ABC" w:rsidRDefault="00994776" w:rsidP="00994776">
      <w:pPr>
        <w:pStyle w:val="comandoseinstrucciones"/>
        <w:rPr>
          <w:b/>
        </w:rPr>
      </w:pPr>
      <w:r w:rsidRPr="00D14ABC">
        <w:rPr>
          <w:b/>
        </w:rPr>
        <w:t>b INTEGER,</w:t>
      </w:r>
    </w:p>
    <w:p w14:paraId="15746B5D" w14:textId="77777777" w:rsidR="00994776" w:rsidRPr="00D14ABC" w:rsidRDefault="00994776" w:rsidP="00994776">
      <w:pPr>
        <w:pStyle w:val="comandoseinstrucciones"/>
        <w:rPr>
          <w:b/>
        </w:rPr>
      </w:pPr>
      <w:r w:rsidRPr="00D14ABC">
        <w:rPr>
          <w:b/>
        </w:rPr>
        <w:t>d VARCHAR(33),</w:t>
      </w:r>
    </w:p>
    <w:p w14:paraId="2E478BDA" w14:textId="77777777" w:rsidR="00994776" w:rsidRPr="00FB215E" w:rsidRDefault="00994776" w:rsidP="00994776">
      <w:pPr>
        <w:pStyle w:val="comandoseinstrucciones"/>
        <w:rPr>
          <w:b/>
          <w:lang w:val="en-US"/>
        </w:rPr>
      </w:pPr>
      <w:r w:rsidRPr="00FB215E">
        <w:rPr>
          <w:b/>
          <w:lang w:val="en-US"/>
        </w:rPr>
        <w:t>PRIMARY KEY (a,b,d),</w:t>
      </w:r>
    </w:p>
    <w:p w14:paraId="09CD0576" w14:textId="77777777" w:rsidR="00994776" w:rsidRPr="00FB215E" w:rsidRDefault="00994776" w:rsidP="00994776">
      <w:pPr>
        <w:pStyle w:val="comandoseinstrucciones"/>
        <w:rPr>
          <w:b/>
          <w:highlight w:val="green"/>
          <w:lang w:val="en-US"/>
        </w:rPr>
      </w:pPr>
      <w:r w:rsidRPr="00FB215E">
        <w:rPr>
          <w:b/>
          <w:highlight w:val="green"/>
          <w:lang w:val="en-US"/>
        </w:rPr>
        <w:t>FOREIGN KEY AA_a (a) REFERENCES A(a) ON UPDATE CASCADE ON DELETE CASCADE,</w:t>
      </w:r>
    </w:p>
    <w:p w14:paraId="19573C7D" w14:textId="77777777" w:rsidR="00994776" w:rsidRPr="00FB215E" w:rsidRDefault="00994776" w:rsidP="00994776">
      <w:pPr>
        <w:pStyle w:val="comandoseinstrucciones"/>
        <w:rPr>
          <w:b/>
          <w:lang w:val="en-US"/>
        </w:rPr>
      </w:pPr>
      <w:r w:rsidRPr="00FB215E">
        <w:rPr>
          <w:b/>
          <w:highlight w:val="green"/>
          <w:lang w:val="en-US"/>
        </w:rPr>
        <w:t>FOREIGN KEY AA_b (b) REFERENCES A(b) ON UPDATE CASCADE ON DELETE CASCADE);</w:t>
      </w:r>
    </w:p>
    <w:p w14:paraId="42B838DD" w14:textId="77777777" w:rsidR="00994776" w:rsidRPr="00FB215E" w:rsidRDefault="00994776" w:rsidP="00994776">
      <w:pPr>
        <w:pStyle w:val="comandoseinstrucciones"/>
        <w:rPr>
          <w:b/>
          <w:lang w:val="en-US"/>
        </w:rPr>
      </w:pPr>
    </w:p>
    <w:p w14:paraId="306A4BA1" w14:textId="77777777" w:rsidR="00994776" w:rsidRPr="00FB215E" w:rsidRDefault="00994776" w:rsidP="00994776">
      <w:pPr>
        <w:pStyle w:val="comandoseinstrucciones"/>
        <w:rPr>
          <w:b/>
          <w:lang w:val="en-US"/>
        </w:rPr>
      </w:pPr>
      <w:r w:rsidRPr="00FB215E">
        <w:rPr>
          <w:b/>
          <w:lang w:val="en-US"/>
        </w:rPr>
        <w:t>CREATE TABLE A</w:t>
      </w:r>
      <w:r w:rsidR="0047510D">
        <w:rPr>
          <w:b/>
          <w:lang w:val="en-US"/>
        </w:rPr>
        <w:t>2</w:t>
      </w:r>
      <w:r w:rsidRPr="00FB215E">
        <w:rPr>
          <w:b/>
          <w:lang w:val="en-US"/>
        </w:rPr>
        <w:t>(</w:t>
      </w:r>
    </w:p>
    <w:p w14:paraId="78E4350E" w14:textId="77777777" w:rsidR="00994776" w:rsidRPr="00185F35" w:rsidRDefault="00994776" w:rsidP="00994776">
      <w:pPr>
        <w:pStyle w:val="comandoseinstrucciones"/>
        <w:rPr>
          <w:b/>
          <w:lang w:val="en-US"/>
        </w:rPr>
      </w:pPr>
      <w:r w:rsidRPr="00185F35">
        <w:rPr>
          <w:b/>
          <w:lang w:val="en-US"/>
        </w:rPr>
        <w:t>a INTEGER,</w:t>
      </w:r>
    </w:p>
    <w:p w14:paraId="65D4448F" w14:textId="77777777" w:rsidR="00994776" w:rsidRPr="00185F35" w:rsidRDefault="00994776" w:rsidP="00994776">
      <w:pPr>
        <w:pStyle w:val="comandoseinstrucciones"/>
        <w:rPr>
          <w:b/>
          <w:lang w:val="en-US"/>
        </w:rPr>
      </w:pPr>
      <w:r w:rsidRPr="00185F35">
        <w:rPr>
          <w:b/>
          <w:lang w:val="en-US"/>
        </w:rPr>
        <w:t>b INTEGER,</w:t>
      </w:r>
    </w:p>
    <w:p w14:paraId="1B570023" w14:textId="77777777" w:rsidR="00994776" w:rsidRPr="00185F35" w:rsidRDefault="00994776" w:rsidP="00994776">
      <w:pPr>
        <w:pStyle w:val="comandoseinstrucciones"/>
        <w:rPr>
          <w:b/>
          <w:lang w:val="en-US"/>
        </w:rPr>
      </w:pPr>
      <w:r w:rsidRPr="00185F35">
        <w:rPr>
          <w:b/>
          <w:lang w:val="en-US"/>
        </w:rPr>
        <w:t>d VARCHAR(33),</w:t>
      </w:r>
    </w:p>
    <w:p w14:paraId="73ACFE8D" w14:textId="77777777" w:rsidR="00994776" w:rsidRPr="00FB215E" w:rsidRDefault="00994776" w:rsidP="00994776">
      <w:pPr>
        <w:pStyle w:val="comandoseinstrucciones"/>
        <w:rPr>
          <w:b/>
          <w:lang w:val="en-US"/>
        </w:rPr>
      </w:pPr>
      <w:r w:rsidRPr="00FB215E">
        <w:rPr>
          <w:b/>
          <w:lang w:val="en-US"/>
        </w:rPr>
        <w:t>PRIMARY KEY (a,b,d),</w:t>
      </w:r>
    </w:p>
    <w:p w14:paraId="4EAE5E22" w14:textId="77777777" w:rsidR="00994776" w:rsidRPr="00FB215E" w:rsidRDefault="00994776" w:rsidP="00994776">
      <w:pPr>
        <w:pStyle w:val="comandoseinstrucciones"/>
        <w:rPr>
          <w:b/>
          <w:lang w:val="en-US"/>
        </w:rPr>
      </w:pPr>
      <w:r w:rsidRPr="00FB215E">
        <w:rPr>
          <w:b/>
          <w:highlight w:val="cyan"/>
          <w:lang w:val="en-US"/>
        </w:rPr>
        <w:t>FOREIGN KEY AA_ab (a,b) REFERENCES A(a,b) ON UPDATE CASCADE ON DELETE CASCADE</w:t>
      </w:r>
    </w:p>
    <w:p w14:paraId="125E2262" w14:textId="77777777" w:rsidR="00994776" w:rsidRPr="00FB215E" w:rsidRDefault="00994776" w:rsidP="00994776">
      <w:pPr>
        <w:pStyle w:val="comandoseinstrucciones"/>
        <w:rPr>
          <w:b/>
          <w:lang w:val="en-US"/>
        </w:rPr>
      </w:pPr>
      <w:r w:rsidRPr="00FB215E">
        <w:rPr>
          <w:b/>
          <w:lang w:val="en-US"/>
        </w:rPr>
        <w:t>);</w:t>
      </w:r>
    </w:p>
    <w:p w14:paraId="4059CFE2" w14:textId="77777777" w:rsidR="00994776" w:rsidRPr="00FB215E" w:rsidRDefault="00994776" w:rsidP="00994776">
      <w:pPr>
        <w:pStyle w:val="comandoseinstrucciones"/>
        <w:rPr>
          <w:b/>
          <w:lang w:val="en-US"/>
        </w:rPr>
      </w:pPr>
    </w:p>
    <w:p w14:paraId="5088F97A" w14:textId="77777777" w:rsidR="00994776" w:rsidRPr="00FB215E" w:rsidRDefault="00994776" w:rsidP="00994776">
      <w:pPr>
        <w:pStyle w:val="comandoseinstrucciones"/>
        <w:rPr>
          <w:b/>
          <w:lang w:val="en-US"/>
        </w:rPr>
      </w:pPr>
      <w:r w:rsidRPr="00FB215E">
        <w:rPr>
          <w:b/>
          <w:lang w:val="en-US"/>
        </w:rPr>
        <w:t>CREATE TABLE A</w:t>
      </w:r>
      <w:r w:rsidR="0047510D">
        <w:rPr>
          <w:b/>
          <w:lang w:val="en-US"/>
        </w:rPr>
        <w:t>3</w:t>
      </w:r>
      <w:r w:rsidRPr="00FB215E">
        <w:rPr>
          <w:b/>
          <w:lang w:val="en-US"/>
        </w:rPr>
        <w:t>(</w:t>
      </w:r>
    </w:p>
    <w:p w14:paraId="31D79822" w14:textId="77777777" w:rsidR="00994776" w:rsidRPr="00FB215E" w:rsidRDefault="00994776" w:rsidP="00994776">
      <w:pPr>
        <w:pStyle w:val="comandoseinstrucciones"/>
        <w:rPr>
          <w:b/>
          <w:lang w:val="en-US"/>
        </w:rPr>
      </w:pPr>
      <w:r w:rsidRPr="00FB215E">
        <w:rPr>
          <w:b/>
          <w:lang w:val="en-US"/>
        </w:rPr>
        <w:t>a INTEGER,</w:t>
      </w:r>
    </w:p>
    <w:p w14:paraId="36F42FE3" w14:textId="77777777" w:rsidR="00994776" w:rsidRPr="00FB215E" w:rsidRDefault="00994776" w:rsidP="00994776">
      <w:pPr>
        <w:pStyle w:val="comandoseinstrucciones"/>
        <w:rPr>
          <w:b/>
          <w:lang w:val="en-US"/>
        </w:rPr>
      </w:pPr>
      <w:r w:rsidRPr="00FB215E">
        <w:rPr>
          <w:b/>
          <w:lang w:val="en-US"/>
        </w:rPr>
        <w:t>b INTEGER,</w:t>
      </w:r>
    </w:p>
    <w:p w14:paraId="50DDE1A5" w14:textId="77777777" w:rsidR="00994776" w:rsidRPr="00FB215E" w:rsidRDefault="00994776" w:rsidP="00994776">
      <w:pPr>
        <w:pStyle w:val="comandoseinstrucciones"/>
        <w:rPr>
          <w:b/>
          <w:lang w:val="en-US"/>
        </w:rPr>
      </w:pPr>
      <w:r w:rsidRPr="00FB215E">
        <w:rPr>
          <w:b/>
          <w:lang w:val="en-US"/>
        </w:rPr>
        <w:t>d VARCHAR(33),</w:t>
      </w:r>
    </w:p>
    <w:p w14:paraId="6B264A09" w14:textId="77777777" w:rsidR="00994776" w:rsidRPr="00FB215E" w:rsidRDefault="00994776" w:rsidP="00994776">
      <w:pPr>
        <w:pStyle w:val="comandoseinstrucciones"/>
        <w:rPr>
          <w:b/>
          <w:lang w:val="en-US"/>
        </w:rPr>
      </w:pPr>
      <w:r w:rsidRPr="00FB215E">
        <w:rPr>
          <w:b/>
          <w:lang w:val="en-US"/>
        </w:rPr>
        <w:t>PRIMARY KEY (a,b,d),</w:t>
      </w:r>
    </w:p>
    <w:p w14:paraId="36F325F8" w14:textId="77777777" w:rsidR="00994776" w:rsidRPr="00FB215E" w:rsidRDefault="00994776" w:rsidP="00994776">
      <w:pPr>
        <w:pStyle w:val="comandoseinstrucciones"/>
        <w:rPr>
          <w:b/>
          <w:lang w:val="en-US"/>
        </w:rPr>
      </w:pPr>
      <w:r w:rsidRPr="00FB215E">
        <w:rPr>
          <w:b/>
          <w:highlight w:val="magenta"/>
          <w:lang w:val="en-US"/>
        </w:rPr>
        <w:t>FOREIGN KEY AA_ba (</w:t>
      </w:r>
      <w:r w:rsidR="00AB782F">
        <w:rPr>
          <w:b/>
          <w:highlight w:val="magenta"/>
          <w:lang w:val="en-US"/>
        </w:rPr>
        <w:t>b</w:t>
      </w:r>
      <w:r w:rsidRPr="00FB215E">
        <w:rPr>
          <w:b/>
          <w:highlight w:val="magenta"/>
          <w:lang w:val="en-US"/>
        </w:rPr>
        <w:t>,</w:t>
      </w:r>
      <w:r w:rsidR="00AB782F">
        <w:rPr>
          <w:b/>
          <w:highlight w:val="magenta"/>
          <w:lang w:val="en-US"/>
        </w:rPr>
        <w:t>a</w:t>
      </w:r>
      <w:r w:rsidRPr="00FB215E">
        <w:rPr>
          <w:b/>
          <w:highlight w:val="magenta"/>
          <w:lang w:val="en-US"/>
        </w:rPr>
        <w:t>) REFERENCES A(b,a) ON UPDATE CASCADE ON DELETE CASCADE</w:t>
      </w:r>
    </w:p>
    <w:p w14:paraId="290467BF" w14:textId="77777777" w:rsidR="00994776" w:rsidRPr="00FB215E" w:rsidRDefault="00994776" w:rsidP="00994776">
      <w:pPr>
        <w:pStyle w:val="comandoseinstrucciones"/>
        <w:rPr>
          <w:b/>
        </w:rPr>
      </w:pPr>
      <w:r w:rsidRPr="00FB215E">
        <w:rPr>
          <w:b/>
        </w:rPr>
        <w:t>);</w:t>
      </w:r>
    </w:p>
    <w:p w14:paraId="290CDD42" w14:textId="77777777" w:rsidR="00621429" w:rsidRPr="00D46D0E" w:rsidRDefault="00D2377F" w:rsidP="003C2E95">
      <w:pPr>
        <w:pStyle w:val="Ttulo4"/>
      </w:pPr>
      <w:bookmarkStart w:id="88" w:name="_Toc127522880"/>
      <w:r w:rsidRPr="00D46D0E">
        <w:t>NULL / NOT NULL</w:t>
      </w:r>
      <w:bookmarkEnd w:id="88"/>
    </w:p>
    <w:p w14:paraId="6D9102C4" w14:textId="77777777" w:rsidR="003E1B61" w:rsidRDefault="003E1B61" w:rsidP="003E1B61">
      <w:r w:rsidRPr="00326C79">
        <w:rPr>
          <w:rStyle w:val="Textoennegrita"/>
        </w:rPr>
        <w:t>NULL</w:t>
      </w:r>
      <w:r>
        <w:t xml:space="preserve"> i</w:t>
      </w:r>
      <w:r w:rsidR="00D2377F" w:rsidRPr="00D2377F">
        <w:t>ndica que un atributo puede tomar valores nulos</w:t>
      </w:r>
      <w:r>
        <w:t xml:space="preserve">. </w:t>
      </w:r>
    </w:p>
    <w:p w14:paraId="6F241894" w14:textId="77777777" w:rsidR="003E1B61" w:rsidRDefault="00326C79" w:rsidP="003E1B61">
      <w:r>
        <w:t>Cuando</w:t>
      </w:r>
      <w:r w:rsidR="003E1B61">
        <w:t xml:space="preserve"> de un atributo no se especifica si puede o no puede tomar valores nulos, entonces </w:t>
      </w:r>
      <w:r w:rsidR="003E1B61" w:rsidRPr="001F45D5">
        <w:rPr>
          <w:rStyle w:val="Textoennegrita"/>
        </w:rPr>
        <w:t>por defecto</w:t>
      </w:r>
      <w:r w:rsidR="003E1B61">
        <w:rPr>
          <w:rStyle w:val="Textoennegrita"/>
        </w:rPr>
        <w:t xml:space="preserve"> </w:t>
      </w:r>
      <w:r w:rsidR="003E1B61">
        <w:t>MySQL considera que puede tomar valores nulos</w:t>
      </w:r>
      <w:r w:rsidR="004A5FA3">
        <w:t>:</w:t>
      </w:r>
    </w:p>
    <w:p w14:paraId="56CFDDE0" w14:textId="77777777" w:rsidR="00D2377F" w:rsidRPr="004A5FA3" w:rsidRDefault="003E1B61" w:rsidP="00D2377F">
      <w:pPr>
        <w:pStyle w:val="comandoseinstrucciones"/>
        <w:rPr>
          <w:b/>
        </w:rPr>
      </w:pPr>
      <w:r w:rsidRPr="004A5FA3">
        <w:rPr>
          <w:b/>
        </w:rPr>
        <w:t>#</w:t>
      </w:r>
      <w:r w:rsidR="00D2377F" w:rsidRPr="004A5FA3">
        <w:rPr>
          <w:b/>
        </w:rPr>
        <w:t xml:space="preserve"> </w:t>
      </w:r>
      <w:r w:rsidR="00D04ED8">
        <w:rPr>
          <w:b/>
        </w:rPr>
        <w:t>son equivalentes</w:t>
      </w:r>
    </w:p>
    <w:p w14:paraId="7F7FBACE" w14:textId="77777777" w:rsidR="00326C79" w:rsidRDefault="00326C79" w:rsidP="00D2377F">
      <w:pPr>
        <w:pStyle w:val="comandoseinstrucciones"/>
        <w:rPr>
          <w:b/>
        </w:rPr>
      </w:pPr>
      <w:r w:rsidRPr="004A5FA3">
        <w:rPr>
          <w:b/>
        </w:rPr>
        <w:t>dni VARCHAR(9) NULL</w:t>
      </w:r>
    </w:p>
    <w:p w14:paraId="622E6845" w14:textId="77777777" w:rsidR="00D2377F" w:rsidRPr="004A5FA3" w:rsidRDefault="00D2377F" w:rsidP="00D2377F">
      <w:pPr>
        <w:pStyle w:val="comandoseinstrucciones"/>
        <w:rPr>
          <w:b/>
        </w:rPr>
      </w:pPr>
      <w:r w:rsidRPr="004A5FA3">
        <w:rPr>
          <w:b/>
        </w:rPr>
        <w:t>dni</w:t>
      </w:r>
      <w:r w:rsidR="00326C79">
        <w:rPr>
          <w:b/>
        </w:rPr>
        <w:t xml:space="preserve"> VARCHAR(9)</w:t>
      </w:r>
    </w:p>
    <w:p w14:paraId="29630D96" w14:textId="77777777" w:rsidR="00D2377F" w:rsidRPr="004A5FA3" w:rsidRDefault="00D2377F" w:rsidP="00D2377F">
      <w:pPr>
        <w:pStyle w:val="comandoseinstrucciones"/>
        <w:rPr>
          <w:b/>
        </w:rPr>
      </w:pPr>
    </w:p>
    <w:p w14:paraId="580D0A42" w14:textId="77777777" w:rsidR="00D2377F" w:rsidRPr="00D2377F" w:rsidRDefault="003E1B61" w:rsidP="00D2377F">
      <w:r w:rsidRPr="00326C79">
        <w:rPr>
          <w:rStyle w:val="Textoennegrita"/>
        </w:rPr>
        <w:t>NOT NULL</w:t>
      </w:r>
      <w:r>
        <w:t xml:space="preserve"> i</w:t>
      </w:r>
      <w:r w:rsidR="00D2377F" w:rsidRPr="00D2377F">
        <w:t>ndica que un atributo</w:t>
      </w:r>
      <w:r w:rsidR="00D2377F">
        <w:t xml:space="preserve"> NO</w:t>
      </w:r>
      <w:r w:rsidR="00D2377F" w:rsidRPr="00D2377F">
        <w:t xml:space="preserve"> puede tomar valores nulos:</w:t>
      </w:r>
    </w:p>
    <w:p w14:paraId="074F6CDB" w14:textId="77777777" w:rsidR="00D2377F" w:rsidRPr="004A5FA3" w:rsidRDefault="00D2377F" w:rsidP="00D2377F">
      <w:pPr>
        <w:pStyle w:val="comandoseinstrucciones"/>
        <w:rPr>
          <w:b/>
        </w:rPr>
      </w:pPr>
      <w:r w:rsidRPr="004A5FA3">
        <w:rPr>
          <w:b/>
        </w:rPr>
        <w:t>dni VARCHAR(9) NOT NULL</w:t>
      </w:r>
    </w:p>
    <w:p w14:paraId="0D0FD019" w14:textId="77777777" w:rsidR="003E50B9" w:rsidRDefault="00A13DA5" w:rsidP="003C2E95">
      <w:pPr>
        <w:pStyle w:val="Ttulo4"/>
        <w:rPr>
          <w:lang w:val="en-US"/>
        </w:rPr>
      </w:pPr>
      <w:bookmarkStart w:id="89" w:name="_Toc127522881"/>
      <w:r>
        <w:rPr>
          <w:lang w:val="en-US"/>
        </w:rPr>
        <w:lastRenderedPageBreak/>
        <w:t>DEFAULT</w:t>
      </w:r>
      <w:bookmarkEnd w:id="89"/>
    </w:p>
    <w:p w14:paraId="32AF0DF3" w14:textId="77777777" w:rsidR="00A52FDE" w:rsidRDefault="002D6F59" w:rsidP="00A52FDE">
      <w:pPr>
        <w:pStyle w:val="comandoseinstrucciones"/>
        <w:rPr>
          <w:lang w:val="en-US"/>
        </w:rPr>
      </w:pPr>
      <w:r>
        <w:fldChar w:fldCharType="begin"/>
      </w:r>
      <w:r w:rsidRPr="002D6F59">
        <w:rPr>
          <w:lang w:val="en-US"/>
          <w:rPrChange w:id="90" w:author="dani" w:date="2015-12-12T23:55:00Z">
            <w:rPr>
              <w:rFonts w:ascii="Garamond" w:hAnsi="Garamond"/>
              <w:sz w:val="24"/>
              <w:szCs w:val="24"/>
            </w:rPr>
          </w:rPrChange>
        </w:rPr>
        <w:instrText xml:space="preserve"> HYPERLINK "http://dev.mysql.com/doc/refman/5.5/en/data-type-defaults.html" </w:instrText>
      </w:r>
      <w:r>
        <w:fldChar w:fldCharType="separate"/>
      </w:r>
      <w:r w:rsidR="00A52FDE" w:rsidRPr="00C725CC">
        <w:rPr>
          <w:rStyle w:val="Hipervnculo"/>
          <w:lang w:val="en-US"/>
        </w:rPr>
        <w:t>http://dev.mysql.com/doc/refman/5.5/en/data-type-defaults.html</w:t>
      </w:r>
      <w:r>
        <w:rPr>
          <w:rStyle w:val="Hipervnculo"/>
          <w:lang w:val="en-US"/>
        </w:rPr>
        <w:fldChar w:fldCharType="end"/>
      </w:r>
    </w:p>
    <w:p w14:paraId="00B6E5F8" w14:textId="77777777" w:rsidR="00A13DA5" w:rsidRDefault="00A13DA5" w:rsidP="00A13DA5">
      <w:r w:rsidRPr="00A13DA5">
        <w:t>DEFAULT in</w:t>
      </w:r>
      <w:r>
        <w:t xml:space="preserve">dica el valor por defecto de un atributo. Es el valor que le asigna </w:t>
      </w:r>
      <w:r w:rsidR="00FD7069">
        <w:t xml:space="preserve">automáticamente MySQL </w:t>
      </w:r>
      <w:r>
        <w:t>a un atributo cuando nosotros introducimos un nuevo registro y no indicamos valor para ese atributo.</w:t>
      </w:r>
    </w:p>
    <w:p w14:paraId="03A10189" w14:textId="77777777" w:rsidR="00FD7069" w:rsidRDefault="00FD7069" w:rsidP="00A13DA5">
      <w:r>
        <w:t xml:space="preserve">El valor por defecto de un atributo tiene que ser una constante (con la única excepción de los TIMESTAMP que admiten como valor por defecto CURRENT_TIMESTAMP </w:t>
      </w:r>
      <w:r w:rsidR="00BF4862">
        <w:t>-</w:t>
      </w:r>
      <w:r>
        <w:t>fecha y hora del instante en que se introduce el registro</w:t>
      </w:r>
      <w:r w:rsidR="00BF4862">
        <w:t>-</w:t>
      </w:r>
      <w:r>
        <w:t>).</w:t>
      </w:r>
    </w:p>
    <w:p w14:paraId="52C49F37" w14:textId="77777777" w:rsidR="0023713A" w:rsidRDefault="0023713A" w:rsidP="0023713A">
      <w:pPr>
        <w:pStyle w:val="Lista9"/>
        <w:numPr>
          <w:ilvl w:val="0"/>
          <w:numId w:val="30"/>
        </w:numPr>
      </w:pPr>
      <w:r>
        <w:t>Para asignar por defecto la fecha actual a una variable de tipo fecha es necesario crear un TRIGGER.</w:t>
      </w:r>
    </w:p>
    <w:p w14:paraId="5C1CDA07" w14:textId="77777777" w:rsidR="0023713A" w:rsidRDefault="0023713A" w:rsidP="0023713A">
      <w:pPr>
        <w:pStyle w:val="Lista9"/>
      </w:pPr>
      <w:r>
        <w:t>Para asignar por defecto la hora actual a una variable de tipo hora es necesario crear un TRIGGER.</w:t>
      </w:r>
    </w:p>
    <w:p w14:paraId="59E51F59" w14:textId="77777777" w:rsidR="00A13DA5" w:rsidRDefault="00A13DA5" w:rsidP="00A13DA5">
      <w:r>
        <w:t>Ejemplo:</w:t>
      </w:r>
    </w:p>
    <w:p w14:paraId="45F08D3F" w14:textId="77777777" w:rsidR="00A13DA5" w:rsidRDefault="004A6511" w:rsidP="00A13DA5">
      <w:pPr>
        <w:pStyle w:val="comandoseinstrucciones"/>
      </w:pPr>
      <w:r>
        <w:t>provincia</w:t>
      </w:r>
      <w:r w:rsidR="00A13DA5" w:rsidRPr="00A13DA5">
        <w:t xml:space="preserve"> VARCHAR(9) </w:t>
      </w:r>
      <w:r w:rsidR="00A13DA5" w:rsidRPr="004A6511">
        <w:rPr>
          <w:highlight w:val="yellow"/>
        </w:rPr>
        <w:t>DEFAULT '</w:t>
      </w:r>
      <w:r>
        <w:rPr>
          <w:highlight w:val="yellow"/>
        </w:rPr>
        <w:t>A CORUÑA</w:t>
      </w:r>
      <w:r w:rsidR="00A13DA5" w:rsidRPr="004A6511">
        <w:rPr>
          <w:highlight w:val="yellow"/>
        </w:rPr>
        <w:t>'</w:t>
      </w:r>
      <w:r w:rsidR="00A13DA5" w:rsidRPr="00A13DA5">
        <w:t>,</w:t>
      </w:r>
    </w:p>
    <w:p w14:paraId="386783A7" w14:textId="77777777" w:rsidR="00A13DA5" w:rsidRDefault="00A13DA5" w:rsidP="00A13DA5">
      <w:pPr>
        <w:pStyle w:val="comandoseinstrucciones"/>
      </w:pPr>
      <w:r>
        <w:t xml:space="preserve">numero_de_hijos TINYINT </w:t>
      </w:r>
      <w:r w:rsidRPr="004A6511">
        <w:rPr>
          <w:highlight w:val="yellow"/>
        </w:rPr>
        <w:t>DEFAULT 0</w:t>
      </w:r>
      <w:r>
        <w:t>,</w:t>
      </w:r>
    </w:p>
    <w:p w14:paraId="7632685E" w14:textId="77777777" w:rsidR="004A6511" w:rsidRDefault="004A6511" w:rsidP="004A6511">
      <w:pPr>
        <w:pStyle w:val="comandoseinstrucciones"/>
        <w:rPr>
          <w:lang w:val="en-US"/>
        </w:rPr>
      </w:pPr>
      <w:r w:rsidRPr="00216D6B">
        <w:rPr>
          <w:lang w:val="en-US"/>
        </w:rPr>
        <w:t xml:space="preserve">fecha DATETIME </w:t>
      </w:r>
      <w:r w:rsidRPr="00216D6B">
        <w:rPr>
          <w:highlight w:val="yellow"/>
          <w:lang w:val="en-US"/>
        </w:rPr>
        <w:t>DEFAULT CURRENT_TIMESTAMP</w:t>
      </w:r>
      <w:r w:rsidRPr="00216D6B">
        <w:rPr>
          <w:lang w:val="en-US"/>
        </w:rPr>
        <w:t>,</w:t>
      </w:r>
    </w:p>
    <w:p w14:paraId="06DAE207" w14:textId="77777777" w:rsidR="002606B7" w:rsidRDefault="002606B7" w:rsidP="004A6511">
      <w:pPr>
        <w:pStyle w:val="comandoseinstrucciones"/>
        <w:rPr>
          <w:lang w:val="en-US"/>
        </w:rPr>
      </w:pPr>
      <w:r>
        <w:rPr>
          <w:lang w:val="en-US"/>
        </w:rPr>
        <w:t>salario DOUBLE()</w:t>
      </w:r>
      <w:r w:rsidRPr="002606B7">
        <w:rPr>
          <w:lang w:val="en-US"/>
        </w:rPr>
        <w:t xml:space="preserve">DOUBLE </w:t>
      </w:r>
      <w:r w:rsidRPr="002606B7">
        <w:rPr>
          <w:highlight w:val="yellow"/>
          <w:lang w:val="en-US"/>
        </w:rPr>
        <w:t>DEFAULT NULL</w:t>
      </w:r>
      <w:r w:rsidRPr="002606B7">
        <w:rPr>
          <w:lang w:val="en-US"/>
        </w:rPr>
        <w:t>,</w:t>
      </w:r>
    </w:p>
    <w:p w14:paraId="161DCE08" w14:textId="77777777" w:rsidR="002606B7" w:rsidRPr="0023713A" w:rsidRDefault="002606B7" w:rsidP="004A6511">
      <w:pPr>
        <w:pStyle w:val="comandoseinstrucciones"/>
      </w:pPr>
      <w:r w:rsidRPr="0023713A">
        <w:t>salario DOUBLE()DOUBLE,</w:t>
      </w:r>
    </w:p>
    <w:p w14:paraId="1075D82F" w14:textId="77777777" w:rsidR="00A13DA5" w:rsidRPr="0023713A" w:rsidRDefault="00A13DA5" w:rsidP="00A13DA5">
      <w:pPr>
        <w:pStyle w:val="comandoseinstrucciones"/>
      </w:pPr>
    </w:p>
    <w:p w14:paraId="13F33D4C" w14:textId="77777777" w:rsidR="002606B7" w:rsidRDefault="002606B7" w:rsidP="002606B7">
      <w:r>
        <w:t>Si no se especifica un valor DEFA</w:t>
      </w:r>
      <w:r>
        <w:rPr>
          <w:caps/>
        </w:rPr>
        <w:t>ULT</w:t>
      </w:r>
      <w:bookmarkStart w:id="91" w:name="_Valor_por_defecto"/>
      <w:bookmarkEnd w:id="91"/>
      <w:r w:rsidR="006C6C59">
        <w:t xml:space="preserve"> pa</w:t>
      </w:r>
      <w:r>
        <w:t xml:space="preserve">ra </w:t>
      </w:r>
      <w:r w:rsidR="008F532B">
        <w:t xml:space="preserve">un </w:t>
      </w:r>
      <w:r>
        <w:t xml:space="preserve">atributo entonces MySQL determina su </w:t>
      </w:r>
      <w:r w:rsidRPr="008F532B">
        <w:rPr>
          <w:rStyle w:val="Textoennegrita"/>
        </w:rPr>
        <w:t>valor por defecto</w:t>
      </w:r>
      <w:r>
        <w:t xml:space="preserve"> del siguiente modo:</w:t>
      </w:r>
    </w:p>
    <w:p w14:paraId="75834541" w14:textId="77777777" w:rsidR="002606B7" w:rsidRDefault="0097481B" w:rsidP="002606B7">
      <w:pPr>
        <w:pStyle w:val="Lista3"/>
      </w:pPr>
      <w:r>
        <w:t xml:space="preserve">Si el atributo </w:t>
      </w:r>
      <w:r w:rsidR="008F532B">
        <w:rPr>
          <w:rStyle w:val="Textoennegrita"/>
        </w:rPr>
        <w:t>SÍ a</w:t>
      </w:r>
      <w:r w:rsidRPr="008F532B">
        <w:rPr>
          <w:rStyle w:val="Textoennegrita"/>
        </w:rPr>
        <w:t>dmite el valor NULL</w:t>
      </w:r>
      <w:r w:rsidR="008F532B">
        <w:t>:</w:t>
      </w:r>
      <w:r>
        <w:t xml:space="preserve"> entonces </w:t>
      </w:r>
      <w:r w:rsidR="006C6C59">
        <w:t xml:space="preserve">se le asigna </w:t>
      </w:r>
      <w:r w:rsidR="00BD6304">
        <w:t>implícitamente</w:t>
      </w:r>
      <w:r w:rsidR="006C6C59">
        <w:t xml:space="preserve"> una </w:t>
      </w:r>
      <w:r w:rsidR="00BD6304">
        <w:t>cláusula</w:t>
      </w:r>
      <w:r w:rsidR="006C6C59">
        <w:t xml:space="preserve"> DEFAULT NULL</w:t>
      </w:r>
      <w:r>
        <w:t>.</w:t>
      </w:r>
    </w:p>
    <w:p w14:paraId="4804B4BE" w14:textId="77777777" w:rsidR="006B52D9" w:rsidRDefault="0097481B" w:rsidP="002606B7">
      <w:pPr>
        <w:pStyle w:val="Lista3"/>
      </w:pPr>
      <w:r w:rsidRPr="006B52D9">
        <w:t xml:space="preserve">Si el atributo </w:t>
      </w:r>
      <w:r w:rsidRPr="006B52D9">
        <w:rPr>
          <w:rStyle w:val="Textoennegrita"/>
        </w:rPr>
        <w:t>NO admite el valor NULL</w:t>
      </w:r>
      <w:r w:rsidR="008F532B" w:rsidRPr="006B52D9">
        <w:t>:</w:t>
      </w:r>
      <w:r w:rsidRPr="006B52D9">
        <w:t xml:space="preserve"> entonces </w:t>
      </w:r>
      <w:r w:rsidR="006C6C59" w:rsidRPr="006B52D9">
        <w:t>no se</w:t>
      </w:r>
      <w:r w:rsidR="00BD6304" w:rsidRPr="006B52D9">
        <w:t xml:space="preserve"> le</w:t>
      </w:r>
      <w:r w:rsidR="006C6C59" w:rsidRPr="006B52D9">
        <w:t xml:space="preserve"> asigna </w:t>
      </w:r>
      <w:r w:rsidR="00BD6304" w:rsidRPr="006B52D9">
        <w:t>implícitamente</w:t>
      </w:r>
      <w:r w:rsidR="006C6C59" w:rsidRPr="006B52D9">
        <w:t xml:space="preserve"> una </w:t>
      </w:r>
      <w:r w:rsidR="00BD6304" w:rsidRPr="006B52D9">
        <w:t>cláusula</w:t>
      </w:r>
      <w:r w:rsidR="006C6C59" w:rsidRPr="006B52D9">
        <w:t xml:space="preserve"> DEFAULT</w:t>
      </w:r>
      <w:r w:rsidR="00960F39" w:rsidRPr="006B52D9">
        <w:t xml:space="preserve">, </w:t>
      </w:r>
      <w:r w:rsidR="006B52D9">
        <w:t>y lo que sucederá al realizar un INSERT, REPLACE o UPDATE depende del modo activo de SQL:</w:t>
      </w:r>
    </w:p>
    <w:p w14:paraId="7796A6AD" w14:textId="77777777" w:rsidR="006B52D9" w:rsidRDefault="006B52D9" w:rsidP="006B52D9">
      <w:pPr>
        <w:pStyle w:val="Lista5"/>
      </w:pPr>
      <w:r w:rsidRPr="006B52D9">
        <w:rPr>
          <w:rStyle w:val="Textoennegrita"/>
        </w:rPr>
        <w:t>Modo SQL estricto activado y tabla transaccional</w:t>
      </w:r>
      <w:r>
        <w:t>: se produce un error y se produce un ROLL BACK de la sentencia problemática.</w:t>
      </w:r>
    </w:p>
    <w:p w14:paraId="698529E4" w14:textId="77777777" w:rsidR="006B52D9" w:rsidRDefault="006B52D9" w:rsidP="006B52D9">
      <w:pPr>
        <w:pStyle w:val="Lista5"/>
      </w:pPr>
      <w:r w:rsidRPr="006B52D9">
        <w:rPr>
          <w:rStyle w:val="Textoennegrita"/>
        </w:rPr>
        <w:t>Modo SQL estricto activado y tabla NO transaccional</w:t>
      </w:r>
      <w:r>
        <w:t>:se produce un error, pero si estamos realizando una tarea que afecta a más de una fila, la operación se realizará correctamente para todas las filas excepto la última.</w:t>
      </w:r>
    </w:p>
    <w:p w14:paraId="34A4F129" w14:textId="77777777" w:rsidR="006B52D9" w:rsidRPr="006B52D9" w:rsidRDefault="006B52D9" w:rsidP="006B52D9">
      <w:pPr>
        <w:pStyle w:val="Lista5"/>
      </w:pPr>
      <w:r w:rsidRPr="006B52D9">
        <w:rPr>
          <w:rStyle w:val="Textoennegrita"/>
        </w:rPr>
        <w:t xml:space="preserve">Modo SQL estricto </w:t>
      </w:r>
      <w:r>
        <w:rPr>
          <w:rStyle w:val="Textoennegrita"/>
        </w:rPr>
        <w:t>de</w:t>
      </w:r>
      <w:r w:rsidR="00BE4D1A">
        <w:rPr>
          <w:rStyle w:val="Textoennegrita"/>
        </w:rPr>
        <w:t>s</w:t>
      </w:r>
      <w:r w:rsidRPr="006B52D9">
        <w:rPr>
          <w:rStyle w:val="Textoennegrita"/>
        </w:rPr>
        <w:t>activado</w:t>
      </w:r>
      <w:r>
        <w:t>: MySQL asigna al atributo el valor implícito de su tipo de dato.</w:t>
      </w:r>
    </w:p>
    <w:p w14:paraId="36C489DC" w14:textId="77777777" w:rsidR="0097481B" w:rsidRDefault="006B52D9" w:rsidP="006B52D9">
      <w:pPr>
        <w:pStyle w:val="Lista3"/>
      </w:pPr>
      <w:r w:rsidRPr="006B52D9">
        <w:rPr>
          <w:rStyle w:val="Textoennegrita"/>
        </w:rPr>
        <w:t>Clave primaria</w:t>
      </w:r>
      <w:r w:rsidR="00BD6304">
        <w:t xml:space="preserve">: Si </w:t>
      </w:r>
      <w:r w:rsidR="00814716">
        <w:t>un</w:t>
      </w:r>
      <w:r w:rsidR="00BD6304">
        <w:t xml:space="preserve"> atributo forma parte de una clave primaria y no se indica explícitamente la cláusula NOT NULL, entonces MySQL le asigna implícitamente la cl</w:t>
      </w:r>
      <w:r w:rsidR="00FD1A56">
        <w:t xml:space="preserve">áusula NOT NULL (porque todos los atributos de una PRIMARY KEY tienen que ser NOT NULL) y además le asigna a ese atributo el </w:t>
      </w:r>
      <w:hyperlink w:anchor="_Valor_implícito_por" w:history="1">
        <w:r w:rsidR="00FD1A56" w:rsidRPr="006B1889">
          <w:rPr>
            <w:rStyle w:val="Hipervnculo"/>
          </w:rPr>
          <w:t>valor implícito por defecto de su tipo de dato</w:t>
        </w:r>
      </w:hyperlink>
      <w:r w:rsidR="0076153A">
        <w:t>; si queremos evitar esto, debemos incluir la cláusula NOT NULL en el atributo que forma parte de la clave primaria.</w:t>
      </w:r>
    </w:p>
    <w:p w14:paraId="2CE9A034" w14:textId="77777777" w:rsidR="006B52D9" w:rsidRDefault="006B52D9" w:rsidP="006B52D9"/>
    <w:p w14:paraId="19B3B838" w14:textId="77777777" w:rsidR="006B52D9" w:rsidRPr="005E7D21" w:rsidRDefault="006B52D9" w:rsidP="006B52D9">
      <w:pPr>
        <w:rPr>
          <w:highlight w:val="red"/>
          <w:lang w:val="en-US"/>
        </w:rPr>
      </w:pPr>
      <w:r w:rsidRPr="005E7D21">
        <w:rPr>
          <w:highlight w:val="red"/>
          <w:lang w:val="en-US"/>
        </w:rPr>
        <w:t>For data entry into a NOT NULL column that has no explicit DEFAULT clause, if an INSERT or REPLACE statement includes no value for the column, or an UPDATE statement sets the column to NULL, MySQL handles the column according to the SQL mode in effect at the time:</w:t>
      </w:r>
    </w:p>
    <w:p w14:paraId="1EAF0135" w14:textId="77777777" w:rsidR="006B52D9" w:rsidRPr="005E7D21" w:rsidRDefault="006B52D9" w:rsidP="006B52D9">
      <w:pPr>
        <w:pStyle w:val="Lista3"/>
        <w:rPr>
          <w:highlight w:val="red"/>
          <w:lang w:val="en-US"/>
        </w:rPr>
      </w:pPr>
      <w:r w:rsidRPr="005E7D21">
        <w:rPr>
          <w:highlight w:val="red"/>
          <w:lang w:val="en-US"/>
        </w:rPr>
        <w:t xml:space="preserve">If </w:t>
      </w:r>
      <w:r w:rsidRPr="005E7D21">
        <w:rPr>
          <w:b/>
          <w:highlight w:val="red"/>
          <w:lang w:val="en-US"/>
        </w:rPr>
        <w:t>strict SQL mode is enabled</w:t>
      </w:r>
      <w:r w:rsidRPr="005E7D21">
        <w:rPr>
          <w:highlight w:val="red"/>
          <w:lang w:val="en-US"/>
        </w:rPr>
        <w:t xml:space="preserve">, an error occurs for transactional tables and the statement is rolled back. For non-transactional tables, an error occurs, but </w:t>
      </w:r>
      <w:r w:rsidRPr="005E7D21">
        <w:rPr>
          <w:highlight w:val="red"/>
          <w:lang w:val="en-US"/>
        </w:rPr>
        <w:lastRenderedPageBreak/>
        <w:t>if this happens for the second or subsequent row of a multiple-row statement, the preceding rows will have been inserted.</w:t>
      </w:r>
    </w:p>
    <w:p w14:paraId="3ACDFEF5" w14:textId="77777777" w:rsidR="006B52D9" w:rsidRPr="005E7D21" w:rsidRDefault="006B52D9" w:rsidP="006B52D9">
      <w:pPr>
        <w:pStyle w:val="Lista3"/>
        <w:rPr>
          <w:highlight w:val="red"/>
          <w:lang w:val="en-US"/>
        </w:rPr>
      </w:pPr>
      <w:r w:rsidRPr="005E7D21">
        <w:rPr>
          <w:highlight w:val="red"/>
          <w:lang w:val="en-US"/>
        </w:rPr>
        <w:t xml:space="preserve">If </w:t>
      </w:r>
      <w:r w:rsidRPr="005E7D21">
        <w:rPr>
          <w:b/>
          <w:highlight w:val="red"/>
          <w:lang w:val="en-US"/>
        </w:rPr>
        <w:t>strict mode is not enabled</w:t>
      </w:r>
      <w:r w:rsidRPr="005E7D21">
        <w:rPr>
          <w:highlight w:val="red"/>
          <w:lang w:val="en-US"/>
        </w:rPr>
        <w:t xml:space="preserve">, MySQL sets the column to the implicit default value for the column data type. </w:t>
      </w:r>
    </w:p>
    <w:p w14:paraId="0BBAD965" w14:textId="77777777" w:rsidR="006B52D9" w:rsidRPr="0008625D" w:rsidRDefault="0008625D" w:rsidP="006B52D9">
      <w:r w:rsidRPr="0008625D">
        <w:t>(ver apartado modos de MySQL: modo estricto y otros)</w:t>
      </w:r>
    </w:p>
    <w:p w14:paraId="1A32A9BF" w14:textId="77777777" w:rsidR="006B52D9" w:rsidRPr="0008625D" w:rsidRDefault="006B52D9" w:rsidP="006B52D9"/>
    <w:p w14:paraId="24A6C4C1" w14:textId="77777777" w:rsidR="006C6C59" w:rsidRDefault="006C6C59" w:rsidP="000E46A5">
      <w:r>
        <w:t>BLOB y TEXT no admiten</w:t>
      </w:r>
      <w:r w:rsidR="00FD1A56">
        <w:t xml:space="preserve"> DEFAULT</w:t>
      </w:r>
      <w:r>
        <w:t>.</w:t>
      </w:r>
    </w:p>
    <w:p w14:paraId="2CD6D4B7" w14:textId="77777777" w:rsidR="006C6C59" w:rsidRPr="006E2BEC" w:rsidRDefault="006C6C59" w:rsidP="006C6C59"/>
    <w:p w14:paraId="48AB3796" w14:textId="77777777" w:rsidR="004A013A" w:rsidRDefault="004A013A" w:rsidP="003C2E95">
      <w:pPr>
        <w:pStyle w:val="Ttulo5"/>
      </w:pPr>
      <w:bookmarkStart w:id="92" w:name="_Valor_por_defecto_1"/>
      <w:bookmarkStart w:id="93" w:name="_Valor_implícito_por"/>
      <w:bookmarkStart w:id="94" w:name="_Toc127522882"/>
      <w:bookmarkEnd w:id="92"/>
      <w:bookmarkEnd w:id="93"/>
      <w:r>
        <w:t xml:space="preserve">Valor </w:t>
      </w:r>
      <w:r w:rsidR="00FD1A56">
        <w:t xml:space="preserve">implícito </w:t>
      </w:r>
      <w:r>
        <w:t>por defecto de cada tipo de dato.</w:t>
      </w:r>
      <w:bookmarkEnd w:id="94"/>
    </w:p>
    <w:p w14:paraId="6B805DCA" w14:textId="77777777" w:rsidR="004A013A" w:rsidRDefault="004A013A" w:rsidP="004A013A">
      <w:pPr>
        <w:pStyle w:val="comandoseinstrucciones"/>
        <w:rPr>
          <w:lang w:val="en-US"/>
        </w:rPr>
      </w:pPr>
      <w:r w:rsidRPr="00012B8D">
        <w:rPr>
          <w:lang w:val="en-US"/>
        </w:rPr>
        <w:t>dev.mysql.com/doc/refman/5.0/en/data-type-defaults.html</w:t>
      </w:r>
    </w:p>
    <w:p w14:paraId="369B0897" w14:textId="77777777" w:rsidR="004A013A" w:rsidRDefault="004A013A" w:rsidP="004A013A">
      <w:r>
        <w:t>Cuando MySQL debe asignar un valor por defecto a un atributo, el valor asignado depende del tipo de atributo.</w:t>
      </w:r>
    </w:p>
    <w:p w14:paraId="74A56C95" w14:textId="77777777" w:rsidR="004A013A" w:rsidRDefault="004A013A" w:rsidP="004A013A">
      <w:r>
        <w:t>El valor por defecto para cada tipo de atributo es el siguiente:</w:t>
      </w:r>
    </w:p>
    <w:tbl>
      <w:tblPr>
        <w:tblStyle w:val="Tablaconcuadrcula"/>
        <w:tblW w:w="0" w:type="auto"/>
        <w:tblInd w:w="1134" w:type="dxa"/>
        <w:tblLook w:val="04A0" w:firstRow="1" w:lastRow="0" w:firstColumn="1" w:lastColumn="0" w:noHBand="0" w:noVBand="1"/>
      </w:tblPr>
      <w:tblGrid>
        <w:gridCol w:w="3433"/>
        <w:gridCol w:w="5287"/>
      </w:tblGrid>
      <w:tr w:rsidR="00FE0ED5" w:rsidRPr="00FE0ED5" w14:paraId="36985396" w14:textId="77777777" w:rsidTr="009223AF">
        <w:tc>
          <w:tcPr>
            <w:tcW w:w="3820" w:type="dxa"/>
            <w:shd w:val="clear" w:color="auto" w:fill="FFFF00"/>
          </w:tcPr>
          <w:p w14:paraId="09438745" w14:textId="77777777" w:rsidR="00FE0ED5" w:rsidRPr="00FE0ED5" w:rsidRDefault="00FE0ED5" w:rsidP="00FE0ED5">
            <w:pPr>
              <w:ind w:left="26"/>
              <w:rPr>
                <w:b/>
              </w:rPr>
            </w:pPr>
            <w:r w:rsidRPr="00FE0ED5">
              <w:rPr>
                <w:b/>
              </w:rPr>
              <w:t>TIPO DE DATOS</w:t>
            </w:r>
          </w:p>
        </w:tc>
        <w:tc>
          <w:tcPr>
            <w:tcW w:w="5958" w:type="dxa"/>
            <w:shd w:val="clear" w:color="auto" w:fill="FFFF00"/>
          </w:tcPr>
          <w:p w14:paraId="7EA90E58" w14:textId="77777777" w:rsidR="00FE0ED5" w:rsidRPr="00FE0ED5" w:rsidRDefault="00FE0ED5" w:rsidP="00FE0ED5">
            <w:pPr>
              <w:ind w:left="0"/>
              <w:rPr>
                <w:rStyle w:val="comandoseinstruccionesCarCar"/>
                <w:b/>
              </w:rPr>
            </w:pPr>
            <w:r w:rsidRPr="00FE0ED5">
              <w:rPr>
                <w:b/>
              </w:rPr>
              <w:t>VALOR POR DEFECTO PARA ESE TIPO DE DATOS</w:t>
            </w:r>
          </w:p>
        </w:tc>
      </w:tr>
      <w:tr w:rsidR="004A013A" w:rsidRPr="00981F14" w14:paraId="6F25E289" w14:textId="77777777" w:rsidTr="009223AF">
        <w:tc>
          <w:tcPr>
            <w:tcW w:w="3820" w:type="dxa"/>
          </w:tcPr>
          <w:p w14:paraId="0CCB60A9" w14:textId="77777777" w:rsidR="004A013A" w:rsidRPr="00981F14" w:rsidRDefault="004A013A" w:rsidP="008A3ED7">
            <w:pPr>
              <w:ind w:left="0"/>
            </w:pPr>
            <w:r w:rsidRPr="00981F14">
              <w:t>Numéricos</w:t>
            </w:r>
            <w:r w:rsidR="00FE0ED5">
              <w:t>:</w:t>
            </w:r>
          </w:p>
        </w:tc>
        <w:tc>
          <w:tcPr>
            <w:tcW w:w="5958" w:type="dxa"/>
          </w:tcPr>
          <w:p w14:paraId="7147EB97" w14:textId="77777777" w:rsidR="004A013A" w:rsidRPr="00981F14" w:rsidRDefault="004A013A" w:rsidP="008A3ED7">
            <w:pPr>
              <w:ind w:left="0"/>
            </w:pPr>
            <w:r w:rsidRPr="00F722DC">
              <w:rPr>
                <w:rStyle w:val="comandoseinstruccionesCarCar"/>
              </w:rPr>
              <w:t>0</w:t>
            </w:r>
          </w:p>
        </w:tc>
      </w:tr>
      <w:tr w:rsidR="004A013A" w:rsidRPr="00981F14" w14:paraId="57C7A6A7" w14:textId="77777777" w:rsidTr="009223AF">
        <w:tc>
          <w:tcPr>
            <w:tcW w:w="3820" w:type="dxa"/>
          </w:tcPr>
          <w:p w14:paraId="1B708427" w14:textId="77777777" w:rsidR="004A013A" w:rsidRPr="00981F14" w:rsidRDefault="004A013A" w:rsidP="008A3ED7">
            <w:pPr>
              <w:ind w:left="0"/>
            </w:pPr>
            <w:r w:rsidRPr="00981F14">
              <w:t xml:space="preserve">Texto: </w:t>
            </w:r>
          </w:p>
        </w:tc>
        <w:tc>
          <w:tcPr>
            <w:tcW w:w="5958" w:type="dxa"/>
          </w:tcPr>
          <w:p w14:paraId="468A92AD" w14:textId="77777777" w:rsidR="004A013A" w:rsidRDefault="004A013A" w:rsidP="008A3ED7">
            <w:pPr>
              <w:ind w:left="0"/>
            </w:pPr>
            <w:r w:rsidRPr="00981F14">
              <w:t>cadena de texto vacía</w:t>
            </w:r>
            <w:r>
              <w:t xml:space="preserve"> (se representa co</w:t>
            </w:r>
            <w:r w:rsidR="00FE0ED5">
              <w:t>mo 2 comillas simples seguidas):</w:t>
            </w:r>
          </w:p>
          <w:p w14:paraId="4D29CDC4" w14:textId="77777777" w:rsidR="00FE0ED5" w:rsidRPr="00981F14" w:rsidRDefault="00FE0ED5" w:rsidP="008A3ED7">
            <w:pPr>
              <w:ind w:left="0"/>
            </w:pPr>
            <w:r w:rsidRPr="00F722DC">
              <w:rPr>
                <w:rStyle w:val="comandoseinstruccionesCarCar"/>
              </w:rPr>
              <w:t>''</w:t>
            </w:r>
          </w:p>
        </w:tc>
      </w:tr>
      <w:tr w:rsidR="004A013A" w:rsidRPr="00981F14" w14:paraId="025F3698" w14:textId="77777777" w:rsidTr="009223AF">
        <w:tc>
          <w:tcPr>
            <w:tcW w:w="3820" w:type="dxa"/>
          </w:tcPr>
          <w:p w14:paraId="21513554" w14:textId="77777777" w:rsidR="004A013A" w:rsidRPr="00981F14" w:rsidRDefault="004A013A" w:rsidP="008A3ED7">
            <w:pPr>
              <w:ind w:left="0"/>
            </w:pPr>
            <w:r w:rsidRPr="00981F14">
              <w:t>Fecha, hora (excepto TIMESTAMP)</w:t>
            </w:r>
          </w:p>
        </w:tc>
        <w:tc>
          <w:tcPr>
            <w:tcW w:w="5958" w:type="dxa"/>
          </w:tcPr>
          <w:p w14:paraId="43779721" w14:textId="77777777" w:rsidR="004A013A" w:rsidRDefault="004A013A" w:rsidP="008A3ED7">
            <w:pPr>
              <w:ind w:left="0"/>
            </w:pPr>
            <w:r w:rsidRPr="00F722DC">
              <w:rPr>
                <w:rStyle w:val="comandoseinstruccionesCarCar"/>
              </w:rPr>
              <w:t>0</w:t>
            </w:r>
            <w:r w:rsidRPr="00981F14">
              <w:t>, (codificado en forma de fecha u hora)</w:t>
            </w:r>
          </w:p>
          <w:p w14:paraId="5DEDAEFE" w14:textId="77777777" w:rsidR="004A013A" w:rsidRPr="00981F14" w:rsidRDefault="004A013A" w:rsidP="008A3ED7">
            <w:pPr>
              <w:ind w:left="0"/>
            </w:pPr>
            <w:r w:rsidRPr="00981F14">
              <w:rPr>
                <w:noProof/>
              </w:rPr>
              <w:drawing>
                <wp:inline distT="0" distB="0" distL="0" distR="0" wp14:anchorId="5F7F7774" wp14:editId="381688AA">
                  <wp:extent cx="1190625" cy="390525"/>
                  <wp:effectExtent l="19050" t="19050" r="28575" b="28575"/>
                  <wp:docPr id="1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1190625" cy="390525"/>
                          </a:xfrm>
                          <a:prstGeom prst="rect">
                            <a:avLst/>
                          </a:prstGeom>
                          <a:ln>
                            <a:solidFill>
                              <a:schemeClr val="accent1"/>
                            </a:solidFill>
                          </a:ln>
                        </pic:spPr>
                      </pic:pic>
                    </a:graphicData>
                  </a:graphic>
                </wp:inline>
              </w:drawing>
            </w:r>
          </w:p>
        </w:tc>
      </w:tr>
      <w:tr w:rsidR="004A013A" w:rsidRPr="00981F14" w14:paraId="67F80C5E" w14:textId="77777777" w:rsidTr="009223AF">
        <w:tc>
          <w:tcPr>
            <w:tcW w:w="3820" w:type="dxa"/>
          </w:tcPr>
          <w:p w14:paraId="19BE2369" w14:textId="77777777" w:rsidR="004A013A" w:rsidRPr="00981F14" w:rsidRDefault="004A013A" w:rsidP="008A3ED7">
            <w:pPr>
              <w:ind w:left="0"/>
            </w:pPr>
            <w:r w:rsidRPr="00981F14">
              <w:t>TIMESTAMP</w:t>
            </w:r>
          </w:p>
        </w:tc>
        <w:tc>
          <w:tcPr>
            <w:tcW w:w="5958" w:type="dxa"/>
          </w:tcPr>
          <w:p w14:paraId="2E6143D9" w14:textId="77777777" w:rsidR="00FE0ED5" w:rsidRDefault="00FE0ED5" w:rsidP="00FE0ED5">
            <w:pPr>
              <w:ind w:left="0"/>
            </w:pPr>
            <w:r w:rsidRPr="00FE0ED5">
              <w:rPr>
                <w:rStyle w:val="comandoseinstruccionesCarCar"/>
                <w:i/>
              </w:rPr>
              <w:t>fecha y hora actuales</w:t>
            </w:r>
            <w:r>
              <w:t>.</w:t>
            </w:r>
          </w:p>
          <w:p w14:paraId="647497FF" w14:textId="77777777" w:rsidR="00FE0ED5" w:rsidRPr="00981F14" w:rsidRDefault="004A013A" w:rsidP="00FE0ED5">
            <w:pPr>
              <w:ind w:left="0"/>
            </w:pPr>
            <w:r w:rsidRPr="00981F14">
              <w:rPr>
                <w:noProof/>
              </w:rPr>
              <w:drawing>
                <wp:inline distT="0" distB="0" distL="0" distR="0" wp14:anchorId="5385AE55" wp14:editId="4A7DE525">
                  <wp:extent cx="1190625" cy="381000"/>
                  <wp:effectExtent l="19050" t="19050" r="28575" b="19050"/>
                  <wp:docPr id="1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1190625" cy="381000"/>
                          </a:xfrm>
                          <a:prstGeom prst="rect">
                            <a:avLst/>
                          </a:prstGeom>
                          <a:ln>
                            <a:solidFill>
                              <a:schemeClr val="accent1"/>
                            </a:solidFill>
                          </a:ln>
                        </pic:spPr>
                      </pic:pic>
                    </a:graphicData>
                  </a:graphic>
                </wp:inline>
              </w:drawing>
            </w:r>
          </w:p>
        </w:tc>
      </w:tr>
    </w:tbl>
    <w:p w14:paraId="31FF6038" w14:textId="77777777" w:rsidR="004A013A" w:rsidRDefault="004A013A" w:rsidP="004A013A"/>
    <w:p w14:paraId="2D1B17AA" w14:textId="77777777" w:rsidR="004A013A" w:rsidRPr="00533985" w:rsidRDefault="004A013A" w:rsidP="003C2E95">
      <w:pPr>
        <w:pStyle w:val="Ttulo5"/>
        <w:rPr>
          <w:lang w:val="en-US"/>
        </w:rPr>
      </w:pPr>
      <w:bookmarkStart w:id="95" w:name="_Toc409518940"/>
      <w:bookmarkStart w:id="96" w:name="_Toc127522883"/>
      <w:r w:rsidRPr="00533985">
        <w:rPr>
          <w:lang w:val="en-US"/>
        </w:rPr>
        <w:t>DATETIME, DATE, TIME</w:t>
      </w:r>
      <w:r w:rsidR="002B64B7">
        <w:rPr>
          <w:lang w:val="en-US"/>
        </w:rPr>
        <w:t>, TIMESTAMP</w:t>
      </w:r>
      <w:r w:rsidRPr="00533985">
        <w:rPr>
          <w:lang w:val="en-US"/>
        </w:rPr>
        <w:t>: asignar valores DEFAULT</w:t>
      </w:r>
      <w:bookmarkEnd w:id="95"/>
      <w:bookmarkEnd w:id="96"/>
    </w:p>
    <w:p w14:paraId="0367AE00" w14:textId="77777777" w:rsidR="004A013A" w:rsidRDefault="004A013A" w:rsidP="004A013A">
      <w:pPr>
        <w:pStyle w:val="Lista0"/>
        <w:rPr>
          <w:lang w:val="en-US"/>
        </w:rPr>
      </w:pPr>
      <w:r>
        <w:t>DATETIME</w:t>
      </w:r>
    </w:p>
    <w:p w14:paraId="3B8AF64A" w14:textId="77777777" w:rsidR="004A013A" w:rsidRPr="00EA2D68" w:rsidRDefault="004A013A" w:rsidP="004A013A">
      <w:r>
        <w:t>Para asignar por defecto la fecha y hora actuales a un atributo DATETIME:</w:t>
      </w:r>
    </w:p>
    <w:p w14:paraId="5D1748E0" w14:textId="77777777" w:rsidR="004A013A" w:rsidRPr="00216D6B" w:rsidRDefault="004A013A" w:rsidP="004A013A">
      <w:pPr>
        <w:pStyle w:val="comandoseinstrucciones"/>
        <w:rPr>
          <w:lang w:val="en-US"/>
        </w:rPr>
      </w:pPr>
      <w:r w:rsidRPr="00216D6B">
        <w:rPr>
          <w:lang w:val="en-US"/>
        </w:rPr>
        <w:t xml:space="preserve">fecha DATETIME </w:t>
      </w:r>
      <w:r w:rsidRPr="00216D6B">
        <w:rPr>
          <w:highlight w:val="yellow"/>
          <w:lang w:val="en-US"/>
        </w:rPr>
        <w:t>DEFAULT CURRENT_TIMESTAMP</w:t>
      </w:r>
      <w:r w:rsidRPr="00216D6B">
        <w:rPr>
          <w:lang w:val="en-US"/>
        </w:rPr>
        <w:t>,</w:t>
      </w:r>
    </w:p>
    <w:p w14:paraId="6153AAF7" w14:textId="77777777" w:rsidR="004A013A" w:rsidRDefault="004A013A" w:rsidP="004A013A">
      <w:pPr>
        <w:pStyle w:val="Lista0"/>
      </w:pPr>
      <w:r>
        <w:t>DATE</w:t>
      </w:r>
    </w:p>
    <w:p w14:paraId="61D2ADA7" w14:textId="77777777" w:rsidR="004A013A" w:rsidRDefault="004A013A" w:rsidP="004A013A">
      <w:r>
        <w:t>A</w:t>
      </w:r>
      <w:r w:rsidRPr="00F51358">
        <w:t>signar valor por defecto a DATE:</w:t>
      </w:r>
    </w:p>
    <w:p w14:paraId="6A5CDD65" w14:textId="77777777" w:rsidR="004A013A" w:rsidRPr="00F51358" w:rsidRDefault="004A013A" w:rsidP="004A013A">
      <w:pPr>
        <w:pStyle w:val="Lista9"/>
      </w:pPr>
      <w:r>
        <w:t>DATA y TIME necesitan un trigger, no admiten un método tan fácil como DATETIME</w:t>
      </w:r>
    </w:p>
    <w:p w14:paraId="07A663F4" w14:textId="77777777" w:rsidR="004A013A" w:rsidRPr="00BE13CD" w:rsidRDefault="004A013A" w:rsidP="004A013A">
      <w:pPr>
        <w:pStyle w:val="comandoseinstrucciones"/>
      </w:pPr>
      <w:r w:rsidRPr="00BE13CD">
        <w:t># borro el trigger si existe.</w:t>
      </w:r>
    </w:p>
    <w:p w14:paraId="15554F93" w14:textId="77777777" w:rsidR="004A013A" w:rsidRDefault="004A013A" w:rsidP="004A013A">
      <w:pPr>
        <w:pStyle w:val="comandoseinstrucciones"/>
        <w:rPr>
          <w:lang w:val="en-US"/>
        </w:rPr>
      </w:pPr>
      <w:r w:rsidRPr="00E90CBF">
        <w:rPr>
          <w:lang w:val="en-US"/>
        </w:rPr>
        <w:t xml:space="preserve">DROP TRIGGER IF EXISTS </w:t>
      </w:r>
      <w:r>
        <w:rPr>
          <w:lang w:val="en-US"/>
        </w:rPr>
        <w:t>trigger_muestra</w:t>
      </w:r>
      <w:r w:rsidRPr="00E90CBF">
        <w:rPr>
          <w:lang w:val="en-US"/>
        </w:rPr>
        <w:t>_</w:t>
      </w:r>
      <w:r>
        <w:rPr>
          <w:lang w:val="en-US"/>
        </w:rPr>
        <w:t>before</w:t>
      </w:r>
      <w:r w:rsidRPr="00E90CBF">
        <w:rPr>
          <w:lang w:val="en-US"/>
        </w:rPr>
        <w:t>;</w:t>
      </w:r>
    </w:p>
    <w:p w14:paraId="04DA7C45" w14:textId="77777777" w:rsidR="004A013A" w:rsidRPr="00F05685" w:rsidRDefault="004A013A" w:rsidP="004A013A">
      <w:pPr>
        <w:pStyle w:val="comandoseinstrucciones"/>
        <w:rPr>
          <w:lang w:val="en-US"/>
        </w:rPr>
      </w:pPr>
      <w:r w:rsidRPr="00F05685">
        <w:rPr>
          <w:lang w:val="en-US"/>
        </w:rPr>
        <w:t>DROP TRIGGER IF EXISTS ejemplo01.</w:t>
      </w:r>
      <w:r>
        <w:rPr>
          <w:lang w:val="en-US"/>
        </w:rPr>
        <w:t>trigger_muestra</w:t>
      </w:r>
      <w:r w:rsidRPr="00E90CBF">
        <w:rPr>
          <w:lang w:val="en-US"/>
        </w:rPr>
        <w:t>_</w:t>
      </w:r>
      <w:r>
        <w:rPr>
          <w:lang w:val="en-US"/>
        </w:rPr>
        <w:t>before</w:t>
      </w:r>
      <w:r w:rsidRPr="00F05685">
        <w:rPr>
          <w:lang w:val="en-US"/>
        </w:rPr>
        <w:t>; # puedo hacer referencia al trigger usando el schema.</w:t>
      </w:r>
    </w:p>
    <w:p w14:paraId="4CDE0994" w14:textId="77777777" w:rsidR="004A013A" w:rsidRPr="00F05685" w:rsidRDefault="004A013A" w:rsidP="004A013A">
      <w:pPr>
        <w:pStyle w:val="comandoseinstrucciones"/>
        <w:rPr>
          <w:lang w:val="en-US"/>
        </w:rPr>
      </w:pPr>
    </w:p>
    <w:p w14:paraId="7D225A8A" w14:textId="77777777" w:rsidR="004A013A" w:rsidRPr="00F05685" w:rsidRDefault="004A013A" w:rsidP="004A013A">
      <w:pPr>
        <w:pStyle w:val="comandoseinstrucciones"/>
        <w:rPr>
          <w:lang w:val="en-US"/>
        </w:rPr>
      </w:pPr>
    </w:p>
    <w:p w14:paraId="29F84FED" w14:textId="77777777" w:rsidR="004A013A" w:rsidRPr="00E90CBF" w:rsidRDefault="004A013A" w:rsidP="000E46A5">
      <w:pPr>
        <w:pStyle w:val="comandoseinstrucciones"/>
        <w:rPr>
          <w:lang w:val="en-US"/>
        </w:rPr>
      </w:pPr>
      <w:r>
        <w:rPr>
          <w:lang w:val="en-US"/>
        </w:rPr>
        <w:t>DELIMITER//</w:t>
      </w:r>
    </w:p>
    <w:p w14:paraId="361F113D" w14:textId="77777777" w:rsidR="004A013A" w:rsidRPr="00E90CBF" w:rsidRDefault="004A013A" w:rsidP="000E46A5">
      <w:pPr>
        <w:pStyle w:val="comandoseinstrucciones"/>
        <w:rPr>
          <w:lang w:val="en-US"/>
        </w:rPr>
      </w:pPr>
      <w:r w:rsidRPr="00E90CBF">
        <w:rPr>
          <w:lang w:val="en-US"/>
        </w:rPr>
        <w:lastRenderedPageBreak/>
        <w:t xml:space="preserve">CREATE TRIGGER </w:t>
      </w:r>
      <w:r>
        <w:rPr>
          <w:lang w:val="en-US"/>
        </w:rPr>
        <w:t>trigger_muestra</w:t>
      </w:r>
      <w:r w:rsidRPr="00E90CBF">
        <w:rPr>
          <w:lang w:val="en-US"/>
        </w:rPr>
        <w:t>_</w:t>
      </w:r>
      <w:r>
        <w:rPr>
          <w:lang w:val="en-US"/>
        </w:rPr>
        <w:t>before</w:t>
      </w:r>
      <w:r w:rsidRPr="00E90CBF">
        <w:rPr>
          <w:lang w:val="en-US"/>
        </w:rPr>
        <w:t xml:space="preserve"> BEFORE INSERT ON muestra</w:t>
      </w:r>
    </w:p>
    <w:p w14:paraId="60E51857" w14:textId="77777777" w:rsidR="004A013A" w:rsidRPr="00E90CBF" w:rsidRDefault="004A013A" w:rsidP="000E46A5">
      <w:pPr>
        <w:pStyle w:val="comandoseinstrucciones"/>
        <w:rPr>
          <w:lang w:val="en-US"/>
        </w:rPr>
      </w:pPr>
      <w:r w:rsidRPr="00E90CBF">
        <w:rPr>
          <w:lang w:val="en-US"/>
        </w:rPr>
        <w:t>FOR EACH ROW</w:t>
      </w:r>
    </w:p>
    <w:p w14:paraId="4FE3B0E0" w14:textId="77777777" w:rsidR="004A013A" w:rsidRPr="00E90CBF" w:rsidRDefault="004A013A" w:rsidP="000E46A5">
      <w:pPr>
        <w:pStyle w:val="comandoseinstrucciones"/>
        <w:rPr>
          <w:lang w:val="en-US"/>
        </w:rPr>
      </w:pPr>
      <w:r w:rsidRPr="00E90CBF">
        <w:rPr>
          <w:lang w:val="en-US"/>
        </w:rPr>
        <w:t>BEGIN</w:t>
      </w:r>
    </w:p>
    <w:p w14:paraId="6D055119" w14:textId="77777777" w:rsidR="004A013A" w:rsidRDefault="004A013A" w:rsidP="000E46A5">
      <w:pPr>
        <w:pStyle w:val="comandoseinstrucciones"/>
        <w:rPr>
          <w:lang w:val="en-US"/>
        </w:rPr>
      </w:pPr>
    </w:p>
    <w:p w14:paraId="0005101E" w14:textId="77777777" w:rsidR="004A013A" w:rsidRPr="000E03A2" w:rsidRDefault="004A013A" w:rsidP="000E46A5">
      <w:pPr>
        <w:pStyle w:val="comandoseinstrucciones"/>
        <w:rPr>
          <w:highlight w:val="yellow"/>
          <w:lang w:val="en-US"/>
        </w:rPr>
      </w:pPr>
      <w:r w:rsidRPr="000E03A2">
        <w:rPr>
          <w:highlight w:val="yellow"/>
          <w:lang w:val="en-US"/>
        </w:rPr>
        <w:t>IF ( ISNULL(new.dia) ) THEN</w:t>
      </w:r>
    </w:p>
    <w:p w14:paraId="5D47EEE4" w14:textId="77777777" w:rsidR="004A013A" w:rsidRPr="000E03A2" w:rsidRDefault="004A013A" w:rsidP="000E46A5">
      <w:pPr>
        <w:pStyle w:val="comandoseinstrucciones"/>
        <w:rPr>
          <w:highlight w:val="yellow"/>
          <w:lang w:val="en-US"/>
        </w:rPr>
      </w:pPr>
      <w:r w:rsidRPr="000E03A2">
        <w:rPr>
          <w:highlight w:val="yellow"/>
          <w:lang w:val="en-US"/>
        </w:rPr>
        <w:t>SET new.dia=CURDATE();</w:t>
      </w:r>
    </w:p>
    <w:p w14:paraId="2BA4902D" w14:textId="77777777" w:rsidR="004A013A" w:rsidRPr="00E90CBF" w:rsidRDefault="004A013A" w:rsidP="000E46A5">
      <w:pPr>
        <w:pStyle w:val="comandoseinstrucciones"/>
        <w:rPr>
          <w:lang w:val="en-US"/>
        </w:rPr>
      </w:pPr>
      <w:r w:rsidRPr="000E03A2">
        <w:rPr>
          <w:highlight w:val="yellow"/>
          <w:lang w:val="en-US"/>
        </w:rPr>
        <w:t>END IF;</w:t>
      </w:r>
    </w:p>
    <w:p w14:paraId="633BCC89" w14:textId="77777777" w:rsidR="004A013A" w:rsidRPr="001330A2" w:rsidRDefault="004A013A" w:rsidP="000E46A5">
      <w:pPr>
        <w:pStyle w:val="comandoseinstrucciones"/>
        <w:rPr>
          <w:lang w:val="en-US"/>
        </w:rPr>
      </w:pPr>
    </w:p>
    <w:p w14:paraId="08229AD6" w14:textId="77777777" w:rsidR="004A013A" w:rsidRDefault="004A013A" w:rsidP="000E46A5">
      <w:pPr>
        <w:pStyle w:val="comandoseinstrucciones"/>
      </w:pPr>
      <w:r>
        <w:t>END;</w:t>
      </w:r>
    </w:p>
    <w:p w14:paraId="329AA8E8" w14:textId="77777777" w:rsidR="004A013A" w:rsidRDefault="004A013A" w:rsidP="000E46A5">
      <w:pPr>
        <w:pStyle w:val="comandoseinstrucciones"/>
      </w:pPr>
      <w:r>
        <w:t>//</w:t>
      </w:r>
    </w:p>
    <w:p w14:paraId="724EA9B7" w14:textId="77777777" w:rsidR="004A013A" w:rsidRPr="00E90CBF" w:rsidRDefault="004A013A" w:rsidP="000E46A5">
      <w:pPr>
        <w:pStyle w:val="comandoseinstrucciones"/>
        <w:rPr>
          <w:lang w:val="en-US"/>
        </w:rPr>
      </w:pPr>
      <w:r>
        <w:rPr>
          <w:lang w:val="en-US"/>
        </w:rPr>
        <w:t>DELIMITER ;</w:t>
      </w:r>
    </w:p>
    <w:p w14:paraId="4ED1BEBA" w14:textId="77777777" w:rsidR="004A013A" w:rsidRDefault="004A013A" w:rsidP="000E46A5">
      <w:pPr>
        <w:pStyle w:val="comandoseinstrucciones"/>
        <w:rPr>
          <w:lang w:val="en-US"/>
        </w:rPr>
      </w:pPr>
    </w:p>
    <w:p w14:paraId="5F8EB91D" w14:textId="77777777" w:rsidR="004A013A" w:rsidRDefault="004A013A" w:rsidP="004A013A">
      <w:pPr>
        <w:pStyle w:val="Lista0"/>
      </w:pPr>
      <w:r>
        <w:t>TIME</w:t>
      </w:r>
    </w:p>
    <w:p w14:paraId="01607BAF" w14:textId="77777777" w:rsidR="004A013A" w:rsidRDefault="004A013A" w:rsidP="004A013A">
      <w:r>
        <w:t>A</w:t>
      </w:r>
      <w:r w:rsidRPr="00F51358">
        <w:t xml:space="preserve">signar valor por defecto a </w:t>
      </w:r>
      <w:r>
        <w:t>TIME</w:t>
      </w:r>
      <w:r w:rsidRPr="00F51358">
        <w:t>:</w:t>
      </w:r>
    </w:p>
    <w:p w14:paraId="6D759C7F" w14:textId="77777777" w:rsidR="004A013A" w:rsidRPr="00BE13CD" w:rsidRDefault="004A013A" w:rsidP="000E46A5">
      <w:pPr>
        <w:pStyle w:val="comandoseinstrucciones"/>
      </w:pPr>
      <w:r w:rsidRPr="00BE13CD">
        <w:t># borro el trigger si existe.</w:t>
      </w:r>
    </w:p>
    <w:p w14:paraId="5401AF9E" w14:textId="77777777" w:rsidR="004A013A" w:rsidRDefault="004A013A" w:rsidP="000E46A5">
      <w:pPr>
        <w:pStyle w:val="comandoseinstrucciones"/>
        <w:rPr>
          <w:lang w:val="en-US"/>
        </w:rPr>
      </w:pPr>
      <w:r w:rsidRPr="00E90CBF">
        <w:rPr>
          <w:lang w:val="en-US"/>
        </w:rPr>
        <w:t xml:space="preserve">DROP TRIGGER IF EXISTS </w:t>
      </w:r>
      <w:r>
        <w:rPr>
          <w:lang w:val="en-US"/>
        </w:rPr>
        <w:t>trigger_muestra</w:t>
      </w:r>
      <w:r w:rsidRPr="00E90CBF">
        <w:rPr>
          <w:lang w:val="en-US"/>
        </w:rPr>
        <w:t>_</w:t>
      </w:r>
      <w:r>
        <w:rPr>
          <w:lang w:val="en-US"/>
        </w:rPr>
        <w:t>before</w:t>
      </w:r>
      <w:r w:rsidRPr="00E90CBF">
        <w:rPr>
          <w:lang w:val="en-US"/>
        </w:rPr>
        <w:t>;</w:t>
      </w:r>
    </w:p>
    <w:p w14:paraId="5FBB32F6" w14:textId="77777777" w:rsidR="004A013A" w:rsidRPr="00A10953" w:rsidRDefault="004A013A" w:rsidP="000E46A5">
      <w:pPr>
        <w:pStyle w:val="comandoseinstrucciones"/>
        <w:rPr>
          <w:lang w:val="en-US"/>
        </w:rPr>
      </w:pPr>
    </w:p>
    <w:p w14:paraId="2B9EFD28" w14:textId="77777777" w:rsidR="004A013A" w:rsidRPr="00A10953" w:rsidRDefault="004A013A" w:rsidP="000E46A5">
      <w:pPr>
        <w:pStyle w:val="comandoseinstrucciones"/>
        <w:rPr>
          <w:lang w:val="en-US"/>
        </w:rPr>
      </w:pPr>
    </w:p>
    <w:p w14:paraId="0D62AFB1" w14:textId="77777777" w:rsidR="004A013A" w:rsidRPr="00E90CBF" w:rsidRDefault="004A013A" w:rsidP="000E46A5">
      <w:pPr>
        <w:pStyle w:val="comandoseinstrucciones"/>
        <w:rPr>
          <w:lang w:val="en-US"/>
        </w:rPr>
      </w:pPr>
      <w:r>
        <w:rPr>
          <w:lang w:val="en-US"/>
        </w:rPr>
        <w:t>DELIMITER//</w:t>
      </w:r>
    </w:p>
    <w:p w14:paraId="1DFAC9B5" w14:textId="77777777" w:rsidR="004A013A" w:rsidRPr="00E90CBF" w:rsidRDefault="004A013A" w:rsidP="000E46A5">
      <w:pPr>
        <w:pStyle w:val="comandoseinstrucciones"/>
        <w:rPr>
          <w:lang w:val="en-US"/>
        </w:rPr>
      </w:pPr>
      <w:r w:rsidRPr="00E90CBF">
        <w:rPr>
          <w:lang w:val="en-US"/>
        </w:rPr>
        <w:t xml:space="preserve">CREATE TRIGGER </w:t>
      </w:r>
      <w:r>
        <w:rPr>
          <w:lang w:val="en-US"/>
        </w:rPr>
        <w:t>trigger_muestra</w:t>
      </w:r>
      <w:r w:rsidRPr="00E90CBF">
        <w:rPr>
          <w:lang w:val="en-US"/>
        </w:rPr>
        <w:t>_</w:t>
      </w:r>
      <w:r>
        <w:rPr>
          <w:lang w:val="en-US"/>
        </w:rPr>
        <w:t>before</w:t>
      </w:r>
      <w:r w:rsidRPr="00E90CBF">
        <w:rPr>
          <w:lang w:val="en-US"/>
        </w:rPr>
        <w:t xml:space="preserve"> BEFORE INSERT ON muestra</w:t>
      </w:r>
    </w:p>
    <w:p w14:paraId="3918E545" w14:textId="77777777" w:rsidR="004A013A" w:rsidRPr="00E90CBF" w:rsidRDefault="004A013A" w:rsidP="000E46A5">
      <w:pPr>
        <w:pStyle w:val="comandoseinstrucciones"/>
        <w:rPr>
          <w:lang w:val="en-US"/>
        </w:rPr>
      </w:pPr>
      <w:r w:rsidRPr="00E90CBF">
        <w:rPr>
          <w:lang w:val="en-US"/>
        </w:rPr>
        <w:t>FOR EACH ROW</w:t>
      </w:r>
    </w:p>
    <w:p w14:paraId="0B204A9B" w14:textId="77777777" w:rsidR="004A013A" w:rsidRDefault="004A013A" w:rsidP="000E46A5">
      <w:pPr>
        <w:pStyle w:val="comandoseinstrucciones"/>
        <w:rPr>
          <w:lang w:val="en-US"/>
        </w:rPr>
      </w:pPr>
      <w:r w:rsidRPr="00E90CBF">
        <w:rPr>
          <w:lang w:val="en-US"/>
        </w:rPr>
        <w:t>BEGIN</w:t>
      </w:r>
    </w:p>
    <w:p w14:paraId="70DADB2C" w14:textId="77777777" w:rsidR="004A013A" w:rsidRPr="00E90CBF" w:rsidRDefault="004A013A" w:rsidP="000E46A5">
      <w:pPr>
        <w:pStyle w:val="comandoseinstrucciones"/>
        <w:rPr>
          <w:lang w:val="en-US"/>
        </w:rPr>
      </w:pPr>
    </w:p>
    <w:p w14:paraId="17171009" w14:textId="77777777" w:rsidR="004A013A" w:rsidRPr="00785B5D" w:rsidRDefault="004A013A" w:rsidP="000E46A5">
      <w:pPr>
        <w:pStyle w:val="comandoseinstrucciones"/>
        <w:rPr>
          <w:highlight w:val="green"/>
          <w:lang w:val="en-US"/>
        </w:rPr>
      </w:pPr>
      <w:r w:rsidRPr="00785B5D">
        <w:rPr>
          <w:highlight w:val="green"/>
          <w:lang w:val="en-US"/>
        </w:rPr>
        <w:t>IF ( ISNULL(new.hora) ) THEN</w:t>
      </w:r>
    </w:p>
    <w:p w14:paraId="6ACEF638" w14:textId="77777777" w:rsidR="004A013A" w:rsidRPr="00785B5D" w:rsidRDefault="004A013A" w:rsidP="000E46A5">
      <w:pPr>
        <w:pStyle w:val="comandoseinstrucciones"/>
        <w:rPr>
          <w:highlight w:val="green"/>
          <w:lang w:val="en-US"/>
        </w:rPr>
      </w:pPr>
      <w:r w:rsidRPr="00785B5D">
        <w:rPr>
          <w:highlight w:val="green"/>
          <w:lang w:val="en-US"/>
        </w:rPr>
        <w:t>SET new.hora=CURTIME();</w:t>
      </w:r>
    </w:p>
    <w:p w14:paraId="20C8B117" w14:textId="77777777" w:rsidR="004A013A" w:rsidRDefault="004A013A" w:rsidP="000E46A5">
      <w:pPr>
        <w:pStyle w:val="comandoseinstrucciones"/>
        <w:rPr>
          <w:lang w:val="en-US"/>
        </w:rPr>
      </w:pPr>
      <w:r w:rsidRPr="00785B5D">
        <w:rPr>
          <w:highlight w:val="green"/>
          <w:lang w:val="en-US"/>
        </w:rPr>
        <w:t>END IF;</w:t>
      </w:r>
    </w:p>
    <w:p w14:paraId="4E3E84D0" w14:textId="77777777" w:rsidR="004A013A" w:rsidRPr="00E90CBF" w:rsidRDefault="004A013A" w:rsidP="000E46A5">
      <w:pPr>
        <w:pStyle w:val="comandoseinstrucciones"/>
        <w:rPr>
          <w:lang w:val="en-US"/>
        </w:rPr>
      </w:pPr>
    </w:p>
    <w:p w14:paraId="4F7A0803" w14:textId="77777777" w:rsidR="004A013A" w:rsidRDefault="004A013A" w:rsidP="000E46A5">
      <w:pPr>
        <w:pStyle w:val="comandoseinstrucciones"/>
      </w:pPr>
      <w:r>
        <w:t>END;</w:t>
      </w:r>
    </w:p>
    <w:p w14:paraId="17923CE0" w14:textId="77777777" w:rsidR="004A013A" w:rsidRDefault="004A013A" w:rsidP="000E46A5">
      <w:pPr>
        <w:pStyle w:val="comandoseinstrucciones"/>
      </w:pPr>
      <w:r>
        <w:t>//</w:t>
      </w:r>
    </w:p>
    <w:p w14:paraId="6036126C" w14:textId="77777777" w:rsidR="004A013A" w:rsidRPr="00F05685" w:rsidRDefault="004A013A" w:rsidP="000E46A5">
      <w:pPr>
        <w:pStyle w:val="comandoseinstrucciones"/>
        <w:rPr>
          <w:lang w:val="en-US"/>
        </w:rPr>
      </w:pPr>
      <w:r>
        <w:rPr>
          <w:lang w:val="en-US"/>
        </w:rPr>
        <w:t>DELIMITER</w:t>
      </w:r>
      <w:r>
        <w:t>;</w:t>
      </w:r>
    </w:p>
    <w:p w14:paraId="156DAA27" w14:textId="77777777" w:rsidR="004A013A" w:rsidRPr="00785B5D" w:rsidRDefault="004A013A" w:rsidP="000E46A5">
      <w:pPr>
        <w:pStyle w:val="comandoseinstrucciones"/>
      </w:pPr>
    </w:p>
    <w:p w14:paraId="2B2569BE" w14:textId="77777777" w:rsidR="004A013A" w:rsidRDefault="004A013A" w:rsidP="002B64B7">
      <w:pPr>
        <w:pStyle w:val="Lista0"/>
      </w:pPr>
      <w:r>
        <w:t>DATE y TIME</w:t>
      </w:r>
    </w:p>
    <w:p w14:paraId="5556741D" w14:textId="77777777" w:rsidR="004A013A" w:rsidRDefault="004A013A" w:rsidP="004A013A">
      <w:r>
        <w:t>A</w:t>
      </w:r>
      <w:r w:rsidRPr="00F51358">
        <w:t xml:space="preserve">signar valor por defecto a </w:t>
      </w:r>
      <w:r>
        <w:t>DATE y TIME</w:t>
      </w:r>
      <w:r w:rsidRPr="00F51358">
        <w:t>:</w:t>
      </w:r>
      <w:r>
        <w:t xml:space="preserve"> Hay que meterlos en el mismo trigger</w:t>
      </w:r>
    </w:p>
    <w:p w14:paraId="70B1716C" w14:textId="77777777" w:rsidR="004A013A" w:rsidRPr="00785B5D" w:rsidRDefault="004A013A" w:rsidP="004A013A">
      <w:pPr>
        <w:pStyle w:val="Lista9"/>
        <w:rPr>
          <w:lang w:val="en-US"/>
        </w:rPr>
      </w:pPr>
      <w:r w:rsidRPr="00785B5D">
        <w:rPr>
          <w:lang w:val="en-US"/>
        </w:rPr>
        <w:t>Motivo: Before MySQL 5.7.2, there cannot be multiple triggers for a given table that have the same trigger event and action time. For example, you cannot have two BEFORE UPDATE triggers for a table. To work around this, you can define a trigger that executes multiple statements by using the BEGIN ... END compound statement construct after FOR EACH ROW. (An example appears later in this section.)</w:t>
      </w:r>
    </w:p>
    <w:p w14:paraId="625923DC" w14:textId="77777777" w:rsidR="004A013A" w:rsidRPr="00BE13CD" w:rsidRDefault="004A013A" w:rsidP="004A013A">
      <w:pPr>
        <w:pStyle w:val="comandoseinstrucciones"/>
      </w:pPr>
      <w:r w:rsidRPr="00BE13CD">
        <w:t># borro el trigger si existe.</w:t>
      </w:r>
    </w:p>
    <w:p w14:paraId="10C190DB" w14:textId="77777777" w:rsidR="004A013A" w:rsidRDefault="004A013A" w:rsidP="004A013A">
      <w:pPr>
        <w:pStyle w:val="comandoseinstrucciones"/>
        <w:rPr>
          <w:lang w:val="en-US"/>
        </w:rPr>
      </w:pPr>
      <w:r w:rsidRPr="00E90CBF">
        <w:rPr>
          <w:lang w:val="en-US"/>
        </w:rPr>
        <w:t xml:space="preserve">DROP TRIGGER IF EXISTS </w:t>
      </w:r>
      <w:r>
        <w:rPr>
          <w:lang w:val="en-US"/>
        </w:rPr>
        <w:t>trigger_muestra</w:t>
      </w:r>
      <w:r w:rsidRPr="00E90CBF">
        <w:rPr>
          <w:lang w:val="en-US"/>
        </w:rPr>
        <w:t>_</w:t>
      </w:r>
      <w:r>
        <w:rPr>
          <w:lang w:val="en-US"/>
        </w:rPr>
        <w:t>before</w:t>
      </w:r>
      <w:r w:rsidRPr="00E90CBF">
        <w:rPr>
          <w:lang w:val="en-US"/>
        </w:rPr>
        <w:t>;</w:t>
      </w:r>
    </w:p>
    <w:p w14:paraId="6CDEE48B" w14:textId="77777777" w:rsidR="004A013A" w:rsidRPr="00A10953" w:rsidRDefault="004A013A" w:rsidP="004A013A">
      <w:pPr>
        <w:pStyle w:val="comandoseinstrucciones"/>
        <w:rPr>
          <w:lang w:val="en-US"/>
        </w:rPr>
      </w:pPr>
    </w:p>
    <w:p w14:paraId="3DF2912C" w14:textId="77777777" w:rsidR="004A013A" w:rsidRPr="00A10953" w:rsidRDefault="004A013A" w:rsidP="004A013A">
      <w:pPr>
        <w:pStyle w:val="comandoseinstrucciones"/>
        <w:rPr>
          <w:lang w:val="en-US"/>
        </w:rPr>
      </w:pPr>
    </w:p>
    <w:p w14:paraId="1DB81563" w14:textId="77777777" w:rsidR="004A013A" w:rsidRPr="00E90CBF" w:rsidRDefault="004A013A" w:rsidP="000E46A5">
      <w:pPr>
        <w:pStyle w:val="comandoseinstrucciones"/>
        <w:rPr>
          <w:lang w:val="en-US"/>
        </w:rPr>
      </w:pPr>
      <w:r>
        <w:rPr>
          <w:lang w:val="en-US"/>
        </w:rPr>
        <w:t>DELIMITER//</w:t>
      </w:r>
    </w:p>
    <w:p w14:paraId="3A19269F" w14:textId="77777777" w:rsidR="004A013A" w:rsidRPr="00E90CBF" w:rsidRDefault="004A013A" w:rsidP="000E46A5">
      <w:pPr>
        <w:pStyle w:val="comandoseinstrucciones"/>
        <w:rPr>
          <w:lang w:val="en-US"/>
        </w:rPr>
      </w:pPr>
      <w:r w:rsidRPr="00E90CBF">
        <w:rPr>
          <w:lang w:val="en-US"/>
        </w:rPr>
        <w:t xml:space="preserve">CREATE TRIGGER </w:t>
      </w:r>
      <w:r>
        <w:rPr>
          <w:lang w:val="en-US"/>
        </w:rPr>
        <w:t>trigger_muestra</w:t>
      </w:r>
      <w:r w:rsidRPr="00E90CBF">
        <w:rPr>
          <w:lang w:val="en-US"/>
        </w:rPr>
        <w:t>_</w:t>
      </w:r>
      <w:r>
        <w:rPr>
          <w:lang w:val="en-US"/>
        </w:rPr>
        <w:t>before</w:t>
      </w:r>
      <w:r w:rsidRPr="00E90CBF">
        <w:rPr>
          <w:lang w:val="en-US"/>
        </w:rPr>
        <w:t xml:space="preserve"> BEFORE INSERT ON muestra</w:t>
      </w:r>
    </w:p>
    <w:p w14:paraId="71EB6951" w14:textId="77777777" w:rsidR="004A013A" w:rsidRPr="00E90CBF" w:rsidRDefault="004A013A" w:rsidP="000E46A5">
      <w:pPr>
        <w:pStyle w:val="comandoseinstrucciones"/>
        <w:rPr>
          <w:lang w:val="en-US"/>
        </w:rPr>
      </w:pPr>
      <w:r w:rsidRPr="00E90CBF">
        <w:rPr>
          <w:lang w:val="en-US"/>
        </w:rPr>
        <w:t>FOR EACH ROW</w:t>
      </w:r>
    </w:p>
    <w:p w14:paraId="6F34342C" w14:textId="77777777" w:rsidR="004A013A" w:rsidRPr="00E90CBF" w:rsidRDefault="004A013A" w:rsidP="000E46A5">
      <w:pPr>
        <w:pStyle w:val="comandoseinstrucciones"/>
        <w:rPr>
          <w:lang w:val="en-US"/>
        </w:rPr>
      </w:pPr>
      <w:r w:rsidRPr="00E90CBF">
        <w:rPr>
          <w:lang w:val="en-US"/>
        </w:rPr>
        <w:t>BEGIN</w:t>
      </w:r>
    </w:p>
    <w:p w14:paraId="40C25D9E" w14:textId="77777777" w:rsidR="004A013A" w:rsidRPr="001330A2" w:rsidRDefault="004A013A" w:rsidP="000E46A5">
      <w:pPr>
        <w:pStyle w:val="comandoseinstrucciones"/>
        <w:rPr>
          <w:lang w:val="en-US"/>
        </w:rPr>
      </w:pPr>
    </w:p>
    <w:p w14:paraId="7B8E43F2" w14:textId="77777777" w:rsidR="004A013A" w:rsidRPr="00785B5D" w:rsidRDefault="004A013A" w:rsidP="000E46A5">
      <w:pPr>
        <w:pStyle w:val="comandoseinstrucciones"/>
        <w:rPr>
          <w:highlight w:val="yellow"/>
          <w:lang w:val="en-US"/>
        </w:rPr>
      </w:pPr>
      <w:r w:rsidRPr="00785B5D">
        <w:rPr>
          <w:highlight w:val="yellow"/>
          <w:lang w:val="en-US"/>
        </w:rPr>
        <w:t>IF ( ISNULL(new.dia) ) THEN</w:t>
      </w:r>
    </w:p>
    <w:p w14:paraId="1BD19B0B" w14:textId="77777777" w:rsidR="004A013A" w:rsidRPr="00785B5D" w:rsidRDefault="004A013A" w:rsidP="000E46A5">
      <w:pPr>
        <w:pStyle w:val="comandoseinstrucciones"/>
        <w:rPr>
          <w:highlight w:val="yellow"/>
          <w:lang w:val="en-US"/>
        </w:rPr>
      </w:pPr>
      <w:r w:rsidRPr="00785B5D">
        <w:rPr>
          <w:highlight w:val="yellow"/>
          <w:lang w:val="en-US"/>
        </w:rPr>
        <w:t>SET new.dia=CURDATE();</w:t>
      </w:r>
    </w:p>
    <w:p w14:paraId="5335BFD9" w14:textId="77777777" w:rsidR="004A013A" w:rsidRPr="00E90CBF" w:rsidRDefault="004A013A" w:rsidP="000E46A5">
      <w:pPr>
        <w:pStyle w:val="comandoseinstrucciones"/>
        <w:rPr>
          <w:lang w:val="en-US"/>
        </w:rPr>
      </w:pPr>
      <w:r w:rsidRPr="00785B5D">
        <w:rPr>
          <w:highlight w:val="yellow"/>
          <w:lang w:val="en-US"/>
        </w:rPr>
        <w:t>END IF;</w:t>
      </w:r>
    </w:p>
    <w:p w14:paraId="500DD347" w14:textId="77777777" w:rsidR="004A013A" w:rsidRPr="00E90CBF" w:rsidRDefault="004A013A" w:rsidP="000E46A5">
      <w:pPr>
        <w:pStyle w:val="comandoseinstrucciones"/>
        <w:rPr>
          <w:lang w:val="en-US"/>
        </w:rPr>
      </w:pPr>
    </w:p>
    <w:p w14:paraId="3D6F36C4" w14:textId="77777777" w:rsidR="004A013A" w:rsidRPr="00785B5D" w:rsidRDefault="004A013A" w:rsidP="000E46A5">
      <w:pPr>
        <w:pStyle w:val="comandoseinstrucciones"/>
        <w:rPr>
          <w:highlight w:val="green"/>
          <w:lang w:val="en-US"/>
        </w:rPr>
      </w:pPr>
      <w:r w:rsidRPr="00785B5D">
        <w:rPr>
          <w:highlight w:val="green"/>
          <w:lang w:val="en-US"/>
        </w:rPr>
        <w:t>IF ( ISNULL(new.hora) ) THEN</w:t>
      </w:r>
    </w:p>
    <w:p w14:paraId="6E94CD39" w14:textId="77777777" w:rsidR="004A013A" w:rsidRPr="00785B5D" w:rsidRDefault="004A013A" w:rsidP="000E46A5">
      <w:pPr>
        <w:pStyle w:val="comandoseinstrucciones"/>
        <w:rPr>
          <w:highlight w:val="green"/>
          <w:lang w:val="en-US"/>
        </w:rPr>
      </w:pPr>
      <w:r w:rsidRPr="00785B5D">
        <w:rPr>
          <w:highlight w:val="green"/>
          <w:lang w:val="en-US"/>
        </w:rPr>
        <w:t>SET new.hora=CURTIME();</w:t>
      </w:r>
    </w:p>
    <w:p w14:paraId="5D92039C" w14:textId="77777777" w:rsidR="004A013A" w:rsidRDefault="004A013A" w:rsidP="000E46A5">
      <w:pPr>
        <w:pStyle w:val="comandoseinstrucciones"/>
        <w:rPr>
          <w:lang w:val="en-US"/>
        </w:rPr>
      </w:pPr>
      <w:r w:rsidRPr="00785B5D">
        <w:rPr>
          <w:highlight w:val="green"/>
          <w:lang w:val="en-US"/>
        </w:rPr>
        <w:t>END IF;</w:t>
      </w:r>
    </w:p>
    <w:p w14:paraId="45A153E9" w14:textId="77777777" w:rsidR="004A013A" w:rsidRPr="000E03A2" w:rsidRDefault="004A013A" w:rsidP="000E46A5">
      <w:pPr>
        <w:pStyle w:val="comandoseinstrucciones"/>
        <w:rPr>
          <w:lang w:val="en-US"/>
        </w:rPr>
      </w:pPr>
    </w:p>
    <w:p w14:paraId="591CDC1F" w14:textId="77777777" w:rsidR="004A013A" w:rsidRDefault="004A013A" w:rsidP="000E46A5">
      <w:pPr>
        <w:pStyle w:val="comandoseinstrucciones"/>
      </w:pPr>
      <w:r>
        <w:t>END;</w:t>
      </w:r>
    </w:p>
    <w:p w14:paraId="4335803B" w14:textId="77777777" w:rsidR="004A013A" w:rsidRDefault="004A013A" w:rsidP="000E46A5">
      <w:pPr>
        <w:pStyle w:val="comandoseinstrucciones"/>
      </w:pPr>
      <w:r>
        <w:t>//</w:t>
      </w:r>
    </w:p>
    <w:p w14:paraId="768531A5" w14:textId="77777777" w:rsidR="004A013A" w:rsidRDefault="004A013A" w:rsidP="000E46A5">
      <w:pPr>
        <w:pStyle w:val="comandoseinstrucciones"/>
      </w:pPr>
      <w:r>
        <w:rPr>
          <w:lang w:val="en-US"/>
        </w:rPr>
        <w:lastRenderedPageBreak/>
        <w:t xml:space="preserve">DELIMITER </w:t>
      </w:r>
      <w:r>
        <w:t>;</w:t>
      </w:r>
    </w:p>
    <w:p w14:paraId="6ECE7B74" w14:textId="77777777" w:rsidR="004A013A" w:rsidRPr="00785B5D" w:rsidRDefault="004A013A" w:rsidP="000E46A5">
      <w:pPr>
        <w:pStyle w:val="comandoseinstrucciones"/>
      </w:pPr>
    </w:p>
    <w:p w14:paraId="0262FC5E" w14:textId="77777777" w:rsidR="004A013A" w:rsidRDefault="004A013A" w:rsidP="004A013A">
      <w:pPr>
        <w:pStyle w:val="Piedefoto"/>
        <w:rPr>
          <w:lang w:val="en-US"/>
        </w:rPr>
      </w:pPr>
      <w:r>
        <w:rPr>
          <w:noProof/>
        </w:rPr>
        <w:drawing>
          <wp:inline distT="0" distB="0" distL="0" distR="0" wp14:anchorId="5ACC965B" wp14:editId="75B0F9B2">
            <wp:extent cx="4810125" cy="3105150"/>
            <wp:effectExtent l="0" t="0" r="952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4810125" cy="3105150"/>
                    </a:xfrm>
                    <a:prstGeom prst="rect">
                      <a:avLst/>
                    </a:prstGeom>
                  </pic:spPr>
                </pic:pic>
              </a:graphicData>
            </a:graphic>
          </wp:inline>
        </w:drawing>
      </w:r>
    </w:p>
    <w:p w14:paraId="2A7852EE" w14:textId="77777777" w:rsidR="004A013A" w:rsidRDefault="002B64B7" w:rsidP="002B64B7">
      <w:pPr>
        <w:pStyle w:val="Lista0"/>
        <w:rPr>
          <w:lang w:val="en-US"/>
        </w:rPr>
      </w:pPr>
      <w:r>
        <w:rPr>
          <w:lang w:val="en-US"/>
        </w:rPr>
        <w:t>TIMESTAMP</w:t>
      </w:r>
    </w:p>
    <w:p w14:paraId="65123174" w14:textId="77777777" w:rsidR="002B64B7" w:rsidRDefault="0081339D" w:rsidP="004A013A">
      <w:pPr>
        <w:rPr>
          <w:lang w:val="en-US"/>
        </w:rPr>
      </w:pPr>
      <w:r>
        <w:rPr>
          <w:lang w:val="en-US"/>
        </w:rPr>
        <w:t>A</w:t>
      </w:r>
      <w:r w:rsidR="002B64B7">
        <w:rPr>
          <w:lang w:val="en-US"/>
        </w:rPr>
        <w:t>signar valor por defecto:</w:t>
      </w:r>
    </w:p>
    <w:p w14:paraId="06001A71" w14:textId="77777777" w:rsidR="004A013A" w:rsidRDefault="002B64B7" w:rsidP="002B64B7">
      <w:pPr>
        <w:pStyle w:val="comandoseinstrucciones"/>
      </w:pPr>
      <w:r w:rsidRPr="002B64B7">
        <w:t>fecha</w:t>
      </w:r>
      <w:r>
        <w:t>YHora</w:t>
      </w:r>
      <w:r w:rsidRPr="002B64B7">
        <w:t>_</w:t>
      </w:r>
      <w:r>
        <w:t>de_entrada</w:t>
      </w:r>
      <w:r w:rsidRPr="002B64B7">
        <w:t xml:space="preserve"> TIMESTAMP DEFAULT NOW(),</w:t>
      </w:r>
    </w:p>
    <w:p w14:paraId="4D0318B9" w14:textId="77777777" w:rsidR="004A013A" w:rsidRDefault="004A013A" w:rsidP="003E50B9"/>
    <w:p w14:paraId="0AD8497A" w14:textId="77777777" w:rsidR="004A013A" w:rsidRDefault="004A013A" w:rsidP="003E50B9"/>
    <w:p w14:paraId="26877FC0" w14:textId="77777777" w:rsidR="004A013A" w:rsidRDefault="004A013A" w:rsidP="003E50B9"/>
    <w:p w14:paraId="373CA598" w14:textId="77777777" w:rsidR="004A013A" w:rsidRDefault="004A013A" w:rsidP="003E50B9"/>
    <w:p w14:paraId="2CA97E94" w14:textId="77777777" w:rsidR="004A013A" w:rsidRDefault="004A013A" w:rsidP="003E50B9"/>
    <w:p w14:paraId="7D69BCBE" w14:textId="77777777" w:rsidR="004A013A" w:rsidRDefault="004A013A" w:rsidP="003E50B9"/>
    <w:p w14:paraId="5C7AC214" w14:textId="77777777" w:rsidR="004A013A" w:rsidRPr="00A13DA5" w:rsidRDefault="004A013A" w:rsidP="003E50B9"/>
    <w:p w14:paraId="6C74593F" w14:textId="77777777" w:rsidR="00FE3AB7" w:rsidRPr="003E24C5" w:rsidRDefault="00445F32" w:rsidP="003C2E95">
      <w:pPr>
        <w:pStyle w:val="Ttulo4"/>
      </w:pPr>
      <w:bookmarkStart w:id="97" w:name="_Toc127522884"/>
      <w:r w:rsidRPr="00445F32">
        <w:t xml:space="preserve">AUTO_INCREMENT = </w:t>
      </w:r>
      <w:r w:rsidR="008847F7">
        <w:t>77</w:t>
      </w:r>
      <w:bookmarkEnd w:id="97"/>
    </w:p>
    <w:p w14:paraId="4690B9E0" w14:textId="77777777" w:rsidR="00FE3AB7" w:rsidRDefault="00445F32" w:rsidP="00780DB2">
      <w:r w:rsidRPr="00445F32">
        <w:t>fuerza a que el valor inicial</w:t>
      </w:r>
      <w:r>
        <w:t xml:space="preserve"> de un atributo de tipo auto_increment sea 100</w:t>
      </w:r>
    </w:p>
    <w:p w14:paraId="3937A71C" w14:textId="77777777" w:rsidR="00445F32" w:rsidRPr="00021A4E" w:rsidRDefault="008847F7" w:rsidP="000E46A5">
      <w:pPr>
        <w:pStyle w:val="comandoseinstrucciones"/>
        <w:rPr>
          <w:lang w:val="en-US"/>
        </w:rPr>
      </w:pPr>
      <w:r w:rsidRPr="00A13DA5">
        <w:t>ALTER TABLE Perso</w:t>
      </w:r>
      <w:r w:rsidRPr="00021A4E">
        <w:rPr>
          <w:lang w:val="en-US"/>
        </w:rPr>
        <w:t>nas AUTO_INCREMENT=77</w:t>
      </w:r>
    </w:p>
    <w:p w14:paraId="2712A3C2" w14:textId="77777777" w:rsidR="00012076" w:rsidRDefault="00012076" w:rsidP="003C2E95">
      <w:pPr>
        <w:pStyle w:val="Ttulo4"/>
        <w:rPr>
          <w:lang w:val="en-US"/>
        </w:rPr>
      </w:pPr>
      <w:bookmarkStart w:id="98" w:name="_Toc127522885"/>
      <w:r>
        <w:rPr>
          <w:lang w:val="en-US"/>
        </w:rPr>
        <w:t>CHECK</w:t>
      </w:r>
      <w:bookmarkEnd w:id="98"/>
    </w:p>
    <w:p w14:paraId="11210100" w14:textId="77777777" w:rsidR="00012076" w:rsidRDefault="00000000" w:rsidP="00560807">
      <w:pPr>
        <w:pStyle w:val="comandoseinstrucciones"/>
        <w:rPr>
          <w:lang w:val="en-US"/>
        </w:rPr>
      </w:pPr>
      <w:hyperlink r:id="rId36" w:history="1">
        <w:r w:rsidR="00560807" w:rsidRPr="006368B1">
          <w:rPr>
            <w:rStyle w:val="Hipervnculo"/>
            <w:lang w:val="en-US"/>
          </w:rPr>
          <w:t>https://dev.mysql.com/doc/refman/8.0/en/create-table-check-constraints.html</w:t>
        </w:r>
      </w:hyperlink>
    </w:p>
    <w:p w14:paraId="3A302754" w14:textId="77777777" w:rsidR="00146458" w:rsidRDefault="00000000" w:rsidP="00560807">
      <w:pPr>
        <w:pStyle w:val="comandoseinstrucciones"/>
        <w:rPr>
          <w:lang w:val="en-US"/>
        </w:rPr>
      </w:pPr>
      <w:hyperlink r:id="rId37" w:history="1">
        <w:r w:rsidR="00146458" w:rsidRPr="006368B1">
          <w:rPr>
            <w:rStyle w:val="Hipervnculo"/>
            <w:lang w:val="en-US"/>
          </w:rPr>
          <w:t>https://mysqlserverteam.com/mysql-8-0-16-introducing-check-constraint/</w:t>
        </w:r>
      </w:hyperlink>
    </w:p>
    <w:p w14:paraId="6461A28C" w14:textId="77777777" w:rsidR="00F22B6F" w:rsidRDefault="00000000" w:rsidP="00560807">
      <w:pPr>
        <w:pStyle w:val="comandoseinstrucciones"/>
        <w:rPr>
          <w:lang w:val="en-US"/>
        </w:rPr>
      </w:pPr>
      <w:hyperlink r:id="rId38" w:history="1">
        <w:r w:rsidR="00F22B6F" w:rsidRPr="006368B1">
          <w:rPr>
            <w:rStyle w:val="Hipervnculo"/>
            <w:lang w:val="en-US"/>
          </w:rPr>
          <w:t>https://www.w3resource.com/mysql/creating-table-advance/constraint.php</w:t>
        </w:r>
      </w:hyperlink>
    </w:p>
    <w:p w14:paraId="10A5B752" w14:textId="77777777" w:rsidR="004C576F" w:rsidRDefault="004113E4" w:rsidP="00012076">
      <w:r>
        <w:t xml:space="preserve">Antes de </w:t>
      </w:r>
      <w:r w:rsidRPr="004113E4">
        <w:t>MySQL 8.0.16</w:t>
      </w:r>
      <w:r>
        <w:t xml:space="preserve"> </w:t>
      </w:r>
      <w:r w:rsidR="00FF7932">
        <w:t xml:space="preserve">se </w:t>
      </w:r>
      <w:r w:rsidR="00012076" w:rsidRPr="00012076">
        <w:t>permit</w:t>
      </w:r>
      <w:r>
        <w:t>ía</w:t>
      </w:r>
      <w:r w:rsidR="00012076" w:rsidRPr="00012076">
        <w:t xml:space="preserve"> escribir restricciones mediante CHECK para </w:t>
      </w:r>
      <w:r w:rsidR="004C576F">
        <w:t>ser compatible con</w:t>
      </w:r>
      <w:r>
        <w:t xml:space="preserve"> </w:t>
      </w:r>
      <w:r w:rsidR="004C576F">
        <w:t>e</w:t>
      </w:r>
      <w:r w:rsidR="00012076" w:rsidRPr="00012076">
        <w:t>l estándar SQL</w:t>
      </w:r>
      <w:r w:rsidR="00FF7932">
        <w:t>,</w:t>
      </w:r>
      <w:r w:rsidR="00012076" w:rsidRPr="00012076">
        <w:t xml:space="preserve"> pero</w:t>
      </w:r>
      <w:r w:rsidR="00FF7932">
        <w:t xml:space="preserve"> MySQL</w:t>
      </w:r>
      <w:r w:rsidR="00012076" w:rsidRPr="00012076">
        <w:t xml:space="preserve"> </w:t>
      </w:r>
      <w:r w:rsidR="00012076" w:rsidRPr="003925F8">
        <w:rPr>
          <w:rStyle w:val="Textoennegrita"/>
        </w:rPr>
        <w:t>las ignora</w:t>
      </w:r>
      <w:r>
        <w:rPr>
          <w:rStyle w:val="Textoennegrita"/>
        </w:rPr>
        <w:t>ba</w:t>
      </w:r>
      <w:r w:rsidR="00012076">
        <w:t xml:space="preserve">, por tanto no </w:t>
      </w:r>
      <w:r>
        <w:t>tenía utilidad</w:t>
      </w:r>
      <w:r w:rsidR="00012076">
        <w:t xml:space="preserve"> especificarlas.</w:t>
      </w:r>
      <w:r w:rsidR="00560807">
        <w:t xml:space="preserve"> </w:t>
      </w:r>
      <w:r w:rsidR="004C576F">
        <w:t xml:space="preserve">En </w:t>
      </w:r>
      <w:r w:rsidR="00560807">
        <w:t>esos casos</w:t>
      </w:r>
      <w:r w:rsidR="004C576F">
        <w:t xml:space="preserve"> pod</w:t>
      </w:r>
      <w:r w:rsidR="00FF7932">
        <w:t>ía</w:t>
      </w:r>
      <w:r w:rsidR="004C576F">
        <w:t xml:space="preserve">mos intentar crear un </w:t>
      </w:r>
      <w:r w:rsidR="004C576F" w:rsidRPr="004C576F">
        <w:rPr>
          <w:rStyle w:val="Textoennegrita"/>
        </w:rPr>
        <w:t>TRIGGER para realizar la función del CHECK</w:t>
      </w:r>
      <w:r w:rsidR="004C576F">
        <w:t>.</w:t>
      </w:r>
      <w:r w:rsidR="00FF7932">
        <w:t>.</w:t>
      </w:r>
    </w:p>
    <w:p w14:paraId="40766BD4" w14:textId="77777777" w:rsidR="00FF7932" w:rsidRDefault="00FF7932" w:rsidP="00012076">
      <w:r>
        <w:t xml:space="preserve">Desde la versión </w:t>
      </w:r>
      <w:r w:rsidRPr="004113E4">
        <w:t>MySQL 8.0.16</w:t>
      </w:r>
      <w:r>
        <w:t xml:space="preserve"> los CHECK ya son ejecutados por MySQL.</w:t>
      </w:r>
    </w:p>
    <w:p w14:paraId="1A136FD8" w14:textId="77777777" w:rsidR="00FF7932" w:rsidRDefault="00FF7932" w:rsidP="00012076">
      <w:r>
        <w:t>Formato de la restricción CHECK:</w:t>
      </w:r>
    </w:p>
    <w:p w14:paraId="76B68469" w14:textId="77777777" w:rsidR="007325D7" w:rsidRPr="007325D7" w:rsidRDefault="007325D7" w:rsidP="007325D7">
      <w:pPr>
        <w:pStyle w:val="comandoseinstrucciones"/>
        <w:rPr>
          <w:lang w:val="en-US"/>
        </w:rPr>
      </w:pPr>
      <w:r w:rsidRPr="007325D7">
        <w:rPr>
          <w:rStyle w:val="token"/>
          <w:rFonts w:ascii="Liberation Mono" w:hAnsi="Liberation Mono" w:cs="Liberation Mono"/>
          <w:color w:val="999999"/>
          <w:sz w:val="17"/>
          <w:szCs w:val="17"/>
          <w:bdr w:val="none" w:sz="0" w:space="0" w:color="auto" w:frame="1"/>
          <w:shd w:val="clear" w:color="auto" w:fill="F8F8F8"/>
          <w:lang w:val="en-US"/>
        </w:rPr>
        <w:lastRenderedPageBreak/>
        <w:t>[</w:t>
      </w:r>
      <w:r w:rsidRPr="007325D7">
        <w:rPr>
          <w:rStyle w:val="token"/>
          <w:rFonts w:ascii="Liberation Mono" w:hAnsi="Liberation Mono" w:cs="Liberation Mono"/>
          <w:color w:val="0077AA"/>
          <w:sz w:val="17"/>
          <w:szCs w:val="17"/>
          <w:bdr w:val="none" w:sz="0" w:space="0" w:color="auto" w:frame="1"/>
          <w:shd w:val="clear" w:color="auto" w:fill="F8F8F8"/>
          <w:lang w:val="en-US"/>
        </w:rPr>
        <w:t>CONSTRAINT</w:t>
      </w:r>
      <w:r w:rsidRPr="007325D7">
        <w:rPr>
          <w:color w:val="000000"/>
          <w:shd w:val="clear" w:color="auto" w:fill="F8F8F8"/>
          <w:lang w:val="en-US"/>
        </w:rPr>
        <w:t xml:space="preserve"> </w:t>
      </w:r>
      <w:r w:rsidRPr="007325D7">
        <w:rPr>
          <w:rStyle w:val="token"/>
          <w:rFonts w:ascii="Liberation Mono" w:hAnsi="Liberation Mono" w:cs="Liberation Mono"/>
          <w:color w:val="999999"/>
          <w:sz w:val="17"/>
          <w:szCs w:val="17"/>
          <w:bdr w:val="none" w:sz="0" w:space="0" w:color="auto" w:frame="1"/>
          <w:shd w:val="clear" w:color="auto" w:fill="F8F8F8"/>
          <w:lang w:val="en-US"/>
        </w:rPr>
        <w:t>[</w:t>
      </w:r>
      <w:r w:rsidRPr="007325D7">
        <w:rPr>
          <w:rStyle w:val="nfasis"/>
          <w:rFonts w:ascii="Liberation Mono" w:hAnsi="Liberation Mono" w:cs="Liberation Mono"/>
          <w:color w:val="000000"/>
          <w:sz w:val="17"/>
          <w:szCs w:val="17"/>
          <w:bdr w:val="none" w:sz="0" w:space="0" w:color="auto" w:frame="1"/>
          <w:shd w:val="clear" w:color="auto" w:fill="F8F8F8"/>
          <w:lang w:val="en-US"/>
        </w:rPr>
        <w:t>symbol</w:t>
      </w:r>
      <w:r w:rsidRPr="007325D7">
        <w:rPr>
          <w:rStyle w:val="token"/>
          <w:rFonts w:ascii="Liberation Mono" w:hAnsi="Liberation Mono" w:cs="Liberation Mono"/>
          <w:color w:val="999999"/>
          <w:sz w:val="17"/>
          <w:szCs w:val="17"/>
          <w:bdr w:val="none" w:sz="0" w:space="0" w:color="auto" w:frame="1"/>
          <w:shd w:val="clear" w:color="auto" w:fill="F8F8F8"/>
          <w:lang w:val="en-US"/>
        </w:rPr>
        <w:t>]]</w:t>
      </w:r>
      <w:r w:rsidRPr="007325D7">
        <w:rPr>
          <w:color w:val="000000"/>
          <w:shd w:val="clear" w:color="auto" w:fill="F8F8F8"/>
          <w:lang w:val="en-US"/>
        </w:rPr>
        <w:t xml:space="preserve"> </w:t>
      </w:r>
      <w:r w:rsidRPr="007325D7">
        <w:rPr>
          <w:rStyle w:val="token"/>
          <w:rFonts w:ascii="Liberation Mono" w:hAnsi="Liberation Mono" w:cs="Liberation Mono"/>
          <w:color w:val="0077AA"/>
          <w:sz w:val="17"/>
          <w:szCs w:val="17"/>
          <w:bdr w:val="none" w:sz="0" w:space="0" w:color="auto" w:frame="1"/>
          <w:shd w:val="clear" w:color="auto" w:fill="F8F8F8"/>
          <w:lang w:val="en-US"/>
        </w:rPr>
        <w:t>CHECK</w:t>
      </w:r>
      <w:r w:rsidRPr="007325D7">
        <w:rPr>
          <w:color w:val="000000"/>
          <w:shd w:val="clear" w:color="auto" w:fill="F8F8F8"/>
          <w:lang w:val="en-US"/>
        </w:rPr>
        <w:t xml:space="preserve"> </w:t>
      </w:r>
      <w:r w:rsidRPr="007325D7">
        <w:rPr>
          <w:rStyle w:val="token"/>
          <w:rFonts w:ascii="Liberation Mono" w:hAnsi="Liberation Mono" w:cs="Liberation Mono"/>
          <w:color w:val="999999"/>
          <w:sz w:val="17"/>
          <w:szCs w:val="17"/>
          <w:bdr w:val="none" w:sz="0" w:space="0" w:color="auto" w:frame="1"/>
          <w:shd w:val="clear" w:color="auto" w:fill="F8F8F8"/>
          <w:lang w:val="en-US"/>
        </w:rPr>
        <w:t>(</w:t>
      </w:r>
      <w:r w:rsidRPr="007325D7">
        <w:rPr>
          <w:rStyle w:val="nfasis"/>
          <w:rFonts w:ascii="Liberation Mono" w:hAnsi="Liberation Mono" w:cs="Liberation Mono"/>
          <w:color w:val="000000"/>
          <w:sz w:val="17"/>
          <w:szCs w:val="17"/>
          <w:bdr w:val="none" w:sz="0" w:space="0" w:color="auto" w:frame="1"/>
          <w:shd w:val="clear" w:color="auto" w:fill="F8F8F8"/>
          <w:lang w:val="en-US"/>
        </w:rPr>
        <w:t>expr</w:t>
      </w:r>
      <w:r w:rsidRPr="007325D7">
        <w:rPr>
          <w:rStyle w:val="token"/>
          <w:rFonts w:ascii="Liberation Mono" w:hAnsi="Liberation Mono" w:cs="Liberation Mono"/>
          <w:color w:val="999999"/>
          <w:sz w:val="17"/>
          <w:szCs w:val="17"/>
          <w:bdr w:val="none" w:sz="0" w:space="0" w:color="auto" w:frame="1"/>
          <w:shd w:val="clear" w:color="auto" w:fill="F8F8F8"/>
          <w:lang w:val="en-US"/>
        </w:rPr>
        <w:t>)</w:t>
      </w:r>
      <w:r w:rsidRPr="007325D7">
        <w:rPr>
          <w:color w:val="000000"/>
          <w:shd w:val="clear" w:color="auto" w:fill="F8F8F8"/>
          <w:lang w:val="en-US"/>
        </w:rPr>
        <w:t xml:space="preserve"> </w:t>
      </w:r>
      <w:r w:rsidRPr="007325D7">
        <w:rPr>
          <w:rStyle w:val="token"/>
          <w:rFonts w:ascii="Liberation Mono" w:hAnsi="Liberation Mono" w:cs="Liberation Mono"/>
          <w:color w:val="999999"/>
          <w:sz w:val="17"/>
          <w:szCs w:val="17"/>
          <w:bdr w:val="none" w:sz="0" w:space="0" w:color="auto" w:frame="1"/>
          <w:shd w:val="clear" w:color="auto" w:fill="F8F8F8"/>
          <w:lang w:val="en-US"/>
        </w:rPr>
        <w:t>[[</w:t>
      </w:r>
      <w:r w:rsidRPr="007325D7">
        <w:rPr>
          <w:rStyle w:val="token"/>
          <w:rFonts w:ascii="Liberation Mono" w:hAnsi="Liberation Mono" w:cs="Liberation Mono"/>
          <w:color w:val="A67F59"/>
          <w:sz w:val="17"/>
          <w:szCs w:val="17"/>
          <w:bdr w:val="none" w:sz="0" w:space="0" w:color="auto" w:frame="1"/>
          <w:shd w:val="clear" w:color="auto" w:fill="F8F8F8"/>
          <w:lang w:val="en-US"/>
        </w:rPr>
        <w:t>NOT</w:t>
      </w:r>
      <w:r w:rsidRPr="007325D7">
        <w:rPr>
          <w:rStyle w:val="token"/>
          <w:rFonts w:ascii="Liberation Mono" w:hAnsi="Liberation Mono" w:cs="Liberation Mono"/>
          <w:color w:val="999999"/>
          <w:sz w:val="17"/>
          <w:szCs w:val="17"/>
          <w:bdr w:val="none" w:sz="0" w:space="0" w:color="auto" w:frame="1"/>
          <w:shd w:val="clear" w:color="auto" w:fill="F8F8F8"/>
          <w:lang w:val="en-US"/>
        </w:rPr>
        <w:t>]</w:t>
      </w:r>
      <w:r w:rsidRPr="007325D7">
        <w:rPr>
          <w:color w:val="000000"/>
          <w:shd w:val="clear" w:color="auto" w:fill="F8F8F8"/>
          <w:lang w:val="en-US"/>
        </w:rPr>
        <w:t xml:space="preserve"> </w:t>
      </w:r>
      <w:r w:rsidRPr="007325D7">
        <w:rPr>
          <w:rStyle w:val="token"/>
          <w:rFonts w:ascii="Liberation Mono" w:hAnsi="Liberation Mono" w:cs="Liberation Mono"/>
          <w:color w:val="0077AA"/>
          <w:sz w:val="17"/>
          <w:szCs w:val="17"/>
          <w:bdr w:val="none" w:sz="0" w:space="0" w:color="auto" w:frame="1"/>
          <w:shd w:val="clear" w:color="auto" w:fill="F8F8F8"/>
          <w:lang w:val="en-US"/>
        </w:rPr>
        <w:t>ENFORCED</w:t>
      </w:r>
      <w:r w:rsidRPr="007325D7">
        <w:rPr>
          <w:rStyle w:val="token"/>
          <w:rFonts w:ascii="Liberation Mono" w:hAnsi="Liberation Mono" w:cs="Liberation Mono"/>
          <w:color w:val="999999"/>
          <w:sz w:val="17"/>
          <w:szCs w:val="17"/>
          <w:bdr w:val="none" w:sz="0" w:space="0" w:color="auto" w:frame="1"/>
          <w:shd w:val="clear" w:color="auto" w:fill="F8F8F8"/>
          <w:lang w:val="en-US"/>
        </w:rPr>
        <w:t>]</w:t>
      </w:r>
    </w:p>
    <w:p w14:paraId="5302B345" w14:textId="77777777" w:rsidR="007325D7" w:rsidRPr="007325D7" w:rsidRDefault="007325D7" w:rsidP="007325D7">
      <w:pPr>
        <w:rPr>
          <w:lang w:val="en-US"/>
        </w:rPr>
      </w:pPr>
      <w:r w:rsidRPr="007325D7">
        <w:rPr>
          <w:lang w:val="en-US"/>
        </w:rPr>
        <w:t>A CHECK constraint is specified as either a table constraint or column constraint:</w:t>
      </w:r>
    </w:p>
    <w:p w14:paraId="29A4331D" w14:textId="77777777" w:rsidR="007325D7" w:rsidRPr="007325D7" w:rsidRDefault="007325D7" w:rsidP="007325D7">
      <w:pPr>
        <w:pStyle w:val="Lista1"/>
        <w:rPr>
          <w:lang w:val="en-US"/>
        </w:rPr>
      </w:pPr>
      <w:r w:rsidRPr="007325D7">
        <w:rPr>
          <w:lang w:val="en-US"/>
        </w:rPr>
        <w:t>A table constraint does not appear within a column definition and can refer to any table column or columns. Forward references are permitted to columns appearing later in the table definition.</w:t>
      </w:r>
    </w:p>
    <w:p w14:paraId="1B49993C" w14:textId="77777777" w:rsidR="007325D7" w:rsidRPr="007325D7" w:rsidRDefault="007325D7" w:rsidP="007325D7">
      <w:pPr>
        <w:pStyle w:val="Lista1"/>
        <w:rPr>
          <w:lang w:val="en-US"/>
        </w:rPr>
      </w:pPr>
      <w:r w:rsidRPr="007325D7">
        <w:rPr>
          <w:lang w:val="en-US"/>
        </w:rPr>
        <w:t xml:space="preserve">A column constraint appears within a column definition and can refer only to that column. </w:t>
      </w:r>
    </w:p>
    <w:p w14:paraId="71884106" w14:textId="77777777" w:rsidR="007325D7" w:rsidRPr="00712011" w:rsidRDefault="007325D7" w:rsidP="00012076">
      <w:pPr>
        <w:rPr>
          <w:lang w:val="en-US"/>
        </w:rPr>
      </w:pPr>
    </w:p>
    <w:p w14:paraId="13338628" w14:textId="77777777" w:rsidR="00F22B6F" w:rsidRPr="00012076" w:rsidRDefault="00F22B6F" w:rsidP="00F22B6F">
      <w:pPr>
        <w:pStyle w:val="Lista0b"/>
      </w:pPr>
      <w:r>
        <w:t>Ejemplos:</w:t>
      </w:r>
    </w:p>
    <w:p w14:paraId="3AAE737D" w14:textId="77777777" w:rsidR="00012076" w:rsidRPr="00012076" w:rsidRDefault="00012076" w:rsidP="00012076">
      <w:r w:rsidRPr="00012076">
        <w:t xml:space="preserve">Ejemplo de </w:t>
      </w:r>
      <w:r>
        <w:t>CHECK usado en el SGBD MariaDB (que sí las permite):</w:t>
      </w:r>
    </w:p>
    <w:p w14:paraId="51915CC6" w14:textId="77777777" w:rsidR="00012076" w:rsidRPr="00012076" w:rsidRDefault="00012076" w:rsidP="00012076">
      <w:pPr>
        <w:pStyle w:val="comandoseinstrucciones"/>
        <w:rPr>
          <w:lang w:val="en-US"/>
        </w:rPr>
      </w:pPr>
      <w:r w:rsidRPr="00012076">
        <w:rPr>
          <w:lang w:val="en-US"/>
        </w:rPr>
        <w:t xml:space="preserve">ALTER TABLE Picnics ADD CONSTRAINT constraint_1 </w:t>
      </w:r>
    </w:p>
    <w:p w14:paraId="50A0F404" w14:textId="77777777" w:rsidR="00012076" w:rsidRDefault="00012076" w:rsidP="00012076">
      <w:pPr>
        <w:pStyle w:val="comandoseinstrucciones"/>
        <w:rPr>
          <w:lang w:val="en-US"/>
        </w:rPr>
      </w:pPr>
      <w:r w:rsidRPr="00012076">
        <w:rPr>
          <w:lang w:val="en-US"/>
        </w:rPr>
        <w:t xml:space="preserve">  CHECK (EXISTS (SELECT * FROM Accounts WHERE balance &gt; 0));</w:t>
      </w:r>
    </w:p>
    <w:p w14:paraId="49BE205C" w14:textId="77777777" w:rsidR="00F22B6F" w:rsidRDefault="00F22B6F" w:rsidP="00F22B6F">
      <w:pPr>
        <w:rPr>
          <w:lang w:val="en-US"/>
        </w:rPr>
      </w:pPr>
    </w:p>
    <w:p w14:paraId="1DEC3A46" w14:textId="77777777" w:rsidR="00712011" w:rsidRDefault="00712011" w:rsidP="00712011">
      <w:pPr>
        <w:pStyle w:val="comandoseinstrucciones"/>
        <w:rPr>
          <w:lang w:val="en-US"/>
        </w:rPr>
      </w:pPr>
    </w:p>
    <w:p w14:paraId="0A844289" w14:textId="77777777" w:rsidR="00F22B6F" w:rsidRPr="00712011" w:rsidRDefault="00712011" w:rsidP="00712011">
      <w:pPr>
        <w:pStyle w:val="comandoseinstrucciones"/>
      </w:pPr>
      <w:r w:rsidRPr="00712011">
        <w:t xml:space="preserve">SALARIO DECIMAL(8,2) </w:t>
      </w:r>
      <w:r w:rsidRPr="00712011">
        <w:rPr>
          <w:highlight w:val="yellow"/>
        </w:rPr>
        <w:t>CHECK (SALARIO &gt; 0)</w:t>
      </w:r>
      <w:r w:rsidRPr="00712011">
        <w:t>,</w:t>
      </w:r>
    </w:p>
    <w:p w14:paraId="0EF9309A" w14:textId="77777777" w:rsidR="00712011" w:rsidRPr="00712011" w:rsidRDefault="00712011" w:rsidP="00712011">
      <w:pPr>
        <w:pStyle w:val="comandoseinstrucciones"/>
      </w:pPr>
    </w:p>
    <w:p w14:paraId="08CA4B95" w14:textId="77777777" w:rsidR="00712011" w:rsidRPr="00712011" w:rsidRDefault="00712011" w:rsidP="00712011">
      <w:pPr>
        <w:pStyle w:val="comandoseinstrucciones"/>
      </w:pPr>
      <w:r w:rsidRPr="00712011">
        <w:t>SALARIO DECIMAL(8,2),</w:t>
      </w:r>
    </w:p>
    <w:p w14:paraId="53C2391E" w14:textId="77777777" w:rsidR="00712011" w:rsidRPr="00712011" w:rsidRDefault="00712011" w:rsidP="00712011">
      <w:pPr>
        <w:pStyle w:val="comandoseinstrucciones"/>
      </w:pPr>
      <w:r w:rsidRPr="00712011">
        <w:t xml:space="preserve">COMISION DECIMAL(8,2) </w:t>
      </w:r>
      <w:r w:rsidRPr="00712011">
        <w:rPr>
          <w:highlight w:val="yellow"/>
        </w:rPr>
        <w:t>CHECK (SALARIO &gt; COMISION)</w:t>
      </w:r>
      <w:r w:rsidRPr="00712011">
        <w:t>,</w:t>
      </w:r>
    </w:p>
    <w:p w14:paraId="5D161142" w14:textId="77777777" w:rsidR="00712011" w:rsidRPr="00712011" w:rsidRDefault="00712011" w:rsidP="00712011">
      <w:pPr>
        <w:pStyle w:val="comandoseinstrucciones"/>
      </w:pPr>
    </w:p>
    <w:p w14:paraId="32A0F741" w14:textId="77777777" w:rsidR="00712011" w:rsidRPr="00004D42" w:rsidRDefault="00712011" w:rsidP="00712011">
      <w:pPr>
        <w:pStyle w:val="comandoseinstrucciones"/>
      </w:pPr>
      <w:r w:rsidRPr="00004D42">
        <w:t>COMISION DECIMAL(8,2),</w:t>
      </w:r>
    </w:p>
    <w:p w14:paraId="643A5021" w14:textId="77777777" w:rsidR="00712011" w:rsidRPr="00712011" w:rsidRDefault="00712011" w:rsidP="00712011">
      <w:pPr>
        <w:pStyle w:val="comandoseinstrucciones"/>
        <w:rPr>
          <w:lang w:val="en-US"/>
        </w:rPr>
      </w:pPr>
      <w:r w:rsidRPr="00712011">
        <w:rPr>
          <w:highlight w:val="yellow"/>
          <w:lang w:val="en-US"/>
        </w:rPr>
        <w:t>CHECK (SALARIO &gt; COMISION),</w:t>
      </w:r>
    </w:p>
    <w:p w14:paraId="2C20E1D3" w14:textId="77777777" w:rsidR="00712011" w:rsidRDefault="00712011" w:rsidP="00712011">
      <w:pPr>
        <w:pStyle w:val="comandoseinstrucciones"/>
        <w:rPr>
          <w:lang w:val="en-US"/>
        </w:rPr>
      </w:pPr>
      <w:r w:rsidRPr="00712011">
        <w:rPr>
          <w:lang w:val="en-US"/>
        </w:rPr>
        <w:t>DEP_NO SMALLINT(4),</w:t>
      </w:r>
    </w:p>
    <w:p w14:paraId="04841B58" w14:textId="77777777" w:rsidR="00F22B6F" w:rsidRDefault="00F22B6F" w:rsidP="00F22B6F">
      <w:pPr>
        <w:rPr>
          <w:lang w:val="en-US"/>
        </w:rPr>
      </w:pPr>
    </w:p>
    <w:p w14:paraId="5B19C194" w14:textId="77777777" w:rsidR="004939FA" w:rsidRPr="004939FA" w:rsidRDefault="004939FA" w:rsidP="004939FA">
      <w:pPr>
        <w:pStyle w:val="comandoseinstrucciones"/>
        <w:rPr>
          <w:lang w:val="en-US"/>
        </w:rPr>
      </w:pPr>
      <w:r w:rsidRPr="004939FA">
        <w:rPr>
          <w:shd w:val="clear" w:color="auto" w:fill="FDFDFD"/>
          <w:lang w:val="en-US"/>
        </w:rPr>
        <w:t xml:space="preserve">country </w:t>
      </w:r>
      <w:r w:rsidRPr="004939FA">
        <w:rPr>
          <w:rStyle w:val="token"/>
          <w:rFonts w:ascii="Consolas" w:hAnsi="Consolas"/>
          <w:color w:val="1990B8"/>
          <w:lang w:val="en-US"/>
        </w:rPr>
        <w:t>varchar</w:t>
      </w:r>
      <w:r w:rsidRPr="004939FA">
        <w:rPr>
          <w:rStyle w:val="token"/>
          <w:rFonts w:ascii="Consolas" w:hAnsi="Consolas"/>
          <w:color w:val="5F6364"/>
          <w:lang w:val="en-US"/>
        </w:rPr>
        <w:t>(</w:t>
      </w:r>
      <w:r w:rsidRPr="004939FA">
        <w:rPr>
          <w:rStyle w:val="token"/>
          <w:rFonts w:ascii="Consolas" w:hAnsi="Consolas"/>
          <w:color w:val="C92C2C"/>
          <w:lang w:val="en-US"/>
        </w:rPr>
        <w:t>25</w:t>
      </w:r>
      <w:r w:rsidRPr="004939FA">
        <w:rPr>
          <w:rStyle w:val="token"/>
          <w:rFonts w:ascii="Consolas" w:hAnsi="Consolas"/>
          <w:color w:val="5F6364"/>
          <w:lang w:val="en-US"/>
        </w:rPr>
        <w:t>)</w:t>
      </w:r>
      <w:r w:rsidRPr="004939FA">
        <w:rPr>
          <w:shd w:val="clear" w:color="auto" w:fill="FDFDFD"/>
          <w:lang w:val="en-US"/>
        </w:rPr>
        <w:t xml:space="preserve"> </w:t>
      </w:r>
      <w:r w:rsidRPr="004939FA">
        <w:rPr>
          <w:rStyle w:val="token"/>
          <w:rFonts w:ascii="Consolas" w:hAnsi="Consolas"/>
          <w:color w:val="A67F59"/>
          <w:lang w:val="en-US"/>
        </w:rPr>
        <w:t>NOT</w:t>
      </w:r>
      <w:r w:rsidRPr="004939FA">
        <w:rPr>
          <w:shd w:val="clear" w:color="auto" w:fill="FDFDFD"/>
          <w:lang w:val="en-US"/>
        </w:rPr>
        <w:t xml:space="preserve"> </w:t>
      </w:r>
      <w:r w:rsidRPr="004939FA">
        <w:rPr>
          <w:rStyle w:val="token"/>
          <w:rFonts w:ascii="Consolas" w:hAnsi="Consolas"/>
          <w:color w:val="C92C2C"/>
          <w:lang w:val="en-US"/>
        </w:rPr>
        <w:t>NULL</w:t>
      </w:r>
      <w:r w:rsidRPr="004939FA">
        <w:rPr>
          <w:shd w:val="clear" w:color="auto" w:fill="FDFDFD"/>
          <w:lang w:val="en-US"/>
        </w:rPr>
        <w:t xml:space="preserve"> </w:t>
      </w:r>
      <w:r w:rsidRPr="004939FA">
        <w:rPr>
          <w:rStyle w:val="token"/>
          <w:rFonts w:ascii="Consolas" w:hAnsi="Consolas"/>
          <w:color w:val="1990B8"/>
          <w:lang w:val="en-US"/>
        </w:rPr>
        <w:t>CHECK</w:t>
      </w:r>
      <w:r w:rsidRPr="004939FA">
        <w:rPr>
          <w:shd w:val="clear" w:color="auto" w:fill="FDFDFD"/>
          <w:lang w:val="en-US"/>
        </w:rPr>
        <w:t xml:space="preserve"> </w:t>
      </w:r>
      <w:r w:rsidRPr="004939FA">
        <w:rPr>
          <w:rStyle w:val="token"/>
          <w:rFonts w:ascii="Consolas" w:hAnsi="Consolas"/>
          <w:color w:val="5F6364"/>
          <w:lang w:val="en-US"/>
        </w:rPr>
        <w:t>(</w:t>
      </w:r>
      <w:r w:rsidRPr="004939FA">
        <w:rPr>
          <w:shd w:val="clear" w:color="auto" w:fill="FDFDFD"/>
          <w:lang w:val="en-US"/>
        </w:rPr>
        <w:t xml:space="preserve">country </w:t>
      </w:r>
      <w:r w:rsidRPr="004939FA">
        <w:rPr>
          <w:rStyle w:val="token"/>
          <w:rFonts w:ascii="Consolas" w:hAnsi="Consolas"/>
          <w:color w:val="A67F59"/>
          <w:lang w:val="en-US"/>
        </w:rPr>
        <w:t>IN</w:t>
      </w:r>
      <w:r w:rsidRPr="004939FA">
        <w:rPr>
          <w:shd w:val="clear" w:color="auto" w:fill="FDFDFD"/>
          <w:lang w:val="en-US"/>
        </w:rPr>
        <w:t xml:space="preserve"> </w:t>
      </w:r>
      <w:r w:rsidRPr="004939FA">
        <w:rPr>
          <w:rStyle w:val="token"/>
          <w:rFonts w:ascii="Consolas" w:hAnsi="Consolas"/>
          <w:color w:val="5F6364"/>
          <w:lang w:val="en-US"/>
        </w:rPr>
        <w:t>(</w:t>
      </w:r>
      <w:r w:rsidRPr="004939FA">
        <w:rPr>
          <w:rStyle w:val="token"/>
          <w:rFonts w:ascii="Consolas" w:hAnsi="Consolas"/>
          <w:color w:val="2F9C0A"/>
          <w:lang w:val="en-US"/>
        </w:rPr>
        <w:t>'USA'</w:t>
      </w:r>
      <w:r w:rsidRPr="004939FA">
        <w:rPr>
          <w:rStyle w:val="token"/>
          <w:rFonts w:ascii="Consolas" w:hAnsi="Consolas"/>
          <w:color w:val="5F6364"/>
          <w:lang w:val="en-US"/>
        </w:rPr>
        <w:t>,</w:t>
      </w:r>
      <w:r w:rsidRPr="004939FA">
        <w:rPr>
          <w:rStyle w:val="token"/>
          <w:rFonts w:ascii="Consolas" w:hAnsi="Consolas"/>
          <w:color w:val="2F9C0A"/>
          <w:lang w:val="en-US"/>
        </w:rPr>
        <w:t>'UK'</w:t>
      </w:r>
      <w:r w:rsidRPr="004939FA">
        <w:rPr>
          <w:rStyle w:val="token"/>
          <w:rFonts w:ascii="Consolas" w:hAnsi="Consolas"/>
          <w:color w:val="5F6364"/>
          <w:lang w:val="en-US"/>
        </w:rPr>
        <w:t>,</w:t>
      </w:r>
      <w:r w:rsidRPr="004939FA">
        <w:rPr>
          <w:rStyle w:val="token"/>
          <w:rFonts w:ascii="Consolas" w:hAnsi="Consolas"/>
          <w:color w:val="2F9C0A"/>
          <w:lang w:val="en-US"/>
        </w:rPr>
        <w:t>'India'</w:t>
      </w:r>
      <w:r w:rsidRPr="004939FA">
        <w:rPr>
          <w:rStyle w:val="token"/>
          <w:rFonts w:ascii="Consolas" w:hAnsi="Consolas"/>
          <w:color w:val="5F6364"/>
          <w:lang w:val="en-US"/>
        </w:rPr>
        <w:t>)),</w:t>
      </w:r>
    </w:p>
    <w:p w14:paraId="062436F7" w14:textId="77777777" w:rsidR="004939FA" w:rsidRDefault="004939FA" w:rsidP="004939FA">
      <w:pPr>
        <w:pStyle w:val="comandoseinstrucciones"/>
        <w:rPr>
          <w:lang w:val="en-US"/>
        </w:rPr>
      </w:pPr>
    </w:p>
    <w:p w14:paraId="365D604C" w14:textId="77777777" w:rsidR="000E715A" w:rsidRPr="00004D42" w:rsidRDefault="0055055E" w:rsidP="000E715A">
      <w:pPr>
        <w:pStyle w:val="comandoseinstrucciones"/>
        <w:rPr>
          <w:rStyle w:val="token"/>
          <w:rFonts w:ascii="Consolas" w:hAnsi="Consolas"/>
          <w:color w:val="5F6364"/>
        </w:rPr>
      </w:pPr>
      <w:r w:rsidRPr="00004D42">
        <w:rPr>
          <w:shd w:val="clear" w:color="auto" w:fill="FDFDFD"/>
        </w:rPr>
        <w:t>CodigoPostal</w:t>
      </w:r>
      <w:r w:rsidR="000E715A" w:rsidRPr="00004D42">
        <w:rPr>
          <w:shd w:val="clear" w:color="auto" w:fill="FDFDFD"/>
        </w:rPr>
        <w:t xml:space="preserve"> </w:t>
      </w:r>
      <w:r w:rsidRPr="00004D42">
        <w:rPr>
          <w:shd w:val="clear" w:color="auto" w:fill="FDFDFD"/>
        </w:rPr>
        <w:t>VARCHAR(</w:t>
      </w:r>
      <w:r w:rsidR="00484694" w:rsidRPr="00004D42">
        <w:rPr>
          <w:shd w:val="clear" w:color="auto" w:fill="FDFDFD"/>
        </w:rPr>
        <w:t>5</w:t>
      </w:r>
      <w:r w:rsidRPr="00004D42">
        <w:rPr>
          <w:shd w:val="clear" w:color="auto" w:fill="FDFDFD"/>
        </w:rPr>
        <w:t>)</w:t>
      </w:r>
      <w:r w:rsidR="000E715A" w:rsidRPr="00004D42">
        <w:rPr>
          <w:shd w:val="clear" w:color="auto" w:fill="FDFDFD"/>
        </w:rPr>
        <w:t xml:space="preserve"> </w:t>
      </w:r>
      <w:r w:rsidR="000E715A" w:rsidRPr="00004D42">
        <w:rPr>
          <w:rStyle w:val="token"/>
          <w:rFonts w:ascii="Consolas" w:hAnsi="Consolas"/>
          <w:color w:val="1990B8"/>
          <w:highlight w:val="yellow"/>
        </w:rPr>
        <w:t>CHECK</w:t>
      </w:r>
      <w:r w:rsidR="000E715A" w:rsidRPr="00004D42">
        <w:rPr>
          <w:highlight w:val="yellow"/>
          <w:shd w:val="clear" w:color="auto" w:fill="FDFDFD"/>
        </w:rPr>
        <w:t xml:space="preserve"> </w:t>
      </w:r>
      <w:r w:rsidR="000E715A" w:rsidRPr="00004D42">
        <w:rPr>
          <w:rStyle w:val="token"/>
          <w:rFonts w:ascii="Consolas" w:hAnsi="Consolas"/>
          <w:color w:val="5F6364"/>
          <w:highlight w:val="yellow"/>
        </w:rPr>
        <w:t>(</w:t>
      </w:r>
      <w:r w:rsidRPr="00004D42">
        <w:rPr>
          <w:highlight w:val="yellow"/>
          <w:shd w:val="clear" w:color="auto" w:fill="FDFDFD"/>
        </w:rPr>
        <w:t xml:space="preserve">CodigoPostal </w:t>
      </w:r>
      <w:r w:rsidR="000E715A" w:rsidRPr="00004D42">
        <w:rPr>
          <w:rStyle w:val="token"/>
          <w:rFonts w:ascii="Consolas" w:hAnsi="Consolas"/>
          <w:color w:val="A67F59"/>
          <w:highlight w:val="yellow"/>
        </w:rPr>
        <w:t>LIKE</w:t>
      </w:r>
      <w:r w:rsidR="000E715A" w:rsidRPr="00004D42">
        <w:rPr>
          <w:highlight w:val="yellow"/>
          <w:shd w:val="clear" w:color="auto" w:fill="FDFDFD"/>
        </w:rPr>
        <w:t xml:space="preserve"> </w:t>
      </w:r>
      <w:r w:rsidR="000E715A" w:rsidRPr="00004D42">
        <w:rPr>
          <w:rStyle w:val="token"/>
          <w:rFonts w:ascii="Consolas" w:hAnsi="Consolas"/>
          <w:color w:val="2F9C0A"/>
          <w:highlight w:val="yellow"/>
        </w:rPr>
        <w:t>'</w:t>
      </w:r>
      <w:r w:rsidRPr="00004D42">
        <w:rPr>
          <w:rStyle w:val="token"/>
          <w:rFonts w:ascii="Consolas" w:hAnsi="Consolas"/>
          <w:color w:val="2F9C0A"/>
          <w:highlight w:val="yellow"/>
        </w:rPr>
        <w:t>_____</w:t>
      </w:r>
      <w:r w:rsidR="000E715A" w:rsidRPr="00004D42">
        <w:rPr>
          <w:rStyle w:val="token"/>
          <w:rFonts w:ascii="Consolas" w:hAnsi="Consolas"/>
          <w:color w:val="2F9C0A"/>
          <w:highlight w:val="yellow"/>
        </w:rPr>
        <w:t>'</w:t>
      </w:r>
      <w:r w:rsidR="000E715A" w:rsidRPr="00004D42">
        <w:rPr>
          <w:rStyle w:val="token"/>
          <w:rFonts w:ascii="Consolas" w:hAnsi="Consolas"/>
          <w:color w:val="5F6364"/>
          <w:highlight w:val="yellow"/>
        </w:rPr>
        <w:t>)</w:t>
      </w:r>
      <w:r w:rsidR="000E715A" w:rsidRPr="00004D42">
        <w:rPr>
          <w:rStyle w:val="token"/>
          <w:rFonts w:ascii="Consolas" w:hAnsi="Consolas"/>
          <w:color w:val="5F6364"/>
        </w:rPr>
        <w:t>,</w:t>
      </w:r>
    </w:p>
    <w:p w14:paraId="374410C9" w14:textId="77777777" w:rsidR="000E715A" w:rsidRPr="00004D42" w:rsidRDefault="000E715A" w:rsidP="004939FA">
      <w:pPr>
        <w:pStyle w:val="comandoseinstrucciones"/>
      </w:pPr>
    </w:p>
    <w:p w14:paraId="4944CC4E" w14:textId="77777777" w:rsidR="00625B29" w:rsidRPr="00004D42" w:rsidRDefault="00625B29" w:rsidP="004939FA">
      <w:pPr>
        <w:pStyle w:val="comandoseinstrucciones"/>
      </w:pPr>
    </w:p>
    <w:p w14:paraId="6F5EABA4" w14:textId="77777777" w:rsidR="00625B29" w:rsidRPr="00004D42" w:rsidRDefault="00B27994" w:rsidP="00625B29">
      <w:pPr>
        <w:pStyle w:val="comandoseinstrucciones"/>
        <w:rPr>
          <w:shd w:val="clear" w:color="auto" w:fill="FDFDFD"/>
        </w:rPr>
      </w:pPr>
      <w:r w:rsidRPr="00004D42">
        <w:rPr>
          <w:shd w:val="clear" w:color="auto" w:fill="FDFDFD"/>
        </w:rPr>
        <w:t>FECHA_NACIMIENTO</w:t>
      </w:r>
      <w:r w:rsidR="00625B29" w:rsidRPr="00004D42">
        <w:rPr>
          <w:shd w:val="clear" w:color="auto" w:fill="FDFDFD"/>
        </w:rPr>
        <w:t xml:space="preserve"> </w:t>
      </w:r>
      <w:r w:rsidR="00625B29" w:rsidRPr="00004D42">
        <w:rPr>
          <w:color w:val="1990B8"/>
        </w:rPr>
        <w:t>date</w:t>
      </w:r>
      <w:r w:rsidR="00625B29" w:rsidRPr="00004D42">
        <w:rPr>
          <w:shd w:val="clear" w:color="auto" w:fill="FDFDFD"/>
        </w:rPr>
        <w:t xml:space="preserve"> </w:t>
      </w:r>
      <w:r w:rsidRPr="00004D42">
        <w:rPr>
          <w:shd w:val="clear" w:color="auto" w:fill="FDFDFD"/>
        </w:rPr>
        <w:t>,</w:t>
      </w:r>
    </w:p>
    <w:p w14:paraId="1DEBB495" w14:textId="77777777" w:rsidR="00625B29" w:rsidRPr="00932E78" w:rsidRDefault="00625B29" w:rsidP="00625B29">
      <w:pPr>
        <w:pStyle w:val="comandoseinstrucciones"/>
        <w:rPr>
          <w:highlight w:val="yellow"/>
          <w:shd w:val="clear" w:color="auto" w:fill="FDFDFD"/>
        </w:rPr>
      </w:pPr>
      <w:r w:rsidRPr="00932E78">
        <w:rPr>
          <w:color w:val="1990B8"/>
          <w:highlight w:val="yellow"/>
        </w:rPr>
        <w:t>CHECK</w:t>
      </w:r>
      <w:r w:rsidRPr="00932E78">
        <w:rPr>
          <w:highlight w:val="yellow"/>
          <w:shd w:val="clear" w:color="auto" w:fill="FDFDFD"/>
        </w:rPr>
        <w:t xml:space="preserve"> </w:t>
      </w:r>
      <w:r w:rsidRPr="00932E78">
        <w:rPr>
          <w:color w:val="5F6364"/>
          <w:highlight w:val="yellow"/>
        </w:rPr>
        <w:t>((</w:t>
      </w:r>
      <w:r w:rsidR="00B27994" w:rsidRPr="00932E78">
        <w:rPr>
          <w:highlight w:val="yellow"/>
          <w:shd w:val="clear" w:color="auto" w:fill="FDFDFD"/>
        </w:rPr>
        <w:t>PAIS</w:t>
      </w:r>
      <w:r w:rsidRPr="00932E78">
        <w:rPr>
          <w:color w:val="A67F59"/>
          <w:highlight w:val="yellow"/>
        </w:rPr>
        <w:t>=</w:t>
      </w:r>
      <w:r w:rsidRPr="00932E78">
        <w:rPr>
          <w:color w:val="2F9C0A"/>
          <w:highlight w:val="yellow"/>
        </w:rPr>
        <w:t>'</w:t>
      </w:r>
      <w:r w:rsidR="002A1BE9" w:rsidRPr="00932E78">
        <w:rPr>
          <w:color w:val="2F9C0A"/>
          <w:highlight w:val="yellow"/>
        </w:rPr>
        <w:t>Portugal'</w:t>
      </w:r>
      <w:r w:rsidRPr="00932E78">
        <w:rPr>
          <w:highlight w:val="yellow"/>
          <w:shd w:val="clear" w:color="auto" w:fill="FDFDFD"/>
        </w:rPr>
        <w:t xml:space="preserve"> </w:t>
      </w:r>
      <w:r w:rsidRPr="00932E78">
        <w:rPr>
          <w:color w:val="A67F59"/>
          <w:highlight w:val="yellow"/>
        </w:rPr>
        <w:t>AND</w:t>
      </w:r>
      <w:r w:rsidRPr="00932E78">
        <w:rPr>
          <w:highlight w:val="yellow"/>
          <w:shd w:val="clear" w:color="auto" w:fill="FDFDFD"/>
        </w:rPr>
        <w:t xml:space="preserve"> </w:t>
      </w:r>
      <w:r w:rsidR="00B27994" w:rsidRPr="00932E78">
        <w:rPr>
          <w:highlight w:val="yellow"/>
          <w:shd w:val="clear" w:color="auto" w:fill="FDFDFD"/>
        </w:rPr>
        <w:t>CIUDAD</w:t>
      </w:r>
      <w:r w:rsidRPr="00932E78">
        <w:rPr>
          <w:color w:val="A67F59"/>
          <w:highlight w:val="yellow"/>
        </w:rPr>
        <w:t>=</w:t>
      </w:r>
      <w:r w:rsidRPr="00932E78">
        <w:rPr>
          <w:color w:val="2F9C0A"/>
          <w:highlight w:val="yellow"/>
        </w:rPr>
        <w:t>'</w:t>
      </w:r>
      <w:r w:rsidR="002A1BE9" w:rsidRPr="00932E78">
        <w:rPr>
          <w:color w:val="2F9C0A"/>
          <w:highlight w:val="yellow"/>
        </w:rPr>
        <w:t>Porto</w:t>
      </w:r>
      <w:r w:rsidRPr="00932E78">
        <w:rPr>
          <w:color w:val="2F9C0A"/>
          <w:highlight w:val="yellow"/>
        </w:rPr>
        <w:t>'</w:t>
      </w:r>
      <w:r w:rsidRPr="00932E78">
        <w:rPr>
          <w:color w:val="5F6364"/>
          <w:highlight w:val="yellow"/>
        </w:rPr>
        <w:t>)</w:t>
      </w:r>
      <w:r w:rsidRPr="00932E78">
        <w:rPr>
          <w:highlight w:val="yellow"/>
          <w:shd w:val="clear" w:color="auto" w:fill="FDFDFD"/>
        </w:rPr>
        <w:t xml:space="preserve"> </w:t>
      </w:r>
    </w:p>
    <w:p w14:paraId="767B714C" w14:textId="77777777" w:rsidR="00625B29" w:rsidRPr="002A1BE9" w:rsidRDefault="007B393E" w:rsidP="00625B29">
      <w:pPr>
        <w:pStyle w:val="comandoseinstrucciones"/>
        <w:rPr>
          <w:rStyle w:val="token"/>
          <w:rFonts w:ascii="Consolas" w:hAnsi="Consolas"/>
          <w:color w:val="5F6364"/>
          <w:u w:val="single"/>
        </w:rPr>
      </w:pPr>
      <w:r w:rsidRPr="007B393E">
        <w:rPr>
          <w:color w:val="A67F59"/>
          <w:highlight w:val="yellow"/>
        </w:rPr>
        <w:t xml:space="preserve">  </w:t>
      </w:r>
      <w:r w:rsidR="00625B29" w:rsidRPr="007B393E">
        <w:rPr>
          <w:color w:val="A67F59"/>
          <w:highlight w:val="yellow"/>
        </w:rPr>
        <w:t>OR</w:t>
      </w:r>
      <w:r w:rsidR="00625B29" w:rsidRPr="007B393E">
        <w:rPr>
          <w:highlight w:val="yellow"/>
          <w:shd w:val="clear" w:color="auto" w:fill="FDFDFD"/>
        </w:rPr>
        <w:t xml:space="preserve"> </w:t>
      </w:r>
      <w:r w:rsidR="00625B29" w:rsidRPr="007B393E">
        <w:rPr>
          <w:color w:val="5F6364"/>
          <w:highlight w:val="yellow"/>
        </w:rPr>
        <w:t>(</w:t>
      </w:r>
      <w:r w:rsidR="00B27994" w:rsidRPr="007B393E">
        <w:rPr>
          <w:highlight w:val="yellow"/>
          <w:shd w:val="clear" w:color="auto" w:fill="FDFDFD"/>
        </w:rPr>
        <w:t>PAIS</w:t>
      </w:r>
      <w:r w:rsidR="00625B29" w:rsidRPr="007B393E">
        <w:rPr>
          <w:color w:val="A67F59"/>
          <w:highlight w:val="yellow"/>
        </w:rPr>
        <w:t>=</w:t>
      </w:r>
      <w:r w:rsidR="00625B29" w:rsidRPr="007B393E">
        <w:rPr>
          <w:color w:val="2F9C0A"/>
          <w:highlight w:val="yellow"/>
        </w:rPr>
        <w:t>'</w:t>
      </w:r>
      <w:r w:rsidR="00B27994" w:rsidRPr="007B393E">
        <w:rPr>
          <w:color w:val="2F9C0A"/>
          <w:highlight w:val="yellow"/>
        </w:rPr>
        <w:t>España</w:t>
      </w:r>
      <w:r w:rsidR="00625B29" w:rsidRPr="007B393E">
        <w:rPr>
          <w:color w:val="2F9C0A"/>
          <w:highlight w:val="yellow"/>
        </w:rPr>
        <w:t>'</w:t>
      </w:r>
      <w:r w:rsidR="00625B29" w:rsidRPr="007B393E">
        <w:rPr>
          <w:highlight w:val="yellow"/>
          <w:shd w:val="clear" w:color="auto" w:fill="FDFDFD"/>
        </w:rPr>
        <w:t xml:space="preserve"> </w:t>
      </w:r>
      <w:r w:rsidR="00625B29" w:rsidRPr="007B393E">
        <w:rPr>
          <w:color w:val="A67F59"/>
          <w:highlight w:val="yellow"/>
        </w:rPr>
        <w:t>AND</w:t>
      </w:r>
      <w:r w:rsidR="00625B29" w:rsidRPr="007B393E">
        <w:rPr>
          <w:highlight w:val="yellow"/>
          <w:shd w:val="clear" w:color="auto" w:fill="FDFDFD"/>
        </w:rPr>
        <w:t xml:space="preserve"> </w:t>
      </w:r>
      <w:r w:rsidR="00B27994" w:rsidRPr="007B393E">
        <w:rPr>
          <w:highlight w:val="yellow"/>
          <w:shd w:val="clear" w:color="auto" w:fill="FDFDFD"/>
        </w:rPr>
        <w:t>CIUDAD</w:t>
      </w:r>
      <w:r w:rsidR="00625B29" w:rsidRPr="007B393E">
        <w:rPr>
          <w:color w:val="A67F59"/>
          <w:highlight w:val="yellow"/>
        </w:rPr>
        <w:t>=</w:t>
      </w:r>
      <w:r w:rsidR="00625B29" w:rsidRPr="007B393E">
        <w:rPr>
          <w:color w:val="2F9C0A"/>
          <w:highlight w:val="yellow"/>
        </w:rPr>
        <w:t>'</w:t>
      </w:r>
      <w:r w:rsidR="00B27994" w:rsidRPr="007B393E">
        <w:rPr>
          <w:color w:val="2F9C0A"/>
          <w:highlight w:val="yellow"/>
        </w:rPr>
        <w:t>Ferrol</w:t>
      </w:r>
      <w:r w:rsidR="00625B29" w:rsidRPr="007B393E">
        <w:rPr>
          <w:color w:val="2F9C0A"/>
          <w:highlight w:val="yellow"/>
        </w:rPr>
        <w:t>'</w:t>
      </w:r>
      <w:r w:rsidR="00625B29" w:rsidRPr="007B393E">
        <w:rPr>
          <w:color w:val="5F6364"/>
          <w:highlight w:val="yellow"/>
        </w:rPr>
        <w:t>))</w:t>
      </w:r>
      <w:r w:rsidR="00625B29" w:rsidRPr="007B393E">
        <w:rPr>
          <w:highlight w:val="yellow"/>
          <w:shd w:val="clear" w:color="auto" w:fill="FDFDFD"/>
        </w:rPr>
        <w:t xml:space="preserve"> </w:t>
      </w:r>
      <w:r w:rsidR="00625B29" w:rsidRPr="007B393E">
        <w:rPr>
          <w:color w:val="5F6364"/>
          <w:highlight w:val="yellow"/>
        </w:rPr>
        <w:t>,</w:t>
      </w:r>
    </w:p>
    <w:p w14:paraId="78B66126" w14:textId="77777777" w:rsidR="00625B29" w:rsidRPr="002A1BE9" w:rsidRDefault="00625B29" w:rsidP="004939FA">
      <w:pPr>
        <w:pStyle w:val="comandoseinstrucciones"/>
      </w:pPr>
    </w:p>
    <w:p w14:paraId="07B9E86B" w14:textId="77777777" w:rsidR="00F22B6F" w:rsidRPr="002A1BE9" w:rsidRDefault="00F22B6F" w:rsidP="00F22B6F"/>
    <w:p w14:paraId="0215FCDC" w14:textId="77777777" w:rsidR="00932E78" w:rsidRPr="002A1BE9" w:rsidRDefault="00DF3BE2" w:rsidP="00932E78">
      <w:pPr>
        <w:pStyle w:val="Ttulo3"/>
      </w:pPr>
      <w:bookmarkStart w:id="99" w:name="_Toc127522886"/>
      <w:r>
        <w:t>Comandos</w:t>
      </w:r>
      <w:r w:rsidR="00932E78">
        <w:t xml:space="preserve"> para añadir, modificar, borrar CHECKS</w:t>
      </w:r>
      <w:bookmarkEnd w:id="99"/>
    </w:p>
    <w:p w14:paraId="209228F0" w14:textId="77777777" w:rsidR="00932E78" w:rsidRPr="00004D42" w:rsidRDefault="00932E78" w:rsidP="00932E78">
      <w:pPr>
        <w:pStyle w:val="comandoseinstrucciones"/>
        <w:rPr>
          <w:lang w:val="en-US"/>
        </w:rPr>
      </w:pPr>
      <w:r w:rsidRPr="00004D42">
        <w:rPr>
          <w:lang w:val="en-US"/>
        </w:rPr>
        <w:t>ALTER TABLE Persons</w:t>
      </w:r>
    </w:p>
    <w:p w14:paraId="22394EB1" w14:textId="77777777" w:rsidR="00F22B6F" w:rsidRPr="00004D42" w:rsidRDefault="00932E78" w:rsidP="00932E78">
      <w:pPr>
        <w:pStyle w:val="comandoseinstrucciones"/>
        <w:rPr>
          <w:lang w:val="en-US"/>
        </w:rPr>
      </w:pPr>
      <w:r w:rsidRPr="00004D42">
        <w:rPr>
          <w:lang w:val="en-US"/>
        </w:rPr>
        <w:t>ADD CHECK (Age&gt;=18);</w:t>
      </w:r>
    </w:p>
    <w:p w14:paraId="0B8C9C11" w14:textId="77777777" w:rsidR="00932E78" w:rsidRPr="00004D42" w:rsidRDefault="00932E78" w:rsidP="00932E78">
      <w:pPr>
        <w:pStyle w:val="comandoseinstrucciones"/>
        <w:rPr>
          <w:lang w:val="en-US"/>
        </w:rPr>
      </w:pPr>
    </w:p>
    <w:p w14:paraId="2C4C01C2" w14:textId="77777777" w:rsidR="00932E78" w:rsidRPr="00004D42" w:rsidRDefault="00932E78" w:rsidP="00932E78">
      <w:pPr>
        <w:pStyle w:val="comandoseinstrucciones"/>
        <w:rPr>
          <w:lang w:val="en-US"/>
        </w:rPr>
      </w:pPr>
      <w:r w:rsidRPr="00004D42">
        <w:rPr>
          <w:lang w:val="en-US"/>
        </w:rPr>
        <w:t>ALTER TABLE Persons</w:t>
      </w:r>
    </w:p>
    <w:p w14:paraId="7AEC312F" w14:textId="77777777" w:rsidR="00932E78" w:rsidRDefault="00932E78" w:rsidP="00932E78">
      <w:pPr>
        <w:pStyle w:val="comandoseinstrucciones"/>
        <w:rPr>
          <w:lang w:val="en-US"/>
        </w:rPr>
      </w:pPr>
      <w:r w:rsidRPr="00932E78">
        <w:rPr>
          <w:lang w:val="en-US"/>
        </w:rPr>
        <w:t>ADD CONSTRAINT CHK_PersonAge CHECK (Age&gt;=18 AND City='Sandnes');</w:t>
      </w:r>
    </w:p>
    <w:p w14:paraId="5227E3BD" w14:textId="77777777" w:rsidR="00932E78" w:rsidRDefault="00932E78" w:rsidP="00932E78">
      <w:pPr>
        <w:pStyle w:val="comandoseinstrucciones"/>
        <w:rPr>
          <w:lang w:val="en-US"/>
        </w:rPr>
      </w:pPr>
    </w:p>
    <w:p w14:paraId="5F58B9AD" w14:textId="77777777" w:rsidR="00932E78" w:rsidRPr="00932E78" w:rsidRDefault="00932E78" w:rsidP="00932E78">
      <w:pPr>
        <w:pStyle w:val="comandoseinstrucciones"/>
        <w:rPr>
          <w:lang w:val="en-US"/>
        </w:rPr>
      </w:pPr>
      <w:r w:rsidRPr="00932E78">
        <w:rPr>
          <w:lang w:val="en-US"/>
        </w:rPr>
        <w:t>ALTER TABLE Persons</w:t>
      </w:r>
    </w:p>
    <w:p w14:paraId="69D810E4" w14:textId="77777777" w:rsidR="00932E78" w:rsidRDefault="00932E78" w:rsidP="00932E78">
      <w:pPr>
        <w:pStyle w:val="comandoseinstrucciones"/>
        <w:rPr>
          <w:lang w:val="en-US"/>
        </w:rPr>
      </w:pPr>
      <w:r w:rsidRPr="00932E78">
        <w:rPr>
          <w:lang w:val="en-US"/>
        </w:rPr>
        <w:t>DROP CHECK CHK_PersonAge;</w:t>
      </w:r>
    </w:p>
    <w:p w14:paraId="210CDC03" w14:textId="77777777" w:rsidR="00932E78" w:rsidRPr="00932E78" w:rsidRDefault="00932E78" w:rsidP="00932E78">
      <w:pPr>
        <w:pStyle w:val="comandoseinstrucciones"/>
        <w:rPr>
          <w:lang w:val="en-US"/>
        </w:rPr>
      </w:pPr>
    </w:p>
    <w:p w14:paraId="0561291F" w14:textId="77777777" w:rsidR="00932E78" w:rsidRPr="00932E78" w:rsidRDefault="00932E78" w:rsidP="00932E78">
      <w:pPr>
        <w:pStyle w:val="comandoseinstrucciones"/>
        <w:rPr>
          <w:lang w:val="en-US"/>
        </w:rPr>
      </w:pPr>
    </w:p>
    <w:p w14:paraId="7B734F6B" w14:textId="77777777" w:rsidR="00F22B6F" w:rsidRPr="00932E78" w:rsidRDefault="00F22B6F" w:rsidP="00F22B6F">
      <w:pPr>
        <w:rPr>
          <w:lang w:val="en-US"/>
        </w:rPr>
      </w:pPr>
    </w:p>
    <w:p w14:paraId="11BAAED0" w14:textId="77777777" w:rsidR="00445F32" w:rsidRDefault="00BA7DC7" w:rsidP="003C2E95">
      <w:pPr>
        <w:pStyle w:val="Ttulo4"/>
        <w:rPr>
          <w:lang w:val="en-US"/>
        </w:rPr>
      </w:pPr>
      <w:bookmarkStart w:id="100" w:name="_Toc127522887"/>
      <w:r w:rsidRPr="00BA7DC7">
        <w:rPr>
          <w:lang w:val="en-US"/>
        </w:rPr>
        <w:t>CHECK TABLE</w:t>
      </w:r>
      <w:bookmarkEnd w:id="100"/>
    </w:p>
    <w:p w14:paraId="41D12D9D" w14:textId="77777777" w:rsidR="00BA7DC7" w:rsidRDefault="00BA7DC7" w:rsidP="00BA7DC7">
      <w:r w:rsidRPr="00BA7DC7">
        <w:t>CHECK TABLE co</w:t>
      </w:r>
      <w:r w:rsidR="00F12C39">
        <w:t>m</w:t>
      </w:r>
      <w:r w:rsidRPr="00BA7DC7">
        <w:t>prueba si una tabla o vista tiene</w:t>
      </w:r>
      <w:r>
        <w:t>n</w:t>
      </w:r>
      <w:r w:rsidRPr="00BA7DC7">
        <w:t xml:space="preserve"> error</w:t>
      </w:r>
      <w:r>
        <w:t>e</w:t>
      </w:r>
      <w:r w:rsidRPr="00BA7DC7">
        <w:t>s</w:t>
      </w:r>
      <w:r>
        <w:t xml:space="preserve"> (por ejemplo </w:t>
      </w:r>
      <w:r w:rsidR="00C81676">
        <w:t xml:space="preserve">una vista puede tener errores porque </w:t>
      </w:r>
      <w:r>
        <w:t xml:space="preserve">se ha borrado una tabla utilizada en </w:t>
      </w:r>
      <w:r w:rsidR="00C81676">
        <w:t>esa</w:t>
      </w:r>
      <w:r>
        <w:t xml:space="preserve"> vista).</w:t>
      </w:r>
    </w:p>
    <w:p w14:paraId="10CFC7E4" w14:textId="77777777" w:rsidR="00BA7DC7" w:rsidRDefault="00F12C39" w:rsidP="00F12C39">
      <w:pPr>
        <w:pStyle w:val="comandoseinstrucciones"/>
      </w:pPr>
      <w:r w:rsidRPr="00BA7DC7">
        <w:lastRenderedPageBreak/>
        <w:t xml:space="preserve">CHECK TABLE </w:t>
      </w:r>
      <w:r w:rsidRPr="00F12C39">
        <w:t>empleados;</w:t>
      </w:r>
    </w:p>
    <w:p w14:paraId="0E341FDE" w14:textId="77777777" w:rsidR="00BA7DC7" w:rsidRDefault="00C81676" w:rsidP="003C2E95">
      <w:pPr>
        <w:pStyle w:val="Ttulo4"/>
      </w:pPr>
      <w:bookmarkStart w:id="101" w:name="_Toc127522888"/>
      <w:r>
        <w:t>CREAR UNA COPIA DE UNA TABLA</w:t>
      </w:r>
      <w:bookmarkEnd w:id="101"/>
    </w:p>
    <w:p w14:paraId="00B7374F" w14:textId="77777777" w:rsidR="00C81676" w:rsidRDefault="00C81676" w:rsidP="000E46A5">
      <w:pPr>
        <w:pStyle w:val="comandoseinstrucciones"/>
        <w:rPr>
          <w:lang w:val="en-US"/>
        </w:rPr>
      </w:pPr>
      <w:r w:rsidRPr="00C81676">
        <w:rPr>
          <w:lang w:val="en-US"/>
        </w:rPr>
        <w:t xml:space="preserve">CREATE TABLE </w:t>
      </w:r>
      <w:r w:rsidR="00B44936">
        <w:rPr>
          <w:lang w:val="en-US"/>
        </w:rPr>
        <w:t>empleadosb LIKE empleado</w:t>
      </w:r>
      <w:r w:rsidRPr="00C81676">
        <w:rPr>
          <w:lang w:val="en-US"/>
        </w:rPr>
        <w:t>s;</w:t>
      </w:r>
    </w:p>
    <w:p w14:paraId="0FD172E5" w14:textId="77777777" w:rsidR="00C81676" w:rsidRPr="00C81676" w:rsidRDefault="00C81676" w:rsidP="00BA7DC7">
      <w:r w:rsidRPr="00C81676">
        <w:t>Copia atributos</w:t>
      </w:r>
      <w:r>
        <w:t>,Primary Key, INDEX</w:t>
      </w:r>
    </w:p>
    <w:p w14:paraId="71318093" w14:textId="77777777" w:rsidR="00C81676" w:rsidRPr="00C81676" w:rsidRDefault="00C81676" w:rsidP="00BA7DC7">
      <w:r w:rsidRPr="00C81676">
        <w:t xml:space="preserve">No copia </w:t>
      </w:r>
      <w:r>
        <w:t xml:space="preserve">Foreign Key, </w:t>
      </w:r>
      <w:r w:rsidRPr="00C81676">
        <w:t>datos.</w:t>
      </w:r>
    </w:p>
    <w:p w14:paraId="131E7463" w14:textId="77777777" w:rsidR="0027603E" w:rsidRDefault="0027603E" w:rsidP="003C2E95">
      <w:pPr>
        <w:pStyle w:val="Ttulo3"/>
      </w:pPr>
      <w:bookmarkStart w:id="102" w:name="_Toc127522889"/>
      <w:r>
        <w:t>DROP TABLE</w:t>
      </w:r>
      <w:bookmarkEnd w:id="102"/>
    </w:p>
    <w:p w14:paraId="1263C845" w14:textId="77777777" w:rsidR="00FC6762" w:rsidRPr="00021A4E" w:rsidRDefault="00FC6762" w:rsidP="000E46A5">
      <w:pPr>
        <w:pStyle w:val="comandoseinstrucciones"/>
        <w:rPr>
          <w:lang w:val="en-US"/>
        </w:rPr>
      </w:pPr>
      <w:r w:rsidRPr="00021A4E">
        <w:rPr>
          <w:lang w:val="en-US"/>
        </w:rPr>
        <w:t>DROP [TEMPORARY] TABLE [IF EXISTS]</w:t>
      </w:r>
    </w:p>
    <w:p w14:paraId="1906AB6D" w14:textId="77777777" w:rsidR="00FC6762" w:rsidRPr="00021A4E" w:rsidRDefault="00FC6762" w:rsidP="000E46A5">
      <w:pPr>
        <w:pStyle w:val="comandoseinstrucciones"/>
        <w:rPr>
          <w:lang w:val="en-US"/>
        </w:rPr>
      </w:pPr>
      <w:r w:rsidRPr="00021A4E">
        <w:rPr>
          <w:rStyle w:val="CdigoHTML"/>
          <w:b/>
          <w:i/>
          <w:iCs/>
          <w:lang w:val="en-US"/>
        </w:rPr>
        <w:t>tbl_name</w:t>
      </w:r>
      <w:r w:rsidRPr="00021A4E">
        <w:rPr>
          <w:lang w:val="en-US"/>
        </w:rPr>
        <w:t xml:space="preserve"> [, </w:t>
      </w:r>
      <w:r w:rsidRPr="00021A4E">
        <w:rPr>
          <w:rStyle w:val="CdigoHTML"/>
          <w:b/>
          <w:i/>
          <w:iCs/>
          <w:lang w:val="en-US"/>
        </w:rPr>
        <w:t>tbl_name</w:t>
      </w:r>
      <w:r w:rsidRPr="00021A4E">
        <w:rPr>
          <w:lang w:val="en-US"/>
        </w:rPr>
        <w:t>] ...</w:t>
      </w:r>
    </w:p>
    <w:p w14:paraId="2FEB3C75" w14:textId="77777777" w:rsidR="00FC6762" w:rsidRPr="00021A4E" w:rsidRDefault="00FC6762" w:rsidP="000E46A5">
      <w:pPr>
        <w:pStyle w:val="comandoseinstrucciones"/>
        <w:rPr>
          <w:lang w:val="en-US"/>
        </w:rPr>
      </w:pPr>
      <w:r w:rsidRPr="00021A4E">
        <w:rPr>
          <w:lang w:val="en-US"/>
        </w:rPr>
        <w:t xml:space="preserve">    [RESTRICT | CASCADE]</w:t>
      </w:r>
    </w:p>
    <w:p w14:paraId="69D21332" w14:textId="165F59EC" w:rsidR="000B7538" w:rsidRDefault="000B7538" w:rsidP="003C2E95">
      <w:pPr>
        <w:pStyle w:val="Ttulo3"/>
      </w:pPr>
      <w:bookmarkStart w:id="103" w:name="_Toc404112084"/>
      <w:bookmarkStart w:id="104" w:name="_Toc419273176"/>
      <w:bookmarkStart w:id="105" w:name="_Toc127522890"/>
      <w:r>
        <w:t xml:space="preserve">Copiar una BD / Cambiar el nombre de una base de datos </w:t>
      </w:r>
      <w:bookmarkEnd w:id="103"/>
      <w:r>
        <w:t xml:space="preserve">(importar una BD desde </w:t>
      </w:r>
      <w:bookmarkEnd w:id="104"/>
      <w:r>
        <w:t>un script SQL)</w:t>
      </w:r>
      <w:r w:rsidR="00D62AD7">
        <w:t>, hacer backup de una BD</w:t>
      </w:r>
      <w:bookmarkEnd w:id="105"/>
    </w:p>
    <w:p w14:paraId="3B375F73" w14:textId="77777777" w:rsidR="000B7538" w:rsidRDefault="00000000" w:rsidP="000B7538">
      <w:pPr>
        <w:pStyle w:val="comandoseinstrucciones"/>
        <w:rPr>
          <w:rStyle w:val="Hipervnculo"/>
        </w:rPr>
      </w:pPr>
      <w:hyperlink r:id="rId39" w:history="1">
        <w:r w:rsidR="000B7538" w:rsidRPr="00F72DC9">
          <w:rPr>
            <w:rStyle w:val="Hipervnculo"/>
          </w:rPr>
          <w:t>http://stackoverflow.com/questions/67093/how-do-i-quickly-rename-a-mysql-database-change-schema-name</w:t>
        </w:r>
      </w:hyperlink>
    </w:p>
    <w:p w14:paraId="56559A0A" w14:textId="77777777" w:rsidR="000B7538" w:rsidRDefault="00000000" w:rsidP="000B7538">
      <w:pPr>
        <w:pStyle w:val="comandoseinstrucciones"/>
      </w:pPr>
      <w:hyperlink r:id="rId40" w:history="1">
        <w:r w:rsidR="000B7538" w:rsidRPr="00391C9F">
          <w:rPr>
            <w:rStyle w:val="Hipervnculo"/>
          </w:rPr>
          <w:t>http://dev.mysql.com/doc/sakila/en/sakila-installation.html</w:t>
        </w:r>
      </w:hyperlink>
    </w:p>
    <w:p w14:paraId="2D03549D" w14:textId="77777777" w:rsidR="000B7538" w:rsidRDefault="000B7538" w:rsidP="000B7538">
      <w:pPr>
        <w:pStyle w:val="comandoseinstrucciones"/>
      </w:pPr>
    </w:p>
    <w:p w14:paraId="73D1E2D9" w14:textId="77777777" w:rsidR="000B7538" w:rsidRDefault="000B7538" w:rsidP="000B7538">
      <w:r>
        <w:t xml:space="preserve">Para </w:t>
      </w:r>
      <w:r w:rsidRPr="00983404">
        <w:rPr>
          <w:rStyle w:val="Textoennegrita"/>
        </w:rPr>
        <w:t>cambiar</w:t>
      </w:r>
      <w:r>
        <w:t xml:space="preserve"> el nombre de una BD primero hemos de crear una copia de la BD que tenga otro nombre y después ya borraremos la vieja.</w:t>
      </w:r>
    </w:p>
    <w:p w14:paraId="55F89A8A" w14:textId="77777777" w:rsidR="000B7538" w:rsidRDefault="000B7538" w:rsidP="000B7538">
      <w:pPr>
        <w:pStyle w:val="Lista0"/>
      </w:pPr>
      <w:r>
        <w:t xml:space="preserve">Comandos para crear una copia </w:t>
      </w:r>
      <w:r w:rsidRPr="007D2BD4">
        <w:rPr>
          <w:rStyle w:val="Textoennegrita"/>
          <w:b/>
        </w:rPr>
        <w:t>junto con los datos</w:t>
      </w:r>
      <w:r>
        <w:t xml:space="preserve"> de una BD:</w:t>
      </w:r>
    </w:p>
    <w:p w14:paraId="3D4D75C7" w14:textId="77777777" w:rsidR="000B7538" w:rsidRDefault="000B7538" w:rsidP="000B7538">
      <w:r>
        <w:t xml:space="preserve">Para </w:t>
      </w:r>
      <w:r w:rsidRPr="00983404">
        <w:rPr>
          <w:rStyle w:val="Textoennegrita"/>
        </w:rPr>
        <w:t>crear la copia</w:t>
      </w:r>
      <w:r>
        <w:t xml:space="preserve"> de la BD:</w:t>
      </w:r>
    </w:p>
    <w:p w14:paraId="5FAC1E5F" w14:textId="77777777" w:rsidR="000B7538" w:rsidRDefault="000B7538" w:rsidP="000B7538">
      <w:pPr>
        <w:pStyle w:val="Lista3"/>
      </w:pPr>
      <w:r>
        <w:t>indicamos a MySQL que cree un fichero de comandos SQL que permitan crear una base de datos igual a la existente, poblándola además con los datos.</w:t>
      </w:r>
    </w:p>
    <w:p w14:paraId="6915FC80" w14:textId="77777777" w:rsidR="000B7538" w:rsidRPr="00950EDB" w:rsidRDefault="000B7538" w:rsidP="000B7538">
      <w:pPr>
        <w:pStyle w:val="Lista3"/>
      </w:pPr>
      <w:r>
        <w:t>Usamos el fichero sql anterior para crear la BD.</w:t>
      </w:r>
    </w:p>
    <w:p w14:paraId="0B849A1D" w14:textId="77777777" w:rsidR="000B7538" w:rsidRDefault="000B7538" w:rsidP="000B7538">
      <w:pPr>
        <w:pStyle w:val="Lista1"/>
      </w:pPr>
      <w:r>
        <w:t>Comandos a usar para crear una copia de una BD:</w:t>
      </w:r>
    </w:p>
    <w:p w14:paraId="7918F551" w14:textId="77777777" w:rsidR="000B7538" w:rsidRPr="006C60AC" w:rsidRDefault="000B7538" w:rsidP="000B7538">
      <w:pPr>
        <w:pStyle w:val="comandoseinstrucciones"/>
        <w:rPr>
          <w:b/>
        </w:rPr>
      </w:pPr>
      <w:r w:rsidRPr="006C60AC">
        <w:rPr>
          <w:b/>
        </w:rPr>
        <w:t xml:space="preserve">-- Guarar los comandos que permiten crear la BD en un fichero sql llamado </w:t>
      </w:r>
      <w:r w:rsidRPr="006C60AC">
        <w:rPr>
          <w:b/>
          <w:color w:val="0066FF"/>
        </w:rPr>
        <w:t>BDEmpleados</w:t>
      </w:r>
      <w:r w:rsidR="002E45CA">
        <w:rPr>
          <w:b/>
          <w:color w:val="0066FF"/>
        </w:rPr>
        <w:t>BACKUP</w:t>
      </w:r>
      <w:r w:rsidRPr="006C60AC">
        <w:rPr>
          <w:b/>
          <w:color w:val="0066FF"/>
        </w:rPr>
        <w:t>.sql</w:t>
      </w:r>
    </w:p>
    <w:p w14:paraId="4D8819C3" w14:textId="702C0F15" w:rsidR="000B7538" w:rsidRPr="006C60AC" w:rsidRDefault="000B7538" w:rsidP="000B7538">
      <w:pPr>
        <w:pStyle w:val="comandoseinstrucciones"/>
        <w:rPr>
          <w:b/>
        </w:rPr>
      </w:pPr>
      <w:r w:rsidRPr="006C60AC">
        <w:rPr>
          <w:b/>
        </w:rPr>
        <w:t>--</w:t>
      </w:r>
      <w:r w:rsidR="00D74ED6">
        <w:rPr>
          <w:b/>
        </w:rPr>
        <w:t xml:space="preserve"> </w:t>
      </w:r>
      <w:r w:rsidRPr="006C60AC">
        <w:rPr>
          <w:b/>
        </w:rPr>
        <w:t xml:space="preserve">La BD original se llama </w:t>
      </w:r>
      <w:r w:rsidR="002E45CA" w:rsidRPr="002E45CA">
        <w:rPr>
          <w:rStyle w:val="Textoennegrita"/>
        </w:rPr>
        <w:t>bdempleados</w:t>
      </w:r>
    </w:p>
    <w:p w14:paraId="7951390F" w14:textId="20CB4E33" w:rsidR="000B7538" w:rsidRPr="006C60AC" w:rsidRDefault="000B7538" w:rsidP="000B7538">
      <w:pPr>
        <w:pStyle w:val="comandoseinstrucciones"/>
        <w:rPr>
          <w:b/>
        </w:rPr>
      </w:pPr>
      <w:r w:rsidRPr="006C60AC">
        <w:rPr>
          <w:b/>
        </w:rPr>
        <w:t xml:space="preserve">mysqldump -u root -p -v </w:t>
      </w:r>
      <w:r w:rsidR="002E45CA" w:rsidRPr="002E45CA">
        <w:rPr>
          <w:rStyle w:val="Textoennegrita"/>
        </w:rPr>
        <w:t>bdempleados</w:t>
      </w:r>
      <w:r w:rsidR="00D74ED6">
        <w:rPr>
          <w:rStyle w:val="Textoennegrita"/>
        </w:rPr>
        <w:t xml:space="preserve"> </w:t>
      </w:r>
      <w:r w:rsidRPr="006C60AC">
        <w:rPr>
          <w:b/>
        </w:rPr>
        <w:t>&gt;</w:t>
      </w:r>
      <w:r w:rsidR="00D74ED6">
        <w:rPr>
          <w:b/>
        </w:rPr>
        <w:t xml:space="preserve"> </w:t>
      </w:r>
      <w:r w:rsidR="002E45CA" w:rsidRPr="006C60AC">
        <w:rPr>
          <w:b/>
          <w:color w:val="0066FF"/>
        </w:rPr>
        <w:t>BDEmpleados</w:t>
      </w:r>
      <w:r w:rsidR="002E45CA">
        <w:rPr>
          <w:b/>
          <w:color w:val="0066FF"/>
        </w:rPr>
        <w:t>BACKUP</w:t>
      </w:r>
      <w:r w:rsidRPr="006C60AC">
        <w:rPr>
          <w:b/>
          <w:color w:val="0066FF"/>
        </w:rPr>
        <w:t>.sql</w:t>
      </w:r>
    </w:p>
    <w:p w14:paraId="3C06F1E1" w14:textId="77777777" w:rsidR="000B7538" w:rsidRPr="006C60AC" w:rsidRDefault="000B7538" w:rsidP="000B7538">
      <w:pPr>
        <w:pStyle w:val="comandoseinstrucciones"/>
        <w:rPr>
          <w:b/>
        </w:rPr>
      </w:pPr>
    </w:p>
    <w:p w14:paraId="717A2146" w14:textId="77777777" w:rsidR="000B7538" w:rsidRPr="006C60AC" w:rsidRDefault="000B7538" w:rsidP="000B7538">
      <w:pPr>
        <w:pStyle w:val="comandoseinstrucciones"/>
        <w:rPr>
          <w:b/>
        </w:rPr>
      </w:pPr>
      <w:r w:rsidRPr="006C60AC">
        <w:rPr>
          <w:b/>
        </w:rPr>
        <w:t>-- Crear la nueva BD a mano</w:t>
      </w:r>
      <w:r>
        <w:rPr>
          <w:b/>
        </w:rPr>
        <w:t xml:space="preserve"> llamada </w:t>
      </w:r>
      <w:r w:rsidR="002E45CA" w:rsidRPr="002E45CA">
        <w:rPr>
          <w:b/>
          <w:color w:val="00B050"/>
        </w:rPr>
        <w:t>gestionsimple</w:t>
      </w:r>
    </w:p>
    <w:p w14:paraId="755B60C7" w14:textId="77777777" w:rsidR="000B7538" w:rsidRPr="002E45CA" w:rsidRDefault="000B7538" w:rsidP="000B7538">
      <w:pPr>
        <w:pStyle w:val="comandoseinstrucciones"/>
        <w:rPr>
          <w:b/>
          <w:lang w:val="en-US"/>
        </w:rPr>
      </w:pPr>
      <w:r w:rsidRPr="002E45CA">
        <w:rPr>
          <w:b/>
          <w:lang w:val="en-US"/>
        </w:rPr>
        <w:t xml:space="preserve">mysqladmin -u root -p create </w:t>
      </w:r>
      <w:r w:rsidR="002E45CA" w:rsidRPr="002E45CA">
        <w:rPr>
          <w:b/>
          <w:color w:val="00B050"/>
          <w:lang w:val="en-US"/>
        </w:rPr>
        <w:t>gestionsimple</w:t>
      </w:r>
    </w:p>
    <w:p w14:paraId="4D9CB74A" w14:textId="77777777" w:rsidR="000B7538" w:rsidRPr="002E45CA" w:rsidRDefault="000B7538" w:rsidP="000B7538">
      <w:pPr>
        <w:pStyle w:val="comandoseinstrucciones"/>
        <w:rPr>
          <w:b/>
          <w:lang w:val="en-US"/>
        </w:rPr>
      </w:pPr>
    </w:p>
    <w:p w14:paraId="10307B9C" w14:textId="77777777" w:rsidR="000B7538" w:rsidRPr="006C60AC" w:rsidRDefault="000B7538" w:rsidP="000B7538">
      <w:pPr>
        <w:pStyle w:val="comandoseinstrucciones"/>
        <w:rPr>
          <w:b/>
        </w:rPr>
      </w:pPr>
      <w:r w:rsidRPr="006C60AC">
        <w:rPr>
          <w:b/>
        </w:rPr>
        <w:t>-- importar la estructura y los datos a la nueva BD usando el fichero sql</w:t>
      </w:r>
    </w:p>
    <w:p w14:paraId="2F02CE77" w14:textId="05B2F021" w:rsidR="000B7538" w:rsidRPr="007241A9" w:rsidRDefault="000B7538" w:rsidP="000B7538">
      <w:pPr>
        <w:pStyle w:val="comandoseinstrucciones"/>
        <w:rPr>
          <w:b/>
          <w:color w:val="0066FF"/>
          <w:lang w:val="en-US"/>
        </w:rPr>
      </w:pPr>
      <w:r w:rsidRPr="007241A9">
        <w:rPr>
          <w:b/>
          <w:lang w:val="en-US"/>
        </w:rPr>
        <w:t xml:space="preserve">mysql -u root -p </w:t>
      </w:r>
      <w:r w:rsidR="002E45CA" w:rsidRPr="007241A9">
        <w:rPr>
          <w:b/>
          <w:color w:val="00B050"/>
          <w:lang w:val="en-US"/>
        </w:rPr>
        <w:t>gestionsimple</w:t>
      </w:r>
      <w:r w:rsidR="00D74ED6">
        <w:rPr>
          <w:b/>
          <w:color w:val="00B050"/>
          <w:lang w:val="en-US"/>
        </w:rPr>
        <w:t xml:space="preserve"> </w:t>
      </w:r>
      <w:r w:rsidRPr="007241A9">
        <w:rPr>
          <w:b/>
          <w:lang w:val="en-US"/>
        </w:rPr>
        <w:t>&lt;</w:t>
      </w:r>
      <w:r w:rsidR="00D74ED6">
        <w:rPr>
          <w:b/>
          <w:lang w:val="en-US"/>
        </w:rPr>
        <w:t xml:space="preserve"> </w:t>
      </w:r>
      <w:r w:rsidR="002E45CA" w:rsidRPr="007241A9">
        <w:rPr>
          <w:b/>
          <w:color w:val="0066FF"/>
          <w:lang w:val="en-US"/>
        </w:rPr>
        <w:t>DEmpleadosBACKUP</w:t>
      </w:r>
      <w:r w:rsidRPr="007241A9">
        <w:rPr>
          <w:b/>
          <w:color w:val="0066FF"/>
          <w:lang w:val="en-US"/>
        </w:rPr>
        <w:t>.sql</w:t>
      </w:r>
    </w:p>
    <w:p w14:paraId="19B766F3" w14:textId="77777777" w:rsidR="007103CC" w:rsidRPr="007241A9" w:rsidRDefault="007103CC" w:rsidP="007103CC">
      <w:pPr>
        <w:pStyle w:val="comandoseinstrucciones"/>
        <w:rPr>
          <w:lang w:val="en-US"/>
        </w:rPr>
      </w:pPr>
    </w:p>
    <w:p w14:paraId="2BF54934" w14:textId="77777777" w:rsidR="00162332" w:rsidRPr="00622D28" w:rsidRDefault="00162332" w:rsidP="00162332">
      <w:pPr>
        <w:pStyle w:val="comandoseinstrucciones"/>
        <w:rPr>
          <w:lang w:val="gl-ES"/>
        </w:rPr>
      </w:pPr>
      <w:r w:rsidRPr="00622D28">
        <w:rPr>
          <w:lang w:val="gl-ES"/>
        </w:rPr>
        <w:t>#</w:t>
      </w:r>
      <w:r>
        <w:rPr>
          <w:lang w:val="gl-ES"/>
        </w:rPr>
        <w:t>Actualizar los permisos de los usuarios sobre la nueva BD, para ello copiamos los permisos que ya tenían en la BD vieja</w:t>
      </w:r>
      <w:r w:rsidRPr="00622D28">
        <w:rPr>
          <w:lang w:val="gl-ES"/>
        </w:rPr>
        <w:t>:</w:t>
      </w:r>
    </w:p>
    <w:p w14:paraId="7C0609F5" w14:textId="77777777" w:rsidR="00162332" w:rsidRPr="00162332" w:rsidRDefault="00162332" w:rsidP="00162332">
      <w:pPr>
        <w:pStyle w:val="comandoseinstrucciones"/>
        <w:rPr>
          <w:b/>
          <w:lang w:val="gl-ES"/>
        </w:rPr>
      </w:pPr>
      <w:r w:rsidRPr="00162332">
        <w:rPr>
          <w:b/>
          <w:highlight w:val="cyan"/>
          <w:lang w:val="gl-ES"/>
        </w:rPr>
        <w:t xml:space="preserve">mysql -u root -pAbcd1234. -e "UPDATE mysql.db SET Db = 'gestionsimple' WHERE Db = </w:t>
      </w:r>
      <w:r w:rsidRPr="00162332">
        <w:rPr>
          <w:b/>
          <w:lang w:val="gl-ES"/>
        </w:rPr>
        <w:t>'bdempleados'"</w:t>
      </w:r>
    </w:p>
    <w:p w14:paraId="0EB8F371" w14:textId="77777777" w:rsidR="00162332" w:rsidRPr="00162332" w:rsidRDefault="00162332" w:rsidP="00162332">
      <w:pPr>
        <w:pStyle w:val="comandoseinstrucciones"/>
        <w:rPr>
          <w:b/>
          <w:lang w:val="gl-ES"/>
        </w:rPr>
      </w:pPr>
      <w:r w:rsidRPr="00162332">
        <w:rPr>
          <w:b/>
          <w:lang w:val="gl-ES"/>
        </w:rPr>
        <w:t>mysql -u root -pAbcd1234. -e "UPDATE mysql.tables_priv SET Db = 'gestionsimple' WHERE Db = 'bdempleados';"</w:t>
      </w:r>
    </w:p>
    <w:p w14:paraId="685FFE34" w14:textId="77777777" w:rsidR="00162332" w:rsidRPr="00162332" w:rsidRDefault="00162332" w:rsidP="00162332">
      <w:pPr>
        <w:pStyle w:val="comandoseinstrucciones"/>
        <w:rPr>
          <w:b/>
          <w:lang w:val="gl-ES"/>
        </w:rPr>
      </w:pPr>
      <w:r w:rsidRPr="00162332">
        <w:rPr>
          <w:b/>
          <w:lang w:val="gl-ES"/>
        </w:rPr>
        <w:t>mysql -u root -pAbcd1234. -e "UPDATE mysql.columns_priv SET Db = 'gestionsimple' WHERE Db = 'bdempleados';"</w:t>
      </w:r>
    </w:p>
    <w:p w14:paraId="45A80E05" w14:textId="77777777" w:rsidR="00162332" w:rsidRPr="00162332" w:rsidRDefault="00162332" w:rsidP="00162332">
      <w:pPr>
        <w:pStyle w:val="comandoseinstrucciones"/>
        <w:rPr>
          <w:b/>
          <w:lang w:val="gl-ES"/>
        </w:rPr>
      </w:pPr>
      <w:r w:rsidRPr="00162332">
        <w:rPr>
          <w:b/>
          <w:lang w:val="gl-ES"/>
        </w:rPr>
        <w:t>mysql -u root -pAbcd1234. -e "UPDATE mysql.procs_priv SET Db = 'gestionsimple' WHERE Db = 'bdempleados';"</w:t>
      </w:r>
    </w:p>
    <w:p w14:paraId="5B2EBCB1" w14:textId="77777777" w:rsidR="00162332" w:rsidRDefault="00162332" w:rsidP="00162332">
      <w:pPr>
        <w:pStyle w:val="comandoseinstrucciones"/>
        <w:rPr>
          <w:rStyle w:val="CdigoHTML"/>
          <w:lang w:val="gl-ES"/>
        </w:rPr>
      </w:pPr>
    </w:p>
    <w:p w14:paraId="2B09BB34" w14:textId="77777777" w:rsidR="007241A9" w:rsidRDefault="007241A9" w:rsidP="007241A9">
      <w:pPr>
        <w:pStyle w:val="comandoseinstrucciones"/>
        <w:rPr>
          <w:rStyle w:val="CdigoHTML"/>
          <w:lang w:val="gl-ES"/>
        </w:rPr>
      </w:pPr>
      <w:r>
        <w:rPr>
          <w:rStyle w:val="CdigoHTML"/>
          <w:lang w:val="gl-ES"/>
        </w:rPr>
        <w:lastRenderedPageBreak/>
        <w:t>#Borrar la BD vieja porque ahora usaremos la que tiene el nuevo nombre (queríamos renombrarla, no mantener 2 copias):</w:t>
      </w:r>
    </w:p>
    <w:p w14:paraId="2F5F78C2" w14:textId="53033DCF" w:rsidR="007241A9" w:rsidRPr="002977DA" w:rsidRDefault="002977DA" w:rsidP="007241A9">
      <w:pPr>
        <w:pStyle w:val="comandoseinstrucciones"/>
        <w:rPr>
          <w:b/>
          <w:lang w:val="gl-ES"/>
        </w:rPr>
      </w:pPr>
      <w:r w:rsidRPr="002977DA">
        <w:rPr>
          <w:b/>
          <w:lang w:val="gl-ES"/>
        </w:rPr>
        <w:t xml:space="preserve">mysql -u root -pAbcd1234. -e "DROP </w:t>
      </w:r>
      <w:r w:rsidR="002968B5">
        <w:rPr>
          <w:b/>
          <w:lang w:val="gl-ES"/>
        </w:rPr>
        <w:t xml:space="preserve">DATABASE IF EXISTS </w:t>
      </w:r>
      <w:r w:rsidRPr="002977DA">
        <w:rPr>
          <w:b/>
          <w:lang w:val="gl-ES"/>
        </w:rPr>
        <w:t>bdempleados</w:t>
      </w:r>
      <w:r>
        <w:rPr>
          <w:b/>
          <w:lang w:val="gl-ES"/>
        </w:rPr>
        <w:t>;</w:t>
      </w:r>
      <w:r w:rsidRPr="002977DA">
        <w:rPr>
          <w:b/>
          <w:lang w:val="gl-ES"/>
        </w:rPr>
        <w:t>"</w:t>
      </w:r>
    </w:p>
    <w:p w14:paraId="7CA86D29" w14:textId="77777777" w:rsidR="007241A9" w:rsidRDefault="007241A9" w:rsidP="00162332">
      <w:pPr>
        <w:pStyle w:val="comandoseinstrucciones"/>
        <w:rPr>
          <w:rStyle w:val="CdigoHTML"/>
          <w:lang w:val="gl-ES"/>
        </w:rPr>
      </w:pPr>
    </w:p>
    <w:p w14:paraId="6470B10F" w14:textId="77777777" w:rsidR="00162332" w:rsidRPr="00162332" w:rsidRDefault="00162332" w:rsidP="007103CC">
      <w:pPr>
        <w:pStyle w:val="comandoseinstrucciones"/>
        <w:rPr>
          <w:lang w:val="gl-ES"/>
        </w:rPr>
      </w:pPr>
    </w:p>
    <w:p w14:paraId="52456D55" w14:textId="77777777" w:rsidR="000B7538" w:rsidRDefault="000B7538" w:rsidP="007241A9">
      <w:pPr>
        <w:pStyle w:val="comandoseinstrucciones"/>
      </w:pPr>
      <w:r>
        <w:t>si lo que deseábamos era cambiar el nombre de la base de datos, ahora borraremos la base de datos vieja</w:t>
      </w:r>
    </w:p>
    <w:p w14:paraId="4C802A66" w14:textId="77777777" w:rsidR="000B7538" w:rsidRDefault="000B7538" w:rsidP="000B7538">
      <w:pPr>
        <w:pStyle w:val="Lista0"/>
      </w:pPr>
      <w:r>
        <w:t xml:space="preserve">Comandos para crear una copia </w:t>
      </w:r>
      <w:r w:rsidRPr="007D2BD4">
        <w:rPr>
          <w:rStyle w:val="Textoennegrita"/>
          <w:b/>
        </w:rPr>
        <w:t>sin datos</w:t>
      </w:r>
      <w:r>
        <w:t xml:space="preserve"> de una BD:</w:t>
      </w:r>
    </w:p>
    <w:p w14:paraId="6BE760B2" w14:textId="77777777" w:rsidR="000B7538" w:rsidRDefault="000B7538" w:rsidP="000B7538">
      <w:r>
        <w:t xml:space="preserve">si deseamos que el fichero SQL </w:t>
      </w:r>
      <w:r w:rsidRPr="008622E5">
        <w:rPr>
          <w:rStyle w:val="Textoennegrita"/>
        </w:rPr>
        <w:t>no contenga los comandos para importar datos</w:t>
      </w:r>
      <w:r>
        <w:t xml:space="preserve">, debemos crear el fichero SQL con este comando (con el modificador </w:t>
      </w:r>
      <w:r w:rsidRPr="005372AC">
        <w:rPr>
          <w:rStyle w:val="comandoseinstruccionesCarCar"/>
        </w:rPr>
        <w:t>--no-data</w:t>
      </w:r>
      <w:r>
        <w:t>):</w:t>
      </w:r>
    </w:p>
    <w:p w14:paraId="26757E1B" w14:textId="3F7F2001" w:rsidR="000B7538" w:rsidRPr="006C60AC" w:rsidRDefault="000B7538" w:rsidP="000B7538">
      <w:pPr>
        <w:pStyle w:val="comandoseinstrucciones"/>
        <w:rPr>
          <w:b/>
        </w:rPr>
      </w:pPr>
      <w:r w:rsidRPr="006C60AC">
        <w:rPr>
          <w:b/>
        </w:rPr>
        <w:t>mysqldump</w:t>
      </w:r>
      <w:r w:rsidR="00056D48">
        <w:rPr>
          <w:b/>
        </w:rPr>
        <w:t xml:space="preserve"> </w:t>
      </w:r>
      <w:r w:rsidRPr="00594F16">
        <w:rPr>
          <w:b/>
          <w:color w:val="FF0000"/>
        </w:rPr>
        <w:t>--no-data</w:t>
      </w:r>
      <w:r w:rsidR="002968B5">
        <w:rPr>
          <w:b/>
          <w:color w:val="FF0000"/>
        </w:rPr>
        <w:t xml:space="preserve"> </w:t>
      </w:r>
      <w:r w:rsidRPr="006C60AC">
        <w:rPr>
          <w:b/>
        </w:rPr>
        <w:t xml:space="preserve">-u root -p -v </w:t>
      </w:r>
      <w:r w:rsidRPr="006C60AC">
        <w:rPr>
          <w:rStyle w:val="Textoennegrita"/>
        </w:rPr>
        <w:t>emple</w:t>
      </w:r>
      <w:r w:rsidR="00056D48">
        <w:rPr>
          <w:rStyle w:val="Textoennegrita"/>
        </w:rPr>
        <w:t xml:space="preserve"> </w:t>
      </w:r>
      <w:r w:rsidRPr="006C60AC">
        <w:rPr>
          <w:b/>
        </w:rPr>
        <w:t>&gt;</w:t>
      </w:r>
      <w:r w:rsidR="00056D48">
        <w:rPr>
          <w:b/>
        </w:rPr>
        <w:t xml:space="preserve"> </w:t>
      </w:r>
      <w:r w:rsidRPr="006C60AC">
        <w:rPr>
          <w:b/>
          <w:color w:val="0066FF"/>
        </w:rPr>
        <w:t>BDEmpleados.sql</w:t>
      </w:r>
    </w:p>
    <w:p w14:paraId="0473ABF4" w14:textId="77777777" w:rsidR="000B7538" w:rsidRPr="00366714" w:rsidRDefault="000B7538" w:rsidP="000B7538">
      <w:pPr>
        <w:rPr>
          <w:lang w:val="en-US"/>
        </w:rPr>
      </w:pPr>
    </w:p>
    <w:p w14:paraId="64985075" w14:textId="77777777" w:rsidR="00366714" w:rsidRDefault="00366714" w:rsidP="003C2E95">
      <w:pPr>
        <w:pStyle w:val="Ttulo3"/>
      </w:pPr>
      <w:bookmarkStart w:id="106" w:name="_Toc127522891"/>
      <w:r>
        <w:t>Longitud máxima de los identificadores:</w:t>
      </w:r>
      <w:bookmarkEnd w:id="106"/>
    </w:p>
    <w:p w14:paraId="425387C6" w14:textId="77777777" w:rsidR="00366714" w:rsidRDefault="00000000" w:rsidP="00366714">
      <w:pPr>
        <w:pStyle w:val="comandoseinstrucciones"/>
      </w:pPr>
      <w:hyperlink r:id="rId41" w:history="1">
        <w:r w:rsidR="00366714" w:rsidRPr="002A7E6B">
          <w:rPr>
            <w:rStyle w:val="Hipervnculo"/>
          </w:rPr>
          <w:t>http://dev.mysql.com/doc/refman/5.7/en/identifiers.html</w:t>
        </w:r>
      </w:hyperlink>
    </w:p>
    <w:p w14:paraId="198C86A8" w14:textId="77777777" w:rsidR="00366714" w:rsidRDefault="00366714" w:rsidP="00366714"/>
    <w:tbl>
      <w:tblPr>
        <w:tblStyle w:val="Tablaconcuadrcula"/>
        <w:tblW w:w="0" w:type="auto"/>
        <w:tblLook w:val="04A0" w:firstRow="1" w:lastRow="0" w:firstColumn="1" w:lastColumn="0" w:noHBand="0" w:noVBand="1"/>
      </w:tblPr>
      <w:tblGrid>
        <w:gridCol w:w="3097"/>
        <w:gridCol w:w="5257"/>
      </w:tblGrid>
      <w:tr w:rsidR="00366714" w:rsidRPr="006B70F1" w14:paraId="7826AC12" w14:textId="77777777" w:rsidTr="00366714">
        <w:tc>
          <w:tcPr>
            <w:tcW w:w="0" w:type="auto"/>
            <w:shd w:val="clear" w:color="auto" w:fill="D9D9D9" w:themeFill="background1" w:themeFillShade="D9"/>
          </w:tcPr>
          <w:p w14:paraId="3F1698B3" w14:textId="77777777" w:rsidR="00366714" w:rsidRPr="006B70F1" w:rsidRDefault="00366714" w:rsidP="00366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jc w:val="left"/>
              <w:rPr>
                <w:rFonts w:ascii="Courier New" w:hAnsi="Courier New" w:cs="Courier New"/>
                <w:b/>
                <w:sz w:val="20"/>
                <w:szCs w:val="20"/>
              </w:rPr>
            </w:pPr>
            <w:r w:rsidRPr="006B70F1">
              <w:rPr>
                <w:rFonts w:ascii="Courier New" w:hAnsi="Courier New" w:cs="Courier New"/>
                <w:b/>
                <w:sz w:val="20"/>
                <w:szCs w:val="20"/>
              </w:rPr>
              <w:t>Identifier</w:t>
            </w:r>
          </w:p>
        </w:tc>
        <w:tc>
          <w:tcPr>
            <w:tcW w:w="0" w:type="auto"/>
            <w:shd w:val="clear" w:color="auto" w:fill="D9D9D9" w:themeFill="background1" w:themeFillShade="D9"/>
          </w:tcPr>
          <w:p w14:paraId="60ECD14F" w14:textId="77777777" w:rsidR="00366714" w:rsidRPr="006B70F1" w:rsidRDefault="00366714" w:rsidP="00366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jc w:val="left"/>
              <w:rPr>
                <w:rFonts w:ascii="Courier New" w:hAnsi="Courier New" w:cs="Courier New"/>
                <w:b/>
                <w:sz w:val="20"/>
                <w:szCs w:val="20"/>
              </w:rPr>
            </w:pPr>
            <w:r w:rsidRPr="006B70F1">
              <w:rPr>
                <w:rFonts w:ascii="Courier New" w:hAnsi="Courier New" w:cs="Courier New"/>
                <w:b/>
                <w:sz w:val="20"/>
                <w:szCs w:val="20"/>
              </w:rPr>
              <w:t>Maximum Length (characters)</w:t>
            </w:r>
          </w:p>
        </w:tc>
      </w:tr>
      <w:tr w:rsidR="00366714" w:rsidRPr="00955779" w14:paraId="2A94E6B5" w14:textId="77777777" w:rsidTr="00366714">
        <w:tc>
          <w:tcPr>
            <w:tcW w:w="0" w:type="auto"/>
          </w:tcPr>
          <w:p w14:paraId="7EA42FB6" w14:textId="77777777" w:rsidR="00366714" w:rsidRPr="00955779" w:rsidRDefault="00366714" w:rsidP="00366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jc w:val="left"/>
              <w:rPr>
                <w:rFonts w:ascii="Courier New" w:hAnsi="Courier New" w:cs="Courier New"/>
                <w:sz w:val="20"/>
                <w:szCs w:val="20"/>
              </w:rPr>
            </w:pPr>
            <w:r w:rsidRPr="00955779">
              <w:rPr>
                <w:rFonts w:ascii="Courier New" w:hAnsi="Courier New" w:cs="Courier New"/>
                <w:sz w:val="20"/>
                <w:szCs w:val="20"/>
              </w:rPr>
              <w:t>Database</w:t>
            </w:r>
          </w:p>
        </w:tc>
        <w:tc>
          <w:tcPr>
            <w:tcW w:w="0" w:type="auto"/>
          </w:tcPr>
          <w:p w14:paraId="7BC75F03" w14:textId="77777777" w:rsidR="00366714" w:rsidRPr="00955779" w:rsidRDefault="00366714" w:rsidP="00366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jc w:val="left"/>
              <w:rPr>
                <w:rFonts w:ascii="Courier New" w:hAnsi="Courier New" w:cs="Courier New"/>
                <w:sz w:val="20"/>
                <w:szCs w:val="20"/>
              </w:rPr>
            </w:pPr>
            <w:r w:rsidRPr="00955779">
              <w:rPr>
                <w:rFonts w:ascii="Courier New" w:hAnsi="Courier New" w:cs="Courier New"/>
                <w:sz w:val="20"/>
                <w:szCs w:val="20"/>
              </w:rPr>
              <w:t>64</w:t>
            </w:r>
          </w:p>
        </w:tc>
      </w:tr>
      <w:tr w:rsidR="00366714" w:rsidRPr="00955779" w14:paraId="4F96E2C8" w14:textId="77777777" w:rsidTr="00366714">
        <w:tc>
          <w:tcPr>
            <w:tcW w:w="0" w:type="auto"/>
          </w:tcPr>
          <w:p w14:paraId="2D6387E5" w14:textId="77777777" w:rsidR="00366714" w:rsidRPr="00955779" w:rsidRDefault="00366714" w:rsidP="00366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jc w:val="left"/>
              <w:rPr>
                <w:rFonts w:ascii="Courier New" w:hAnsi="Courier New" w:cs="Courier New"/>
                <w:sz w:val="20"/>
                <w:szCs w:val="20"/>
              </w:rPr>
            </w:pPr>
            <w:r w:rsidRPr="00955779">
              <w:rPr>
                <w:rFonts w:ascii="Courier New" w:hAnsi="Courier New" w:cs="Courier New"/>
                <w:sz w:val="20"/>
                <w:szCs w:val="20"/>
              </w:rPr>
              <w:t>Table</w:t>
            </w:r>
          </w:p>
        </w:tc>
        <w:tc>
          <w:tcPr>
            <w:tcW w:w="0" w:type="auto"/>
          </w:tcPr>
          <w:p w14:paraId="5E61235F" w14:textId="77777777" w:rsidR="00366714" w:rsidRPr="00955779" w:rsidRDefault="00366714" w:rsidP="00366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jc w:val="left"/>
              <w:rPr>
                <w:rFonts w:ascii="Courier New" w:hAnsi="Courier New" w:cs="Courier New"/>
                <w:sz w:val="20"/>
                <w:szCs w:val="20"/>
              </w:rPr>
            </w:pPr>
            <w:r w:rsidRPr="00955779">
              <w:rPr>
                <w:rFonts w:ascii="Courier New" w:hAnsi="Courier New" w:cs="Courier New"/>
                <w:sz w:val="20"/>
                <w:szCs w:val="20"/>
              </w:rPr>
              <w:t>64</w:t>
            </w:r>
          </w:p>
        </w:tc>
      </w:tr>
      <w:tr w:rsidR="00366714" w:rsidRPr="00955779" w14:paraId="5CFD2859" w14:textId="77777777" w:rsidTr="00366714">
        <w:tc>
          <w:tcPr>
            <w:tcW w:w="0" w:type="auto"/>
          </w:tcPr>
          <w:p w14:paraId="6A86E261" w14:textId="77777777" w:rsidR="00366714" w:rsidRPr="00955779" w:rsidRDefault="00366714" w:rsidP="00366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jc w:val="left"/>
              <w:rPr>
                <w:rFonts w:ascii="Courier New" w:hAnsi="Courier New" w:cs="Courier New"/>
                <w:sz w:val="20"/>
                <w:szCs w:val="20"/>
              </w:rPr>
            </w:pPr>
            <w:r w:rsidRPr="00955779">
              <w:rPr>
                <w:rFonts w:ascii="Courier New" w:hAnsi="Courier New" w:cs="Courier New"/>
                <w:sz w:val="20"/>
                <w:szCs w:val="20"/>
              </w:rPr>
              <w:t>Column</w:t>
            </w:r>
          </w:p>
        </w:tc>
        <w:tc>
          <w:tcPr>
            <w:tcW w:w="0" w:type="auto"/>
          </w:tcPr>
          <w:p w14:paraId="53A78744" w14:textId="77777777" w:rsidR="00366714" w:rsidRPr="00955779" w:rsidRDefault="00366714" w:rsidP="00366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jc w:val="left"/>
              <w:rPr>
                <w:rFonts w:ascii="Courier New" w:hAnsi="Courier New" w:cs="Courier New"/>
                <w:sz w:val="20"/>
                <w:szCs w:val="20"/>
              </w:rPr>
            </w:pPr>
            <w:r w:rsidRPr="00955779">
              <w:rPr>
                <w:rFonts w:ascii="Courier New" w:hAnsi="Courier New" w:cs="Courier New"/>
                <w:sz w:val="20"/>
                <w:szCs w:val="20"/>
              </w:rPr>
              <w:t>64</w:t>
            </w:r>
          </w:p>
        </w:tc>
      </w:tr>
      <w:tr w:rsidR="00366714" w:rsidRPr="00955779" w14:paraId="6156E235" w14:textId="77777777" w:rsidTr="00366714">
        <w:tc>
          <w:tcPr>
            <w:tcW w:w="0" w:type="auto"/>
          </w:tcPr>
          <w:p w14:paraId="7701C6B4" w14:textId="77777777" w:rsidR="00366714" w:rsidRPr="00955779" w:rsidRDefault="00366714" w:rsidP="00366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jc w:val="left"/>
              <w:rPr>
                <w:rFonts w:ascii="Courier New" w:hAnsi="Courier New" w:cs="Courier New"/>
                <w:sz w:val="20"/>
                <w:szCs w:val="20"/>
              </w:rPr>
            </w:pPr>
            <w:r w:rsidRPr="00955779">
              <w:rPr>
                <w:rFonts w:ascii="Courier New" w:hAnsi="Courier New" w:cs="Courier New"/>
                <w:sz w:val="20"/>
                <w:szCs w:val="20"/>
              </w:rPr>
              <w:t>Index</w:t>
            </w:r>
          </w:p>
        </w:tc>
        <w:tc>
          <w:tcPr>
            <w:tcW w:w="0" w:type="auto"/>
          </w:tcPr>
          <w:p w14:paraId="1A30E892" w14:textId="77777777" w:rsidR="00366714" w:rsidRPr="00955779" w:rsidRDefault="00366714" w:rsidP="00366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jc w:val="left"/>
              <w:rPr>
                <w:rFonts w:ascii="Courier New" w:hAnsi="Courier New" w:cs="Courier New"/>
                <w:sz w:val="20"/>
                <w:szCs w:val="20"/>
              </w:rPr>
            </w:pPr>
            <w:r w:rsidRPr="00955779">
              <w:rPr>
                <w:rFonts w:ascii="Courier New" w:hAnsi="Courier New" w:cs="Courier New"/>
                <w:sz w:val="20"/>
                <w:szCs w:val="20"/>
              </w:rPr>
              <w:t>64</w:t>
            </w:r>
          </w:p>
        </w:tc>
      </w:tr>
      <w:tr w:rsidR="00366714" w:rsidRPr="00955779" w14:paraId="049A7998" w14:textId="77777777" w:rsidTr="00366714">
        <w:tc>
          <w:tcPr>
            <w:tcW w:w="0" w:type="auto"/>
          </w:tcPr>
          <w:p w14:paraId="5D30FBCB" w14:textId="77777777" w:rsidR="00366714" w:rsidRPr="00955779" w:rsidRDefault="00366714" w:rsidP="00366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jc w:val="left"/>
              <w:rPr>
                <w:rFonts w:ascii="Courier New" w:hAnsi="Courier New" w:cs="Courier New"/>
                <w:sz w:val="20"/>
                <w:szCs w:val="20"/>
              </w:rPr>
            </w:pPr>
            <w:r w:rsidRPr="00955779">
              <w:rPr>
                <w:rFonts w:ascii="Courier New" w:hAnsi="Courier New" w:cs="Courier New"/>
                <w:sz w:val="20"/>
                <w:szCs w:val="20"/>
              </w:rPr>
              <w:t>Constraint</w:t>
            </w:r>
          </w:p>
        </w:tc>
        <w:tc>
          <w:tcPr>
            <w:tcW w:w="0" w:type="auto"/>
          </w:tcPr>
          <w:p w14:paraId="3B389435" w14:textId="77777777" w:rsidR="00366714" w:rsidRPr="00955779" w:rsidRDefault="00366714" w:rsidP="00366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jc w:val="left"/>
              <w:rPr>
                <w:rFonts w:ascii="Courier New" w:hAnsi="Courier New" w:cs="Courier New"/>
                <w:sz w:val="20"/>
                <w:szCs w:val="20"/>
              </w:rPr>
            </w:pPr>
            <w:r w:rsidRPr="00955779">
              <w:rPr>
                <w:rFonts w:ascii="Courier New" w:hAnsi="Courier New" w:cs="Courier New"/>
                <w:sz w:val="20"/>
                <w:szCs w:val="20"/>
              </w:rPr>
              <w:t>64</w:t>
            </w:r>
          </w:p>
        </w:tc>
      </w:tr>
      <w:tr w:rsidR="00366714" w:rsidRPr="00955779" w14:paraId="0B36DCE1" w14:textId="77777777" w:rsidTr="00366714">
        <w:tc>
          <w:tcPr>
            <w:tcW w:w="0" w:type="auto"/>
          </w:tcPr>
          <w:p w14:paraId="35376282" w14:textId="77777777" w:rsidR="00366714" w:rsidRPr="00955779" w:rsidRDefault="00366714" w:rsidP="00366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jc w:val="left"/>
              <w:rPr>
                <w:rFonts w:ascii="Courier New" w:hAnsi="Courier New" w:cs="Courier New"/>
                <w:sz w:val="20"/>
                <w:szCs w:val="20"/>
              </w:rPr>
            </w:pPr>
            <w:r w:rsidRPr="00955779">
              <w:rPr>
                <w:rFonts w:ascii="Courier New" w:hAnsi="Courier New" w:cs="Courier New"/>
                <w:sz w:val="20"/>
                <w:szCs w:val="20"/>
              </w:rPr>
              <w:t>Stored Program</w:t>
            </w:r>
          </w:p>
        </w:tc>
        <w:tc>
          <w:tcPr>
            <w:tcW w:w="0" w:type="auto"/>
          </w:tcPr>
          <w:p w14:paraId="28CAE819" w14:textId="77777777" w:rsidR="00366714" w:rsidRPr="00955779" w:rsidRDefault="00366714" w:rsidP="00366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jc w:val="left"/>
              <w:rPr>
                <w:rFonts w:ascii="Courier New" w:hAnsi="Courier New" w:cs="Courier New"/>
                <w:sz w:val="20"/>
                <w:szCs w:val="20"/>
              </w:rPr>
            </w:pPr>
            <w:r w:rsidRPr="00955779">
              <w:rPr>
                <w:rFonts w:ascii="Courier New" w:hAnsi="Courier New" w:cs="Courier New"/>
                <w:sz w:val="20"/>
                <w:szCs w:val="20"/>
              </w:rPr>
              <w:t>64</w:t>
            </w:r>
          </w:p>
        </w:tc>
      </w:tr>
      <w:tr w:rsidR="00366714" w:rsidRPr="00955779" w14:paraId="2E631543" w14:textId="77777777" w:rsidTr="00366714">
        <w:tc>
          <w:tcPr>
            <w:tcW w:w="0" w:type="auto"/>
          </w:tcPr>
          <w:p w14:paraId="52C45664" w14:textId="77777777" w:rsidR="00366714" w:rsidRPr="00955779" w:rsidRDefault="00366714" w:rsidP="00366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jc w:val="left"/>
              <w:rPr>
                <w:rFonts w:ascii="Courier New" w:hAnsi="Courier New" w:cs="Courier New"/>
                <w:sz w:val="20"/>
                <w:szCs w:val="20"/>
              </w:rPr>
            </w:pPr>
            <w:r w:rsidRPr="00955779">
              <w:rPr>
                <w:rFonts w:ascii="Courier New" w:hAnsi="Courier New" w:cs="Courier New"/>
                <w:sz w:val="20"/>
                <w:szCs w:val="20"/>
              </w:rPr>
              <w:t>View</w:t>
            </w:r>
          </w:p>
        </w:tc>
        <w:tc>
          <w:tcPr>
            <w:tcW w:w="0" w:type="auto"/>
          </w:tcPr>
          <w:p w14:paraId="51330C13" w14:textId="77777777" w:rsidR="00366714" w:rsidRPr="00955779" w:rsidRDefault="00366714" w:rsidP="00366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jc w:val="left"/>
              <w:rPr>
                <w:rFonts w:ascii="Courier New" w:hAnsi="Courier New" w:cs="Courier New"/>
                <w:sz w:val="20"/>
                <w:szCs w:val="20"/>
              </w:rPr>
            </w:pPr>
            <w:r w:rsidRPr="00955779">
              <w:rPr>
                <w:rFonts w:ascii="Courier New" w:hAnsi="Courier New" w:cs="Courier New"/>
                <w:sz w:val="20"/>
                <w:szCs w:val="20"/>
              </w:rPr>
              <w:t>64</w:t>
            </w:r>
          </w:p>
        </w:tc>
      </w:tr>
      <w:tr w:rsidR="00366714" w:rsidRPr="00955779" w14:paraId="4F2A36F3" w14:textId="77777777" w:rsidTr="00366714">
        <w:tc>
          <w:tcPr>
            <w:tcW w:w="0" w:type="auto"/>
          </w:tcPr>
          <w:p w14:paraId="2A337572" w14:textId="77777777" w:rsidR="00366714" w:rsidRPr="00955779" w:rsidRDefault="00366714" w:rsidP="00366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jc w:val="left"/>
              <w:rPr>
                <w:rFonts w:ascii="Courier New" w:hAnsi="Courier New" w:cs="Courier New"/>
                <w:sz w:val="20"/>
                <w:szCs w:val="20"/>
              </w:rPr>
            </w:pPr>
            <w:r w:rsidRPr="00955779">
              <w:rPr>
                <w:rFonts w:ascii="Courier New" w:hAnsi="Courier New" w:cs="Courier New"/>
                <w:sz w:val="20"/>
                <w:szCs w:val="20"/>
              </w:rPr>
              <w:t>Tablespace</w:t>
            </w:r>
          </w:p>
        </w:tc>
        <w:tc>
          <w:tcPr>
            <w:tcW w:w="0" w:type="auto"/>
          </w:tcPr>
          <w:p w14:paraId="132D628B" w14:textId="77777777" w:rsidR="00366714" w:rsidRPr="00955779" w:rsidRDefault="00366714" w:rsidP="00366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jc w:val="left"/>
              <w:rPr>
                <w:rFonts w:ascii="Courier New" w:hAnsi="Courier New" w:cs="Courier New"/>
                <w:sz w:val="20"/>
                <w:szCs w:val="20"/>
              </w:rPr>
            </w:pPr>
            <w:r w:rsidRPr="00955779">
              <w:rPr>
                <w:rFonts w:ascii="Courier New" w:hAnsi="Courier New" w:cs="Courier New"/>
                <w:sz w:val="20"/>
                <w:szCs w:val="20"/>
              </w:rPr>
              <w:t>64</w:t>
            </w:r>
          </w:p>
        </w:tc>
      </w:tr>
      <w:tr w:rsidR="00366714" w:rsidRPr="00955779" w14:paraId="143D263E" w14:textId="77777777" w:rsidTr="00366714">
        <w:tc>
          <w:tcPr>
            <w:tcW w:w="0" w:type="auto"/>
          </w:tcPr>
          <w:p w14:paraId="218AFAEB" w14:textId="77777777" w:rsidR="00366714" w:rsidRPr="00955779" w:rsidRDefault="00366714" w:rsidP="00366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jc w:val="left"/>
              <w:rPr>
                <w:rFonts w:ascii="Courier New" w:hAnsi="Courier New" w:cs="Courier New"/>
                <w:sz w:val="20"/>
                <w:szCs w:val="20"/>
              </w:rPr>
            </w:pPr>
            <w:r w:rsidRPr="00955779">
              <w:rPr>
                <w:rFonts w:ascii="Courier New" w:hAnsi="Courier New" w:cs="Courier New"/>
                <w:sz w:val="20"/>
                <w:szCs w:val="20"/>
              </w:rPr>
              <w:t>Server</w:t>
            </w:r>
          </w:p>
        </w:tc>
        <w:tc>
          <w:tcPr>
            <w:tcW w:w="0" w:type="auto"/>
          </w:tcPr>
          <w:p w14:paraId="6BC8DFC3" w14:textId="77777777" w:rsidR="00366714" w:rsidRPr="00955779" w:rsidRDefault="00366714" w:rsidP="00366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jc w:val="left"/>
              <w:rPr>
                <w:rFonts w:ascii="Courier New" w:hAnsi="Courier New" w:cs="Courier New"/>
                <w:sz w:val="20"/>
                <w:szCs w:val="20"/>
              </w:rPr>
            </w:pPr>
            <w:r w:rsidRPr="00955779">
              <w:rPr>
                <w:rFonts w:ascii="Courier New" w:hAnsi="Courier New" w:cs="Courier New"/>
                <w:sz w:val="20"/>
                <w:szCs w:val="20"/>
              </w:rPr>
              <w:t>64</w:t>
            </w:r>
          </w:p>
        </w:tc>
      </w:tr>
      <w:tr w:rsidR="00366714" w:rsidRPr="00955779" w14:paraId="5399D4CF" w14:textId="77777777" w:rsidTr="00366714">
        <w:tc>
          <w:tcPr>
            <w:tcW w:w="0" w:type="auto"/>
          </w:tcPr>
          <w:p w14:paraId="08F0C94E" w14:textId="77777777" w:rsidR="00366714" w:rsidRPr="00955779" w:rsidRDefault="00366714" w:rsidP="00366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jc w:val="left"/>
              <w:rPr>
                <w:rFonts w:ascii="Courier New" w:hAnsi="Courier New" w:cs="Courier New"/>
                <w:sz w:val="20"/>
                <w:szCs w:val="20"/>
              </w:rPr>
            </w:pPr>
            <w:r w:rsidRPr="00955779">
              <w:rPr>
                <w:rFonts w:ascii="Courier New" w:hAnsi="Courier New" w:cs="Courier New"/>
                <w:sz w:val="20"/>
                <w:szCs w:val="20"/>
              </w:rPr>
              <w:t>Log File Group</w:t>
            </w:r>
          </w:p>
        </w:tc>
        <w:tc>
          <w:tcPr>
            <w:tcW w:w="0" w:type="auto"/>
          </w:tcPr>
          <w:p w14:paraId="18677255" w14:textId="77777777" w:rsidR="00366714" w:rsidRPr="00955779" w:rsidRDefault="00366714" w:rsidP="00366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jc w:val="left"/>
              <w:rPr>
                <w:rFonts w:ascii="Courier New" w:hAnsi="Courier New" w:cs="Courier New"/>
                <w:sz w:val="20"/>
                <w:szCs w:val="20"/>
              </w:rPr>
            </w:pPr>
            <w:r w:rsidRPr="00955779">
              <w:rPr>
                <w:rFonts w:ascii="Courier New" w:hAnsi="Courier New" w:cs="Courier New"/>
                <w:sz w:val="20"/>
                <w:szCs w:val="20"/>
              </w:rPr>
              <w:t>64</w:t>
            </w:r>
          </w:p>
        </w:tc>
      </w:tr>
      <w:tr w:rsidR="00366714" w:rsidRPr="00955779" w14:paraId="73B7685F" w14:textId="77777777" w:rsidTr="00366714">
        <w:tc>
          <w:tcPr>
            <w:tcW w:w="0" w:type="auto"/>
          </w:tcPr>
          <w:p w14:paraId="4F85F04D" w14:textId="77777777" w:rsidR="00366714" w:rsidRPr="00955779" w:rsidRDefault="00366714" w:rsidP="00366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jc w:val="left"/>
              <w:rPr>
                <w:rFonts w:ascii="Courier New" w:hAnsi="Courier New" w:cs="Courier New"/>
                <w:sz w:val="20"/>
                <w:szCs w:val="20"/>
              </w:rPr>
            </w:pPr>
            <w:r w:rsidRPr="00955779">
              <w:rPr>
                <w:rFonts w:ascii="Courier New" w:hAnsi="Courier New" w:cs="Courier New"/>
                <w:sz w:val="20"/>
                <w:szCs w:val="20"/>
              </w:rPr>
              <w:t>Alias</w:t>
            </w:r>
          </w:p>
        </w:tc>
        <w:tc>
          <w:tcPr>
            <w:tcW w:w="0" w:type="auto"/>
          </w:tcPr>
          <w:p w14:paraId="6060916A" w14:textId="77777777" w:rsidR="00366714" w:rsidRPr="00955779" w:rsidRDefault="00366714" w:rsidP="00366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jc w:val="left"/>
              <w:rPr>
                <w:rFonts w:ascii="Courier New" w:hAnsi="Courier New" w:cs="Courier New"/>
                <w:sz w:val="20"/>
                <w:szCs w:val="20"/>
              </w:rPr>
            </w:pPr>
            <w:r w:rsidRPr="00955779">
              <w:rPr>
                <w:rFonts w:ascii="Courier New" w:hAnsi="Courier New" w:cs="Courier New"/>
                <w:sz w:val="20"/>
                <w:szCs w:val="20"/>
              </w:rPr>
              <w:t>256 (see exception following table)</w:t>
            </w:r>
          </w:p>
        </w:tc>
      </w:tr>
      <w:tr w:rsidR="00366714" w:rsidRPr="00955779" w14:paraId="388D9F93" w14:textId="77777777" w:rsidTr="00366714">
        <w:tc>
          <w:tcPr>
            <w:tcW w:w="0" w:type="auto"/>
          </w:tcPr>
          <w:p w14:paraId="5E2BEEAF" w14:textId="77777777" w:rsidR="00366714" w:rsidRPr="00955779" w:rsidRDefault="00366714" w:rsidP="00366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jc w:val="left"/>
              <w:rPr>
                <w:rFonts w:ascii="Courier New" w:hAnsi="Courier New" w:cs="Courier New"/>
                <w:sz w:val="20"/>
                <w:szCs w:val="20"/>
              </w:rPr>
            </w:pPr>
            <w:r w:rsidRPr="00955779">
              <w:rPr>
                <w:rFonts w:ascii="Courier New" w:hAnsi="Courier New" w:cs="Courier New"/>
                <w:sz w:val="20"/>
                <w:szCs w:val="20"/>
              </w:rPr>
              <w:t>Compound Statement Label</w:t>
            </w:r>
          </w:p>
        </w:tc>
        <w:tc>
          <w:tcPr>
            <w:tcW w:w="0" w:type="auto"/>
          </w:tcPr>
          <w:p w14:paraId="5670983F" w14:textId="77777777" w:rsidR="00366714" w:rsidRPr="00955779" w:rsidRDefault="00366714" w:rsidP="00366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jc w:val="left"/>
              <w:rPr>
                <w:rFonts w:ascii="Courier New" w:hAnsi="Courier New" w:cs="Courier New"/>
                <w:sz w:val="20"/>
                <w:szCs w:val="20"/>
              </w:rPr>
            </w:pPr>
            <w:r w:rsidRPr="00955779">
              <w:rPr>
                <w:rFonts w:ascii="Courier New" w:hAnsi="Courier New" w:cs="Courier New"/>
                <w:sz w:val="20"/>
                <w:szCs w:val="20"/>
              </w:rPr>
              <w:t>16</w:t>
            </w:r>
          </w:p>
        </w:tc>
      </w:tr>
      <w:tr w:rsidR="00366714" w:rsidRPr="00D14ABC" w14:paraId="6C24B74C" w14:textId="77777777" w:rsidTr="00366714">
        <w:tc>
          <w:tcPr>
            <w:tcW w:w="0" w:type="auto"/>
          </w:tcPr>
          <w:p w14:paraId="2C2F9974" w14:textId="77777777" w:rsidR="00366714" w:rsidRPr="005E4736" w:rsidRDefault="00366714" w:rsidP="00366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jc w:val="left"/>
              <w:rPr>
                <w:rFonts w:ascii="Courier New" w:hAnsi="Courier New" w:cs="Courier New"/>
                <w:sz w:val="20"/>
                <w:szCs w:val="20"/>
              </w:rPr>
            </w:pPr>
            <w:r w:rsidRPr="005E4736">
              <w:rPr>
                <w:rFonts w:ascii="Courier New" w:hAnsi="Courier New" w:cs="Courier New"/>
                <w:sz w:val="20"/>
                <w:szCs w:val="20"/>
              </w:rPr>
              <w:t>User-Defined Variable</w:t>
            </w:r>
            <w:r w:rsidRPr="005E4736">
              <w:rPr>
                <w:rFonts w:ascii="Courier New" w:hAnsi="Courier New" w:cs="Courier New"/>
                <w:sz w:val="20"/>
                <w:szCs w:val="20"/>
              </w:rPr>
              <w:tab/>
            </w:r>
          </w:p>
        </w:tc>
        <w:tc>
          <w:tcPr>
            <w:tcW w:w="0" w:type="auto"/>
          </w:tcPr>
          <w:p w14:paraId="391EC2D2" w14:textId="77777777" w:rsidR="00366714" w:rsidRPr="00366714" w:rsidRDefault="00366714" w:rsidP="00366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jc w:val="left"/>
              <w:rPr>
                <w:rFonts w:ascii="Courier New" w:hAnsi="Courier New" w:cs="Courier New"/>
                <w:sz w:val="20"/>
                <w:szCs w:val="20"/>
                <w:lang w:val="en-US"/>
              </w:rPr>
            </w:pPr>
            <w:r w:rsidRPr="00366714">
              <w:rPr>
                <w:rFonts w:ascii="Courier New" w:hAnsi="Courier New" w:cs="Courier New"/>
                <w:sz w:val="20"/>
                <w:szCs w:val="20"/>
                <w:lang w:val="en-US"/>
              </w:rPr>
              <w:t>64 as of MySQL 5.7.5, no limit before that</w:t>
            </w:r>
          </w:p>
        </w:tc>
      </w:tr>
    </w:tbl>
    <w:p w14:paraId="5798C39D" w14:textId="77777777" w:rsidR="00366714" w:rsidRPr="00366714" w:rsidRDefault="00366714" w:rsidP="00366714">
      <w:pPr>
        <w:rPr>
          <w:lang w:val="en-US"/>
        </w:rPr>
      </w:pPr>
    </w:p>
    <w:p w14:paraId="1A95322F" w14:textId="77777777" w:rsidR="00366714" w:rsidRDefault="004E0477" w:rsidP="003C2E95">
      <w:pPr>
        <w:pStyle w:val="Ttulo3"/>
        <w:rPr>
          <w:lang w:val="en-US"/>
        </w:rPr>
      </w:pPr>
      <w:bookmarkStart w:id="107" w:name="_Toc127522892"/>
      <w:r w:rsidRPr="004E0477">
        <w:rPr>
          <w:lang w:val="en-US"/>
        </w:rPr>
        <w:t>Storage Engine</w:t>
      </w:r>
      <w:r>
        <w:rPr>
          <w:lang w:val="en-US"/>
        </w:rPr>
        <w:t>s</w:t>
      </w:r>
      <w:bookmarkEnd w:id="107"/>
    </w:p>
    <w:p w14:paraId="68B2E7E0" w14:textId="77777777" w:rsidR="004E0477" w:rsidRDefault="004E0477" w:rsidP="003C2E95">
      <w:pPr>
        <w:pStyle w:val="Ttulo4"/>
        <w:rPr>
          <w:lang w:val="en-US"/>
        </w:rPr>
      </w:pPr>
      <w:bookmarkStart w:id="108" w:name="_Toc127522893"/>
      <w:r>
        <w:rPr>
          <w:lang w:val="en-US"/>
        </w:rPr>
        <w:t>InnoDB</w:t>
      </w:r>
      <w:bookmarkEnd w:id="108"/>
    </w:p>
    <w:p w14:paraId="32765C0F" w14:textId="77777777" w:rsidR="004E0477" w:rsidRDefault="00000000" w:rsidP="004E0477">
      <w:pPr>
        <w:pStyle w:val="comandoseinstrucciones"/>
        <w:rPr>
          <w:lang w:val="en-US"/>
        </w:rPr>
      </w:pPr>
      <w:hyperlink r:id="rId42" w:history="1">
        <w:r w:rsidR="004E0477" w:rsidRPr="00C77C4E">
          <w:rPr>
            <w:rStyle w:val="Hipervnculo"/>
            <w:lang w:val="en-US"/>
          </w:rPr>
          <w:t>http://dev.mysql.com/doc/refman/5.7/en/innodb-storage-engine.html</w:t>
        </w:r>
      </w:hyperlink>
    </w:p>
    <w:p w14:paraId="01B68392" w14:textId="77777777" w:rsidR="004E0477" w:rsidRDefault="004E0477" w:rsidP="00953240">
      <w:pPr>
        <w:rPr>
          <w:lang w:val="en-US"/>
        </w:rPr>
      </w:pPr>
    </w:p>
    <w:p w14:paraId="51E21C87" w14:textId="77777777" w:rsidR="00953240" w:rsidRPr="00953240" w:rsidRDefault="00953240" w:rsidP="000E46A5">
      <w:pPr>
        <w:pStyle w:val="comandoseinstrucciones"/>
        <w:rPr>
          <w:lang w:val="en-US"/>
        </w:rPr>
      </w:pPr>
      <w:r w:rsidRPr="00953240">
        <w:rPr>
          <w:lang w:val="en-US"/>
        </w:rPr>
        <w:t>CREATE TABLE IF NOT EXISTS `departamentos` (</w:t>
      </w:r>
    </w:p>
    <w:p w14:paraId="6A6D527D" w14:textId="77777777" w:rsidR="00953240" w:rsidRPr="00953240" w:rsidRDefault="00953240" w:rsidP="000E46A5">
      <w:pPr>
        <w:pStyle w:val="comandoseinstrucciones"/>
        <w:rPr>
          <w:lang w:val="en-US"/>
        </w:rPr>
      </w:pPr>
      <w:r w:rsidRPr="00953240">
        <w:rPr>
          <w:lang w:val="en-US"/>
        </w:rPr>
        <w:t xml:space="preserve">  `DEP_NO` SMALLINT(4) NOT NULL, </w:t>
      </w:r>
    </w:p>
    <w:p w14:paraId="7F028862" w14:textId="77777777" w:rsidR="00953240" w:rsidRPr="00953240" w:rsidRDefault="00953240" w:rsidP="000E46A5">
      <w:pPr>
        <w:pStyle w:val="comandoseinstrucciones"/>
        <w:rPr>
          <w:lang w:val="en-US"/>
        </w:rPr>
      </w:pPr>
      <w:r w:rsidRPr="00953240">
        <w:rPr>
          <w:lang w:val="en-US"/>
        </w:rPr>
        <w:t xml:space="preserve">  `DNOMBRE` VARCHAR(20) NOT NULL,</w:t>
      </w:r>
    </w:p>
    <w:p w14:paraId="1F3704ED" w14:textId="77777777" w:rsidR="00953240" w:rsidRPr="00953240" w:rsidRDefault="00953240" w:rsidP="000E46A5">
      <w:pPr>
        <w:pStyle w:val="comandoseinstrucciones"/>
        <w:rPr>
          <w:lang w:val="en-US"/>
        </w:rPr>
      </w:pPr>
      <w:r w:rsidRPr="00953240">
        <w:rPr>
          <w:lang w:val="en-US"/>
        </w:rPr>
        <w:t xml:space="preserve">  `LOCALIDAD` VARCHAR(20) ,</w:t>
      </w:r>
    </w:p>
    <w:p w14:paraId="1CC4AC2D" w14:textId="77777777" w:rsidR="00953240" w:rsidRPr="00953240" w:rsidRDefault="00953240" w:rsidP="000E46A5">
      <w:pPr>
        <w:pStyle w:val="comandoseinstrucciones"/>
        <w:rPr>
          <w:lang w:val="en-US"/>
        </w:rPr>
      </w:pPr>
      <w:r w:rsidRPr="00953240">
        <w:rPr>
          <w:lang w:val="en-US"/>
        </w:rPr>
        <w:t xml:space="preserve">  PRIMARY KEY (`DEP_NO`) </w:t>
      </w:r>
    </w:p>
    <w:p w14:paraId="400DF70A" w14:textId="77777777" w:rsidR="00953240" w:rsidRPr="004E0477" w:rsidRDefault="00953240" w:rsidP="000E46A5">
      <w:pPr>
        <w:pStyle w:val="comandoseinstrucciones"/>
        <w:rPr>
          <w:lang w:val="en-US"/>
        </w:rPr>
      </w:pPr>
      <w:r w:rsidRPr="00953240">
        <w:rPr>
          <w:lang w:val="en-US"/>
        </w:rPr>
        <w:t xml:space="preserve">  ) ENGINE = </w:t>
      </w:r>
      <w:r>
        <w:rPr>
          <w:lang w:val="en-US"/>
        </w:rPr>
        <w:t>INNODB</w:t>
      </w:r>
      <w:r w:rsidRPr="00953240">
        <w:rPr>
          <w:lang w:val="en-US"/>
        </w:rPr>
        <w:t>;</w:t>
      </w:r>
    </w:p>
    <w:p w14:paraId="72CB196A" w14:textId="77777777" w:rsidR="004E0477" w:rsidRDefault="004E0477" w:rsidP="003C2E95">
      <w:pPr>
        <w:pStyle w:val="Ttulo4"/>
        <w:rPr>
          <w:lang w:val="en-US"/>
        </w:rPr>
      </w:pPr>
      <w:bookmarkStart w:id="109" w:name="_Toc127522894"/>
      <w:r w:rsidRPr="004E0477">
        <w:rPr>
          <w:lang w:val="en-US"/>
        </w:rPr>
        <w:t>MyISAM Storage Engine</w:t>
      </w:r>
      <w:bookmarkEnd w:id="109"/>
    </w:p>
    <w:p w14:paraId="749AEF17" w14:textId="77777777" w:rsidR="004E0477" w:rsidRDefault="00000000" w:rsidP="004E0477">
      <w:pPr>
        <w:pStyle w:val="comandoseinstrucciones"/>
        <w:rPr>
          <w:lang w:val="en-US"/>
        </w:rPr>
      </w:pPr>
      <w:hyperlink r:id="rId43" w:history="1">
        <w:r w:rsidR="004E0477" w:rsidRPr="00C77C4E">
          <w:rPr>
            <w:rStyle w:val="Hipervnculo"/>
            <w:lang w:val="en-US"/>
          </w:rPr>
          <w:t>http://dev.mysql.com/doc/refman/5.7/en/myisam-storage-engine.html</w:t>
        </w:r>
      </w:hyperlink>
    </w:p>
    <w:p w14:paraId="76D341A9" w14:textId="77777777" w:rsidR="004E0477" w:rsidRDefault="00000000" w:rsidP="004E0477">
      <w:pPr>
        <w:pStyle w:val="comandoseinstrucciones"/>
        <w:rPr>
          <w:lang w:val="en-US"/>
        </w:rPr>
      </w:pPr>
      <w:hyperlink r:id="rId44" w:history="1">
        <w:r w:rsidR="004E0477" w:rsidRPr="00C77C4E">
          <w:rPr>
            <w:rStyle w:val="Hipervnculo"/>
            <w:lang w:val="en-US"/>
          </w:rPr>
          <w:t>http://dev.mysql.com/doc/refman/5.7/en/storage-engines.html</w:t>
        </w:r>
      </w:hyperlink>
    </w:p>
    <w:p w14:paraId="218AD76C" w14:textId="77777777" w:rsidR="004E0477" w:rsidRDefault="004E0477" w:rsidP="004E0477">
      <w:pPr>
        <w:pStyle w:val="comandoseinstrucciones"/>
        <w:rPr>
          <w:lang w:val="en-US"/>
        </w:rPr>
      </w:pPr>
    </w:p>
    <w:p w14:paraId="66771AC8" w14:textId="77777777" w:rsidR="004E0477" w:rsidRDefault="004E0477" w:rsidP="003C2E95">
      <w:pPr>
        <w:pStyle w:val="Ttulo4"/>
        <w:rPr>
          <w:lang w:val="en-US"/>
        </w:rPr>
      </w:pPr>
      <w:bookmarkStart w:id="110" w:name="_Toc127522895"/>
      <w:r>
        <w:rPr>
          <w:lang w:val="en-US"/>
        </w:rPr>
        <w:lastRenderedPageBreak/>
        <w:t>MEMORY</w:t>
      </w:r>
      <w:r w:rsidRPr="004E0477">
        <w:rPr>
          <w:lang w:val="en-US"/>
        </w:rPr>
        <w:t xml:space="preserve"> Storage Engine</w:t>
      </w:r>
      <w:bookmarkEnd w:id="110"/>
    </w:p>
    <w:p w14:paraId="024B4E9D" w14:textId="77777777" w:rsidR="004E0477" w:rsidRDefault="00000000" w:rsidP="004E0477">
      <w:pPr>
        <w:pStyle w:val="comandoseinstrucciones"/>
        <w:rPr>
          <w:lang w:val="en-US"/>
        </w:rPr>
      </w:pPr>
      <w:hyperlink r:id="rId45" w:history="1">
        <w:r w:rsidR="004E0477" w:rsidRPr="00C77C4E">
          <w:rPr>
            <w:rStyle w:val="Hipervnculo"/>
            <w:lang w:val="en-US"/>
          </w:rPr>
          <w:t>http://dev.mysql.com/doc/refman/5.7/en/memory-storage-engine.html</w:t>
        </w:r>
      </w:hyperlink>
    </w:p>
    <w:p w14:paraId="1E139C5A" w14:textId="77777777" w:rsidR="004E0477" w:rsidRDefault="003D1923" w:rsidP="003D1923">
      <w:pPr>
        <w:pStyle w:val="Ttulo3"/>
        <w:rPr>
          <w:lang w:val="en-US"/>
        </w:rPr>
      </w:pPr>
      <w:bookmarkStart w:id="111" w:name="_Toc127522896"/>
      <w:r>
        <w:rPr>
          <w:lang w:val="en-US"/>
        </w:rPr>
        <w:t>Partitions</w:t>
      </w:r>
      <w:bookmarkEnd w:id="111"/>
    </w:p>
    <w:p w14:paraId="7161EED4" w14:textId="77777777" w:rsidR="00DA30A4" w:rsidRDefault="00000000" w:rsidP="00DA30A4">
      <w:pPr>
        <w:pStyle w:val="comandoseinstrucciones"/>
        <w:rPr>
          <w:lang w:val="en-US"/>
        </w:rPr>
      </w:pPr>
      <w:hyperlink r:id="rId46" w:history="1">
        <w:r w:rsidR="00DA30A4" w:rsidRPr="00DA30A4">
          <w:rPr>
            <w:rStyle w:val="Hipervnculo"/>
            <w:lang w:val="en-US"/>
          </w:rPr>
          <w:t>http://www.vertabelo.com/blog/technical-articles/everything-you-need-to-know-about-mysql-partitions</w:t>
        </w:r>
      </w:hyperlink>
    </w:p>
    <w:p w14:paraId="55142C75" w14:textId="77777777" w:rsidR="003D1923" w:rsidRDefault="00000000" w:rsidP="003D1923">
      <w:pPr>
        <w:pStyle w:val="comandoseinstrucciones"/>
        <w:rPr>
          <w:lang w:val="en-US"/>
        </w:rPr>
      </w:pPr>
      <w:hyperlink r:id="rId47" w:history="1">
        <w:r w:rsidR="003D1923" w:rsidRPr="00AE21CD">
          <w:rPr>
            <w:rStyle w:val="Hipervnculo"/>
            <w:lang w:val="en-US"/>
          </w:rPr>
          <w:t>https://www.w3resource.com/mysql/mysql-partition.php</w:t>
        </w:r>
      </w:hyperlink>
    </w:p>
    <w:p w14:paraId="01FA5EA6" w14:textId="77777777" w:rsidR="005C4808" w:rsidRDefault="00000000" w:rsidP="003D1923">
      <w:pPr>
        <w:pStyle w:val="comandoseinstrucciones"/>
        <w:rPr>
          <w:lang w:val="en-US"/>
        </w:rPr>
      </w:pPr>
      <w:hyperlink r:id="rId48" w:history="1">
        <w:r w:rsidR="005C4808" w:rsidRPr="00AE21CD">
          <w:rPr>
            <w:rStyle w:val="Hipervnculo"/>
            <w:lang w:val="en-US"/>
          </w:rPr>
          <w:t>https://dev.mysql.com/doc/refman/5.7/en/partitioning.html</w:t>
        </w:r>
      </w:hyperlink>
    </w:p>
    <w:p w14:paraId="7D0DA71F" w14:textId="77777777" w:rsidR="005C4808" w:rsidRDefault="005C4808" w:rsidP="003D1923">
      <w:pPr>
        <w:pStyle w:val="comandoseinstrucciones"/>
        <w:rPr>
          <w:lang w:val="en-US"/>
        </w:rPr>
      </w:pPr>
    </w:p>
    <w:p w14:paraId="0FD13F89" w14:textId="77777777" w:rsidR="00E60C2F" w:rsidRPr="00E60C2F" w:rsidRDefault="00E60C2F" w:rsidP="00E60C2F">
      <w:pPr>
        <w:rPr>
          <w:lang w:val="en-US"/>
        </w:rPr>
      </w:pPr>
      <w:r w:rsidRPr="00E60C2F">
        <w:rPr>
          <w:lang w:val="en-US"/>
        </w:rPr>
        <w:t>MySQL partitioning is about altering – ideally, optimizing – the way the database engine physically stores data. It allows you to distribute portions of table data (a.k.a. partitions) across the file system based on a set of user-defined rules (a.k.a. the “partitioning function”). In this way, if the queries you perform access only a fraction of table data and the partitioning function is properly set, there will be less to scan and queries will be faster.</w:t>
      </w:r>
    </w:p>
    <w:p w14:paraId="697F2B21" w14:textId="77777777" w:rsidR="003D1923" w:rsidRDefault="00E60C2F" w:rsidP="00E60C2F">
      <w:pPr>
        <w:rPr>
          <w:lang w:val="en-US"/>
        </w:rPr>
      </w:pPr>
      <w:r w:rsidRPr="00E60C2F">
        <w:rPr>
          <w:lang w:val="en-US"/>
        </w:rPr>
        <w:t>It is important to note that partitioning makes the most sense when dealing with large data sets. If you have fewer than a million rows or only thousands of records, partitioning will not make a difference.</w:t>
      </w:r>
    </w:p>
    <w:p w14:paraId="4EA69250" w14:textId="77777777" w:rsidR="00E60C2F" w:rsidRPr="00E60C2F" w:rsidRDefault="00E60C2F" w:rsidP="003B6A04">
      <w:pPr>
        <w:pStyle w:val="Lista0"/>
        <w:rPr>
          <w:lang w:val="en-US"/>
        </w:rPr>
      </w:pPr>
      <w:r w:rsidRPr="00E60C2F">
        <w:rPr>
          <w:lang w:val="en-US"/>
        </w:rPr>
        <w:t>Horizontal vs. Vertical Partitioning</w:t>
      </w:r>
    </w:p>
    <w:p w14:paraId="6747F488" w14:textId="77777777" w:rsidR="00E60C2F" w:rsidRPr="00E60C2F" w:rsidRDefault="00E60C2F" w:rsidP="00E60C2F">
      <w:pPr>
        <w:rPr>
          <w:lang w:val="en-US"/>
        </w:rPr>
      </w:pPr>
      <w:r w:rsidRPr="00E60C2F">
        <w:rPr>
          <w:lang w:val="en-US"/>
        </w:rPr>
        <w:t>Horizontal partitioning means that all rows matching the partitioning function will be assigned to different physical partitions. Vertical partitioning allows different table columns to be split into different physical partitions. Currently, MySQL supports horizontal partitioning but not vertical. The engine’s documentation clearly states it won’t support vertical partitions any time soon: ”There are no plans at this time to introduce vertical partitioning into MySQL.”</w:t>
      </w:r>
    </w:p>
    <w:p w14:paraId="4E7CEDB5" w14:textId="77777777" w:rsidR="00E60C2F" w:rsidRPr="00E60C2F" w:rsidRDefault="00E60C2F" w:rsidP="00E60C2F">
      <w:pPr>
        <w:pStyle w:val="Piedefoto"/>
        <w:rPr>
          <w:lang w:val="en-US"/>
        </w:rPr>
      </w:pPr>
      <w:r>
        <w:rPr>
          <w:noProof/>
        </w:rPr>
        <w:drawing>
          <wp:inline distT="0" distB="0" distL="0" distR="0" wp14:anchorId="21681D4C" wp14:editId="3238BB5C">
            <wp:extent cx="5612130" cy="2586990"/>
            <wp:effectExtent l="0" t="0" r="762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612130" cy="2586990"/>
                    </a:xfrm>
                    <a:prstGeom prst="rect">
                      <a:avLst/>
                    </a:prstGeom>
                  </pic:spPr>
                </pic:pic>
              </a:graphicData>
            </a:graphic>
          </wp:inline>
        </w:drawing>
      </w:r>
    </w:p>
    <w:p w14:paraId="29B80C9A" w14:textId="77777777" w:rsidR="00E60C2F" w:rsidRPr="00E60C2F" w:rsidRDefault="00E60C2F" w:rsidP="00E60C2F">
      <w:pPr>
        <w:pStyle w:val="Piedefoto"/>
        <w:rPr>
          <w:lang w:val="en-US"/>
        </w:rPr>
      </w:pPr>
      <w:r w:rsidRPr="00E60C2F">
        <w:rPr>
          <w:lang w:val="en-US"/>
        </w:rPr>
        <w:t>Vertical partitioning is about splitting up columns</w:t>
      </w:r>
    </w:p>
    <w:p w14:paraId="14C82D3D" w14:textId="77777777" w:rsidR="00E60C2F" w:rsidRPr="00E60C2F" w:rsidRDefault="00E60C2F" w:rsidP="00E60C2F">
      <w:pPr>
        <w:rPr>
          <w:lang w:val="en-US"/>
        </w:rPr>
      </w:pPr>
    </w:p>
    <w:p w14:paraId="5E7C46F7" w14:textId="77777777" w:rsidR="00E60C2F" w:rsidRPr="00E60C2F" w:rsidRDefault="00E60C2F" w:rsidP="00E60C2F">
      <w:pPr>
        <w:pStyle w:val="Piedefoto"/>
        <w:rPr>
          <w:lang w:val="en-US"/>
        </w:rPr>
      </w:pPr>
      <w:r>
        <w:rPr>
          <w:noProof/>
        </w:rPr>
        <w:lastRenderedPageBreak/>
        <w:drawing>
          <wp:inline distT="0" distB="0" distL="0" distR="0" wp14:anchorId="45788E97" wp14:editId="3D030C59">
            <wp:extent cx="5612130" cy="240411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612130" cy="2404110"/>
                    </a:xfrm>
                    <a:prstGeom prst="rect">
                      <a:avLst/>
                    </a:prstGeom>
                  </pic:spPr>
                </pic:pic>
              </a:graphicData>
            </a:graphic>
          </wp:inline>
        </w:drawing>
      </w:r>
    </w:p>
    <w:p w14:paraId="60BB4859" w14:textId="77777777" w:rsidR="00E60C2F" w:rsidRDefault="00E60C2F" w:rsidP="00E60C2F">
      <w:pPr>
        <w:pStyle w:val="Piedefoto"/>
        <w:rPr>
          <w:lang w:val="en-US"/>
        </w:rPr>
      </w:pPr>
      <w:r w:rsidRPr="00E60C2F">
        <w:rPr>
          <w:lang w:val="en-US"/>
        </w:rPr>
        <w:t>Horizontal partitioning is about splitting up rows</w:t>
      </w:r>
    </w:p>
    <w:p w14:paraId="0BD35747" w14:textId="77777777" w:rsidR="00E60C2F" w:rsidRDefault="00E60C2F" w:rsidP="00E60C2F">
      <w:pPr>
        <w:rPr>
          <w:lang w:val="en-US"/>
        </w:rPr>
      </w:pPr>
    </w:p>
    <w:p w14:paraId="45C7E335" w14:textId="77777777" w:rsidR="003B6A04" w:rsidRPr="003B6A04" w:rsidRDefault="003B6A04" w:rsidP="003B6A04">
      <w:pPr>
        <w:pStyle w:val="Lista0"/>
        <w:rPr>
          <w:lang w:val="en-US"/>
        </w:rPr>
      </w:pPr>
      <w:r w:rsidRPr="003B6A04">
        <w:rPr>
          <w:lang w:val="en-US"/>
        </w:rPr>
        <w:t>Key Benefits of Partitioning</w:t>
      </w:r>
    </w:p>
    <w:p w14:paraId="20644CBC" w14:textId="77777777" w:rsidR="003B6A04" w:rsidRPr="003B6A04" w:rsidRDefault="003B6A04" w:rsidP="003B6A04">
      <w:pPr>
        <w:rPr>
          <w:lang w:val="en-US"/>
        </w:rPr>
      </w:pPr>
      <w:r w:rsidRPr="003B6A04">
        <w:rPr>
          <w:lang w:val="en-US"/>
        </w:rPr>
        <w:t>Some of the advantages of using partitions are:</w:t>
      </w:r>
    </w:p>
    <w:p w14:paraId="42E09207" w14:textId="77777777" w:rsidR="003B6A04" w:rsidRPr="003B6A04" w:rsidRDefault="003B6A04" w:rsidP="003B6A04">
      <w:pPr>
        <w:pStyle w:val="Lista3"/>
        <w:rPr>
          <w:lang w:val="en-US"/>
        </w:rPr>
      </w:pPr>
      <w:r w:rsidRPr="003B6A04">
        <w:rPr>
          <w:lang w:val="en-US"/>
        </w:rPr>
        <w:t>Storage: It is possible to store more data in one table than can be held on a single disk or file system partition.</w:t>
      </w:r>
    </w:p>
    <w:p w14:paraId="3C4EE631" w14:textId="77777777" w:rsidR="003B6A04" w:rsidRPr="003B6A04" w:rsidRDefault="003B6A04" w:rsidP="003B6A04">
      <w:pPr>
        <w:pStyle w:val="Lista3"/>
        <w:rPr>
          <w:lang w:val="en-US"/>
        </w:rPr>
      </w:pPr>
      <w:r w:rsidRPr="003B6A04">
        <w:rPr>
          <w:lang w:val="en-US"/>
        </w:rPr>
        <w:t>Deletion: Dropping a useless partition is almost instantaneous, but a classical DELETE query run in a very large table could take minutes.</w:t>
      </w:r>
    </w:p>
    <w:p w14:paraId="39E1C2DD" w14:textId="77777777" w:rsidR="003B6A04" w:rsidRDefault="003B6A04" w:rsidP="003B6A04">
      <w:pPr>
        <w:pStyle w:val="Lista3"/>
        <w:rPr>
          <w:lang w:val="en-US"/>
        </w:rPr>
      </w:pPr>
      <w:r w:rsidRPr="003B6A04">
        <w:rPr>
          <w:lang w:val="en-US"/>
        </w:rPr>
        <w:t>Partition Pruning: This is the ability to exclude non-matching partitions and their data from a search; it makes querying faster. Also, MySQL 5.7 supports explicit partition selection in queries, which greatly increases the search speed. (Obviously, this only works if you know in advance which partitions you want to use.) This also applies for DELETE, INSERT, REPLACE, and UPDATE statements as well as LOAD DATA and LOAD XML.</w:t>
      </w:r>
    </w:p>
    <w:p w14:paraId="24FD62B1" w14:textId="77777777" w:rsidR="003B6A04" w:rsidRDefault="003B6A04" w:rsidP="00E60C2F">
      <w:pPr>
        <w:rPr>
          <w:lang w:val="en-US"/>
        </w:rPr>
      </w:pPr>
    </w:p>
    <w:p w14:paraId="27BFE1F1" w14:textId="77777777" w:rsidR="00FC6762" w:rsidRDefault="00C2667B" w:rsidP="003C2E95">
      <w:pPr>
        <w:pStyle w:val="Ttulo2"/>
        <w:rPr>
          <w:lang w:val="en-US"/>
        </w:rPr>
      </w:pPr>
      <w:bookmarkStart w:id="112" w:name="_Toc127522897"/>
      <w:r>
        <w:rPr>
          <w:lang w:val="en-US"/>
        </w:rPr>
        <w:t>DML</w:t>
      </w:r>
      <w:bookmarkEnd w:id="112"/>
    </w:p>
    <w:p w14:paraId="074B9287" w14:textId="77777777" w:rsidR="00C2667B" w:rsidRDefault="00C2667B" w:rsidP="003C2E95">
      <w:pPr>
        <w:pStyle w:val="Ttulo3"/>
        <w:rPr>
          <w:lang w:val="en-US"/>
        </w:rPr>
      </w:pPr>
      <w:bookmarkStart w:id="113" w:name="_ISERT_INTO"/>
      <w:bookmarkStart w:id="114" w:name="_Ref449546915"/>
      <w:bookmarkStart w:id="115" w:name="_Ref449546937"/>
      <w:bookmarkStart w:id="116" w:name="_Toc127522898"/>
      <w:bookmarkEnd w:id="113"/>
      <w:r>
        <w:rPr>
          <w:lang w:val="en-US"/>
        </w:rPr>
        <w:t>ISERT INTO</w:t>
      </w:r>
      <w:bookmarkEnd w:id="114"/>
      <w:bookmarkEnd w:id="115"/>
      <w:bookmarkEnd w:id="116"/>
    </w:p>
    <w:p w14:paraId="7940EC74" w14:textId="77777777" w:rsidR="004A6540" w:rsidRPr="004A6540" w:rsidRDefault="00F17038" w:rsidP="003C2E95">
      <w:pPr>
        <w:pStyle w:val="Ttulo4"/>
      </w:pPr>
      <w:bookmarkStart w:id="117" w:name="_Toc127522899"/>
      <w:r w:rsidRPr="00F17038">
        <w:rPr>
          <w:rStyle w:val="Textoennegrita"/>
        </w:rPr>
        <w:t>Opción A</w:t>
      </w:r>
      <w:r>
        <w:t xml:space="preserve">: </w:t>
      </w:r>
      <w:r w:rsidR="004A6540" w:rsidRPr="004A6540">
        <w:t>Indicar valores para todos los atributos</w:t>
      </w:r>
      <w:r>
        <w:t xml:space="preserve"> de la tabla</w:t>
      </w:r>
      <w:r w:rsidR="004A6540" w:rsidRPr="004A6540">
        <w:t>:</w:t>
      </w:r>
      <w:bookmarkEnd w:id="117"/>
    </w:p>
    <w:p w14:paraId="4ABC0CCF" w14:textId="77777777" w:rsidR="00E15018" w:rsidRDefault="00C2667B" w:rsidP="00C2667B">
      <w:pPr>
        <w:pStyle w:val="comandoseinstrucciones"/>
        <w:rPr>
          <w:b/>
          <w:lang w:val="en-US"/>
        </w:rPr>
      </w:pPr>
      <w:r w:rsidRPr="00E15018">
        <w:rPr>
          <w:b/>
          <w:lang w:val="en-US"/>
        </w:rPr>
        <w:t xml:space="preserve">INSERT INTO </w:t>
      </w:r>
      <w:r w:rsidRPr="00E15018">
        <w:rPr>
          <w:b/>
          <w:i/>
          <w:iCs/>
          <w:lang w:val="en-US"/>
        </w:rPr>
        <w:t>table_name</w:t>
      </w:r>
      <w:r w:rsidR="00E15018">
        <w:rPr>
          <w:b/>
          <w:i/>
          <w:iCs/>
          <w:lang w:val="en-US"/>
        </w:rPr>
        <w:t xml:space="preserve"> </w:t>
      </w:r>
      <w:r w:rsidRPr="00E15018">
        <w:rPr>
          <w:b/>
          <w:lang w:val="en-US"/>
        </w:rPr>
        <w:t>VALUES</w:t>
      </w:r>
    </w:p>
    <w:p w14:paraId="2B4445FB" w14:textId="77777777" w:rsidR="00C2667B" w:rsidRPr="00E15018" w:rsidRDefault="00C2667B" w:rsidP="00C2667B">
      <w:pPr>
        <w:pStyle w:val="comandoseinstrucciones"/>
        <w:rPr>
          <w:b/>
          <w:lang w:val="en-US"/>
        </w:rPr>
      </w:pPr>
      <w:r w:rsidRPr="00E15018">
        <w:rPr>
          <w:b/>
          <w:lang w:val="en-US"/>
        </w:rPr>
        <w:t>(</w:t>
      </w:r>
      <w:r w:rsidRPr="00E15018">
        <w:rPr>
          <w:b/>
          <w:i/>
          <w:iCs/>
          <w:lang w:val="en-US"/>
        </w:rPr>
        <w:t>val</w:t>
      </w:r>
      <w:r w:rsidR="004A6540" w:rsidRPr="00E15018">
        <w:rPr>
          <w:b/>
          <w:i/>
          <w:iCs/>
          <w:lang w:val="en-US"/>
        </w:rPr>
        <w:t>or</w:t>
      </w:r>
      <w:r w:rsidRPr="00E15018">
        <w:rPr>
          <w:b/>
          <w:i/>
          <w:iCs/>
          <w:lang w:val="en-US"/>
        </w:rPr>
        <w:t>1</w:t>
      </w:r>
      <w:r w:rsidRPr="00E15018">
        <w:rPr>
          <w:b/>
          <w:lang w:val="en-US"/>
        </w:rPr>
        <w:t>,</w:t>
      </w:r>
      <w:r w:rsidR="004A6540" w:rsidRPr="00E15018">
        <w:rPr>
          <w:b/>
          <w:i/>
          <w:iCs/>
          <w:lang w:val="en-US"/>
        </w:rPr>
        <w:t>valor</w:t>
      </w:r>
      <w:r w:rsidRPr="00E15018">
        <w:rPr>
          <w:b/>
          <w:i/>
          <w:iCs/>
          <w:lang w:val="en-US"/>
        </w:rPr>
        <w:t>2</w:t>
      </w:r>
      <w:r w:rsidRPr="00E15018">
        <w:rPr>
          <w:b/>
          <w:lang w:val="en-US"/>
        </w:rPr>
        <w:t>,</w:t>
      </w:r>
      <w:r w:rsidRPr="00E15018">
        <w:rPr>
          <w:b/>
          <w:i/>
          <w:iCs/>
          <w:lang w:val="en-US"/>
        </w:rPr>
        <w:t>val</w:t>
      </w:r>
      <w:r w:rsidR="004A6540" w:rsidRPr="00E15018">
        <w:rPr>
          <w:b/>
          <w:i/>
          <w:iCs/>
          <w:lang w:val="en-US"/>
        </w:rPr>
        <w:t>or3</w:t>
      </w:r>
      <w:r w:rsidRPr="00E15018">
        <w:rPr>
          <w:b/>
          <w:lang w:val="en-US"/>
        </w:rPr>
        <w:t>,...);</w:t>
      </w:r>
    </w:p>
    <w:p w14:paraId="753D6D6C" w14:textId="77777777" w:rsidR="000D72DE" w:rsidRDefault="000D72DE" w:rsidP="00D12231">
      <w:pPr>
        <w:pStyle w:val="Lista3"/>
      </w:pPr>
      <w:r w:rsidRPr="000D72DE">
        <w:t>En este caso hay que dar valor a todos los atributos</w:t>
      </w:r>
      <w:r>
        <w:t>.</w:t>
      </w:r>
    </w:p>
    <w:p w14:paraId="509BADC3" w14:textId="77777777" w:rsidR="000D72DE" w:rsidRDefault="000D72DE" w:rsidP="00D12231">
      <w:pPr>
        <w:pStyle w:val="Lista3"/>
      </w:pPr>
      <w:r>
        <w:t xml:space="preserve">En caso de </w:t>
      </w:r>
      <w:r w:rsidRPr="000D72DE">
        <w:t>no q</w:t>
      </w:r>
      <w:r>
        <w:t>u</w:t>
      </w:r>
      <w:r w:rsidRPr="000D72DE">
        <w:t>er</w:t>
      </w:r>
      <w:r>
        <w:t>er</w:t>
      </w:r>
      <w:r w:rsidRPr="000D72DE">
        <w:t xml:space="preserve"> darle valor a un atributo </w:t>
      </w:r>
      <w:r>
        <w:t>es obligatorio asignarle</w:t>
      </w:r>
      <w:r w:rsidRPr="000D72DE">
        <w:t xml:space="preserve"> NULL</w:t>
      </w:r>
    </w:p>
    <w:p w14:paraId="7F65F079" w14:textId="77777777" w:rsidR="00C2667B" w:rsidRDefault="00F17038" w:rsidP="003C2E95">
      <w:pPr>
        <w:pStyle w:val="Ttulo4"/>
      </w:pPr>
      <w:bookmarkStart w:id="118" w:name="_Toc127522900"/>
      <w:r w:rsidRPr="00F17038">
        <w:rPr>
          <w:rStyle w:val="Textoennegrita"/>
        </w:rPr>
        <w:t>Opción B</w:t>
      </w:r>
      <w:r>
        <w:t xml:space="preserve">: </w:t>
      </w:r>
      <w:r w:rsidR="004A6540" w:rsidRPr="00170079">
        <w:t>Indicar s</w:t>
      </w:r>
      <w:r>
        <w:t>ó</w:t>
      </w:r>
      <w:r w:rsidR="004A6540" w:rsidRPr="00170079">
        <w:t>lo algunos atributos</w:t>
      </w:r>
      <w:r>
        <w:t xml:space="preserve"> de la tabla</w:t>
      </w:r>
      <w:r w:rsidR="00C2667B" w:rsidRPr="00170079">
        <w:t>:</w:t>
      </w:r>
      <w:bookmarkEnd w:id="118"/>
    </w:p>
    <w:p w14:paraId="04C73B9C" w14:textId="77777777" w:rsidR="009651D2" w:rsidRPr="009651D2" w:rsidRDefault="009651D2" w:rsidP="009651D2">
      <w:r>
        <w:t>Cuando sólo se va a especificar el valor de algunos atributos, entonces especificar el nombre de los atributos a los que se dará valor</w:t>
      </w:r>
    </w:p>
    <w:p w14:paraId="6A4687A4" w14:textId="77777777" w:rsidR="00E15018" w:rsidRPr="00E15018" w:rsidRDefault="00C2667B" w:rsidP="00C2667B">
      <w:pPr>
        <w:pStyle w:val="comandoseinstrucciones"/>
        <w:rPr>
          <w:b/>
          <w:lang w:val="en-US"/>
        </w:rPr>
      </w:pPr>
      <w:r w:rsidRPr="00E15018">
        <w:rPr>
          <w:b/>
          <w:lang w:val="en-US"/>
        </w:rPr>
        <w:t>INSERT INTO table_name (column1,column2,column3,...)</w:t>
      </w:r>
    </w:p>
    <w:p w14:paraId="2ECE92B8" w14:textId="77777777" w:rsidR="00C2667B" w:rsidRPr="00E15018" w:rsidRDefault="00C2667B" w:rsidP="00C2667B">
      <w:pPr>
        <w:pStyle w:val="comandoseinstrucciones"/>
        <w:rPr>
          <w:b/>
          <w:lang w:val="en-US"/>
        </w:rPr>
      </w:pPr>
      <w:r w:rsidRPr="00E15018">
        <w:rPr>
          <w:b/>
          <w:lang w:val="en-US"/>
        </w:rPr>
        <w:t>VALUES (value1,value2,value3,...);</w:t>
      </w:r>
    </w:p>
    <w:p w14:paraId="45DF6526" w14:textId="77777777" w:rsidR="009651D2" w:rsidRPr="009651D2" w:rsidRDefault="009651D2" w:rsidP="003C2E95">
      <w:pPr>
        <w:pStyle w:val="Ttulo4"/>
      </w:pPr>
      <w:bookmarkStart w:id="119" w:name="_Insertar_una_fila"/>
      <w:bookmarkStart w:id="120" w:name="_Toc127522901"/>
      <w:bookmarkEnd w:id="119"/>
      <w:r>
        <w:lastRenderedPageBreak/>
        <w:t>Insertar una fila en una tabla que incluye un atributo</w:t>
      </w:r>
      <w:r w:rsidR="007D7801">
        <w:t xml:space="preserve"> que tiene la propiedad </w:t>
      </w:r>
      <w:r w:rsidRPr="000D72DE">
        <w:rPr>
          <w:rStyle w:val="Textoennegrita"/>
        </w:rPr>
        <w:t>AUTO</w:t>
      </w:r>
      <w:r w:rsidR="00CD17A8">
        <w:rPr>
          <w:rStyle w:val="Textoennegrita"/>
        </w:rPr>
        <w:t>_</w:t>
      </w:r>
      <w:r w:rsidRPr="000D72DE">
        <w:rPr>
          <w:rStyle w:val="Textoennegrita"/>
        </w:rPr>
        <w:t>INCREMENT</w:t>
      </w:r>
      <w:bookmarkEnd w:id="120"/>
    </w:p>
    <w:p w14:paraId="26384783" w14:textId="77777777" w:rsidR="00B60895" w:rsidRDefault="00FF0CEA" w:rsidP="00B60895">
      <w:r>
        <w:t>Como regla general a</w:t>
      </w:r>
      <w:r w:rsidR="00B60895">
        <w:t xml:space="preserve"> un atributo con la propiedad </w:t>
      </w:r>
      <w:r w:rsidR="00B60895" w:rsidRPr="000D72DE">
        <w:rPr>
          <w:rStyle w:val="Textoennegrita"/>
        </w:rPr>
        <w:t>AUTO</w:t>
      </w:r>
      <w:r w:rsidR="00B60895">
        <w:rPr>
          <w:rStyle w:val="Textoennegrita"/>
        </w:rPr>
        <w:t>_</w:t>
      </w:r>
      <w:r w:rsidR="00B60895" w:rsidRPr="000D72DE">
        <w:rPr>
          <w:rStyle w:val="Textoennegrita"/>
        </w:rPr>
        <w:t>INCREMENT</w:t>
      </w:r>
      <w:r w:rsidR="00B60895">
        <w:t xml:space="preserve"> no </w:t>
      </w:r>
      <w:r w:rsidR="007D7801">
        <w:t>debemos</w:t>
      </w:r>
      <w:r w:rsidR="00B60895">
        <w:t xml:space="preserve"> asignarle valor</w:t>
      </w:r>
      <w:r w:rsidR="007D7801">
        <w:t xml:space="preserve"> (es el propio servidor quien debe hacerlo)</w:t>
      </w:r>
      <w:r>
        <w:t xml:space="preserve">; por tanto tenemo estas 3 opciones para insertar una fila que incluiye un atributo con la propiedad </w:t>
      </w:r>
      <w:r w:rsidRPr="000D72DE">
        <w:rPr>
          <w:rStyle w:val="Textoennegrita"/>
        </w:rPr>
        <w:t>AUTO</w:t>
      </w:r>
      <w:r>
        <w:rPr>
          <w:rStyle w:val="Textoennegrita"/>
        </w:rPr>
        <w:t>_</w:t>
      </w:r>
      <w:r w:rsidRPr="000D72DE">
        <w:rPr>
          <w:rStyle w:val="Textoennegrita"/>
        </w:rPr>
        <w:t>INCREMENT</w:t>
      </w:r>
      <w:r>
        <w:t>:</w:t>
      </w:r>
    </w:p>
    <w:p w14:paraId="581C24DC" w14:textId="77777777" w:rsidR="009651D2" w:rsidRDefault="0051559B" w:rsidP="00B60895">
      <w:pPr>
        <w:pStyle w:val="Lista1"/>
      </w:pPr>
      <w:r>
        <w:t xml:space="preserve">Opción </w:t>
      </w:r>
      <w:r w:rsidR="00B60895">
        <w:t xml:space="preserve">A: </w:t>
      </w:r>
      <w:r w:rsidR="007233C9">
        <w:t>Indicar</w:t>
      </w:r>
      <w:r w:rsidR="007D7801">
        <w:t xml:space="preserve"> el valor</w:t>
      </w:r>
      <w:r w:rsidR="009651D2">
        <w:t xml:space="preserve"> NULL</w:t>
      </w:r>
      <w:r w:rsidR="00B60895">
        <w:t xml:space="preserve"> </w:t>
      </w:r>
      <w:r w:rsidR="007233C9">
        <w:t>para</w:t>
      </w:r>
      <w:r w:rsidR="007D7801">
        <w:t xml:space="preserve"> e</w:t>
      </w:r>
      <w:r w:rsidR="00B60895">
        <w:t>l atributo y el sistema le asignará</w:t>
      </w:r>
      <w:r w:rsidR="007D7801">
        <w:t xml:space="preserve"> a esa celda</w:t>
      </w:r>
      <w:r w:rsidR="00B60895">
        <w:t xml:space="preserve"> el número que le corresponda</w:t>
      </w:r>
      <w:r w:rsidR="009651D2">
        <w:t>.</w:t>
      </w:r>
    </w:p>
    <w:p w14:paraId="4ABEF592" w14:textId="77777777" w:rsidR="00B60895" w:rsidRDefault="00B60895" w:rsidP="00B60895">
      <w:pPr>
        <w:pStyle w:val="Lista1"/>
      </w:pPr>
      <w:r>
        <w:t>Opción B: no incluir el atributo en la lista de atributos que vamos a dar</w:t>
      </w:r>
      <w:r w:rsidR="007D7801">
        <w:t>.</w:t>
      </w:r>
    </w:p>
    <w:p w14:paraId="1ADFC03A" w14:textId="77777777" w:rsidR="007D7801" w:rsidRDefault="007D7801" w:rsidP="00B60895">
      <w:pPr>
        <w:pStyle w:val="Lista1"/>
      </w:pPr>
      <w:r>
        <w:t>Opción C: indicar un valor para el atributo y entoces el servidor continuará a partir de ese número cuando en el fut</w:t>
      </w:r>
      <w:r w:rsidR="007233C9">
        <w:t>ur</w:t>
      </w:r>
      <w:r>
        <w:t>o se inserten nuevas filas</w:t>
      </w:r>
      <w:r w:rsidR="007233C9">
        <w:t xml:space="preserve"> (el valor debe ser mayor que todos los existentes para que no haya colisines en el futuro)</w:t>
      </w:r>
      <w:r>
        <w:t>.</w:t>
      </w:r>
    </w:p>
    <w:p w14:paraId="14DE30EA" w14:textId="77777777" w:rsidR="00142651" w:rsidRPr="00021A4E" w:rsidRDefault="00142651" w:rsidP="000E46A5">
      <w:pPr>
        <w:pStyle w:val="comandoseinstrucciones"/>
        <w:rPr>
          <w:lang w:val="en-US"/>
        </w:rPr>
      </w:pPr>
      <w:r w:rsidRPr="00021A4E">
        <w:rPr>
          <w:lang w:val="en-US"/>
        </w:rPr>
        <w:t>CREATE TABLE Person</w:t>
      </w:r>
      <w:r>
        <w:rPr>
          <w:lang w:val="en-US"/>
        </w:rPr>
        <w:t>a</w:t>
      </w:r>
    </w:p>
    <w:p w14:paraId="2B072B32" w14:textId="77777777" w:rsidR="00142651" w:rsidRPr="00021A4E" w:rsidRDefault="00142651" w:rsidP="000E46A5">
      <w:pPr>
        <w:pStyle w:val="comandoseinstrucciones"/>
        <w:rPr>
          <w:lang w:val="en-US"/>
        </w:rPr>
      </w:pPr>
      <w:r w:rsidRPr="00021A4E">
        <w:rPr>
          <w:lang w:val="en-US"/>
        </w:rPr>
        <w:t>(</w:t>
      </w:r>
    </w:p>
    <w:p w14:paraId="4D10DAC1" w14:textId="77777777" w:rsidR="00142651" w:rsidRPr="00021A4E" w:rsidRDefault="00142651" w:rsidP="000E46A5">
      <w:pPr>
        <w:pStyle w:val="comandoseinstrucciones"/>
        <w:rPr>
          <w:lang w:val="en-US"/>
        </w:rPr>
      </w:pPr>
      <w:r w:rsidRPr="00021A4E">
        <w:rPr>
          <w:lang w:val="en-US"/>
        </w:rPr>
        <w:t>I</w:t>
      </w:r>
      <w:r>
        <w:rPr>
          <w:lang w:val="en-US"/>
        </w:rPr>
        <w:t>dPersona</w:t>
      </w:r>
      <w:r w:rsidR="00314F78">
        <w:rPr>
          <w:lang w:val="en-US"/>
        </w:rPr>
        <w:t xml:space="preserve">INT NOT NULL </w:t>
      </w:r>
      <w:r w:rsidR="00314F78" w:rsidRPr="00314F78">
        <w:rPr>
          <w:highlight w:val="yellow"/>
          <w:lang w:val="en-US"/>
        </w:rPr>
        <w:t>AUTO_INCREMENT</w:t>
      </w:r>
      <w:r w:rsidRPr="00021A4E">
        <w:rPr>
          <w:lang w:val="en-US"/>
        </w:rPr>
        <w:t>,</w:t>
      </w:r>
    </w:p>
    <w:p w14:paraId="1AA503CB" w14:textId="77777777" w:rsidR="00142651" w:rsidRPr="00021A4E" w:rsidRDefault="00142651" w:rsidP="000E46A5">
      <w:pPr>
        <w:pStyle w:val="comandoseinstrucciones"/>
        <w:rPr>
          <w:lang w:val="en-US"/>
        </w:rPr>
      </w:pPr>
      <w:r w:rsidRPr="00021A4E">
        <w:rPr>
          <w:lang w:val="en-US"/>
        </w:rPr>
        <w:t>LastName varchar(255) NOT NULL,</w:t>
      </w:r>
    </w:p>
    <w:p w14:paraId="478F48E1" w14:textId="77777777" w:rsidR="00142651" w:rsidRPr="00021A4E" w:rsidRDefault="00142651" w:rsidP="000E46A5">
      <w:pPr>
        <w:pStyle w:val="comandoseinstrucciones"/>
        <w:rPr>
          <w:lang w:val="en-US"/>
        </w:rPr>
      </w:pPr>
      <w:r w:rsidRPr="00021A4E">
        <w:rPr>
          <w:lang w:val="en-US"/>
        </w:rPr>
        <w:t>FirstName varchar(255),</w:t>
      </w:r>
    </w:p>
    <w:p w14:paraId="5EEBBA2D" w14:textId="77777777" w:rsidR="00142651" w:rsidRPr="00021A4E" w:rsidRDefault="00142651" w:rsidP="000E46A5">
      <w:pPr>
        <w:pStyle w:val="comandoseinstrucciones"/>
        <w:rPr>
          <w:lang w:val="en-US"/>
        </w:rPr>
      </w:pPr>
      <w:r w:rsidRPr="00021A4E">
        <w:rPr>
          <w:lang w:val="en-US"/>
        </w:rPr>
        <w:t>Address varchar(255),</w:t>
      </w:r>
    </w:p>
    <w:p w14:paraId="14523368" w14:textId="77777777" w:rsidR="00142651" w:rsidRPr="00021A4E" w:rsidRDefault="00142651" w:rsidP="000E46A5">
      <w:pPr>
        <w:pStyle w:val="comandoseinstrucciones"/>
        <w:rPr>
          <w:lang w:val="en-US"/>
        </w:rPr>
      </w:pPr>
      <w:r w:rsidRPr="00021A4E">
        <w:rPr>
          <w:lang w:val="en-US"/>
        </w:rPr>
        <w:t>City varchar(255),</w:t>
      </w:r>
    </w:p>
    <w:p w14:paraId="308AD534" w14:textId="77777777" w:rsidR="00142651" w:rsidRPr="00021A4E" w:rsidRDefault="00142651" w:rsidP="000E46A5">
      <w:pPr>
        <w:pStyle w:val="comandoseinstrucciones"/>
        <w:rPr>
          <w:lang w:val="en-US"/>
        </w:rPr>
      </w:pPr>
      <w:r w:rsidRPr="00021A4E">
        <w:rPr>
          <w:lang w:val="en-US"/>
        </w:rPr>
        <w:t>PRIMARY KEY (</w:t>
      </w:r>
      <w:r w:rsidR="003E3A89" w:rsidRPr="00021A4E">
        <w:rPr>
          <w:lang w:val="en-US"/>
        </w:rPr>
        <w:t>I</w:t>
      </w:r>
      <w:r w:rsidR="003E3A89">
        <w:rPr>
          <w:lang w:val="en-US"/>
        </w:rPr>
        <w:t>dPersona</w:t>
      </w:r>
      <w:r w:rsidRPr="00021A4E">
        <w:rPr>
          <w:lang w:val="en-US"/>
        </w:rPr>
        <w:t>)</w:t>
      </w:r>
    </w:p>
    <w:p w14:paraId="5921FD1D" w14:textId="77777777" w:rsidR="00142651" w:rsidRPr="00BC16ED" w:rsidRDefault="00142651" w:rsidP="003E3A89">
      <w:pPr>
        <w:pStyle w:val="comandoseinstrucciones"/>
        <w:tabs>
          <w:tab w:val="left" w:pos="1695"/>
        </w:tabs>
      </w:pPr>
      <w:r w:rsidRPr="00BC16ED">
        <w:t>)</w:t>
      </w:r>
      <w:r w:rsidR="003E3A89">
        <w:tab/>
      </w:r>
      <w:r w:rsidR="003E3A89">
        <w:tab/>
      </w:r>
    </w:p>
    <w:p w14:paraId="07F8177B" w14:textId="77777777" w:rsidR="00142651" w:rsidRPr="00BC16ED" w:rsidRDefault="00142651" w:rsidP="000E46A5">
      <w:pPr>
        <w:pStyle w:val="comandoseinstrucciones"/>
      </w:pPr>
    </w:p>
    <w:p w14:paraId="53A98A45" w14:textId="77777777" w:rsidR="00210D2C" w:rsidRPr="00BC16ED" w:rsidRDefault="00210D2C" w:rsidP="000E46A5">
      <w:pPr>
        <w:pStyle w:val="comandoseinstrucciones"/>
      </w:pPr>
      <w:r w:rsidRPr="00BC16ED">
        <w:t>#Insertar datos:</w:t>
      </w:r>
    </w:p>
    <w:p w14:paraId="2A2A68F0" w14:textId="77777777" w:rsidR="00210D2C" w:rsidRPr="00BC16ED" w:rsidRDefault="00210D2C" w:rsidP="000E46A5">
      <w:pPr>
        <w:pStyle w:val="comandoseinstrucciones"/>
      </w:pPr>
    </w:p>
    <w:p w14:paraId="380879EF" w14:textId="77777777" w:rsidR="00B60895" w:rsidRPr="00E15018" w:rsidRDefault="00B60895" w:rsidP="00B60895">
      <w:pPr>
        <w:pStyle w:val="comandoseinstrucciones"/>
        <w:rPr>
          <w:b/>
        </w:rPr>
      </w:pPr>
      <w:r w:rsidRPr="00E15018">
        <w:rPr>
          <w:b/>
        </w:rPr>
        <w:t>#opción A</w:t>
      </w:r>
    </w:p>
    <w:p w14:paraId="383A88E3" w14:textId="77777777" w:rsidR="00B60895" w:rsidRPr="00E15018" w:rsidRDefault="00B60895" w:rsidP="00B60895">
      <w:pPr>
        <w:pStyle w:val="comandoseinstrucciones"/>
        <w:rPr>
          <w:b/>
        </w:rPr>
      </w:pPr>
      <w:r w:rsidRPr="00E15018">
        <w:rPr>
          <w:b/>
        </w:rPr>
        <w:t xml:space="preserve">INSERT INTO Persona </w:t>
      </w:r>
    </w:p>
    <w:p w14:paraId="38A235BF" w14:textId="77777777" w:rsidR="00B60895" w:rsidRPr="00E15018" w:rsidRDefault="00B60895" w:rsidP="00B60895">
      <w:pPr>
        <w:pStyle w:val="comandoseinstrucciones"/>
        <w:rPr>
          <w:b/>
        </w:rPr>
      </w:pPr>
      <w:r w:rsidRPr="00E15018">
        <w:rPr>
          <w:b/>
        </w:rPr>
        <w:t>VALUES (</w:t>
      </w:r>
      <w:r w:rsidRPr="00E15018">
        <w:rPr>
          <w:b/>
          <w:highlight w:val="yellow"/>
        </w:rPr>
        <w:t>NULL</w:t>
      </w:r>
      <w:r w:rsidRPr="00E15018">
        <w:rPr>
          <w:b/>
        </w:rPr>
        <w:t>,'Rodriguez', 'Manuel','Calle del sol 45', 'Ferrol');</w:t>
      </w:r>
    </w:p>
    <w:p w14:paraId="41F4AC97" w14:textId="77777777" w:rsidR="00B60895" w:rsidRPr="00E15018" w:rsidRDefault="00B60895" w:rsidP="000E46A5">
      <w:pPr>
        <w:pStyle w:val="comandoseinstrucciones"/>
        <w:rPr>
          <w:b/>
        </w:rPr>
      </w:pPr>
    </w:p>
    <w:p w14:paraId="628DEC47" w14:textId="77777777" w:rsidR="00B60895" w:rsidRPr="005E7EC6" w:rsidRDefault="00B60895" w:rsidP="00B60895">
      <w:pPr>
        <w:pStyle w:val="comandoseinstrucciones"/>
        <w:rPr>
          <w:b/>
        </w:rPr>
      </w:pPr>
      <w:r w:rsidRPr="005E7EC6">
        <w:rPr>
          <w:b/>
        </w:rPr>
        <w:t>#opción B</w:t>
      </w:r>
    </w:p>
    <w:p w14:paraId="79AE4E4F" w14:textId="77777777" w:rsidR="009A61F7" w:rsidRPr="003F7B2C" w:rsidRDefault="00142651" w:rsidP="000E46A5">
      <w:pPr>
        <w:pStyle w:val="comandoseinstrucciones"/>
        <w:rPr>
          <w:b/>
        </w:rPr>
      </w:pPr>
      <w:r w:rsidRPr="003F7B2C">
        <w:rPr>
          <w:b/>
        </w:rPr>
        <w:t xml:space="preserve">INSERT INTO Persona </w:t>
      </w:r>
      <w:r w:rsidR="009A61F7" w:rsidRPr="003F7B2C">
        <w:rPr>
          <w:b/>
        </w:rPr>
        <w:t>(</w:t>
      </w:r>
      <w:r w:rsidR="00524A58" w:rsidRPr="003F7B2C">
        <w:rPr>
          <w:b/>
        </w:rPr>
        <w:t>apellido1</w:t>
      </w:r>
      <w:r w:rsidR="009A61F7" w:rsidRPr="003F7B2C">
        <w:rPr>
          <w:b/>
        </w:rPr>
        <w:t xml:space="preserve">, </w:t>
      </w:r>
      <w:r w:rsidR="00524A58" w:rsidRPr="003F7B2C">
        <w:rPr>
          <w:b/>
        </w:rPr>
        <w:t>mombre</w:t>
      </w:r>
      <w:r w:rsidR="009A61F7" w:rsidRPr="003F7B2C">
        <w:rPr>
          <w:b/>
        </w:rPr>
        <w:t xml:space="preserve">, </w:t>
      </w:r>
      <w:r w:rsidR="00524A58" w:rsidRPr="003F7B2C">
        <w:rPr>
          <w:b/>
        </w:rPr>
        <w:t>direccion</w:t>
      </w:r>
      <w:r w:rsidR="009A61F7" w:rsidRPr="003F7B2C">
        <w:rPr>
          <w:b/>
        </w:rPr>
        <w:t xml:space="preserve">, </w:t>
      </w:r>
      <w:r w:rsidR="00524A58" w:rsidRPr="003F7B2C">
        <w:rPr>
          <w:b/>
        </w:rPr>
        <w:t>localidad</w:t>
      </w:r>
      <w:r w:rsidR="009A61F7" w:rsidRPr="003F7B2C">
        <w:rPr>
          <w:b/>
        </w:rPr>
        <w:t>)</w:t>
      </w:r>
    </w:p>
    <w:p w14:paraId="2EFF29D5" w14:textId="77777777" w:rsidR="00142651" w:rsidRDefault="00B60895" w:rsidP="000E46A5">
      <w:pPr>
        <w:pStyle w:val="comandoseinstrucciones"/>
        <w:rPr>
          <w:b/>
        </w:rPr>
      </w:pPr>
      <w:r w:rsidRPr="00E15018">
        <w:rPr>
          <w:b/>
        </w:rPr>
        <w:t>VALUES</w:t>
      </w:r>
      <w:r w:rsidR="00142651" w:rsidRPr="00E15018">
        <w:rPr>
          <w:b/>
        </w:rPr>
        <w:t>('Rodriguez', 'Manuel','Calle del sol 45', 'Ferrol');</w:t>
      </w:r>
    </w:p>
    <w:p w14:paraId="0DF4910C" w14:textId="77777777" w:rsidR="007233C9" w:rsidRDefault="007233C9" w:rsidP="000E46A5">
      <w:pPr>
        <w:pStyle w:val="comandoseinstrucciones"/>
        <w:rPr>
          <w:b/>
        </w:rPr>
      </w:pPr>
    </w:p>
    <w:p w14:paraId="7A6D2377" w14:textId="77777777" w:rsidR="007233C9" w:rsidRPr="007233C9" w:rsidRDefault="007233C9" w:rsidP="007233C9">
      <w:pPr>
        <w:pStyle w:val="comandoseinstrucciones"/>
        <w:rPr>
          <w:b/>
        </w:rPr>
      </w:pPr>
      <w:r w:rsidRPr="007233C9">
        <w:rPr>
          <w:b/>
        </w:rPr>
        <w:t>#opción C</w:t>
      </w:r>
    </w:p>
    <w:p w14:paraId="47F68F94" w14:textId="77777777" w:rsidR="007233C9" w:rsidRPr="00E15018" w:rsidRDefault="007233C9" w:rsidP="007233C9">
      <w:pPr>
        <w:pStyle w:val="comandoseinstrucciones"/>
        <w:rPr>
          <w:b/>
        </w:rPr>
      </w:pPr>
      <w:r w:rsidRPr="00E15018">
        <w:rPr>
          <w:b/>
        </w:rPr>
        <w:t xml:space="preserve">INSERT INTO Persona </w:t>
      </w:r>
    </w:p>
    <w:p w14:paraId="58EF0AA3" w14:textId="77777777" w:rsidR="007233C9" w:rsidRPr="00E15018" w:rsidRDefault="007233C9" w:rsidP="007233C9">
      <w:pPr>
        <w:pStyle w:val="comandoseinstrucciones"/>
        <w:rPr>
          <w:b/>
        </w:rPr>
      </w:pPr>
      <w:r w:rsidRPr="00E15018">
        <w:rPr>
          <w:b/>
        </w:rPr>
        <w:t>VALUES (</w:t>
      </w:r>
      <w:r>
        <w:rPr>
          <w:b/>
          <w:highlight w:val="yellow"/>
        </w:rPr>
        <w:t>5467</w:t>
      </w:r>
      <w:r w:rsidRPr="00E15018">
        <w:rPr>
          <w:b/>
        </w:rPr>
        <w:t>,'Rodriguez', 'Manuel','Calle del sol 45', 'Ferrol');</w:t>
      </w:r>
    </w:p>
    <w:p w14:paraId="6578024E" w14:textId="77777777" w:rsidR="007233C9" w:rsidRPr="00E15018" w:rsidRDefault="007233C9" w:rsidP="000E46A5">
      <w:pPr>
        <w:pStyle w:val="comandoseinstrucciones"/>
        <w:rPr>
          <w:b/>
        </w:rPr>
      </w:pPr>
    </w:p>
    <w:p w14:paraId="47FD442D" w14:textId="77777777" w:rsidR="00C2667B" w:rsidRPr="00E94E50" w:rsidRDefault="00507609" w:rsidP="003C2E95">
      <w:pPr>
        <w:pStyle w:val="Ttulo4"/>
      </w:pPr>
      <w:bookmarkStart w:id="121" w:name="_Toc127522902"/>
      <w:r w:rsidRPr="00E94E50">
        <w:t xml:space="preserve">Insertar </w:t>
      </w:r>
      <w:r w:rsidR="0010043A">
        <w:t>varias filas</w:t>
      </w:r>
      <w:r w:rsidR="00E94E50" w:rsidRPr="00E94E50">
        <w:t xml:space="preserve"> con </w:t>
      </w:r>
      <w:r w:rsidR="00E94E50">
        <w:t>un solo comando INSERT INTO</w:t>
      </w:r>
      <w:bookmarkEnd w:id="121"/>
    </w:p>
    <w:p w14:paraId="5A2D4405" w14:textId="77777777" w:rsidR="00F17038" w:rsidRDefault="00F17038" w:rsidP="00F17038">
      <w:r w:rsidRPr="00F17038">
        <w:t>Podemos insertar varios registros con un s</w:t>
      </w:r>
      <w:r>
        <w:t>olo comando INSERT INTO</w:t>
      </w:r>
    </w:p>
    <w:p w14:paraId="15974D35" w14:textId="77777777" w:rsidR="009B51A7" w:rsidRPr="008A4149" w:rsidRDefault="00DA13DE" w:rsidP="009B51A7">
      <w:r>
        <w:rPr>
          <w:highlight w:val="yellow"/>
        </w:rPr>
        <w:t>S</w:t>
      </w:r>
      <w:r w:rsidR="009B51A7" w:rsidRPr="008A4149">
        <w:rPr>
          <w:highlight w:val="yellow"/>
        </w:rPr>
        <w:t>i necesitamos insertar varias filas en una tabla, este es el método más rápido</w:t>
      </w:r>
      <w:r w:rsidR="009B51A7" w:rsidRPr="008A4149">
        <w:t>, porque reduce la comunicación entre cliente y servidor.</w:t>
      </w:r>
    </w:p>
    <w:p w14:paraId="6879B87A" w14:textId="77777777" w:rsidR="00F17038" w:rsidRPr="00F17038" w:rsidRDefault="00F17038" w:rsidP="00D26408">
      <w:pPr>
        <w:pStyle w:val="comandoseinstrucciones"/>
        <w:rPr>
          <w:lang w:val="en-US"/>
        </w:rPr>
      </w:pPr>
      <w:r w:rsidRPr="00F17038">
        <w:rPr>
          <w:lang w:val="en-US"/>
        </w:rPr>
        <w:t>#</w:t>
      </w:r>
      <w:r w:rsidRPr="00EB4A6C">
        <w:rPr>
          <w:rStyle w:val="Textoennegrita"/>
          <w:lang w:val="en-US"/>
        </w:rPr>
        <w:t>Opción A</w:t>
      </w:r>
      <w:r w:rsidRPr="00F17038">
        <w:rPr>
          <w:lang w:val="en-US"/>
        </w:rPr>
        <w:t>:</w:t>
      </w:r>
    </w:p>
    <w:p w14:paraId="20A71270" w14:textId="77777777" w:rsidR="00E15018" w:rsidRDefault="00D26408" w:rsidP="00F17038">
      <w:pPr>
        <w:pStyle w:val="comandoseinstrucciones"/>
        <w:rPr>
          <w:b/>
          <w:lang w:val="en-US"/>
        </w:rPr>
      </w:pPr>
      <w:r w:rsidRPr="00F17038">
        <w:rPr>
          <w:lang w:val="en-US"/>
        </w:rPr>
        <w:t xml:space="preserve">INSERT INTO </w:t>
      </w:r>
      <w:r w:rsidRPr="00F17038">
        <w:rPr>
          <w:i/>
          <w:iCs/>
          <w:lang w:val="en-US"/>
        </w:rPr>
        <w:t>table_name</w:t>
      </w:r>
      <w:r w:rsidR="00E15018">
        <w:rPr>
          <w:i/>
          <w:iCs/>
          <w:lang w:val="en-US"/>
        </w:rPr>
        <w:t xml:space="preserve"> </w:t>
      </w:r>
      <w:r w:rsidR="00F17038" w:rsidRPr="00507609">
        <w:rPr>
          <w:rStyle w:val="comandoseinstruccionesCarCar"/>
          <w:b/>
          <w:lang w:val="en-US"/>
        </w:rPr>
        <w:t>VALU</w:t>
      </w:r>
      <w:r w:rsidR="00F17038" w:rsidRPr="00507609">
        <w:rPr>
          <w:b/>
          <w:lang w:val="en-US"/>
        </w:rPr>
        <w:t xml:space="preserve">ES </w:t>
      </w:r>
    </w:p>
    <w:p w14:paraId="447B1EAA" w14:textId="77777777" w:rsidR="007F38C6" w:rsidRDefault="00F17038" w:rsidP="00F17038">
      <w:pPr>
        <w:pStyle w:val="comandoseinstrucciones"/>
        <w:rPr>
          <w:b/>
          <w:lang w:val="en-US"/>
        </w:rPr>
      </w:pPr>
      <w:r w:rsidRPr="00507609">
        <w:rPr>
          <w:b/>
          <w:color w:val="0070C0"/>
          <w:lang w:val="en-US"/>
        </w:rPr>
        <w:t>(value1,value2,value3,</w:t>
      </w:r>
      <w:r w:rsidR="001E02EC">
        <w:rPr>
          <w:b/>
          <w:color w:val="0070C0"/>
          <w:lang w:val="en-US"/>
        </w:rPr>
        <w:t>…, valueN</w:t>
      </w:r>
      <w:r w:rsidRPr="00507609">
        <w:rPr>
          <w:b/>
          <w:color w:val="0070C0"/>
          <w:lang w:val="en-US"/>
        </w:rPr>
        <w:t>)</w:t>
      </w:r>
      <w:r w:rsidRPr="00507609">
        <w:rPr>
          <w:b/>
          <w:lang w:val="en-US"/>
        </w:rPr>
        <w:t xml:space="preserve">, </w:t>
      </w:r>
    </w:p>
    <w:p w14:paraId="425440A4" w14:textId="77777777" w:rsidR="00F17038" w:rsidRPr="00507609" w:rsidRDefault="00F17038" w:rsidP="00F17038">
      <w:pPr>
        <w:pStyle w:val="comandoseinstrucciones"/>
        <w:rPr>
          <w:b/>
          <w:lang w:val="en-US"/>
        </w:rPr>
      </w:pPr>
      <w:r w:rsidRPr="00507609">
        <w:rPr>
          <w:b/>
          <w:color w:val="00B050"/>
          <w:lang w:val="en-US"/>
        </w:rPr>
        <w:t>(value1,value2,value3,</w:t>
      </w:r>
      <w:r w:rsidR="001E02EC">
        <w:rPr>
          <w:b/>
          <w:color w:val="00B050"/>
          <w:lang w:val="en-US"/>
        </w:rPr>
        <w:t>…, valueN</w:t>
      </w:r>
      <w:r w:rsidRPr="00507609">
        <w:rPr>
          <w:b/>
          <w:color w:val="00B050"/>
          <w:lang w:val="en-US"/>
        </w:rPr>
        <w:t>)</w:t>
      </w:r>
      <w:r w:rsidR="007F38C6">
        <w:rPr>
          <w:b/>
          <w:color w:val="00B050"/>
          <w:lang w:val="en-US"/>
        </w:rPr>
        <w:t>;</w:t>
      </w:r>
    </w:p>
    <w:p w14:paraId="3540A819" w14:textId="77777777" w:rsidR="00F17038" w:rsidRDefault="00F17038" w:rsidP="00F17038">
      <w:pPr>
        <w:pStyle w:val="comandoseinstrucciones"/>
        <w:rPr>
          <w:lang w:val="en-US"/>
        </w:rPr>
      </w:pPr>
    </w:p>
    <w:p w14:paraId="0C7D9CBB" w14:textId="77777777" w:rsidR="00F17038" w:rsidRDefault="00F17038" w:rsidP="00F17038">
      <w:pPr>
        <w:pStyle w:val="comandoseinstrucciones"/>
        <w:rPr>
          <w:lang w:val="en-US"/>
        </w:rPr>
      </w:pPr>
    </w:p>
    <w:p w14:paraId="49F256A6" w14:textId="77777777" w:rsidR="00F17038" w:rsidRPr="00F17038" w:rsidRDefault="00F17038" w:rsidP="00F17038">
      <w:pPr>
        <w:pStyle w:val="comandoseinstrucciones"/>
        <w:rPr>
          <w:lang w:val="en-US"/>
        </w:rPr>
      </w:pPr>
      <w:r w:rsidRPr="00F17038">
        <w:rPr>
          <w:lang w:val="en-US"/>
        </w:rPr>
        <w:t>#</w:t>
      </w:r>
      <w:r w:rsidRPr="00EB4A6C">
        <w:rPr>
          <w:rStyle w:val="Textoennegrita"/>
          <w:lang w:val="en-US"/>
        </w:rPr>
        <w:t xml:space="preserve">Opción </w:t>
      </w:r>
      <w:r w:rsidRPr="0008625D">
        <w:rPr>
          <w:rStyle w:val="Textoennegrita"/>
          <w:lang w:val="en-US"/>
        </w:rPr>
        <w:t>B</w:t>
      </w:r>
      <w:r w:rsidRPr="00F17038">
        <w:rPr>
          <w:lang w:val="en-US"/>
        </w:rPr>
        <w:t>:</w:t>
      </w:r>
    </w:p>
    <w:p w14:paraId="70F2F84A" w14:textId="77777777" w:rsidR="00E15018" w:rsidRDefault="00507609" w:rsidP="00507609">
      <w:pPr>
        <w:pStyle w:val="comandoseinstrucciones"/>
        <w:rPr>
          <w:b/>
          <w:lang w:val="en-US"/>
        </w:rPr>
      </w:pPr>
      <w:r w:rsidRPr="00507609">
        <w:rPr>
          <w:rStyle w:val="comandoseinstruccionesCarCar"/>
          <w:lang w:val="en-US"/>
        </w:rPr>
        <w:t>INSERT INTO table_name (</w:t>
      </w:r>
      <w:r w:rsidRPr="00E15018">
        <w:rPr>
          <w:rStyle w:val="comandoseinstruccionesCarCar"/>
          <w:lang w:val="en-US"/>
        </w:rPr>
        <w:t>column1,column2,column3,...)</w:t>
      </w:r>
      <w:r w:rsidR="00E15018">
        <w:rPr>
          <w:rStyle w:val="comandoseinstruccionesCarCar"/>
          <w:lang w:val="en-US"/>
        </w:rPr>
        <w:t xml:space="preserve"> </w:t>
      </w:r>
      <w:r w:rsidRPr="00507609">
        <w:rPr>
          <w:rStyle w:val="comandoseinstruccionesCarCar"/>
          <w:b/>
          <w:lang w:val="en-US"/>
        </w:rPr>
        <w:t>VALU</w:t>
      </w:r>
      <w:r w:rsidRPr="00507609">
        <w:rPr>
          <w:b/>
          <w:lang w:val="en-US"/>
        </w:rPr>
        <w:t xml:space="preserve">ES </w:t>
      </w:r>
    </w:p>
    <w:p w14:paraId="342C34DB" w14:textId="77777777" w:rsidR="007F38C6" w:rsidRDefault="00507609" w:rsidP="00507609">
      <w:pPr>
        <w:pStyle w:val="comandoseinstrucciones"/>
        <w:rPr>
          <w:b/>
          <w:lang w:val="en-US"/>
        </w:rPr>
      </w:pPr>
      <w:r w:rsidRPr="00507609">
        <w:rPr>
          <w:b/>
          <w:color w:val="0070C0"/>
          <w:lang w:val="en-US"/>
        </w:rPr>
        <w:t>(value1,value2,value3,</w:t>
      </w:r>
      <w:r w:rsidR="001E02EC">
        <w:rPr>
          <w:b/>
          <w:color w:val="0070C0"/>
          <w:lang w:val="en-US"/>
        </w:rPr>
        <w:t>…, valueJ</w:t>
      </w:r>
      <w:r w:rsidRPr="00507609">
        <w:rPr>
          <w:b/>
          <w:color w:val="0070C0"/>
          <w:lang w:val="en-US"/>
        </w:rPr>
        <w:t>)</w:t>
      </w:r>
      <w:r w:rsidR="007F38C6">
        <w:rPr>
          <w:b/>
          <w:lang w:val="en-US"/>
        </w:rPr>
        <w:t>,</w:t>
      </w:r>
    </w:p>
    <w:p w14:paraId="1EF486B5" w14:textId="77777777" w:rsidR="00507609" w:rsidRPr="00507609" w:rsidRDefault="00507609" w:rsidP="00507609">
      <w:pPr>
        <w:pStyle w:val="comandoseinstrucciones"/>
        <w:rPr>
          <w:b/>
          <w:lang w:val="en-US"/>
        </w:rPr>
      </w:pPr>
      <w:r w:rsidRPr="00507609">
        <w:rPr>
          <w:b/>
          <w:color w:val="00B050"/>
          <w:lang w:val="en-US"/>
        </w:rPr>
        <w:t>(value1,value2,value3</w:t>
      </w:r>
      <w:r w:rsidR="001E02EC" w:rsidRPr="001E02EC">
        <w:rPr>
          <w:b/>
          <w:color w:val="00B050"/>
          <w:lang w:val="en-US"/>
        </w:rPr>
        <w:t>,…, valueJ</w:t>
      </w:r>
      <w:r w:rsidRPr="00507609">
        <w:rPr>
          <w:b/>
          <w:color w:val="00B050"/>
          <w:lang w:val="en-US"/>
        </w:rPr>
        <w:t>)</w:t>
      </w:r>
      <w:r w:rsidR="007F38C6">
        <w:rPr>
          <w:b/>
          <w:lang w:val="en-US"/>
        </w:rPr>
        <w:t>;</w:t>
      </w:r>
    </w:p>
    <w:p w14:paraId="25E09CBB" w14:textId="77777777" w:rsidR="00611B41" w:rsidRPr="00611B41" w:rsidRDefault="00611B41" w:rsidP="003C2E95">
      <w:pPr>
        <w:pStyle w:val="Ttulo4"/>
      </w:pPr>
      <w:bookmarkStart w:id="122" w:name="_Toc127522903"/>
      <w:r w:rsidRPr="00611B41">
        <w:t xml:space="preserve">Insertar </w:t>
      </w:r>
      <w:r w:rsidR="0010043A">
        <w:t>filas</w:t>
      </w:r>
      <w:r w:rsidRPr="00611B41">
        <w:t xml:space="preserve"> obten</w:t>
      </w:r>
      <w:r w:rsidR="00D12231">
        <w:t>ien</w:t>
      </w:r>
      <w:r w:rsidRPr="00611B41">
        <w:t>do los datos mediante una consulta a otras tablas</w:t>
      </w:r>
      <w:bookmarkEnd w:id="122"/>
    </w:p>
    <w:p w14:paraId="34E976A5" w14:textId="77777777" w:rsidR="00611B41" w:rsidRDefault="00611B41" w:rsidP="00611B41"/>
    <w:p w14:paraId="7B796111" w14:textId="77777777" w:rsidR="00611B41" w:rsidRPr="00F17038" w:rsidRDefault="00611B41" w:rsidP="00611B41">
      <w:pPr>
        <w:pStyle w:val="comandoseinstrucciones"/>
        <w:rPr>
          <w:lang w:val="en-US"/>
        </w:rPr>
      </w:pPr>
      <w:r w:rsidRPr="00F17038">
        <w:rPr>
          <w:lang w:val="en-US"/>
        </w:rPr>
        <w:t>#</w:t>
      </w:r>
      <w:r w:rsidRPr="00EB4A6C">
        <w:rPr>
          <w:rStyle w:val="Textoennegrita"/>
          <w:lang w:val="en-US"/>
        </w:rPr>
        <w:t>Opción A</w:t>
      </w:r>
      <w:r w:rsidRPr="00F17038">
        <w:rPr>
          <w:lang w:val="en-US"/>
        </w:rPr>
        <w:t>:</w:t>
      </w:r>
    </w:p>
    <w:p w14:paraId="7A8DD42A" w14:textId="77777777" w:rsidR="00611B41" w:rsidRPr="00507609" w:rsidRDefault="00611B41" w:rsidP="00611B41">
      <w:pPr>
        <w:pStyle w:val="comandoseinstrucciones"/>
        <w:rPr>
          <w:b/>
          <w:lang w:val="en-US"/>
        </w:rPr>
      </w:pPr>
      <w:r w:rsidRPr="00F17038">
        <w:rPr>
          <w:lang w:val="en-US"/>
        </w:rPr>
        <w:lastRenderedPageBreak/>
        <w:t xml:space="preserve">INSERT INTO </w:t>
      </w:r>
      <w:r w:rsidRPr="00F17038">
        <w:rPr>
          <w:i/>
          <w:iCs/>
          <w:lang w:val="en-US"/>
        </w:rPr>
        <w:t>table_name</w:t>
      </w:r>
      <w:r w:rsidR="00E15018">
        <w:rPr>
          <w:i/>
          <w:iCs/>
          <w:lang w:val="en-US"/>
        </w:rPr>
        <w:t xml:space="preserve"> </w:t>
      </w:r>
      <w:r w:rsidRPr="00F17038">
        <w:rPr>
          <w:lang w:val="en-US"/>
        </w:rPr>
        <w:br/>
      </w:r>
      <w:r>
        <w:rPr>
          <w:rStyle w:val="comandoseinstruccionesCarCar"/>
          <w:b/>
          <w:lang w:val="en-US"/>
        </w:rPr>
        <w:t>sententcia SELECT</w:t>
      </w:r>
    </w:p>
    <w:p w14:paraId="2E114D5D" w14:textId="77777777" w:rsidR="00611B41" w:rsidRDefault="00611B41" w:rsidP="00611B41">
      <w:pPr>
        <w:pStyle w:val="comandoseinstrucciones"/>
        <w:rPr>
          <w:lang w:val="en-US"/>
        </w:rPr>
      </w:pPr>
    </w:p>
    <w:p w14:paraId="68D1B73C" w14:textId="77777777" w:rsidR="00611B41" w:rsidRDefault="00611B41" w:rsidP="00611B41">
      <w:pPr>
        <w:pStyle w:val="comandoseinstrucciones"/>
        <w:rPr>
          <w:lang w:val="en-US"/>
        </w:rPr>
      </w:pPr>
    </w:p>
    <w:p w14:paraId="506F5974" w14:textId="77777777" w:rsidR="00611B41" w:rsidRPr="00855D0B" w:rsidRDefault="00611B41" w:rsidP="00611B41">
      <w:pPr>
        <w:pStyle w:val="comandoseinstrucciones"/>
      </w:pPr>
      <w:r w:rsidRPr="00855D0B">
        <w:t>#</w:t>
      </w:r>
      <w:r w:rsidRPr="00855D0B">
        <w:rPr>
          <w:rStyle w:val="Textoennegrita"/>
        </w:rPr>
        <w:t>Opción B</w:t>
      </w:r>
      <w:r w:rsidRPr="00855D0B">
        <w:t>:</w:t>
      </w:r>
    </w:p>
    <w:p w14:paraId="5AC79D1E" w14:textId="77777777" w:rsidR="00611B41" w:rsidRPr="00D14ABC" w:rsidRDefault="00611B41" w:rsidP="00611B41">
      <w:pPr>
        <w:pStyle w:val="comandoseinstrucciones"/>
        <w:rPr>
          <w:b/>
        </w:rPr>
      </w:pPr>
      <w:r w:rsidRPr="00D14ABC">
        <w:rPr>
          <w:rStyle w:val="comandoseinstruccionesCarCar"/>
        </w:rPr>
        <w:t>INSERT INTO table_name (column1,column2,column3,...)</w:t>
      </w:r>
      <w:r w:rsidRPr="00D14ABC">
        <w:rPr>
          <w:rStyle w:val="comandoseinstruccionesCarCar"/>
        </w:rPr>
        <w:br/>
      </w:r>
      <w:r w:rsidRPr="00D14ABC">
        <w:rPr>
          <w:rStyle w:val="comandoseinstruccionesCarCar"/>
          <w:b/>
        </w:rPr>
        <w:t>sententcia SELECT</w:t>
      </w:r>
    </w:p>
    <w:p w14:paraId="36E369E8" w14:textId="77777777" w:rsidR="00611B41" w:rsidRPr="00D14ABC" w:rsidRDefault="00611B41" w:rsidP="00611B41"/>
    <w:p w14:paraId="4D62B33C" w14:textId="77777777" w:rsidR="00E843F1" w:rsidRPr="00855D0B" w:rsidRDefault="00E843F1" w:rsidP="00611B41">
      <w:r w:rsidRPr="00855D0B">
        <w:t>Ejemplos</w:t>
      </w:r>
      <w:r w:rsidR="003C0F85" w:rsidRPr="00855D0B">
        <w:t>:</w:t>
      </w:r>
    </w:p>
    <w:p w14:paraId="5E82E959" w14:textId="77777777" w:rsidR="003C0F85" w:rsidRPr="00855D0B" w:rsidRDefault="003C0F85" w:rsidP="003B06F3">
      <w:pPr>
        <w:pStyle w:val="comandoseinstrucciones"/>
        <w:pBdr>
          <w:left w:val="dotted" w:sz="12" w:space="0" w:color="F79646"/>
        </w:pBdr>
      </w:pPr>
      <w:r w:rsidRPr="00855D0B">
        <w:t>#</w:t>
      </w:r>
      <w:r w:rsidRPr="00855D0B">
        <w:rPr>
          <w:rStyle w:val="Textoennegrita"/>
        </w:rPr>
        <w:t>Opción A</w:t>
      </w:r>
      <w:r w:rsidRPr="00855D0B">
        <w:t>:</w:t>
      </w:r>
      <w:r w:rsidR="0010043A">
        <w:t xml:space="preserve"> escoger todos los atributos</w:t>
      </w:r>
    </w:p>
    <w:p w14:paraId="5F3EF264" w14:textId="77777777" w:rsidR="0010043A" w:rsidRDefault="00E843F1" w:rsidP="003B06F3">
      <w:pPr>
        <w:pStyle w:val="comandoseinstrucciones"/>
        <w:pBdr>
          <w:left w:val="dotted" w:sz="12" w:space="0" w:color="F79646"/>
        </w:pBdr>
        <w:rPr>
          <w:rStyle w:val="comandoseinstruccionesCarCar"/>
          <w:b/>
          <w:lang w:val="en-US"/>
        </w:rPr>
      </w:pPr>
      <w:r w:rsidRPr="00F17038">
        <w:rPr>
          <w:lang w:val="en-US"/>
        </w:rPr>
        <w:t xml:space="preserve">INSERT INTO </w:t>
      </w:r>
      <w:r>
        <w:rPr>
          <w:lang w:val="en-US"/>
        </w:rPr>
        <w:t>AntiguosE</w:t>
      </w:r>
      <w:r>
        <w:rPr>
          <w:i/>
          <w:iCs/>
          <w:lang w:val="en-US"/>
        </w:rPr>
        <w:t>mpleados</w:t>
      </w:r>
      <w:r w:rsidRPr="00F17038">
        <w:rPr>
          <w:lang w:val="en-US"/>
        </w:rPr>
        <w:br/>
      </w:r>
      <w:r>
        <w:rPr>
          <w:rStyle w:val="comandoseinstruccionesCarCar"/>
          <w:b/>
          <w:lang w:val="en-US"/>
        </w:rPr>
        <w:t xml:space="preserve">SELECT * </w:t>
      </w:r>
    </w:p>
    <w:p w14:paraId="0CE5D839" w14:textId="77777777" w:rsidR="0010043A" w:rsidRDefault="0010043A" w:rsidP="003B06F3">
      <w:pPr>
        <w:pStyle w:val="comandoseinstrucciones"/>
        <w:pBdr>
          <w:left w:val="dotted" w:sz="12" w:space="0" w:color="F79646"/>
        </w:pBdr>
        <w:rPr>
          <w:rStyle w:val="comandoseinstruccionesCarCar"/>
          <w:b/>
          <w:lang w:val="en-US"/>
        </w:rPr>
      </w:pPr>
      <w:r>
        <w:rPr>
          <w:rStyle w:val="comandoseinstruccionesCarCar"/>
          <w:b/>
          <w:lang w:val="en-US"/>
        </w:rPr>
        <w:tab/>
      </w:r>
      <w:r w:rsidR="00E843F1">
        <w:rPr>
          <w:rStyle w:val="comandoseinstruccionesCarCar"/>
          <w:b/>
          <w:lang w:val="en-US"/>
        </w:rPr>
        <w:t xml:space="preserve">FROM empleados </w:t>
      </w:r>
    </w:p>
    <w:p w14:paraId="68A4B9C7" w14:textId="77777777" w:rsidR="00E843F1" w:rsidRPr="00507609" w:rsidRDefault="0010043A" w:rsidP="003B06F3">
      <w:pPr>
        <w:pStyle w:val="comandoseinstrucciones"/>
        <w:pBdr>
          <w:left w:val="dotted" w:sz="12" w:space="0" w:color="F79646"/>
        </w:pBdr>
        <w:rPr>
          <w:b/>
          <w:lang w:val="en-US"/>
        </w:rPr>
      </w:pPr>
      <w:r>
        <w:rPr>
          <w:rStyle w:val="comandoseinstruccionesCarCar"/>
          <w:b/>
          <w:lang w:val="en-US"/>
        </w:rPr>
        <w:tab/>
      </w:r>
      <w:r w:rsidR="00E843F1">
        <w:rPr>
          <w:rStyle w:val="comandoseinstruccionesCarCar"/>
          <w:b/>
          <w:lang w:val="en-US"/>
        </w:rPr>
        <w:t>WHERE emp_no = 1234</w:t>
      </w:r>
      <w:r w:rsidR="00E15018">
        <w:rPr>
          <w:rStyle w:val="comandoseinstruccionesCarCar"/>
          <w:b/>
          <w:lang w:val="en-US"/>
        </w:rPr>
        <w:t>;</w:t>
      </w:r>
    </w:p>
    <w:p w14:paraId="1277F48B" w14:textId="77777777" w:rsidR="00E843F1" w:rsidRDefault="00E843F1" w:rsidP="003B06F3">
      <w:pPr>
        <w:pStyle w:val="comandoseinstrucciones"/>
        <w:pBdr>
          <w:left w:val="dotted" w:sz="12" w:space="0" w:color="F79646"/>
        </w:pBdr>
        <w:rPr>
          <w:lang w:val="en-US"/>
        </w:rPr>
      </w:pPr>
    </w:p>
    <w:p w14:paraId="1EED2588" w14:textId="77777777" w:rsidR="00E843F1" w:rsidRDefault="00E843F1" w:rsidP="003B06F3">
      <w:pPr>
        <w:pStyle w:val="comandoseinstrucciones"/>
        <w:pBdr>
          <w:left w:val="dotted" w:sz="12" w:space="0" w:color="F79646"/>
        </w:pBdr>
        <w:rPr>
          <w:lang w:val="en-US"/>
        </w:rPr>
      </w:pPr>
    </w:p>
    <w:p w14:paraId="0AC58C41" w14:textId="77777777" w:rsidR="00E843F1" w:rsidRPr="00855D0B" w:rsidRDefault="00E843F1" w:rsidP="003B06F3">
      <w:pPr>
        <w:pStyle w:val="comandoseinstrucciones"/>
        <w:pBdr>
          <w:left w:val="dotted" w:sz="12" w:space="0" w:color="F79646"/>
        </w:pBdr>
      </w:pPr>
      <w:r w:rsidRPr="00855D0B">
        <w:t>#</w:t>
      </w:r>
      <w:r w:rsidRPr="00855D0B">
        <w:rPr>
          <w:rStyle w:val="Textoennegrita"/>
        </w:rPr>
        <w:t>Opción B</w:t>
      </w:r>
      <w:r w:rsidRPr="00855D0B">
        <w:t>:</w:t>
      </w:r>
      <w:r w:rsidR="0010043A">
        <w:t xml:space="preserve"> escoger algunos atributos</w:t>
      </w:r>
    </w:p>
    <w:p w14:paraId="57A255C8" w14:textId="77777777" w:rsidR="0010043A" w:rsidRDefault="003C0F85" w:rsidP="003B06F3">
      <w:pPr>
        <w:pStyle w:val="comandoseinstrucciones"/>
        <w:pBdr>
          <w:left w:val="dotted" w:sz="12" w:space="0" w:color="F79646"/>
        </w:pBdr>
        <w:rPr>
          <w:rStyle w:val="comandoseinstruccionesCarCar"/>
          <w:b/>
        </w:rPr>
      </w:pPr>
      <w:r w:rsidRPr="003C0F85">
        <w:t>INSERT INTO AntiguosE</w:t>
      </w:r>
      <w:r w:rsidRPr="003C0F85">
        <w:rPr>
          <w:i/>
          <w:iCs/>
        </w:rPr>
        <w:t>mpleados (emp_no, apellido1, apellido2, nombre, telefono)</w:t>
      </w:r>
      <w:r w:rsidRPr="003C0F85">
        <w:br/>
      </w:r>
      <w:r w:rsidRPr="003C0F85">
        <w:rPr>
          <w:rStyle w:val="comandoseinstruccionesCarCar"/>
          <w:b/>
        </w:rPr>
        <w:t xml:space="preserve">SELECT </w:t>
      </w:r>
      <w:r w:rsidRPr="003C0F85">
        <w:rPr>
          <w:b/>
          <w:i/>
          <w:iCs/>
        </w:rPr>
        <w:t>emp_no, apellido1, apellido2, nombre, telefono</w:t>
      </w:r>
    </w:p>
    <w:p w14:paraId="09C1AE07" w14:textId="77777777" w:rsidR="0010043A" w:rsidRPr="00386676" w:rsidRDefault="0010043A" w:rsidP="003B06F3">
      <w:pPr>
        <w:pStyle w:val="comandoseinstrucciones"/>
        <w:pBdr>
          <w:left w:val="dotted" w:sz="12" w:space="0" w:color="F79646"/>
        </w:pBdr>
        <w:rPr>
          <w:rStyle w:val="comandoseinstruccionesCarCar"/>
          <w:b/>
          <w:lang w:val="en-US"/>
        </w:rPr>
      </w:pPr>
      <w:r>
        <w:rPr>
          <w:rStyle w:val="comandoseinstruccionesCarCar"/>
          <w:b/>
        </w:rPr>
        <w:tab/>
      </w:r>
      <w:r w:rsidR="003C0F85" w:rsidRPr="00386676">
        <w:rPr>
          <w:rStyle w:val="comandoseinstruccionesCarCar"/>
          <w:b/>
          <w:lang w:val="en-US"/>
        </w:rPr>
        <w:t xml:space="preserve">FROM empleados </w:t>
      </w:r>
    </w:p>
    <w:p w14:paraId="663E0A3F" w14:textId="77777777" w:rsidR="003C0F85" w:rsidRPr="00386676" w:rsidRDefault="0010043A" w:rsidP="003B06F3">
      <w:pPr>
        <w:pStyle w:val="comandoseinstrucciones"/>
        <w:pBdr>
          <w:left w:val="dotted" w:sz="12" w:space="0" w:color="F79646"/>
        </w:pBdr>
        <w:rPr>
          <w:b/>
          <w:lang w:val="en-US"/>
        </w:rPr>
      </w:pPr>
      <w:r w:rsidRPr="00386676">
        <w:rPr>
          <w:rStyle w:val="comandoseinstruccionesCarCar"/>
          <w:b/>
          <w:lang w:val="en-US"/>
        </w:rPr>
        <w:tab/>
      </w:r>
      <w:r w:rsidR="003C0F85" w:rsidRPr="00386676">
        <w:rPr>
          <w:rStyle w:val="comandoseinstruccionesCarCar"/>
          <w:b/>
          <w:lang w:val="en-US"/>
        </w:rPr>
        <w:t>WHERE emp_no = 1234</w:t>
      </w:r>
    </w:p>
    <w:p w14:paraId="751C0C91" w14:textId="77777777" w:rsidR="003C0F85" w:rsidRPr="00386676" w:rsidRDefault="003C0F85" w:rsidP="003B06F3">
      <w:pPr>
        <w:pStyle w:val="comandoseinstrucciones"/>
        <w:pBdr>
          <w:left w:val="dotted" w:sz="12" w:space="0" w:color="F79646"/>
        </w:pBdr>
        <w:rPr>
          <w:lang w:val="en-US"/>
        </w:rPr>
      </w:pPr>
    </w:p>
    <w:p w14:paraId="501B1647" w14:textId="77777777" w:rsidR="00E843F1" w:rsidRPr="00386676" w:rsidRDefault="00E843F1" w:rsidP="003B06F3">
      <w:pPr>
        <w:pStyle w:val="comandoseinstrucciones"/>
        <w:pBdr>
          <w:left w:val="dotted" w:sz="12" w:space="0" w:color="F79646"/>
        </w:pBdr>
        <w:rPr>
          <w:b/>
          <w:lang w:val="en-US"/>
        </w:rPr>
      </w:pPr>
    </w:p>
    <w:p w14:paraId="3A328885" w14:textId="77777777" w:rsidR="00E843F1" w:rsidRPr="00386676" w:rsidRDefault="00E843F1" w:rsidP="00611B41">
      <w:pPr>
        <w:rPr>
          <w:lang w:val="en-US"/>
        </w:rPr>
      </w:pPr>
    </w:p>
    <w:p w14:paraId="3FAC3148" w14:textId="77777777" w:rsidR="00E843F1" w:rsidRPr="003C0F85" w:rsidRDefault="006F6DF6" w:rsidP="006F6DF6">
      <w:pPr>
        <w:pStyle w:val="Ttulo4"/>
      </w:pPr>
      <w:bookmarkStart w:id="123" w:name="_Toc127522904"/>
      <w:r>
        <w:t>REPLACE: utiliza los datos de la tabla B para actualizar o insertar datos en la tabla A</w:t>
      </w:r>
      <w:bookmarkEnd w:id="123"/>
    </w:p>
    <w:p w14:paraId="4BEB5E43" w14:textId="77777777" w:rsidR="003B06F3" w:rsidRDefault="00771460" w:rsidP="00611B41">
      <w:r w:rsidRPr="00265B12">
        <w:rPr>
          <w:b/>
        </w:rPr>
        <w:t>REPLACE</w:t>
      </w:r>
      <w:r w:rsidR="00E15018">
        <w:rPr>
          <w:b/>
        </w:rPr>
        <w:t xml:space="preserve"> </w:t>
      </w:r>
      <w:r w:rsidR="00927D23">
        <w:t>inserta las filas de</w:t>
      </w:r>
      <w:r w:rsidR="00611281">
        <w:t xml:space="preserve"> la</w:t>
      </w:r>
      <w:r w:rsidR="00927D23">
        <w:t xml:space="preserve"> tabla B en la tabla A, funciona</w:t>
      </w:r>
      <w:r w:rsidR="00265B12">
        <w:t xml:space="preserve"> como INSERT</w:t>
      </w:r>
      <w:r>
        <w:t xml:space="preserve"> excepto cuando la TABLA A tiene una fi</w:t>
      </w:r>
      <w:r w:rsidR="00927D23">
        <w:t xml:space="preserve">la cuya </w:t>
      </w:r>
      <w:r w:rsidR="00927D23" w:rsidRPr="00927D23">
        <w:rPr>
          <w:rStyle w:val="Textoennegrita"/>
        </w:rPr>
        <w:t>PRIMARY KEY</w:t>
      </w:r>
      <w:r w:rsidR="00927D23">
        <w:t xml:space="preserve"> (o algún índice </w:t>
      </w:r>
      <w:r w:rsidR="00927D23" w:rsidRPr="00927D23">
        <w:rPr>
          <w:rStyle w:val="Textoennegrita"/>
        </w:rPr>
        <w:t>UNIQUE</w:t>
      </w:r>
      <w:r w:rsidR="00927D23">
        <w:rPr>
          <w:rStyle w:val="Textoennegrita"/>
        </w:rPr>
        <w:t>)</w:t>
      </w:r>
      <w:r w:rsidR="00927D23">
        <w:t xml:space="preserve"> coincide con la fila de la tabla B que se está insertando: en ese caso la fila original de la tabla A es borrada antes de insertar la fila procedente de la tabla B.</w:t>
      </w:r>
    </w:p>
    <w:p w14:paraId="1F8C18A4" w14:textId="77777777" w:rsidR="00E843F1" w:rsidRDefault="00E843F1" w:rsidP="00611B41"/>
    <w:p w14:paraId="5C9A1F6C" w14:textId="77777777" w:rsidR="003B06F3" w:rsidRPr="00855D0B" w:rsidRDefault="003B06F3" w:rsidP="003B06F3">
      <w:pPr>
        <w:pStyle w:val="comandoseinstrucciones"/>
      </w:pPr>
      <w:r w:rsidRPr="00855D0B">
        <w:t>#</w:t>
      </w:r>
      <w:r w:rsidRPr="00855D0B">
        <w:rPr>
          <w:rStyle w:val="Textoennegrita"/>
        </w:rPr>
        <w:t>Opción A</w:t>
      </w:r>
      <w:r w:rsidRPr="00855D0B">
        <w:t>:</w:t>
      </w:r>
      <w:r>
        <w:t xml:space="preserve"> escoger todos los atributos</w:t>
      </w:r>
    </w:p>
    <w:p w14:paraId="1FB455E4" w14:textId="77777777" w:rsidR="000422FE" w:rsidRPr="00386676" w:rsidRDefault="000422FE" w:rsidP="000422FE">
      <w:pPr>
        <w:pStyle w:val="comandoseinstrucciones"/>
        <w:rPr>
          <w:lang w:val="en-US"/>
        </w:rPr>
      </w:pPr>
      <w:r w:rsidRPr="00386676">
        <w:rPr>
          <w:highlight w:val="yellow"/>
          <w:lang w:val="en-US"/>
        </w:rPr>
        <w:t>REPLACE INTO tabla_A</w:t>
      </w:r>
    </w:p>
    <w:p w14:paraId="644FD5A1" w14:textId="77777777" w:rsidR="000422FE" w:rsidRPr="00386676" w:rsidRDefault="000422FE" w:rsidP="000422FE">
      <w:pPr>
        <w:pStyle w:val="comandoseinstrucciones"/>
        <w:rPr>
          <w:highlight w:val="cyan"/>
          <w:lang w:val="en-US"/>
        </w:rPr>
      </w:pPr>
      <w:r w:rsidRPr="00386676">
        <w:rPr>
          <w:lang w:val="en-US"/>
        </w:rPr>
        <w:tab/>
      </w:r>
      <w:r w:rsidRPr="00386676">
        <w:rPr>
          <w:highlight w:val="cyan"/>
          <w:lang w:val="en-US"/>
        </w:rPr>
        <w:t>SELECT *</w:t>
      </w:r>
    </w:p>
    <w:p w14:paraId="65C37E77" w14:textId="77777777" w:rsidR="000422FE" w:rsidRDefault="000422FE" w:rsidP="000422FE">
      <w:pPr>
        <w:pStyle w:val="comandoseinstrucciones"/>
      </w:pPr>
      <w:r w:rsidRPr="00386676">
        <w:rPr>
          <w:highlight w:val="cyan"/>
          <w:lang w:val="en-US"/>
        </w:rPr>
        <w:tab/>
      </w:r>
      <w:r w:rsidRPr="000422FE">
        <w:rPr>
          <w:highlight w:val="cyan"/>
        </w:rPr>
        <w:t>FROM tabla_B</w:t>
      </w:r>
    </w:p>
    <w:p w14:paraId="17D79A89" w14:textId="77777777" w:rsidR="006F6DF6" w:rsidRDefault="000422FE" w:rsidP="003B06F3">
      <w:pPr>
        <w:pStyle w:val="comandoseinstrucciones"/>
      </w:pPr>
      <w:r w:rsidRPr="000422FE">
        <w:rPr>
          <w:highlight w:val="yellow"/>
        </w:rPr>
        <w:t>;</w:t>
      </w:r>
    </w:p>
    <w:p w14:paraId="4550448C" w14:textId="77777777" w:rsidR="003B06F3" w:rsidRDefault="003B06F3" w:rsidP="003B06F3">
      <w:pPr>
        <w:pStyle w:val="comandoseinstrucciones"/>
      </w:pPr>
    </w:p>
    <w:p w14:paraId="33629357" w14:textId="77777777" w:rsidR="003B06F3" w:rsidRDefault="003B06F3" w:rsidP="003B06F3">
      <w:pPr>
        <w:pStyle w:val="comandoseinstrucciones"/>
      </w:pPr>
      <w:r w:rsidRPr="00855D0B">
        <w:t>#</w:t>
      </w:r>
      <w:r w:rsidRPr="00855D0B">
        <w:rPr>
          <w:rStyle w:val="Textoennegrita"/>
        </w:rPr>
        <w:t>Opción B</w:t>
      </w:r>
      <w:r w:rsidRPr="00855D0B">
        <w:t>:</w:t>
      </w:r>
      <w:r>
        <w:t xml:space="preserve"> escoger algunos atributos</w:t>
      </w:r>
    </w:p>
    <w:p w14:paraId="67BB3A55" w14:textId="77777777" w:rsidR="003B06F3" w:rsidRDefault="003B06F3" w:rsidP="003B06F3">
      <w:pPr>
        <w:pStyle w:val="comandoseinstrucciones"/>
      </w:pPr>
      <w:r w:rsidRPr="000422FE">
        <w:rPr>
          <w:highlight w:val="yellow"/>
        </w:rPr>
        <w:t>REPLACE INTO tabla_</w:t>
      </w:r>
      <w:r w:rsidRPr="003B06F3">
        <w:rPr>
          <w:highlight w:val="yellow"/>
        </w:rPr>
        <w:t>A (dni, telefono, direccion)</w:t>
      </w:r>
    </w:p>
    <w:p w14:paraId="14B9C4E5" w14:textId="77777777" w:rsidR="003B06F3" w:rsidRPr="003B06F3" w:rsidRDefault="003B06F3" w:rsidP="003B06F3">
      <w:pPr>
        <w:pStyle w:val="comandoseinstrucciones"/>
        <w:rPr>
          <w:highlight w:val="cyan"/>
        </w:rPr>
      </w:pPr>
      <w:r>
        <w:tab/>
      </w:r>
      <w:r w:rsidRPr="003B06F3">
        <w:rPr>
          <w:highlight w:val="cyan"/>
        </w:rPr>
        <w:t>SELECT (dni, telefono, direccion)</w:t>
      </w:r>
    </w:p>
    <w:p w14:paraId="35C33BE4" w14:textId="77777777" w:rsidR="003B06F3" w:rsidRDefault="003B06F3" w:rsidP="003B06F3">
      <w:pPr>
        <w:pStyle w:val="comandoseinstrucciones"/>
      </w:pPr>
      <w:r w:rsidRPr="000422FE">
        <w:rPr>
          <w:highlight w:val="cyan"/>
        </w:rPr>
        <w:tab/>
        <w:t>FROM tabla_B</w:t>
      </w:r>
    </w:p>
    <w:p w14:paraId="1DDD643C" w14:textId="77777777" w:rsidR="003B06F3" w:rsidRDefault="003B06F3" w:rsidP="003B06F3">
      <w:pPr>
        <w:pStyle w:val="comandoseinstrucciones"/>
      </w:pPr>
      <w:r w:rsidRPr="000422FE">
        <w:rPr>
          <w:highlight w:val="yellow"/>
        </w:rPr>
        <w:t>;</w:t>
      </w:r>
    </w:p>
    <w:p w14:paraId="515B136F" w14:textId="77777777" w:rsidR="003B06F3" w:rsidRPr="00855D0B" w:rsidRDefault="003B06F3" w:rsidP="003B06F3">
      <w:pPr>
        <w:pStyle w:val="comandoseinstrucciones"/>
      </w:pPr>
    </w:p>
    <w:p w14:paraId="2E0567A9" w14:textId="77777777" w:rsidR="006F6DF6" w:rsidRDefault="006F6DF6" w:rsidP="006F6DF6"/>
    <w:p w14:paraId="20668C2C" w14:textId="77777777" w:rsidR="006F6DF6" w:rsidRPr="003C0F85" w:rsidRDefault="006F6DF6" w:rsidP="00611B41"/>
    <w:p w14:paraId="191C3C4B" w14:textId="77777777" w:rsidR="00B46060" w:rsidRDefault="00B46060" w:rsidP="003C2E95">
      <w:pPr>
        <w:pStyle w:val="Ttulo4"/>
      </w:pPr>
      <w:bookmarkStart w:id="124" w:name="_Toc127522905"/>
      <w:r w:rsidRPr="00B46060">
        <w:t>SET foreign_key_checks = 0</w:t>
      </w:r>
      <w:r>
        <w:t xml:space="preserve">, </w:t>
      </w:r>
      <w:r w:rsidRPr="00B46060">
        <w:t xml:space="preserve">Deshabilitar las claves ajenas temporalmente </w:t>
      </w:r>
      <w:r>
        <w:t>para introducir datos</w:t>
      </w:r>
      <w:bookmarkEnd w:id="124"/>
    </w:p>
    <w:p w14:paraId="6B41C796" w14:textId="77777777" w:rsidR="00A17910" w:rsidRPr="00001D9C" w:rsidRDefault="00A17910" w:rsidP="00A17910">
      <w:pPr>
        <w:pStyle w:val="comandoseinstrucciones"/>
        <w:rPr>
          <w:b/>
          <w:lang w:val="en-US"/>
        </w:rPr>
      </w:pPr>
      <w:r w:rsidRPr="00001D9C">
        <w:rPr>
          <w:b/>
          <w:lang w:val="en-US"/>
        </w:rPr>
        <w:t>SET foreign_key_checks = 0; #deshabilitar</w:t>
      </w:r>
    </w:p>
    <w:p w14:paraId="5592A420" w14:textId="77777777" w:rsidR="00001D9C" w:rsidRPr="00001D9C" w:rsidRDefault="00001D9C" w:rsidP="00A17910">
      <w:pPr>
        <w:pStyle w:val="comandoseinstrucciones"/>
        <w:rPr>
          <w:b/>
          <w:lang w:val="en-US"/>
        </w:rPr>
      </w:pPr>
    </w:p>
    <w:p w14:paraId="75AF4959" w14:textId="77777777" w:rsidR="00001D9C" w:rsidRPr="00001D9C" w:rsidRDefault="00001D9C" w:rsidP="00A17910">
      <w:pPr>
        <w:pStyle w:val="comandoseinstrucciones"/>
        <w:rPr>
          <w:b/>
          <w:lang w:val="en-US"/>
        </w:rPr>
      </w:pPr>
      <w:r w:rsidRPr="00001D9C">
        <w:rPr>
          <w:b/>
          <w:lang w:val="en-US"/>
        </w:rPr>
        <w:t>INSERT…</w:t>
      </w:r>
    </w:p>
    <w:p w14:paraId="609DC07C" w14:textId="77777777" w:rsidR="00001D9C" w:rsidRPr="00001D9C" w:rsidRDefault="00001D9C" w:rsidP="00A17910">
      <w:pPr>
        <w:pStyle w:val="comandoseinstrucciones"/>
        <w:rPr>
          <w:b/>
          <w:lang w:val="en-US"/>
        </w:rPr>
      </w:pPr>
    </w:p>
    <w:p w14:paraId="1EEE3748" w14:textId="77777777" w:rsidR="00A17910" w:rsidRPr="00E16484" w:rsidRDefault="00A17910" w:rsidP="00A17910">
      <w:pPr>
        <w:pStyle w:val="comandoseinstrucciones"/>
        <w:rPr>
          <w:b/>
        </w:rPr>
      </w:pPr>
      <w:r w:rsidRPr="00E16484">
        <w:rPr>
          <w:b/>
        </w:rPr>
        <w:t>SET foreign_key_checks = 1;#</w:t>
      </w:r>
      <w:r w:rsidR="0091576F" w:rsidRPr="00E16484">
        <w:rPr>
          <w:b/>
        </w:rPr>
        <w:t>re</w:t>
      </w:r>
      <w:r w:rsidRPr="00E16484">
        <w:rPr>
          <w:b/>
        </w:rPr>
        <w:t>habilitar</w:t>
      </w:r>
    </w:p>
    <w:p w14:paraId="33CB7DA7" w14:textId="77777777" w:rsidR="005B522A" w:rsidRDefault="00B46060" w:rsidP="00A17910">
      <w:r w:rsidRPr="00B46060">
        <w:lastRenderedPageBreak/>
        <w:t>Deshabilitar las claves ajenas</w:t>
      </w:r>
      <w:r w:rsidR="005B522A">
        <w:t>: el servidor deja de comprobar si se cumplen las restricciones de las claves ajenas en todas las tablas de todas las bases de datos.</w:t>
      </w:r>
    </w:p>
    <w:p w14:paraId="20A047DC" w14:textId="77777777" w:rsidR="002472C6" w:rsidRDefault="005B522A" w:rsidP="00A17910">
      <w:r w:rsidRPr="002472C6">
        <w:rPr>
          <w:rStyle w:val="Textoennegrita"/>
        </w:rPr>
        <w:t xml:space="preserve">En algunas ocasiones se utilizan </w:t>
      </w:r>
      <w:r w:rsidR="00B46060" w:rsidRPr="002472C6">
        <w:rPr>
          <w:rStyle w:val="Textoennegrita"/>
        </w:rPr>
        <w:t>para introducir datos</w:t>
      </w:r>
      <w:r w:rsidR="00611281">
        <w:rPr>
          <w:rStyle w:val="Textoennegrita"/>
        </w:rPr>
        <w:t xml:space="preserve"> </w:t>
      </w:r>
      <w:r w:rsidR="00284188" w:rsidRPr="002472C6">
        <w:rPr>
          <w:rStyle w:val="Textoennegrita"/>
        </w:rPr>
        <w:t>sin tener que preocuparse del orden en que se introducen las filas</w:t>
      </w:r>
      <w:r w:rsidR="00284188">
        <w:t>: no importa que introduzcamos una fila que hace referencia a otra fila que todavía no hemos introducido.</w:t>
      </w:r>
    </w:p>
    <w:p w14:paraId="3FF194BE" w14:textId="77777777" w:rsidR="00B46060" w:rsidRDefault="0091576F" w:rsidP="00A17910">
      <w:r w:rsidRPr="002472C6">
        <w:rPr>
          <w:highlight w:val="yellow"/>
        </w:rPr>
        <w:t xml:space="preserve">Pero </w:t>
      </w:r>
      <w:r w:rsidRPr="002472C6">
        <w:rPr>
          <w:rStyle w:val="Textoennegrita"/>
        </w:rPr>
        <w:t>cuidado</w:t>
      </w:r>
      <w:r>
        <w:t>:</w:t>
      </w:r>
    </w:p>
    <w:p w14:paraId="31E4245A" w14:textId="77777777" w:rsidR="002472C6" w:rsidRDefault="0091576F" w:rsidP="0091576F">
      <w:pPr>
        <w:pStyle w:val="comandoseinstrucciones"/>
      </w:pPr>
      <w:r>
        <w:t xml:space="preserve">Al rehabililtar las FOREIGN KEY, el sistema </w:t>
      </w:r>
      <w:r w:rsidRPr="00E40569">
        <w:rPr>
          <w:rStyle w:val="Textoennegrita"/>
        </w:rPr>
        <w:t>no compr</w:t>
      </w:r>
      <w:r>
        <w:rPr>
          <w:rStyle w:val="Textoennegrita"/>
        </w:rPr>
        <w:t>u</w:t>
      </w:r>
      <w:r w:rsidRPr="00E40569">
        <w:rPr>
          <w:rStyle w:val="Textoennegrita"/>
        </w:rPr>
        <w:t>eba si los datos ya existentes en la tabla cumplen las FOREIGN KEY</w:t>
      </w:r>
      <w:r>
        <w:rPr>
          <w:rStyle w:val="Textoennegrita"/>
        </w:rPr>
        <w:t xml:space="preserve"> que se acaban de rehabilitar, con lo que permanecerán los datos que no cumplen las </w:t>
      </w:r>
      <w:r w:rsidRPr="00E40569">
        <w:rPr>
          <w:rStyle w:val="Textoennegrita"/>
        </w:rPr>
        <w:t>FOREIGN KEY</w:t>
      </w:r>
      <w:r>
        <w:t xml:space="preserve">. </w:t>
      </w:r>
    </w:p>
    <w:p w14:paraId="185356AE" w14:textId="77777777" w:rsidR="0091576F" w:rsidRDefault="0091576F" w:rsidP="0091576F">
      <w:pPr>
        <w:pStyle w:val="comandoseinstrucciones"/>
      </w:pPr>
      <w:r w:rsidRPr="0091576F">
        <w:t>Sin embargo: si una tabla ya contiene datos</w:t>
      </w:r>
      <w:r w:rsidR="00117A65">
        <w:t xml:space="preserve"> y</w:t>
      </w:r>
      <w:r w:rsidRPr="0091576F">
        <w:t xml:space="preserve"> después añadimos una nueva FOREIGN KEY,</w:t>
      </w:r>
      <w:r w:rsidR="00117A65">
        <w:t xml:space="preserve"> en este caso</w:t>
      </w:r>
      <w:r w:rsidRPr="0091576F">
        <w:t xml:space="preserve"> el sistema comprobará si todos los datos de la tabla cumplen esa FOREIGN KEY, y si alguno de ellos no la cumple entonces se produce un error y no se crea la FOREIGN KEY.</w:t>
      </w:r>
    </w:p>
    <w:p w14:paraId="50311DB6" w14:textId="77777777" w:rsidR="001576AF" w:rsidRPr="00B46060" w:rsidRDefault="001576AF" w:rsidP="00A17910"/>
    <w:p w14:paraId="074DBA6B" w14:textId="77777777" w:rsidR="005B522A" w:rsidRDefault="005B522A" w:rsidP="005B522A">
      <w:pPr>
        <w:pStyle w:val="Lista1"/>
      </w:pPr>
      <w:r w:rsidRPr="005B522A">
        <w:rPr>
          <w:rStyle w:val="Textoennegrita"/>
        </w:rPr>
        <w:t>SET foreign_key_checks = 0</w:t>
      </w:r>
      <w:r>
        <w:t>:</w:t>
      </w:r>
    </w:p>
    <w:p w14:paraId="4BF5528B" w14:textId="77777777" w:rsidR="005B522A" w:rsidRDefault="005B522A" w:rsidP="005B522A">
      <w:pPr>
        <w:pStyle w:val="Lista4"/>
      </w:pPr>
      <w:r>
        <w:t>Sí Deshabilita la comprobación de las claves FOREING KEY existentes en la</w:t>
      </w:r>
      <w:r w:rsidR="00A37CBF">
        <w:t>s</w:t>
      </w:r>
      <w:r>
        <w:t xml:space="preserve"> tabla</w:t>
      </w:r>
      <w:r w:rsidR="00A37CBF">
        <w:t>s</w:t>
      </w:r>
      <w:r>
        <w:t xml:space="preserve">. </w:t>
      </w:r>
    </w:p>
    <w:p w14:paraId="1D6C76C4" w14:textId="77777777" w:rsidR="005B522A" w:rsidRDefault="005B522A" w:rsidP="005B522A">
      <w:pPr>
        <w:pStyle w:val="Lista4"/>
      </w:pPr>
      <w:r>
        <w:t>No Deshabilita la comprobación UNIQUE de la</w:t>
      </w:r>
      <w:r w:rsidR="00A37CBF">
        <w:t>s</w:t>
      </w:r>
      <w:r>
        <w:t xml:space="preserve"> clave</w:t>
      </w:r>
      <w:r w:rsidR="00A37CBF">
        <w:t>s</w:t>
      </w:r>
      <w:r>
        <w:t xml:space="preserve"> primaria</w:t>
      </w:r>
      <w:r w:rsidR="00A37CBF">
        <w:t>s</w:t>
      </w:r>
      <w:r>
        <w:t>.</w:t>
      </w:r>
    </w:p>
    <w:p w14:paraId="6514EFA1" w14:textId="77777777" w:rsidR="005B522A" w:rsidRDefault="005B522A" w:rsidP="005B522A">
      <w:pPr>
        <w:pStyle w:val="Lista4"/>
      </w:pPr>
      <w:r>
        <w:t>No Deshabilita las restricciones UNIQUE.</w:t>
      </w:r>
    </w:p>
    <w:p w14:paraId="6F39D6B1" w14:textId="77777777" w:rsidR="005B522A" w:rsidRDefault="005B522A" w:rsidP="005B522A">
      <w:pPr>
        <w:pStyle w:val="Lista1"/>
      </w:pPr>
      <w:r w:rsidRPr="005B522A">
        <w:rPr>
          <w:rStyle w:val="Textoennegrita"/>
          <w:lang w:val="en-US"/>
        </w:rPr>
        <w:t xml:space="preserve">SET foreign_key_checks = </w:t>
      </w:r>
      <w:r w:rsidR="001A2D2F">
        <w:rPr>
          <w:rStyle w:val="Textoennegrita"/>
          <w:lang w:val="en-US"/>
        </w:rPr>
        <w:t>1</w:t>
      </w:r>
      <w:r>
        <w:t>:</w:t>
      </w:r>
    </w:p>
    <w:p w14:paraId="18EE3106" w14:textId="77777777" w:rsidR="005B522A" w:rsidRDefault="005B522A" w:rsidP="005B522A">
      <w:pPr>
        <w:pStyle w:val="Lista4"/>
      </w:pPr>
      <w:r>
        <w:t>Vuelve a habilitar la comprobación de las claves FOREIGN KEY existentes en la</w:t>
      </w:r>
      <w:r w:rsidR="00A37CBF">
        <w:t>s</w:t>
      </w:r>
      <w:r>
        <w:t xml:space="preserve"> tabla</w:t>
      </w:r>
      <w:r w:rsidR="00A37CBF">
        <w:t>s</w:t>
      </w:r>
    </w:p>
    <w:p w14:paraId="04DB7C3D" w14:textId="77777777" w:rsidR="005F6EBF" w:rsidRDefault="005B522A" w:rsidP="0091576F">
      <w:pPr>
        <w:pStyle w:val="Lista4"/>
      </w:pPr>
      <w:r>
        <w:t xml:space="preserve">Pero </w:t>
      </w:r>
      <w:r w:rsidRPr="00E40569">
        <w:rPr>
          <w:rStyle w:val="Textoennegrita"/>
        </w:rPr>
        <w:t>no compr</w:t>
      </w:r>
      <w:r>
        <w:rPr>
          <w:rStyle w:val="Textoennegrita"/>
        </w:rPr>
        <w:t>u</w:t>
      </w:r>
      <w:r w:rsidRPr="00E40569">
        <w:rPr>
          <w:rStyle w:val="Textoennegrita"/>
        </w:rPr>
        <w:t>eba si los datos ya existentes en la tabla cumplen las FOREIGN KEY</w:t>
      </w:r>
      <w:r w:rsidR="002472C6">
        <w:rPr>
          <w:rStyle w:val="Textoennegrita"/>
        </w:rPr>
        <w:t>.</w:t>
      </w:r>
    </w:p>
    <w:p w14:paraId="7339E774" w14:textId="77777777" w:rsidR="003E2A06" w:rsidRDefault="003E2A06" w:rsidP="00462C3D"/>
    <w:p w14:paraId="0F714F4B" w14:textId="77777777" w:rsidR="00462C3D" w:rsidRPr="00796268" w:rsidRDefault="00462C3D" w:rsidP="00462C3D">
      <w:r>
        <w:t xml:space="preserve">Si Deshabilitamos las FOREING KEY con </w:t>
      </w:r>
      <w:r w:rsidRPr="00462C3D">
        <w:rPr>
          <w:rStyle w:val="comandoseinstruccionesCarCar"/>
        </w:rPr>
        <w:t>SET foreign_key_checks = 0;</w:t>
      </w:r>
      <w:r>
        <w:t xml:space="preserve">, permanecerán </w:t>
      </w:r>
      <w:r w:rsidR="00741952">
        <w:t>D</w:t>
      </w:r>
      <w:r>
        <w:t xml:space="preserve">eshabitadas hasta que se </w:t>
      </w:r>
      <w:r w:rsidR="00741952">
        <w:t xml:space="preserve">Habiliten con </w:t>
      </w:r>
      <w:r>
        <w:t>el comando</w:t>
      </w:r>
      <w:r w:rsidR="00796268" w:rsidRPr="00796268">
        <w:rPr>
          <w:rStyle w:val="comandoseinstruccionesCarCar"/>
        </w:rPr>
        <w:t>SET foreign_key_checks = 1;</w:t>
      </w:r>
      <w:r w:rsidR="00796268">
        <w:t xml:space="preserve"> o hasta que se reinicie el servidor.</w:t>
      </w:r>
    </w:p>
    <w:p w14:paraId="08FBB75B" w14:textId="77777777" w:rsidR="00100FA2" w:rsidRDefault="00100FA2" w:rsidP="003C2E95">
      <w:pPr>
        <w:pStyle w:val="Ttulo5"/>
      </w:pPr>
      <w:bookmarkStart w:id="125" w:name="_Toc127522906"/>
      <w:r w:rsidRPr="00100FA2">
        <w:t>DISABLE KEYS</w:t>
      </w:r>
      <w:r w:rsidR="009330BA">
        <w:t xml:space="preserve"> (</w:t>
      </w:r>
      <w:r w:rsidR="0047666C" w:rsidRPr="0047666C">
        <w:rPr>
          <w:highlight w:val="yellow"/>
        </w:rPr>
        <w:t xml:space="preserve">sólo funciona en </w:t>
      </w:r>
      <w:r w:rsidR="009330BA" w:rsidRPr="0047666C">
        <w:rPr>
          <w:highlight w:val="yellow"/>
        </w:rPr>
        <w:t>tablas MyISAM</w:t>
      </w:r>
      <w:r w:rsidR="009330BA">
        <w:t>)</w:t>
      </w:r>
      <w:bookmarkEnd w:id="125"/>
    </w:p>
    <w:p w14:paraId="3BB5DFFF" w14:textId="77777777" w:rsidR="009330BA" w:rsidRDefault="009330BA" w:rsidP="009330BA">
      <w:r w:rsidRPr="009330BA">
        <w:rPr>
          <w:highlight w:val="yellow"/>
        </w:rPr>
        <w:t>El comando DISABLE KEYS sólo funciona con tablas MyISAM (no</w:t>
      </w:r>
      <w:r w:rsidR="00480434">
        <w:rPr>
          <w:highlight w:val="yellow"/>
        </w:rPr>
        <w:t xml:space="preserve"> funciona con tablas</w:t>
      </w:r>
      <w:r w:rsidRPr="009330BA">
        <w:rPr>
          <w:highlight w:val="yellow"/>
        </w:rPr>
        <w:t xml:space="preserve"> InnoDB)</w:t>
      </w:r>
      <w:r>
        <w:t>.</w:t>
      </w:r>
    </w:p>
    <w:p w14:paraId="4B5F0D7B" w14:textId="77777777" w:rsidR="00E51C6B" w:rsidRDefault="00E51C6B" w:rsidP="00E51C6B">
      <w:pPr>
        <w:pStyle w:val="comandoseinstrucciones"/>
        <w:rPr>
          <w:lang w:val="en-US"/>
        </w:rPr>
      </w:pPr>
      <w:r w:rsidRPr="0060231F">
        <w:rPr>
          <w:lang w:val="en-US"/>
        </w:rPr>
        <w:t xml:space="preserve">ALTER TABLE </w:t>
      </w:r>
      <w:r>
        <w:rPr>
          <w:lang w:val="en-US"/>
        </w:rPr>
        <w:t>empleados</w:t>
      </w:r>
      <w:r w:rsidRPr="0060231F">
        <w:rPr>
          <w:lang w:val="en-US"/>
        </w:rPr>
        <w:t xml:space="preserve"> DISABLE KEYS;</w:t>
      </w:r>
    </w:p>
    <w:p w14:paraId="18950B57" w14:textId="77777777" w:rsidR="00E51C6B" w:rsidRPr="0060231F" w:rsidRDefault="00E51C6B" w:rsidP="00E51C6B">
      <w:pPr>
        <w:pStyle w:val="comandoseinstrucciones"/>
        <w:rPr>
          <w:lang w:val="en-US"/>
        </w:rPr>
      </w:pPr>
      <w:r w:rsidRPr="0060231F">
        <w:rPr>
          <w:lang w:val="en-US"/>
        </w:rPr>
        <w:t xml:space="preserve">ALTER TABLE </w:t>
      </w:r>
      <w:r>
        <w:rPr>
          <w:lang w:val="en-US"/>
        </w:rPr>
        <w:t>empleadosENABLE</w:t>
      </w:r>
      <w:r w:rsidRPr="0060231F">
        <w:rPr>
          <w:lang w:val="en-US"/>
        </w:rPr>
        <w:t xml:space="preserve"> KEYS;</w:t>
      </w:r>
    </w:p>
    <w:p w14:paraId="28E0D269" w14:textId="77777777" w:rsidR="00480434" w:rsidRPr="004C18FF" w:rsidRDefault="00480434" w:rsidP="009330BA">
      <w:pPr>
        <w:rPr>
          <w:lang w:val="en-US"/>
        </w:rPr>
      </w:pPr>
      <w:r w:rsidRPr="004C18FF">
        <w:rPr>
          <w:lang w:val="en-US"/>
        </w:rPr>
        <w:t>Es</w:t>
      </w:r>
      <w:r w:rsidR="00E51C6B" w:rsidRPr="004C18FF">
        <w:rPr>
          <w:lang w:val="en-US"/>
        </w:rPr>
        <w:t xml:space="preserve"> equivalente a:</w:t>
      </w:r>
    </w:p>
    <w:p w14:paraId="53F4DCC3" w14:textId="77777777" w:rsidR="00E51C6B" w:rsidRPr="00E51C6B" w:rsidRDefault="00E51C6B" w:rsidP="00E51C6B">
      <w:pPr>
        <w:pStyle w:val="comandoseinstrucciones"/>
        <w:rPr>
          <w:lang w:val="en-US"/>
        </w:rPr>
      </w:pPr>
      <w:r w:rsidRPr="00E51C6B">
        <w:rPr>
          <w:lang w:val="en-US"/>
        </w:rPr>
        <w:t>SET foreign_key_checks = 0;</w:t>
      </w:r>
    </w:p>
    <w:p w14:paraId="73C5FDC7" w14:textId="77777777" w:rsidR="00E51C6B" w:rsidRPr="00B46060" w:rsidRDefault="00E51C6B" w:rsidP="00E51C6B">
      <w:pPr>
        <w:pStyle w:val="comandoseinstrucciones"/>
        <w:rPr>
          <w:lang w:val="en-US"/>
        </w:rPr>
      </w:pPr>
      <w:r w:rsidRPr="00B46060">
        <w:rPr>
          <w:lang w:val="en-US"/>
        </w:rPr>
        <w:t>SET foreign_key_checks = 1;</w:t>
      </w:r>
    </w:p>
    <w:p w14:paraId="0DA5AC70" w14:textId="77777777" w:rsidR="00435C0F" w:rsidRDefault="00435C0F" w:rsidP="003C2E95">
      <w:pPr>
        <w:pStyle w:val="Ttulo4"/>
        <w:rPr>
          <w:lang w:val="en-US"/>
        </w:rPr>
      </w:pPr>
      <w:bookmarkStart w:id="126" w:name="_Toc127522907"/>
      <w:r>
        <w:rPr>
          <w:lang w:val="en-US"/>
        </w:rPr>
        <w:t>Ejemplo</w:t>
      </w:r>
      <w:r w:rsidR="00507609">
        <w:rPr>
          <w:lang w:val="en-US"/>
        </w:rPr>
        <w:t>s</w:t>
      </w:r>
      <w:r>
        <w:rPr>
          <w:lang w:val="en-US"/>
        </w:rPr>
        <w:t>:</w:t>
      </w:r>
      <w:bookmarkEnd w:id="126"/>
    </w:p>
    <w:p w14:paraId="27D502F4" w14:textId="77777777" w:rsidR="00435C0F" w:rsidRPr="00E42C6B" w:rsidRDefault="00435C0F" w:rsidP="000E46A5">
      <w:pPr>
        <w:pStyle w:val="comandoseinstrucciones"/>
        <w:rPr>
          <w:lang w:val="en-US"/>
        </w:rPr>
      </w:pPr>
      <w:r w:rsidRPr="00E42C6B">
        <w:rPr>
          <w:lang w:val="en-US"/>
        </w:rPr>
        <w:t>CREATE TABLE IF NOT EXISTS conductor (</w:t>
      </w:r>
    </w:p>
    <w:p w14:paraId="31DF224F" w14:textId="77777777" w:rsidR="00435C0F" w:rsidRPr="00E42C6B" w:rsidRDefault="00435C0F" w:rsidP="000E46A5">
      <w:pPr>
        <w:pStyle w:val="comandoseinstrucciones"/>
      </w:pPr>
      <w:r w:rsidRPr="00E42C6B">
        <w:t>dni VARCHAR(9),</w:t>
      </w:r>
    </w:p>
    <w:p w14:paraId="5833F81B" w14:textId="77777777" w:rsidR="00435C0F" w:rsidRPr="00E42C6B" w:rsidRDefault="00435C0F" w:rsidP="000E46A5">
      <w:pPr>
        <w:pStyle w:val="comandoseinstrucciones"/>
      </w:pPr>
      <w:r w:rsidRPr="00E42C6B">
        <w:t>nombre VARCHAR(90),</w:t>
      </w:r>
    </w:p>
    <w:p w14:paraId="5CC2019E" w14:textId="77777777" w:rsidR="00435C0F" w:rsidRPr="00E42C6B" w:rsidRDefault="00435C0F" w:rsidP="000E46A5">
      <w:pPr>
        <w:pStyle w:val="comandoseinstrucciones"/>
      </w:pPr>
      <w:r w:rsidRPr="00E42C6B">
        <w:t>direccion VARCHAR (200),</w:t>
      </w:r>
    </w:p>
    <w:p w14:paraId="19C4F420" w14:textId="77777777" w:rsidR="00435C0F" w:rsidRPr="00E42C6B" w:rsidRDefault="00435C0F" w:rsidP="000E46A5">
      <w:pPr>
        <w:pStyle w:val="comandoseinstrucciones"/>
      </w:pPr>
      <w:r w:rsidRPr="00E42C6B">
        <w:t>fecha_nacimiento DATETIME,</w:t>
      </w:r>
    </w:p>
    <w:p w14:paraId="33D62E6A" w14:textId="77777777" w:rsidR="00435C0F" w:rsidRPr="00E42C6B" w:rsidRDefault="00435C0F" w:rsidP="000E46A5">
      <w:pPr>
        <w:pStyle w:val="comandoseinstrucciones"/>
      </w:pPr>
      <w:r w:rsidRPr="00E42C6B">
        <w:t>telefono VARCHAR (15),</w:t>
      </w:r>
    </w:p>
    <w:p w14:paraId="3ABF7A97" w14:textId="77777777" w:rsidR="00435C0F" w:rsidRPr="00E42C6B" w:rsidRDefault="00435C0F" w:rsidP="000E46A5">
      <w:pPr>
        <w:pStyle w:val="comandoseinstrucciones"/>
      </w:pPr>
      <w:r w:rsidRPr="00E42C6B">
        <w:t>PRIMARY KEY (dni)</w:t>
      </w:r>
    </w:p>
    <w:p w14:paraId="5ECEC3C7" w14:textId="77777777" w:rsidR="00435C0F" w:rsidRPr="00E42C6B" w:rsidRDefault="00435C0F" w:rsidP="000E46A5">
      <w:pPr>
        <w:pStyle w:val="comandoseinstrucciones"/>
      </w:pPr>
      <w:r w:rsidRPr="00E42C6B">
        <w:t>);</w:t>
      </w:r>
    </w:p>
    <w:p w14:paraId="3D3989BA" w14:textId="77777777" w:rsidR="00435C0F" w:rsidRPr="00E42C6B" w:rsidRDefault="00435C0F" w:rsidP="000E46A5">
      <w:pPr>
        <w:pStyle w:val="comandoseinstrucciones"/>
      </w:pPr>
    </w:p>
    <w:p w14:paraId="636575A4" w14:textId="77777777" w:rsidR="00435C0F" w:rsidRPr="00E42C6B" w:rsidRDefault="00435C0F" w:rsidP="000E46A5">
      <w:pPr>
        <w:pStyle w:val="comandoseinstrucciones"/>
      </w:pPr>
    </w:p>
    <w:p w14:paraId="465F02F3" w14:textId="77777777" w:rsidR="007729E7" w:rsidRPr="00E42C6B" w:rsidRDefault="007729E7" w:rsidP="000E46A5">
      <w:pPr>
        <w:pStyle w:val="comandoseinstrucciones"/>
        <w:rPr>
          <w:i/>
        </w:rPr>
      </w:pPr>
      <w:r w:rsidRPr="00E42C6B">
        <w:rPr>
          <w:i/>
        </w:rPr>
        <w:lastRenderedPageBreak/>
        <w:t xml:space="preserve">#indicar </w:t>
      </w:r>
      <w:r w:rsidRPr="00E42C6B">
        <w:rPr>
          <w:rStyle w:val="Textoennegrita"/>
        </w:rPr>
        <w:t>todos los atributos</w:t>
      </w:r>
      <w:r w:rsidRPr="00E42C6B">
        <w:rPr>
          <w:i/>
        </w:rPr>
        <w:t>:</w:t>
      </w:r>
    </w:p>
    <w:p w14:paraId="4600ED1C" w14:textId="77777777" w:rsidR="00103A70" w:rsidRPr="00E42C6B" w:rsidRDefault="00103A70" w:rsidP="000E46A5">
      <w:pPr>
        <w:pStyle w:val="comandoseinstrucciones"/>
        <w:rPr>
          <w:i/>
        </w:rPr>
      </w:pPr>
      <w:r w:rsidRPr="00E42C6B">
        <w:rPr>
          <w:i/>
        </w:rPr>
        <w:t>#tenemos que indicar NULL cuando deseamos dejar el atributo en blanco.</w:t>
      </w:r>
    </w:p>
    <w:p w14:paraId="2C9513EE" w14:textId="77777777" w:rsidR="00435C0F" w:rsidRPr="00E42C6B" w:rsidRDefault="00435C0F" w:rsidP="000E46A5">
      <w:pPr>
        <w:pStyle w:val="comandoseinstrucciones"/>
        <w:rPr>
          <w:lang w:val="en-US"/>
        </w:rPr>
      </w:pPr>
      <w:r w:rsidRPr="00E42C6B">
        <w:rPr>
          <w:lang w:val="en-US"/>
        </w:rPr>
        <w:t>INSERT INTO conductor</w:t>
      </w:r>
    </w:p>
    <w:p w14:paraId="6E2A533F" w14:textId="77777777" w:rsidR="00435C0F" w:rsidRPr="00E42C6B" w:rsidRDefault="00435C0F" w:rsidP="000E46A5">
      <w:pPr>
        <w:pStyle w:val="comandoseinstrucciones"/>
        <w:rPr>
          <w:lang w:val="en-US"/>
        </w:rPr>
      </w:pPr>
      <w:r w:rsidRPr="00E42C6B">
        <w:rPr>
          <w:lang w:val="en-US"/>
        </w:rPr>
        <w:t>VALUES (</w:t>
      </w:r>
      <w:r w:rsidRPr="005065F9">
        <w:rPr>
          <w:color w:val="00B050"/>
          <w:lang w:val="en-US"/>
        </w:rPr>
        <w:t>'32669321y', NULL , NULL, NULL , '981326598')</w:t>
      </w:r>
      <w:r w:rsidRPr="00E42C6B">
        <w:rPr>
          <w:lang w:val="en-US"/>
        </w:rPr>
        <w:t>;</w:t>
      </w:r>
    </w:p>
    <w:p w14:paraId="68C88428" w14:textId="77777777" w:rsidR="00435C0F" w:rsidRPr="00E42C6B" w:rsidRDefault="00435C0F" w:rsidP="000E46A5">
      <w:pPr>
        <w:pStyle w:val="comandoseinstrucciones"/>
        <w:rPr>
          <w:lang w:val="en-US"/>
        </w:rPr>
      </w:pPr>
    </w:p>
    <w:p w14:paraId="6F82DE80" w14:textId="77777777" w:rsidR="00103A70" w:rsidRPr="00E42C6B" w:rsidRDefault="00103A70" w:rsidP="000E46A5">
      <w:pPr>
        <w:pStyle w:val="comandoseinstrucciones"/>
        <w:rPr>
          <w:lang w:val="en-US"/>
        </w:rPr>
      </w:pPr>
    </w:p>
    <w:p w14:paraId="0A9ECAE4" w14:textId="77777777" w:rsidR="007729E7" w:rsidRPr="00E42C6B" w:rsidRDefault="007729E7" w:rsidP="000E46A5">
      <w:pPr>
        <w:pStyle w:val="comandoseinstrucciones"/>
        <w:rPr>
          <w:i/>
        </w:rPr>
      </w:pPr>
      <w:r w:rsidRPr="00E42C6B">
        <w:rPr>
          <w:i/>
        </w:rPr>
        <w:t xml:space="preserve">#indicar </w:t>
      </w:r>
      <w:r w:rsidR="008A20AE">
        <w:rPr>
          <w:rStyle w:val="Textoennegrita"/>
        </w:rPr>
        <w:t>sólo a</w:t>
      </w:r>
      <w:r w:rsidRPr="00E42C6B">
        <w:rPr>
          <w:rStyle w:val="Textoennegrita"/>
        </w:rPr>
        <w:t>lgunos atributos</w:t>
      </w:r>
      <w:r w:rsidRPr="00E42C6B">
        <w:rPr>
          <w:i/>
        </w:rPr>
        <w:t>:</w:t>
      </w:r>
    </w:p>
    <w:p w14:paraId="08DA4002" w14:textId="77777777" w:rsidR="00435C0F" w:rsidRPr="00E42C6B" w:rsidRDefault="00435C0F" w:rsidP="000E46A5">
      <w:pPr>
        <w:pStyle w:val="comandoseinstrucciones"/>
      </w:pPr>
      <w:r w:rsidRPr="00E42C6B">
        <w:t xml:space="preserve">INSERT INTO conductor </w:t>
      </w:r>
      <w:r w:rsidRPr="001455B9">
        <w:rPr>
          <w:color w:val="FF0000"/>
        </w:rPr>
        <w:t>(dni, telefono)</w:t>
      </w:r>
    </w:p>
    <w:p w14:paraId="37D64287" w14:textId="77777777" w:rsidR="00435C0F" w:rsidRPr="00E42C6B" w:rsidRDefault="00435C0F" w:rsidP="000E46A5">
      <w:pPr>
        <w:pStyle w:val="comandoseinstrucciones"/>
      </w:pPr>
      <w:r w:rsidRPr="00E42C6B">
        <w:t xml:space="preserve">VALUES </w:t>
      </w:r>
      <w:r w:rsidRPr="005065F9">
        <w:rPr>
          <w:color w:val="00B050"/>
        </w:rPr>
        <w:t>('65269345y', '981326598')</w:t>
      </w:r>
      <w:r w:rsidRPr="00E42C6B">
        <w:t>;</w:t>
      </w:r>
    </w:p>
    <w:p w14:paraId="31C2F88E" w14:textId="77777777" w:rsidR="007729E7" w:rsidRPr="00E42C6B" w:rsidRDefault="007729E7" w:rsidP="000E46A5">
      <w:pPr>
        <w:pStyle w:val="comandoseinstrucciones"/>
      </w:pPr>
    </w:p>
    <w:p w14:paraId="1FC62C51" w14:textId="77777777" w:rsidR="00103A70" w:rsidRPr="00E42C6B" w:rsidRDefault="00103A70" w:rsidP="000E46A5">
      <w:pPr>
        <w:pStyle w:val="comandoseinstrucciones"/>
      </w:pPr>
    </w:p>
    <w:p w14:paraId="109ED2E8" w14:textId="77777777" w:rsidR="007729E7" w:rsidRPr="00E42C6B" w:rsidRDefault="007729E7" w:rsidP="000E46A5">
      <w:pPr>
        <w:pStyle w:val="comandoseinstrucciones"/>
        <w:rPr>
          <w:i/>
        </w:rPr>
      </w:pPr>
      <w:r w:rsidRPr="00E42C6B">
        <w:rPr>
          <w:i/>
        </w:rPr>
        <w:t xml:space="preserve">#introducir </w:t>
      </w:r>
      <w:r w:rsidRPr="00E42C6B">
        <w:rPr>
          <w:rStyle w:val="Textoennegrita"/>
        </w:rPr>
        <w:t>varios registros</w:t>
      </w:r>
      <w:r w:rsidR="008A20AE">
        <w:rPr>
          <w:rStyle w:val="Textoennegrita"/>
        </w:rPr>
        <w:t xml:space="preserve"> con un solo comando INSERT</w:t>
      </w:r>
      <w:r w:rsidRPr="00E42C6B">
        <w:rPr>
          <w:i/>
        </w:rPr>
        <w:t>:</w:t>
      </w:r>
    </w:p>
    <w:p w14:paraId="380DB997" w14:textId="77777777" w:rsidR="007729E7" w:rsidRPr="00E42C6B" w:rsidRDefault="007729E7" w:rsidP="000E46A5">
      <w:pPr>
        <w:pStyle w:val="comandoseinstrucciones"/>
      </w:pPr>
      <w:r w:rsidRPr="00E42C6B">
        <w:t xml:space="preserve">INSERT INTO conductor </w:t>
      </w:r>
      <w:r w:rsidRPr="001455B9">
        <w:rPr>
          <w:color w:val="FF0000"/>
        </w:rPr>
        <w:t>(dni, telefono)</w:t>
      </w:r>
    </w:p>
    <w:p w14:paraId="0195AF40" w14:textId="77777777" w:rsidR="007729E7" w:rsidRPr="00E42C6B" w:rsidRDefault="007729E7" w:rsidP="000E46A5">
      <w:pPr>
        <w:pStyle w:val="comandoseinstrucciones"/>
      </w:pPr>
      <w:r w:rsidRPr="00E42C6B">
        <w:t xml:space="preserve">VALUES </w:t>
      </w:r>
      <w:r w:rsidRPr="00E42C6B">
        <w:rPr>
          <w:color w:val="00B050"/>
        </w:rPr>
        <w:t>('65269345Y', '981326598')</w:t>
      </w:r>
      <w:r w:rsidRPr="00E42C6B">
        <w:t xml:space="preserve">, </w:t>
      </w:r>
      <w:r w:rsidRPr="00E42C6B">
        <w:rPr>
          <w:color w:val="0070C0"/>
        </w:rPr>
        <w:t>('1231234U', '675432134')</w:t>
      </w:r>
      <w:r w:rsidRPr="00E42C6B">
        <w:t>;</w:t>
      </w:r>
    </w:p>
    <w:p w14:paraId="6670D21C" w14:textId="77777777" w:rsidR="007729E7" w:rsidRPr="00E42C6B" w:rsidRDefault="007729E7" w:rsidP="000E46A5">
      <w:pPr>
        <w:pStyle w:val="comandoseinstrucciones"/>
      </w:pPr>
    </w:p>
    <w:p w14:paraId="11396E4B" w14:textId="77777777" w:rsidR="007729E7" w:rsidRPr="00E42C6B" w:rsidRDefault="007729E7" w:rsidP="000E46A5">
      <w:pPr>
        <w:pStyle w:val="comandoseinstrucciones"/>
      </w:pPr>
    </w:p>
    <w:p w14:paraId="6348E453" w14:textId="77777777" w:rsidR="007729E7" w:rsidRPr="00E42C6B" w:rsidRDefault="007729E7" w:rsidP="000E46A5">
      <w:pPr>
        <w:pStyle w:val="comandoseinstrucciones"/>
      </w:pPr>
    </w:p>
    <w:p w14:paraId="7E6C1D04" w14:textId="77777777" w:rsidR="00435C0F" w:rsidRPr="00170079" w:rsidRDefault="00435C0F" w:rsidP="00435C0F">
      <w:r w:rsidRPr="00170079">
        <w:t>Error:</w:t>
      </w:r>
    </w:p>
    <w:p w14:paraId="14A20CA1" w14:textId="77777777" w:rsidR="00D779FC" w:rsidRPr="00D779FC" w:rsidRDefault="00D779FC" w:rsidP="00435C0F">
      <w:pPr>
        <w:pStyle w:val="comandoseinstrucciones"/>
      </w:pPr>
      <w:r w:rsidRPr="00D779FC">
        <w:t>#tendríamos que indicar NULL, no v</w:t>
      </w:r>
      <w:r>
        <w:t>ale con dejar los atributos vacíos.</w:t>
      </w:r>
    </w:p>
    <w:p w14:paraId="27CB3ECD" w14:textId="77777777" w:rsidR="00435C0F" w:rsidRPr="00435C0F" w:rsidRDefault="00435C0F" w:rsidP="00435C0F">
      <w:pPr>
        <w:pStyle w:val="comandoseinstrucciones"/>
        <w:rPr>
          <w:lang w:val="en-US"/>
        </w:rPr>
      </w:pPr>
      <w:r w:rsidRPr="00435C0F">
        <w:rPr>
          <w:lang w:val="en-US"/>
        </w:rPr>
        <w:t>INSERT INTO conductor</w:t>
      </w:r>
    </w:p>
    <w:p w14:paraId="3B350ECC" w14:textId="77777777" w:rsidR="00435C0F" w:rsidRPr="00C2667B" w:rsidRDefault="00435C0F" w:rsidP="00435C0F">
      <w:pPr>
        <w:pStyle w:val="comandoseinstrucciones"/>
        <w:rPr>
          <w:lang w:val="en-US"/>
        </w:rPr>
      </w:pPr>
      <w:r w:rsidRPr="00435C0F">
        <w:rPr>
          <w:lang w:val="en-US"/>
        </w:rPr>
        <w:t>VALUES ('32669321y'</w:t>
      </w:r>
      <w:r w:rsidRPr="007729E7">
        <w:rPr>
          <w:highlight w:val="yellow"/>
          <w:lang w:val="en-US"/>
        </w:rPr>
        <w:t>, , , ,</w:t>
      </w:r>
      <w:r w:rsidRPr="00435C0F">
        <w:rPr>
          <w:lang w:val="en-US"/>
        </w:rPr>
        <w:t xml:space="preserve"> '981326598');</w:t>
      </w:r>
    </w:p>
    <w:p w14:paraId="7D857728" w14:textId="77777777" w:rsidR="0017411B" w:rsidRPr="00386676" w:rsidRDefault="00386676" w:rsidP="003C2E95">
      <w:pPr>
        <w:pStyle w:val="Ttulo4"/>
      </w:pPr>
      <w:bookmarkStart w:id="127" w:name="_LOAD_DATA_INFILE"/>
      <w:bookmarkStart w:id="128" w:name="_Toc404112106"/>
      <w:bookmarkStart w:id="129" w:name="_Toc127522908"/>
      <w:bookmarkEnd w:id="127"/>
      <w:r w:rsidRPr="00386676">
        <w:t>LOAD DATA INFILE</w:t>
      </w:r>
      <w:r>
        <w:t>:</w:t>
      </w:r>
      <w:r w:rsidRPr="00386676">
        <w:t xml:space="preserve"> Insertar filas procedentes de un fichero</w:t>
      </w:r>
      <w:bookmarkEnd w:id="129"/>
    </w:p>
    <w:p w14:paraId="04392B93" w14:textId="77777777" w:rsidR="0017411B" w:rsidRDefault="0017411B" w:rsidP="0017411B">
      <w:pPr>
        <w:pStyle w:val="Lista2"/>
        <w:rPr>
          <w:lang w:val="en-US"/>
        </w:rPr>
      </w:pPr>
      <w:r w:rsidRPr="0017411B">
        <w:rPr>
          <w:lang w:val="en-US"/>
        </w:rPr>
        <w:t>The LOAD DATA INFILE statement reads rows from a text file into a table at a very high speed.</w:t>
      </w:r>
    </w:p>
    <w:p w14:paraId="20496B90" w14:textId="77777777" w:rsidR="0017411B" w:rsidRDefault="0017411B" w:rsidP="0017411B">
      <w:pPr>
        <w:pStyle w:val="Lista2"/>
        <w:rPr>
          <w:lang w:val="en-US"/>
        </w:rPr>
      </w:pPr>
      <w:r w:rsidRPr="0017411B">
        <w:rPr>
          <w:lang w:val="en-US"/>
        </w:rPr>
        <w:t xml:space="preserve">LOAD DATA INFILE is the complement of </w:t>
      </w:r>
      <w:hyperlink w:anchor="_SELECT_INTO" w:history="1">
        <w:r w:rsidRPr="004404E1">
          <w:rPr>
            <w:rStyle w:val="Hipervnculo"/>
            <w:lang w:val="en-US"/>
          </w:rPr>
          <w:t>SELECT ... INTO OUTFILE</w:t>
        </w:r>
      </w:hyperlink>
      <w:r w:rsidRPr="0017411B">
        <w:rPr>
          <w:lang w:val="en-US"/>
        </w:rPr>
        <w:t>.</w:t>
      </w:r>
    </w:p>
    <w:p w14:paraId="3BB03FE4" w14:textId="77777777" w:rsidR="0017411B" w:rsidRPr="00C4493B" w:rsidRDefault="00937E08" w:rsidP="0017411B">
      <w:pPr>
        <w:pStyle w:val="comandoseinstrucciones"/>
        <w:rPr>
          <w:lang w:val="en-US"/>
        </w:rPr>
      </w:pPr>
      <w:r w:rsidRPr="00937E08">
        <w:rPr>
          <w:lang w:val="en-US"/>
        </w:rPr>
        <w:t>LOAD DATA INFILE '/var/lib/mysql-files/pedidos2000servidor.txt' INTO TABLE bdempleados.pedidos2000;</w:t>
      </w:r>
    </w:p>
    <w:p w14:paraId="738FD9BA" w14:textId="77777777" w:rsidR="00BA2D55" w:rsidRPr="00BA2D55" w:rsidRDefault="00BA2D55" w:rsidP="0017411B">
      <w:pPr>
        <w:pStyle w:val="Lista2"/>
      </w:pPr>
      <w:r w:rsidRPr="00BA2D55">
        <w:t>El fichero no puede tener l</w:t>
      </w:r>
      <w:r>
        <w:t xml:space="preserve">íneas en blanco </w:t>
      </w:r>
      <w:r w:rsidR="00E94D47">
        <w:t xml:space="preserve">ni por el medio ni al final </w:t>
      </w:r>
      <w:r>
        <w:t>(</w:t>
      </w:r>
      <w:r w:rsidR="006761D7">
        <w:t xml:space="preserve">no se puede </w:t>
      </w:r>
      <w:r>
        <w:t>meter carácter de nueva línea al final de la última línea).</w:t>
      </w:r>
    </w:p>
    <w:p w14:paraId="70A0B4D8" w14:textId="77777777" w:rsidR="0017411B" w:rsidRDefault="0017411B" w:rsidP="0017411B">
      <w:pPr>
        <w:pStyle w:val="Lista2"/>
        <w:rPr>
          <w:lang w:val="en-US"/>
        </w:rPr>
      </w:pPr>
      <w:r w:rsidRPr="0017411B">
        <w:rPr>
          <w:lang w:val="en-US"/>
        </w:rPr>
        <w:t xml:space="preserve">For security reasons, when reading text files located on the server, the files must either reside in the database directory or be readable by the user account used to run the server. </w:t>
      </w:r>
    </w:p>
    <w:p w14:paraId="6046C178" w14:textId="77777777" w:rsidR="0017411B" w:rsidRDefault="0017411B" w:rsidP="0017411B">
      <w:pPr>
        <w:pStyle w:val="Lista2"/>
        <w:rPr>
          <w:lang w:val="en-US"/>
        </w:rPr>
      </w:pPr>
      <w:r w:rsidRPr="0017411B">
        <w:rPr>
          <w:lang w:val="en-US"/>
        </w:rPr>
        <w:t>Also, to use LOAD DATA INFILE on server files, you must have the FILE privilege.</w:t>
      </w:r>
    </w:p>
    <w:p w14:paraId="1579144E" w14:textId="77777777" w:rsidR="0017411B" w:rsidRDefault="00BA2D55" w:rsidP="00BA2D55">
      <w:pPr>
        <w:pStyle w:val="Lista0"/>
        <w:rPr>
          <w:lang w:val="en-US"/>
        </w:rPr>
      </w:pPr>
      <w:r>
        <w:rPr>
          <w:lang w:val="en-US"/>
        </w:rPr>
        <w:t>Ejemplo</w:t>
      </w:r>
    </w:p>
    <w:p w14:paraId="610CA38A" w14:textId="77777777" w:rsidR="00D465DF" w:rsidRDefault="00D465DF" w:rsidP="00BA2D55">
      <w:pPr>
        <w:pStyle w:val="comandoseinstrucciones"/>
        <w:rPr>
          <w:lang w:val="en-US"/>
        </w:rPr>
      </w:pPr>
      <w:r>
        <w:rPr>
          <w:lang w:val="en-US"/>
        </w:rPr>
        <w:t>USE bdempleados;</w:t>
      </w:r>
    </w:p>
    <w:p w14:paraId="3CEACF9B" w14:textId="77777777" w:rsidR="00D465DF" w:rsidRDefault="00D465DF" w:rsidP="00BA2D55">
      <w:pPr>
        <w:pStyle w:val="comandoseinstrucciones"/>
        <w:rPr>
          <w:lang w:val="en-US"/>
        </w:rPr>
      </w:pPr>
    </w:p>
    <w:p w14:paraId="172B4B6C" w14:textId="77777777" w:rsidR="00BA2D55" w:rsidRPr="00C4493B" w:rsidRDefault="00937E08" w:rsidP="000E46A5">
      <w:pPr>
        <w:pStyle w:val="comandoseinstrucciones"/>
        <w:rPr>
          <w:lang w:val="en-US"/>
        </w:rPr>
      </w:pPr>
      <w:r w:rsidRPr="00937E08">
        <w:rPr>
          <w:lang w:val="en-US"/>
        </w:rPr>
        <w:t>LOAD DATA INFILE '/var/lib/mysql-files/pedidos2000servidor.txt' INTO TABLE bdempleados.pedidos2000;</w:t>
      </w:r>
    </w:p>
    <w:p w14:paraId="72F9271A" w14:textId="77777777" w:rsidR="00BA2D55" w:rsidRPr="00A22F7F" w:rsidRDefault="00BA2D55" w:rsidP="000E46A5">
      <w:pPr>
        <w:pStyle w:val="comandoseinstrucciones"/>
      </w:pPr>
      <w:r w:rsidRPr="00A22F7F">
        <w:t>;</w:t>
      </w:r>
    </w:p>
    <w:p w14:paraId="5B5E0B7A" w14:textId="77777777" w:rsidR="00BA2D55" w:rsidRPr="009B2BFA" w:rsidRDefault="009B2BFA" w:rsidP="003C2E95">
      <w:pPr>
        <w:pStyle w:val="Ttulo5"/>
      </w:pPr>
      <w:bookmarkStart w:id="130" w:name="_Toc127522909"/>
      <w:r w:rsidRPr="009B2BFA">
        <w:t>E</w:t>
      </w:r>
      <w:r w:rsidR="00A22F7F">
        <w:t>RROR</w:t>
      </w:r>
      <w:r w:rsidRPr="009B2BFA">
        <w:t xml:space="preserve"> al importar los datos debido a violaciones de integridad referencial (clave ajena)</w:t>
      </w:r>
      <w:bookmarkEnd w:id="130"/>
    </w:p>
    <w:p w14:paraId="41EB2B0D" w14:textId="77777777" w:rsidR="0024490F" w:rsidRDefault="009B2BFA" w:rsidP="0024490F">
      <w:r w:rsidRPr="006252CA">
        <w:t>Cuando</w:t>
      </w:r>
      <w:r w:rsidR="006252CA" w:rsidRPr="006252CA">
        <w:t xml:space="preserve"> existe una relaci</w:t>
      </w:r>
      <w:r w:rsidR="006252CA">
        <w:t>ón reflexiva de la tabla consigo misma, puede suceder que</w:t>
      </w:r>
      <w:r w:rsidR="0024490F">
        <w:t xml:space="preserve"> el orden de las filas en el fichero s</w:t>
      </w:r>
      <w:r w:rsidR="006252CA">
        <w:t>ea</w:t>
      </w:r>
      <w:r w:rsidR="0024490F">
        <w:t xml:space="preserve"> incorrecto </w:t>
      </w:r>
      <w:r w:rsidR="006252CA">
        <w:t>y provoque</w:t>
      </w:r>
      <w:r>
        <w:t xml:space="preserve"> un </w:t>
      </w:r>
      <w:r w:rsidRPr="009B2BFA">
        <w:rPr>
          <w:rStyle w:val="Textoennegrita"/>
        </w:rPr>
        <w:t xml:space="preserve">error porque </w:t>
      </w:r>
      <w:r w:rsidR="006252CA" w:rsidRPr="009B2BFA">
        <w:rPr>
          <w:rStyle w:val="Textoennegrita"/>
        </w:rPr>
        <w:t xml:space="preserve"> que al i</w:t>
      </w:r>
      <w:r w:rsidRPr="009B2BFA">
        <w:rPr>
          <w:rStyle w:val="Textoennegrita"/>
        </w:rPr>
        <w:t>m</w:t>
      </w:r>
      <w:r w:rsidR="006252CA" w:rsidRPr="009B2BFA">
        <w:rPr>
          <w:rStyle w:val="Textoennegrita"/>
        </w:rPr>
        <w:t>portarlo se violen restricciones de integridad referencial</w:t>
      </w:r>
      <w:r w:rsidR="006252CA">
        <w:t xml:space="preserve"> (clave foránea</w:t>
      </w:r>
      <w:r w:rsidR="00E94D47">
        <w:t>),</w:t>
      </w:r>
      <w:r w:rsidR="0024490F">
        <w:t xml:space="preserve"> Para </w:t>
      </w:r>
      <w:r w:rsidR="0024490F" w:rsidRPr="009B2BFA">
        <w:rPr>
          <w:rStyle w:val="Textoennegrita"/>
        </w:rPr>
        <w:t>solventar este problema</w:t>
      </w:r>
      <w:r w:rsidR="0024490F">
        <w:t xml:space="preserve"> tenesmos 2 opciones:</w:t>
      </w:r>
    </w:p>
    <w:p w14:paraId="75DF627E" w14:textId="77777777" w:rsidR="006252CA" w:rsidRDefault="006252CA" w:rsidP="006252CA">
      <w:pPr>
        <w:pStyle w:val="Lista3"/>
      </w:pPr>
      <w:r w:rsidRPr="006252CA">
        <w:rPr>
          <w:rStyle w:val="Textoennegrita"/>
        </w:rPr>
        <w:t>sencilla</w:t>
      </w:r>
      <w:r w:rsidR="00C705C7">
        <w:t>:</w:t>
      </w:r>
    </w:p>
    <w:p w14:paraId="15D274A3" w14:textId="77777777" w:rsidR="006252CA" w:rsidRDefault="006252CA" w:rsidP="006252CA">
      <w:pPr>
        <w:pStyle w:val="Lista5"/>
      </w:pPr>
      <w:r>
        <w:t>deshabilitar las restricciones (</w:t>
      </w:r>
      <w:r w:rsidRPr="0024490F">
        <w:rPr>
          <w:rStyle w:val="comandoseinstruccionesCarCar"/>
        </w:rPr>
        <w:t>SET FOREIGN_KEY_CHECKS=0;</w:t>
      </w:r>
      <w:r>
        <w:t>) antes de importar los datos del fichero</w:t>
      </w:r>
    </w:p>
    <w:p w14:paraId="45D1443E" w14:textId="77777777" w:rsidR="006252CA" w:rsidRDefault="006252CA" w:rsidP="006252CA">
      <w:pPr>
        <w:pStyle w:val="Lista5"/>
      </w:pPr>
      <w:r>
        <w:lastRenderedPageBreak/>
        <w:t>importar los datos desde el fichero</w:t>
      </w:r>
    </w:p>
    <w:p w14:paraId="0833CCC1" w14:textId="77777777" w:rsidR="006252CA" w:rsidRPr="001675B8" w:rsidRDefault="006252CA" w:rsidP="006252CA">
      <w:pPr>
        <w:pStyle w:val="Lista5"/>
      </w:pPr>
      <w:r w:rsidRPr="001675B8">
        <w:t>volver a habilitar las restricciones (</w:t>
      </w:r>
      <w:r w:rsidRPr="001675B8">
        <w:rPr>
          <w:rStyle w:val="comandoseinstruccionesCarCar"/>
        </w:rPr>
        <w:t>SET FOREIGN_KEY_CHECKS=1;</w:t>
      </w:r>
      <w:r w:rsidRPr="001675B8">
        <w:t>)</w:t>
      </w:r>
      <w:r w:rsidR="001675B8" w:rsidRPr="001675B8">
        <w:t xml:space="preserve"> paralas inserciones futuras (no comprueba los datos </w:t>
      </w:r>
      <w:r w:rsidR="001675B8">
        <w:t>viejos</w:t>
      </w:r>
      <w:r w:rsidR="001675B8" w:rsidRPr="001675B8">
        <w:t>)</w:t>
      </w:r>
    </w:p>
    <w:p w14:paraId="4642AD81" w14:textId="77777777" w:rsidR="001675B8" w:rsidRPr="001675B8" w:rsidRDefault="001675B8" w:rsidP="001675B8">
      <w:pPr>
        <w:pStyle w:val="Lista9"/>
      </w:pPr>
      <w:r w:rsidRPr="001675B8">
        <w:t>El problema es que si alguna de las filas introducidas viola la FOREIGN KEY, el sistema no lo detecta</w:t>
      </w:r>
      <w:r>
        <w:t>, para ello habría que crear una consulta que buscase filas con la FOREIGN KEY errónea</w:t>
      </w:r>
    </w:p>
    <w:p w14:paraId="0706F9D8" w14:textId="77777777" w:rsidR="00C705C7" w:rsidRDefault="0024490F" w:rsidP="0024490F">
      <w:pPr>
        <w:pStyle w:val="Lista3"/>
      </w:pPr>
      <w:r w:rsidRPr="006252CA">
        <w:rPr>
          <w:rStyle w:val="Textoennegrita"/>
        </w:rPr>
        <w:t>compliacada</w:t>
      </w:r>
      <w:r>
        <w:t xml:space="preserve">: </w:t>
      </w:r>
    </w:p>
    <w:p w14:paraId="31AB8DFD" w14:textId="77777777" w:rsidR="0024490F" w:rsidRDefault="0024490F" w:rsidP="00C705C7">
      <w:pPr>
        <w:pStyle w:val="Lista5"/>
      </w:pPr>
      <w:r>
        <w:t>reordenar las filas en el fich</w:t>
      </w:r>
      <w:r w:rsidR="00224923">
        <w:t>ero antes de importarlo, de modo que no se violen las FOREIGN KEY</w:t>
      </w:r>
    </w:p>
    <w:p w14:paraId="1D72F76F" w14:textId="77777777" w:rsidR="005E1715" w:rsidRDefault="005E1715" w:rsidP="005E1715">
      <w:pPr>
        <w:pStyle w:val="Lista0"/>
      </w:pPr>
      <w:r>
        <w:t>Ejemplo:</w:t>
      </w:r>
    </w:p>
    <w:p w14:paraId="5E8B0C9A" w14:textId="77777777" w:rsidR="0024490F" w:rsidRDefault="0024490F" w:rsidP="0024490F">
      <w:pPr>
        <w:pStyle w:val="comandoseinstrucciones"/>
        <w:rPr>
          <w:lang w:val="en-US"/>
        </w:rPr>
      </w:pPr>
    </w:p>
    <w:p w14:paraId="176F6164" w14:textId="77777777" w:rsidR="00F6592D" w:rsidRDefault="00F6592D" w:rsidP="0024490F">
      <w:pPr>
        <w:pStyle w:val="comandoseinstrucciones"/>
        <w:rPr>
          <w:lang w:val="en-US"/>
        </w:rPr>
      </w:pPr>
      <w:r>
        <w:rPr>
          <w:lang w:val="en-US"/>
        </w:rPr>
        <w:t>#</w:t>
      </w:r>
      <w:r w:rsidRPr="009651D2">
        <w:rPr>
          <w:lang w:val="en-US"/>
        </w:rPr>
        <w:t>deshabilitar las restricciones</w:t>
      </w:r>
    </w:p>
    <w:p w14:paraId="26F7ECF5" w14:textId="77777777" w:rsidR="0024490F" w:rsidRPr="009651D2" w:rsidRDefault="0024490F" w:rsidP="0024490F">
      <w:pPr>
        <w:pStyle w:val="comandoseinstrucciones"/>
        <w:rPr>
          <w:rStyle w:val="comandoseinstruccionesCarCar"/>
          <w:lang w:val="en-US"/>
        </w:rPr>
      </w:pPr>
      <w:r w:rsidRPr="007522C7">
        <w:rPr>
          <w:rStyle w:val="comandoseinstruccionesCarCar"/>
          <w:lang w:val="en-US"/>
        </w:rPr>
        <w:t>SET FOREIGN_KEY_CHECKS=0</w:t>
      </w:r>
      <w:r w:rsidRPr="009651D2">
        <w:rPr>
          <w:rStyle w:val="comandoseinstruccionesCarCar"/>
          <w:lang w:val="en-US"/>
        </w:rPr>
        <w:t>;</w:t>
      </w:r>
    </w:p>
    <w:p w14:paraId="104A2C41" w14:textId="77777777" w:rsidR="0024490F" w:rsidRDefault="0024490F" w:rsidP="0024490F">
      <w:pPr>
        <w:pStyle w:val="comandoseinstrucciones"/>
        <w:rPr>
          <w:lang w:val="en-US"/>
        </w:rPr>
      </w:pPr>
    </w:p>
    <w:p w14:paraId="08906467" w14:textId="77777777" w:rsidR="00460CE6" w:rsidRPr="00486E4D" w:rsidRDefault="00460CE6" w:rsidP="0024490F">
      <w:pPr>
        <w:pStyle w:val="comandoseinstrucciones"/>
      </w:pPr>
      <w:r w:rsidRPr="00486E4D">
        <w:t># inserter las filas</w:t>
      </w:r>
    </w:p>
    <w:p w14:paraId="26686C08" w14:textId="77777777" w:rsidR="00460CE6" w:rsidRDefault="00460CE6" w:rsidP="00460CE6">
      <w:pPr>
        <w:pStyle w:val="comandoseinstrucciones"/>
      </w:pPr>
      <w:r>
        <w:t>INSERT INTO `bdempleados`.`empleados` (`EMP_NO`, `DNI`, `NOMBRE`, `APELLIDO1`, `APELLIDO2`, `OFICIO`, `JEFE`, `FECHA_ALTA`, `SALARIO`, `COMISION`, `DEP_NO`, `TELEFONO`) VALUES (</w:t>
      </w:r>
      <w:r w:rsidRPr="00BF151D">
        <w:rPr>
          <w:highlight w:val="yellow"/>
        </w:rPr>
        <w:t>'9001'</w:t>
      </w:r>
      <w:r>
        <w:t xml:space="preserve">, '14256821Y', 'Luís', 'Yañez', 'Rioboo', 'ADMINISTRATIVO', </w:t>
      </w:r>
      <w:r w:rsidRPr="00BF151D">
        <w:rPr>
          <w:highlight w:val="yellow"/>
        </w:rPr>
        <w:t>'900</w:t>
      </w:r>
      <w:r w:rsidR="00486E4D">
        <w:rPr>
          <w:highlight w:val="yellow"/>
        </w:rPr>
        <w:t>3</w:t>
      </w:r>
      <w:r w:rsidRPr="00BF151D">
        <w:rPr>
          <w:highlight w:val="yellow"/>
        </w:rPr>
        <w:t>'</w:t>
      </w:r>
      <w:r>
        <w:t>, '2016-04-05', '150000', '0', '10', '652986532');</w:t>
      </w:r>
    </w:p>
    <w:p w14:paraId="0F05339E" w14:textId="77777777" w:rsidR="00460CE6" w:rsidRDefault="00460CE6" w:rsidP="00460CE6">
      <w:pPr>
        <w:pStyle w:val="comandoseinstrucciones"/>
      </w:pPr>
      <w:r>
        <w:t>INSERT INTO `bdempleados`.`empleados` (`EMP_NO`, `DNI`, `NOMBRE`, `APELLIDO1`, `APELLIDO2`, `OFICIO`, `JEFE`, `FECHA_ALTA`, `SALARIO`, `COMISION`, `DEP_NO`, `TELEFONO`) VALUES (</w:t>
      </w:r>
      <w:r w:rsidRPr="00BF151D">
        <w:rPr>
          <w:highlight w:val="cyan"/>
        </w:rPr>
        <w:t>'9002'</w:t>
      </w:r>
      <w:r>
        <w:t xml:space="preserve">, '45325698P', 'Ana', 'Rinlo', 'Rois', 'INGENIERA', </w:t>
      </w:r>
      <w:r w:rsidRPr="00BF151D">
        <w:rPr>
          <w:highlight w:val="cyan"/>
        </w:rPr>
        <w:t>'8904'</w:t>
      </w:r>
      <w:r>
        <w:t>, '2016-04-05', '150000', '0', '10', '547852146');</w:t>
      </w:r>
    </w:p>
    <w:p w14:paraId="5599FD87" w14:textId="77777777" w:rsidR="0024490F" w:rsidRPr="00460CE6" w:rsidRDefault="0024490F" w:rsidP="000E46A5">
      <w:pPr>
        <w:pStyle w:val="comandoseinstrucciones"/>
      </w:pPr>
    </w:p>
    <w:p w14:paraId="0FA008AD" w14:textId="77777777" w:rsidR="00F6592D" w:rsidRPr="005E1715" w:rsidRDefault="00F6592D" w:rsidP="000E46A5">
      <w:pPr>
        <w:pStyle w:val="comandoseinstrucciones"/>
      </w:pPr>
      <w:r w:rsidRPr="005E1715">
        <w:t># volver a habilitar las restricciones</w:t>
      </w:r>
      <w:r w:rsidR="005E1715" w:rsidRPr="005E1715">
        <w:t xml:space="preserve"> para las inserciones futuras.</w:t>
      </w:r>
    </w:p>
    <w:p w14:paraId="09798627" w14:textId="77777777" w:rsidR="0024490F" w:rsidRDefault="0024490F" w:rsidP="000E46A5">
      <w:pPr>
        <w:pStyle w:val="comandoseinstrucciones"/>
        <w:rPr>
          <w:rStyle w:val="comandoseinstruccionesCarCar"/>
          <w:lang w:val="en-US"/>
        </w:rPr>
      </w:pPr>
      <w:r w:rsidRPr="007522C7">
        <w:rPr>
          <w:rStyle w:val="comandoseinstruccionesCarCar"/>
          <w:lang w:val="en-US"/>
        </w:rPr>
        <w:t>SET FOREIGN_KEY_CHECKS=1;</w:t>
      </w:r>
    </w:p>
    <w:p w14:paraId="161C4D94" w14:textId="77777777" w:rsidR="001675B8" w:rsidRDefault="001675B8" w:rsidP="005E1715">
      <w:pPr>
        <w:pStyle w:val="comandoseinstrucciones"/>
        <w:rPr>
          <w:rStyle w:val="comandoseinstruccionesCarCar"/>
          <w:lang w:val="en-US"/>
        </w:rPr>
      </w:pPr>
    </w:p>
    <w:p w14:paraId="56D8DE36" w14:textId="77777777" w:rsidR="005E1715" w:rsidRPr="001675B8" w:rsidRDefault="005E1715" w:rsidP="005E1715">
      <w:pPr>
        <w:pStyle w:val="comandoseinstrucciones"/>
        <w:rPr>
          <w:rStyle w:val="comandoseinstruccionesCarCar"/>
          <w:lang w:val="en-US"/>
        </w:rPr>
      </w:pPr>
      <w:r w:rsidRPr="001675B8">
        <w:rPr>
          <w:rStyle w:val="comandoseinstruccionesCarCar"/>
          <w:lang w:val="en-US"/>
        </w:rPr>
        <w:t xml:space="preserve"># </w:t>
      </w:r>
      <w:r w:rsidR="001675B8" w:rsidRPr="001675B8">
        <w:rPr>
          <w:rStyle w:val="comandoseinstruccionesCarCar"/>
          <w:lang w:val="en-US"/>
        </w:rPr>
        <w:t>Buscar las filas con FOREIGN KEY errónea:</w:t>
      </w:r>
    </w:p>
    <w:p w14:paraId="58D1A757" w14:textId="77777777" w:rsidR="001675B8" w:rsidRPr="001675B8" w:rsidRDefault="001675B8" w:rsidP="001675B8">
      <w:pPr>
        <w:pStyle w:val="comandoseinstrucciones"/>
        <w:rPr>
          <w:shd w:val="clear" w:color="auto" w:fill="F6F6E2"/>
          <w:lang w:val="en-US"/>
        </w:rPr>
      </w:pPr>
      <w:r w:rsidRPr="001675B8">
        <w:rPr>
          <w:shd w:val="clear" w:color="auto" w:fill="F6F6E2"/>
          <w:lang w:val="en-US"/>
        </w:rPr>
        <w:t>SELECT *</w:t>
      </w:r>
    </w:p>
    <w:p w14:paraId="7E0D99C1" w14:textId="77777777" w:rsidR="001675B8" w:rsidRPr="001675B8" w:rsidRDefault="001675B8" w:rsidP="001675B8">
      <w:pPr>
        <w:pStyle w:val="comandoseinstrucciones"/>
        <w:rPr>
          <w:shd w:val="clear" w:color="auto" w:fill="F6F6E2"/>
          <w:lang w:val="en-US"/>
        </w:rPr>
      </w:pPr>
      <w:r w:rsidRPr="001675B8">
        <w:rPr>
          <w:shd w:val="clear" w:color="auto" w:fill="F6F6E2"/>
          <w:lang w:val="en-US"/>
        </w:rPr>
        <w:t>FROM empleados</w:t>
      </w:r>
    </w:p>
    <w:p w14:paraId="6AD0898E" w14:textId="77777777" w:rsidR="001675B8" w:rsidRPr="001675B8" w:rsidRDefault="001675B8" w:rsidP="001675B8">
      <w:pPr>
        <w:pStyle w:val="comandoseinstrucciones"/>
        <w:rPr>
          <w:shd w:val="clear" w:color="auto" w:fill="F6F6E2"/>
          <w:lang w:val="en-US"/>
        </w:rPr>
      </w:pPr>
      <w:r w:rsidRPr="001675B8">
        <w:rPr>
          <w:shd w:val="clear" w:color="auto" w:fill="F6F6E2"/>
          <w:lang w:val="en-US"/>
        </w:rPr>
        <w:t xml:space="preserve">WHERE jefe </w:t>
      </w:r>
      <w:r w:rsidR="00B02129">
        <w:rPr>
          <w:shd w:val="clear" w:color="auto" w:fill="F6F6E2"/>
          <w:lang w:val="en-US"/>
        </w:rPr>
        <w:t>NOT IN</w:t>
      </w:r>
      <w:r w:rsidRPr="001675B8">
        <w:rPr>
          <w:shd w:val="clear" w:color="auto" w:fill="F6F6E2"/>
          <w:lang w:val="en-US"/>
        </w:rPr>
        <w:t xml:space="preserve"> (</w:t>
      </w:r>
    </w:p>
    <w:p w14:paraId="5D3A03F2" w14:textId="77777777" w:rsidR="001675B8" w:rsidRPr="001675B8" w:rsidRDefault="001675B8" w:rsidP="001675B8">
      <w:pPr>
        <w:pStyle w:val="comandoseinstrucciones"/>
        <w:rPr>
          <w:shd w:val="clear" w:color="auto" w:fill="F6F6E2"/>
        </w:rPr>
      </w:pPr>
      <w:r w:rsidRPr="001675B8">
        <w:rPr>
          <w:shd w:val="clear" w:color="auto" w:fill="F6F6E2"/>
          <w:lang w:val="en-US"/>
        </w:rPr>
        <w:tab/>
      </w:r>
      <w:r w:rsidRPr="001675B8">
        <w:rPr>
          <w:shd w:val="clear" w:color="auto" w:fill="F6F6E2"/>
        </w:rPr>
        <w:t>SELECT emp_no</w:t>
      </w:r>
    </w:p>
    <w:p w14:paraId="15B64265" w14:textId="77777777" w:rsidR="001675B8" w:rsidRPr="001675B8" w:rsidRDefault="001675B8" w:rsidP="001675B8">
      <w:pPr>
        <w:pStyle w:val="comandoseinstrucciones"/>
        <w:rPr>
          <w:shd w:val="clear" w:color="auto" w:fill="F6F6E2"/>
        </w:rPr>
      </w:pPr>
      <w:r w:rsidRPr="001675B8">
        <w:rPr>
          <w:shd w:val="clear" w:color="auto" w:fill="F6F6E2"/>
        </w:rPr>
        <w:t xml:space="preserve">    FROM empleados)</w:t>
      </w:r>
    </w:p>
    <w:p w14:paraId="0C1DCA40" w14:textId="77777777" w:rsidR="001675B8" w:rsidRDefault="001675B8" w:rsidP="001675B8">
      <w:pPr>
        <w:pStyle w:val="comandoseinstrucciones"/>
        <w:rPr>
          <w:shd w:val="clear" w:color="auto" w:fill="F6F6E2"/>
        </w:rPr>
      </w:pPr>
      <w:r w:rsidRPr="001675B8">
        <w:rPr>
          <w:shd w:val="clear" w:color="auto" w:fill="F6F6E2"/>
        </w:rPr>
        <w:t>;</w:t>
      </w:r>
    </w:p>
    <w:p w14:paraId="6DE4BD82" w14:textId="77777777" w:rsidR="001675B8" w:rsidRDefault="001675B8" w:rsidP="001675B8">
      <w:pPr>
        <w:pStyle w:val="comandoseinstrucciones"/>
        <w:rPr>
          <w:shd w:val="clear" w:color="auto" w:fill="F6F6E2"/>
        </w:rPr>
      </w:pPr>
    </w:p>
    <w:p w14:paraId="7B471045" w14:textId="77777777" w:rsidR="001675B8" w:rsidRDefault="001675B8" w:rsidP="001675B8">
      <w:pPr>
        <w:pStyle w:val="comandoseinstrucciones"/>
        <w:rPr>
          <w:shd w:val="clear" w:color="auto" w:fill="F6F6E2"/>
        </w:rPr>
      </w:pPr>
      <w:r>
        <w:rPr>
          <w:shd w:val="clear" w:color="auto" w:fill="F6F6E2"/>
        </w:rPr>
        <w:t>#si aparece alguna fila er</w:t>
      </w:r>
      <w:r w:rsidR="00486E4D">
        <w:rPr>
          <w:shd w:val="clear" w:color="auto" w:fill="F6F6E2"/>
        </w:rPr>
        <w:t>rónea hay que arreglarla a mano:</w:t>
      </w:r>
    </w:p>
    <w:p w14:paraId="70482492" w14:textId="77777777" w:rsidR="00486E4D" w:rsidRPr="005E1715" w:rsidRDefault="00486E4D" w:rsidP="001675B8">
      <w:pPr>
        <w:pStyle w:val="comandoseinstrucciones"/>
        <w:rPr>
          <w:shd w:val="clear" w:color="auto" w:fill="F6F6E2"/>
        </w:rPr>
      </w:pPr>
      <w:r>
        <w:rPr>
          <w:noProof/>
        </w:rPr>
        <w:drawing>
          <wp:inline distT="0" distB="0" distL="0" distR="0" wp14:anchorId="38FD95D6" wp14:editId="736A14F8">
            <wp:extent cx="5612130" cy="28956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612130" cy="289560"/>
                    </a:xfrm>
                    <a:prstGeom prst="rect">
                      <a:avLst/>
                    </a:prstGeom>
                  </pic:spPr>
                </pic:pic>
              </a:graphicData>
            </a:graphic>
          </wp:inline>
        </w:drawing>
      </w:r>
    </w:p>
    <w:p w14:paraId="1AAFD879" w14:textId="77777777" w:rsidR="0024490F" w:rsidRDefault="0024490F" w:rsidP="00486E4D">
      <w:pPr>
        <w:pStyle w:val="comandoseinstrucciones"/>
      </w:pPr>
    </w:p>
    <w:p w14:paraId="67104EEE" w14:textId="77777777" w:rsidR="00486E4D" w:rsidRDefault="00486E4D" w:rsidP="00486E4D">
      <w:pPr>
        <w:pStyle w:val="comandoseinstrucciones"/>
      </w:pPr>
      <w:r>
        <w:t>#La fila mostrada indica que el empleado 9001 tiene como jefe al empleado 9003 (que no existe).</w:t>
      </w:r>
    </w:p>
    <w:p w14:paraId="77B0EA68" w14:textId="77777777" w:rsidR="00486E4D" w:rsidRDefault="00486E4D" w:rsidP="00486E4D">
      <w:pPr>
        <w:pStyle w:val="comandoseinstrucciones"/>
      </w:pPr>
      <w:r>
        <w:t>#La solución pasa por asignarle a mano otro jefe y volver a comprobar los datos mediante la consulta previa.</w:t>
      </w:r>
    </w:p>
    <w:p w14:paraId="591D91D7" w14:textId="77777777" w:rsidR="004F3E04" w:rsidRDefault="004F3E04" w:rsidP="004F3E04">
      <w:pPr>
        <w:pStyle w:val="Ttulo3"/>
      </w:pPr>
      <w:bookmarkStart w:id="131" w:name="_Toc127522910"/>
      <w:r>
        <w:t>Acelerar la inserción de datos en una tabla</w:t>
      </w:r>
      <w:bookmarkEnd w:id="131"/>
    </w:p>
    <w:p w14:paraId="5E70BAE6" w14:textId="77777777" w:rsidR="00104204" w:rsidRDefault="00000000" w:rsidP="004F3E04">
      <w:pPr>
        <w:pStyle w:val="comandoseinstrucciones"/>
      </w:pPr>
      <w:hyperlink r:id="rId52" w:history="1">
        <w:r w:rsidR="00104204" w:rsidRPr="00297229">
          <w:rPr>
            <w:rStyle w:val="Hipervnculo"/>
          </w:rPr>
          <w:t>https://dev.mysql.com/doc/refman/5.7/en/insert-optimization.html</w:t>
        </w:r>
      </w:hyperlink>
    </w:p>
    <w:p w14:paraId="25BEE292" w14:textId="77777777" w:rsidR="00486E4D" w:rsidRDefault="00000000" w:rsidP="004F3E04">
      <w:pPr>
        <w:pStyle w:val="comandoseinstrucciones"/>
      </w:pPr>
      <w:hyperlink r:id="rId53" w:history="1">
        <w:r w:rsidR="004F3E04" w:rsidRPr="00297229">
          <w:rPr>
            <w:rStyle w:val="Hipervnculo"/>
          </w:rPr>
          <w:t>https://dev.mysql.com/doc/refman/5.7/en/optimizing-innodb-bulk-data-loading.html</w:t>
        </w:r>
      </w:hyperlink>
    </w:p>
    <w:p w14:paraId="2706CCCA" w14:textId="77777777" w:rsidR="004F3E04" w:rsidRDefault="004F3E04" w:rsidP="004F3E04">
      <w:pPr>
        <w:pStyle w:val="comandoseinstrucciones"/>
      </w:pPr>
    </w:p>
    <w:p w14:paraId="4AEB1B61" w14:textId="77777777" w:rsidR="007539B7" w:rsidRDefault="007539B7" w:rsidP="007539B7">
      <w:pPr>
        <w:pStyle w:val="Lista0"/>
      </w:pPr>
      <w:r>
        <w:t>Reglas para acelerar la inserción de datos en tablas de cualquier tipo:</w:t>
      </w:r>
    </w:p>
    <w:p w14:paraId="38862258" w14:textId="77777777" w:rsidR="00697A86" w:rsidRDefault="00697A86" w:rsidP="007539B7">
      <w:pPr>
        <w:pStyle w:val="Lista2"/>
      </w:pPr>
      <w:r w:rsidRPr="008A4149">
        <w:rPr>
          <w:lang w:val="en-US"/>
        </w:rPr>
        <w:t xml:space="preserve">If you are inserting many rows from the same client at the same time, use </w:t>
      </w:r>
      <w:hyperlink r:id="rId54" w:tooltip="13.2.5 INSERT Syntax" w:history="1">
        <w:r w:rsidRPr="008A4149">
          <w:rPr>
            <w:rStyle w:val="CdigoHTML"/>
            <w:color w:val="0000FF"/>
            <w:u w:val="single"/>
            <w:lang w:val="en-US"/>
          </w:rPr>
          <w:t>INSERT</w:t>
        </w:r>
      </w:hyperlink>
      <w:r w:rsidRPr="008A4149">
        <w:rPr>
          <w:lang w:val="en-US"/>
        </w:rPr>
        <w:t xml:space="preserve"> statements with multiple </w:t>
      </w:r>
      <w:r w:rsidRPr="008A4149">
        <w:rPr>
          <w:rStyle w:val="CdigoHTML"/>
          <w:lang w:val="en-US"/>
        </w:rPr>
        <w:t>VALUES</w:t>
      </w:r>
      <w:r w:rsidRPr="008A4149">
        <w:rPr>
          <w:lang w:val="en-US"/>
        </w:rPr>
        <w:t xml:space="preserve"> lists to insert several rows at a time. This is considerably faster (many times faster in some cases) than using separate single-row </w:t>
      </w:r>
      <w:hyperlink r:id="rId55" w:tooltip="13.2.5 INSERT Syntax" w:history="1">
        <w:r w:rsidRPr="008A4149">
          <w:rPr>
            <w:rStyle w:val="CdigoHTML"/>
            <w:color w:val="0000FF"/>
            <w:u w:val="single"/>
            <w:lang w:val="en-US"/>
          </w:rPr>
          <w:t>INSERT</w:t>
        </w:r>
      </w:hyperlink>
      <w:r w:rsidRPr="008A4149">
        <w:rPr>
          <w:lang w:val="en-US"/>
        </w:rPr>
        <w:t xml:space="preserve"> statements. If you are adding data to a nonempty table, you can tune the </w:t>
      </w:r>
      <w:hyperlink r:id="rId56" w:anchor="sysvar_bulk_insert_buffer_size" w:history="1">
        <w:r w:rsidRPr="008A4149">
          <w:rPr>
            <w:rStyle w:val="CdigoHTML"/>
            <w:color w:val="0000FF"/>
            <w:u w:val="single"/>
            <w:lang w:val="en-US"/>
          </w:rPr>
          <w:t>bulk_insert_buffer_size</w:t>
        </w:r>
      </w:hyperlink>
      <w:r w:rsidRPr="008A4149">
        <w:rPr>
          <w:lang w:val="en-US"/>
        </w:rPr>
        <w:t xml:space="preserve"> variable to make data insertion even faster. </w:t>
      </w:r>
      <w:r>
        <w:t xml:space="preserve">See </w:t>
      </w:r>
      <w:hyperlink r:id="rId57" w:tooltip="5.1.5 Server System Variables" w:history="1">
        <w:r>
          <w:rPr>
            <w:rStyle w:val="Hipervnculo"/>
          </w:rPr>
          <w:t>Section 5.1.5, “Server System Variables”</w:t>
        </w:r>
      </w:hyperlink>
      <w:r>
        <w:t xml:space="preserve">. </w:t>
      </w:r>
    </w:p>
    <w:p w14:paraId="0CE05619" w14:textId="77777777" w:rsidR="00697A86" w:rsidRPr="008A4149" w:rsidRDefault="00697A86" w:rsidP="007539B7">
      <w:pPr>
        <w:pStyle w:val="Lista2"/>
        <w:rPr>
          <w:lang w:val="en-US"/>
        </w:rPr>
      </w:pPr>
      <w:r w:rsidRPr="008A4149">
        <w:rPr>
          <w:lang w:val="en-US"/>
        </w:rPr>
        <w:t xml:space="preserve">When loading a table from a text file, use </w:t>
      </w:r>
      <w:hyperlink r:id="rId58" w:tooltip="13.2.6 LOAD DATA INFILE Syntax" w:history="1">
        <w:r w:rsidRPr="008A4149">
          <w:rPr>
            <w:rStyle w:val="CdigoHTML"/>
            <w:color w:val="0000FF"/>
            <w:u w:val="single"/>
            <w:lang w:val="en-US"/>
          </w:rPr>
          <w:t>LOAD DATA INFILE</w:t>
        </w:r>
      </w:hyperlink>
      <w:r w:rsidRPr="008A4149">
        <w:rPr>
          <w:lang w:val="en-US"/>
        </w:rPr>
        <w:t xml:space="preserve">. This is usually 20 times faster than using </w:t>
      </w:r>
      <w:hyperlink r:id="rId59" w:tooltip="13.2.5 INSERT Syntax" w:history="1">
        <w:r w:rsidRPr="008A4149">
          <w:rPr>
            <w:rStyle w:val="CdigoHTML"/>
            <w:color w:val="0000FF"/>
            <w:u w:val="single"/>
            <w:lang w:val="en-US"/>
          </w:rPr>
          <w:t>INSERT</w:t>
        </w:r>
      </w:hyperlink>
      <w:r w:rsidRPr="008A4149">
        <w:rPr>
          <w:lang w:val="en-US"/>
        </w:rPr>
        <w:t xml:space="preserve"> statements. See </w:t>
      </w:r>
      <w:hyperlink r:id="rId60" w:tooltip="13.2.6 LOAD DATA INFILE Syntax" w:history="1">
        <w:r w:rsidRPr="008A4149">
          <w:rPr>
            <w:rStyle w:val="Hipervnculo"/>
            <w:lang w:val="en-US"/>
          </w:rPr>
          <w:t>Section 13.2.6, “LOAD DATA INFILE Syntax”</w:t>
        </w:r>
      </w:hyperlink>
      <w:r w:rsidRPr="008A4149">
        <w:rPr>
          <w:lang w:val="en-US"/>
        </w:rPr>
        <w:t xml:space="preserve">. </w:t>
      </w:r>
    </w:p>
    <w:p w14:paraId="1553C58A" w14:textId="77777777" w:rsidR="00697A86" w:rsidRPr="008A4149" w:rsidRDefault="00697A86" w:rsidP="007539B7">
      <w:pPr>
        <w:pStyle w:val="Lista2"/>
        <w:rPr>
          <w:lang w:val="en-US"/>
        </w:rPr>
      </w:pPr>
      <w:r w:rsidRPr="008A4149">
        <w:rPr>
          <w:lang w:val="en-US"/>
        </w:rPr>
        <w:t xml:space="preserve">Take advantage of the fact that columns have default values. Insert values explicitly only when the value to be inserted differs from the default. This reduces the parsing that MySQL must do and improves the insert speed. </w:t>
      </w:r>
    </w:p>
    <w:p w14:paraId="49CE0B69" w14:textId="77777777" w:rsidR="007539B7" w:rsidRDefault="007539B7" w:rsidP="007539B7">
      <w:pPr>
        <w:pStyle w:val="Lista0"/>
      </w:pPr>
      <w:r>
        <w:t xml:space="preserve">Reglas para acelerar la inserción de datos en tablas de tipo </w:t>
      </w:r>
      <w:r w:rsidRPr="007539B7">
        <w:t>innodb</w:t>
      </w:r>
      <w:r>
        <w:t>:</w:t>
      </w:r>
    </w:p>
    <w:p w14:paraId="0098918B" w14:textId="77777777" w:rsidR="007539B7" w:rsidRPr="008A4149" w:rsidRDefault="007539B7" w:rsidP="007539B7">
      <w:pPr>
        <w:pStyle w:val="Lista2"/>
        <w:rPr>
          <w:lang w:val="en-US"/>
        </w:rPr>
      </w:pPr>
      <w:r w:rsidRPr="008A4149">
        <w:rPr>
          <w:lang w:val="en-US"/>
        </w:rPr>
        <w:t xml:space="preserve">When importing data into InnoDB, turn off autocommit mode, because it performs a log flush to disk for every insert. To disable autocommit during your import operation, surround it with </w:t>
      </w:r>
      <w:hyperlink r:id="rId61" w:tooltip="13.3.1 START TRANSACTION, COMMIT, and ROLLBACK Syntax" w:history="1">
        <w:r w:rsidRPr="008A4149">
          <w:rPr>
            <w:rStyle w:val="Hipervnculo"/>
            <w:lang w:val="en-US"/>
          </w:rPr>
          <w:t>SET autocommit</w:t>
        </w:r>
      </w:hyperlink>
      <w:r w:rsidRPr="008A4149">
        <w:rPr>
          <w:lang w:val="en-US"/>
        </w:rPr>
        <w:t xml:space="preserve"> and </w:t>
      </w:r>
      <w:hyperlink r:id="rId62" w:tooltip="13.3.1 START TRANSACTION, COMMIT, and ROLLBACK Syntax" w:history="1">
        <w:r w:rsidRPr="008A4149">
          <w:rPr>
            <w:rStyle w:val="Hipervnculo"/>
            <w:lang w:val="en-US"/>
          </w:rPr>
          <w:t>COMMIT</w:t>
        </w:r>
      </w:hyperlink>
      <w:r w:rsidRPr="008A4149">
        <w:rPr>
          <w:lang w:val="en-US"/>
        </w:rPr>
        <w:t xml:space="preserve"> statements: </w:t>
      </w:r>
    </w:p>
    <w:p w14:paraId="78141F2A" w14:textId="77777777" w:rsidR="007539B7" w:rsidRPr="008A4149" w:rsidRDefault="007539B7" w:rsidP="007539B7">
      <w:pPr>
        <w:pStyle w:val="comandoseinstrucciones"/>
        <w:rPr>
          <w:lang w:val="en-US"/>
        </w:rPr>
      </w:pPr>
      <w:r w:rsidRPr="008A4149">
        <w:rPr>
          <w:lang w:val="en-US"/>
        </w:rPr>
        <w:t>SET autocommit=0;</w:t>
      </w:r>
    </w:p>
    <w:p w14:paraId="36FC8BC4" w14:textId="77777777" w:rsidR="007539B7" w:rsidRPr="008A4149" w:rsidRDefault="007539B7" w:rsidP="007539B7">
      <w:pPr>
        <w:pStyle w:val="comandoseinstrucciones"/>
        <w:rPr>
          <w:lang w:val="en-US"/>
        </w:rPr>
      </w:pPr>
      <w:r w:rsidRPr="008A4149">
        <w:rPr>
          <w:i/>
          <w:iCs/>
          <w:lang w:val="en-US"/>
        </w:rPr>
        <w:t>... SQL import statements ...</w:t>
      </w:r>
    </w:p>
    <w:p w14:paraId="118AA6D0" w14:textId="77777777" w:rsidR="007539B7" w:rsidRPr="008A4149" w:rsidRDefault="007539B7" w:rsidP="007539B7">
      <w:pPr>
        <w:pStyle w:val="comandoseinstrucciones"/>
        <w:rPr>
          <w:lang w:val="en-US"/>
        </w:rPr>
      </w:pPr>
      <w:r w:rsidRPr="008A4149">
        <w:rPr>
          <w:lang w:val="en-US"/>
        </w:rPr>
        <w:t>COMMIT;</w:t>
      </w:r>
    </w:p>
    <w:p w14:paraId="0F2E2D6B" w14:textId="77777777" w:rsidR="007539B7" w:rsidRPr="008A4149" w:rsidRDefault="007539B7" w:rsidP="007539B7">
      <w:pPr>
        <w:rPr>
          <w:lang w:val="en-US"/>
        </w:rPr>
      </w:pPr>
      <w:r w:rsidRPr="008A4149">
        <w:rPr>
          <w:lang w:val="en-US"/>
        </w:rPr>
        <w:t xml:space="preserve">The </w:t>
      </w:r>
      <w:hyperlink r:id="rId63" w:tooltip="4.5.4 mysqldump — A Database Backup Program" w:history="1">
        <w:r w:rsidRPr="008A4149">
          <w:rPr>
            <w:rStyle w:val="Hipervnculo"/>
            <w:b/>
            <w:bCs/>
            <w:lang w:val="en-US"/>
          </w:rPr>
          <w:t>mysqldump</w:t>
        </w:r>
      </w:hyperlink>
      <w:r w:rsidRPr="008A4149">
        <w:rPr>
          <w:lang w:val="en-US"/>
        </w:rPr>
        <w:t xml:space="preserve"> option </w:t>
      </w:r>
      <w:hyperlink r:id="rId64" w:anchor="option_mysqldump_opt" w:history="1">
        <w:r w:rsidRPr="008A4149">
          <w:rPr>
            <w:rStyle w:val="Hipervnculo"/>
            <w:lang w:val="en-US"/>
          </w:rPr>
          <w:t>--opt</w:t>
        </w:r>
      </w:hyperlink>
      <w:r w:rsidRPr="008A4149">
        <w:rPr>
          <w:lang w:val="en-US"/>
        </w:rPr>
        <w:t xml:space="preserve"> creates dump files that are fast to import into an InnoDB table, even without wrapping them with the </w:t>
      </w:r>
      <w:hyperlink r:id="rId65" w:tooltip="13.3.1 START TRANSACTION, COMMIT, and ROLLBACK Syntax" w:history="1">
        <w:r w:rsidRPr="008A4149">
          <w:rPr>
            <w:rStyle w:val="Hipervnculo"/>
            <w:lang w:val="en-US"/>
          </w:rPr>
          <w:t>SET autocommit</w:t>
        </w:r>
      </w:hyperlink>
      <w:r w:rsidRPr="008A4149">
        <w:rPr>
          <w:lang w:val="en-US"/>
        </w:rPr>
        <w:t xml:space="preserve"> and </w:t>
      </w:r>
      <w:hyperlink r:id="rId66" w:tooltip="13.3.1 START TRANSACTION, COMMIT, and ROLLBACK Syntax" w:history="1">
        <w:r w:rsidRPr="008A4149">
          <w:rPr>
            <w:rStyle w:val="Hipervnculo"/>
            <w:lang w:val="en-US"/>
          </w:rPr>
          <w:t>COMMIT</w:t>
        </w:r>
      </w:hyperlink>
      <w:r w:rsidRPr="008A4149">
        <w:rPr>
          <w:lang w:val="en-US"/>
        </w:rPr>
        <w:t xml:space="preserve"> statements. </w:t>
      </w:r>
    </w:p>
    <w:p w14:paraId="799109A8" w14:textId="77777777" w:rsidR="007539B7" w:rsidRPr="008A4149" w:rsidRDefault="007539B7" w:rsidP="007539B7">
      <w:pPr>
        <w:pStyle w:val="Lista2"/>
        <w:rPr>
          <w:lang w:val="en-US"/>
        </w:rPr>
      </w:pPr>
      <w:r w:rsidRPr="008A4149">
        <w:rPr>
          <w:lang w:val="en-US"/>
        </w:rPr>
        <w:t xml:space="preserve">If you have UNIQUE constraints on secondary keys, you can speed up table imports by temporarily turning off the uniqueness checks during the import session: </w:t>
      </w:r>
    </w:p>
    <w:p w14:paraId="4C2C5D2E" w14:textId="77777777" w:rsidR="007539B7" w:rsidRPr="008A4149" w:rsidRDefault="007539B7" w:rsidP="007539B7">
      <w:pPr>
        <w:pStyle w:val="comandoseinstrucciones"/>
        <w:rPr>
          <w:lang w:val="en-US"/>
        </w:rPr>
      </w:pPr>
      <w:r w:rsidRPr="008A4149">
        <w:rPr>
          <w:lang w:val="en-US"/>
        </w:rPr>
        <w:t>SET unique_checks=0;</w:t>
      </w:r>
    </w:p>
    <w:p w14:paraId="5CFF7DF5" w14:textId="77777777" w:rsidR="007539B7" w:rsidRPr="008A4149" w:rsidRDefault="007539B7" w:rsidP="007539B7">
      <w:pPr>
        <w:pStyle w:val="comandoseinstrucciones"/>
        <w:rPr>
          <w:lang w:val="en-US"/>
        </w:rPr>
      </w:pPr>
      <w:r w:rsidRPr="008A4149">
        <w:rPr>
          <w:i/>
          <w:iCs/>
          <w:lang w:val="en-US"/>
        </w:rPr>
        <w:t>... SQL import statements ...</w:t>
      </w:r>
    </w:p>
    <w:p w14:paraId="50900E73" w14:textId="77777777" w:rsidR="007539B7" w:rsidRPr="008A4149" w:rsidRDefault="007539B7" w:rsidP="007539B7">
      <w:pPr>
        <w:pStyle w:val="comandoseinstrucciones"/>
        <w:rPr>
          <w:lang w:val="en-US"/>
        </w:rPr>
      </w:pPr>
      <w:r w:rsidRPr="008A4149">
        <w:rPr>
          <w:lang w:val="en-US"/>
        </w:rPr>
        <w:t>SET unique_checks=1;</w:t>
      </w:r>
    </w:p>
    <w:p w14:paraId="41872194" w14:textId="77777777" w:rsidR="007539B7" w:rsidRPr="007539B7" w:rsidRDefault="007539B7" w:rsidP="007539B7">
      <w:r w:rsidRPr="008A4149">
        <w:rPr>
          <w:lang w:val="en-US"/>
        </w:rPr>
        <w:t xml:space="preserve">For big tables, this saves a lot of disk I/O because InnoDB can use its change buffer to write secondary index records in a batch. </w:t>
      </w:r>
      <w:r w:rsidRPr="007539B7">
        <w:t xml:space="preserve">Be certain that the data contains no duplicate keys. </w:t>
      </w:r>
    </w:p>
    <w:p w14:paraId="781FEF66" w14:textId="77777777" w:rsidR="007539B7" w:rsidRPr="008A4149" w:rsidRDefault="007539B7" w:rsidP="007539B7">
      <w:pPr>
        <w:pStyle w:val="Lista2"/>
        <w:rPr>
          <w:lang w:val="en-US"/>
        </w:rPr>
      </w:pPr>
      <w:r w:rsidRPr="008A4149">
        <w:rPr>
          <w:lang w:val="en-US"/>
        </w:rPr>
        <w:t xml:space="preserve">If you have FOREIGN KEY constraints in your tables, you can speed up table imports by turning off the foreign key checks for the duration of the import session: </w:t>
      </w:r>
    </w:p>
    <w:p w14:paraId="7C300494" w14:textId="77777777" w:rsidR="007539B7" w:rsidRPr="008A4149" w:rsidRDefault="007539B7" w:rsidP="007539B7">
      <w:pPr>
        <w:pStyle w:val="comandoseinstrucciones"/>
        <w:rPr>
          <w:lang w:val="en-US"/>
        </w:rPr>
      </w:pPr>
      <w:r w:rsidRPr="008A4149">
        <w:rPr>
          <w:lang w:val="en-US"/>
        </w:rPr>
        <w:t>SET foreign_key_checks=0;</w:t>
      </w:r>
    </w:p>
    <w:p w14:paraId="592C8A97" w14:textId="77777777" w:rsidR="007539B7" w:rsidRPr="008A4149" w:rsidRDefault="007539B7" w:rsidP="007539B7">
      <w:pPr>
        <w:pStyle w:val="comandoseinstrucciones"/>
        <w:rPr>
          <w:lang w:val="en-US"/>
        </w:rPr>
      </w:pPr>
      <w:r w:rsidRPr="008A4149">
        <w:rPr>
          <w:i/>
          <w:iCs/>
          <w:lang w:val="en-US"/>
        </w:rPr>
        <w:t>... SQL import statements ...</w:t>
      </w:r>
    </w:p>
    <w:p w14:paraId="1CCDA131" w14:textId="77777777" w:rsidR="007539B7" w:rsidRPr="008A4149" w:rsidRDefault="007539B7" w:rsidP="007539B7">
      <w:pPr>
        <w:pStyle w:val="comandoseinstrucciones"/>
        <w:rPr>
          <w:lang w:val="en-US"/>
        </w:rPr>
      </w:pPr>
      <w:r w:rsidRPr="008A4149">
        <w:rPr>
          <w:lang w:val="en-US"/>
        </w:rPr>
        <w:t>SET foreign_key_checks=1;</w:t>
      </w:r>
    </w:p>
    <w:p w14:paraId="17ADA294" w14:textId="77777777" w:rsidR="007539B7" w:rsidRPr="008A4149" w:rsidRDefault="007539B7" w:rsidP="007539B7">
      <w:pPr>
        <w:rPr>
          <w:lang w:val="en-US"/>
        </w:rPr>
      </w:pPr>
      <w:r w:rsidRPr="008A4149">
        <w:rPr>
          <w:lang w:val="en-US"/>
        </w:rPr>
        <w:t xml:space="preserve">For big tables, this can save a lot of disk I/O. </w:t>
      </w:r>
    </w:p>
    <w:p w14:paraId="7B42D011" w14:textId="77777777" w:rsidR="007539B7" w:rsidRPr="008A4149" w:rsidRDefault="007539B7" w:rsidP="007539B7">
      <w:pPr>
        <w:pStyle w:val="Lista2"/>
        <w:rPr>
          <w:lang w:val="en-US"/>
        </w:rPr>
      </w:pPr>
      <w:r w:rsidRPr="008A4149">
        <w:rPr>
          <w:lang w:val="en-US"/>
        </w:rPr>
        <w:t xml:space="preserve">Use the multiple-row </w:t>
      </w:r>
      <w:hyperlink r:id="rId67" w:tooltip="13.2.5 INSERT Syntax" w:history="1">
        <w:r w:rsidRPr="008A4149">
          <w:rPr>
            <w:rStyle w:val="Hipervnculo"/>
            <w:lang w:val="en-US"/>
          </w:rPr>
          <w:t>INSERT</w:t>
        </w:r>
      </w:hyperlink>
      <w:r w:rsidRPr="008A4149">
        <w:rPr>
          <w:lang w:val="en-US"/>
        </w:rPr>
        <w:t xml:space="preserve"> syntax to reduce communication overhead between the client and the server if you need to insert many rows: </w:t>
      </w:r>
    </w:p>
    <w:p w14:paraId="4D35273E" w14:textId="77777777" w:rsidR="007539B7" w:rsidRPr="008A4149" w:rsidRDefault="007539B7" w:rsidP="007539B7">
      <w:pPr>
        <w:pStyle w:val="comandoseinstrucciones"/>
        <w:rPr>
          <w:lang w:val="en-US"/>
        </w:rPr>
      </w:pPr>
      <w:r w:rsidRPr="008A4149">
        <w:rPr>
          <w:lang w:val="en-US"/>
        </w:rPr>
        <w:t>INSERT INTO yourtable VALUES (1,2), (5,5), ...;</w:t>
      </w:r>
    </w:p>
    <w:p w14:paraId="0B2F5429" w14:textId="77777777" w:rsidR="007539B7" w:rsidRPr="008A4149" w:rsidRDefault="007539B7" w:rsidP="007539B7">
      <w:pPr>
        <w:rPr>
          <w:lang w:val="en-US"/>
        </w:rPr>
      </w:pPr>
      <w:r w:rsidRPr="008A4149">
        <w:rPr>
          <w:lang w:val="en-US"/>
        </w:rPr>
        <w:t xml:space="preserve">This tip is valid for inserts into any table, not just InnoDB tables. </w:t>
      </w:r>
    </w:p>
    <w:p w14:paraId="31BC6C2E" w14:textId="77777777" w:rsidR="007539B7" w:rsidRPr="007539B7" w:rsidRDefault="007539B7" w:rsidP="007539B7">
      <w:pPr>
        <w:pStyle w:val="Lista2"/>
      </w:pPr>
      <w:r w:rsidRPr="008A4149">
        <w:rPr>
          <w:lang w:val="en-US"/>
        </w:rPr>
        <w:t xml:space="preserve">When doing bulk inserts into tables with auto-increment columns, set </w:t>
      </w:r>
      <w:hyperlink r:id="rId68" w:anchor="sysvar_innodb_autoinc_lock_mode" w:history="1">
        <w:r w:rsidRPr="008A4149">
          <w:rPr>
            <w:rStyle w:val="Hipervnculo"/>
            <w:lang w:val="en-US"/>
          </w:rPr>
          <w:t>innodb_autoinc_lock_mode</w:t>
        </w:r>
      </w:hyperlink>
      <w:r w:rsidRPr="008A4149">
        <w:rPr>
          <w:lang w:val="en-US"/>
        </w:rPr>
        <w:t xml:space="preserve"> to 2 instead of the default value 1. </w:t>
      </w:r>
      <w:r w:rsidRPr="007539B7">
        <w:t xml:space="preserve">See </w:t>
      </w:r>
      <w:hyperlink r:id="rId69" w:tooltip="14.8.6 AUTO_INCREMENT Handling in InnoDB" w:history="1">
        <w:r w:rsidRPr="007539B7">
          <w:rPr>
            <w:rStyle w:val="Hipervnculo"/>
          </w:rPr>
          <w:t>Section 14.8.6, “AUTO_INCREMENT Handling in InnoDB”</w:t>
        </w:r>
      </w:hyperlink>
      <w:r w:rsidRPr="007539B7">
        <w:t xml:space="preserve"> for details. </w:t>
      </w:r>
    </w:p>
    <w:p w14:paraId="248EFEE6" w14:textId="77777777" w:rsidR="007539B7" w:rsidRPr="008A4149" w:rsidRDefault="007539B7" w:rsidP="007539B7">
      <w:pPr>
        <w:pStyle w:val="Lista2"/>
        <w:rPr>
          <w:lang w:val="en-US"/>
        </w:rPr>
      </w:pPr>
      <w:r w:rsidRPr="008A4149">
        <w:rPr>
          <w:lang w:val="en-US"/>
        </w:rPr>
        <w:t xml:space="preserve">When performing bulk inserts, it is faster to insert rows in PRIMARY KEY order. InnoDB tables use a </w:t>
      </w:r>
      <w:hyperlink r:id="rId70" w:anchor="glos_clustered_index" w:tooltip="clustered index" w:history="1">
        <w:r w:rsidRPr="008A4149">
          <w:rPr>
            <w:rStyle w:val="Hipervnculo"/>
            <w:lang w:val="en-US"/>
          </w:rPr>
          <w:t>clustered index</w:t>
        </w:r>
      </w:hyperlink>
      <w:r w:rsidRPr="008A4149">
        <w:rPr>
          <w:lang w:val="en-US"/>
        </w:rPr>
        <w:t xml:space="preserve">, which makes it relatively fast to use data in the order of the PRIMARY KEY. Performing bulk inserts in PRIMARY KEY order is particularly important for tables that do not fit entirely within the buffer pool. </w:t>
      </w:r>
    </w:p>
    <w:p w14:paraId="1CD57D65" w14:textId="77777777" w:rsidR="007539B7" w:rsidRPr="008A4149" w:rsidRDefault="007539B7" w:rsidP="007539B7">
      <w:pPr>
        <w:pStyle w:val="Lista2"/>
        <w:rPr>
          <w:lang w:val="en-US"/>
        </w:rPr>
      </w:pPr>
      <w:r w:rsidRPr="008A4149">
        <w:rPr>
          <w:lang w:val="en-US"/>
        </w:rPr>
        <w:t xml:space="preserve">For optimal performance when loading data into an InnoDB FULLTEXT index, follow this set of steps: </w:t>
      </w:r>
    </w:p>
    <w:p w14:paraId="45385C3D" w14:textId="77777777" w:rsidR="007539B7" w:rsidRPr="007539B7" w:rsidRDefault="007539B7" w:rsidP="00C93F68">
      <w:pPr>
        <w:pStyle w:val="Lista4"/>
        <w:numPr>
          <w:ilvl w:val="0"/>
          <w:numId w:val="46"/>
        </w:numPr>
      </w:pPr>
      <w:r w:rsidRPr="008A4149">
        <w:rPr>
          <w:lang w:val="en-US"/>
        </w:rPr>
        <w:lastRenderedPageBreak/>
        <w:t xml:space="preserve">Define a column FTS_DOC_ID at table creation time, of type BIGINT UNSIGNED NOT NULL, with a unique index named FTS_DOC_ID_INDEX. </w:t>
      </w:r>
      <w:r w:rsidRPr="007539B7">
        <w:t xml:space="preserve">For example: </w:t>
      </w:r>
    </w:p>
    <w:p w14:paraId="1E37741E" w14:textId="77777777" w:rsidR="007539B7" w:rsidRPr="007539B7" w:rsidRDefault="007539B7" w:rsidP="00C93F68">
      <w:pPr>
        <w:pStyle w:val="comandoseinstrucciones"/>
      </w:pPr>
      <w:r w:rsidRPr="007539B7">
        <w:t>CREATE TABLE t1 (</w:t>
      </w:r>
    </w:p>
    <w:p w14:paraId="506E6236" w14:textId="77777777" w:rsidR="007539B7" w:rsidRPr="008A4149" w:rsidRDefault="007539B7" w:rsidP="00C93F68">
      <w:pPr>
        <w:pStyle w:val="comandoseinstrucciones"/>
        <w:rPr>
          <w:lang w:val="en-US"/>
        </w:rPr>
      </w:pPr>
      <w:r w:rsidRPr="008A4149">
        <w:rPr>
          <w:lang w:val="en-US"/>
        </w:rPr>
        <w:t>FTS_DOC_ID BIGINT unsigned NOT NULL AUTO_INCREMENT,</w:t>
      </w:r>
    </w:p>
    <w:p w14:paraId="35BA9E1D" w14:textId="77777777" w:rsidR="007539B7" w:rsidRPr="008A4149" w:rsidRDefault="007539B7" w:rsidP="00C93F68">
      <w:pPr>
        <w:pStyle w:val="comandoseinstrucciones"/>
        <w:rPr>
          <w:lang w:val="en-US"/>
        </w:rPr>
      </w:pPr>
      <w:r w:rsidRPr="008A4149">
        <w:rPr>
          <w:lang w:val="en-US"/>
        </w:rPr>
        <w:t>title varchar(255) NOT NULL DEFAULT '',</w:t>
      </w:r>
    </w:p>
    <w:p w14:paraId="535098F9" w14:textId="77777777" w:rsidR="007539B7" w:rsidRPr="008A4149" w:rsidRDefault="007539B7" w:rsidP="00C93F68">
      <w:pPr>
        <w:pStyle w:val="comandoseinstrucciones"/>
        <w:rPr>
          <w:lang w:val="en-US"/>
        </w:rPr>
      </w:pPr>
      <w:r w:rsidRPr="008A4149">
        <w:rPr>
          <w:lang w:val="en-US"/>
        </w:rPr>
        <w:t>text mediumtext NOT NULL,</w:t>
      </w:r>
    </w:p>
    <w:p w14:paraId="56096B83" w14:textId="77777777" w:rsidR="007539B7" w:rsidRPr="008A4149" w:rsidRDefault="007539B7" w:rsidP="00C93F68">
      <w:pPr>
        <w:pStyle w:val="comandoseinstrucciones"/>
        <w:rPr>
          <w:lang w:val="en-US"/>
        </w:rPr>
      </w:pPr>
      <w:r w:rsidRPr="008A4149">
        <w:rPr>
          <w:lang w:val="en-US"/>
        </w:rPr>
        <w:t>PRIMARY KEY (`FTS_DOC_ID`)</w:t>
      </w:r>
    </w:p>
    <w:p w14:paraId="426E5F60" w14:textId="77777777" w:rsidR="007539B7" w:rsidRPr="008A4149" w:rsidRDefault="007539B7" w:rsidP="00C93F68">
      <w:pPr>
        <w:pStyle w:val="comandoseinstrucciones"/>
        <w:rPr>
          <w:lang w:val="en-US"/>
        </w:rPr>
      </w:pPr>
      <w:r w:rsidRPr="008A4149">
        <w:rPr>
          <w:lang w:val="en-US"/>
        </w:rPr>
        <w:t>) ENGINE=InnoDB DEFAULT CHARSET=latin1;</w:t>
      </w:r>
    </w:p>
    <w:p w14:paraId="1F4DB719" w14:textId="77777777" w:rsidR="007539B7" w:rsidRPr="008A4149" w:rsidRDefault="007539B7" w:rsidP="00C93F68">
      <w:pPr>
        <w:pStyle w:val="comandoseinstrucciones"/>
        <w:rPr>
          <w:lang w:val="en-US"/>
        </w:rPr>
      </w:pPr>
      <w:r w:rsidRPr="008A4149">
        <w:rPr>
          <w:lang w:val="en-US"/>
        </w:rPr>
        <w:t>CREATE UNIQUE INDEX FTS_DOC_ID_INDEX on t1(FTS_DOC_ID);</w:t>
      </w:r>
    </w:p>
    <w:p w14:paraId="03761007" w14:textId="77777777" w:rsidR="007539B7" w:rsidRPr="008A4149" w:rsidRDefault="007539B7" w:rsidP="00C93F68">
      <w:pPr>
        <w:pStyle w:val="Lista4"/>
        <w:rPr>
          <w:lang w:val="en-US"/>
        </w:rPr>
      </w:pPr>
      <w:r w:rsidRPr="008A4149">
        <w:rPr>
          <w:lang w:val="en-US"/>
        </w:rPr>
        <w:t xml:space="preserve">Load the data into the table. </w:t>
      </w:r>
    </w:p>
    <w:p w14:paraId="63519D21" w14:textId="77777777" w:rsidR="007539B7" w:rsidRPr="008A4149" w:rsidRDefault="007539B7" w:rsidP="00C93F68">
      <w:pPr>
        <w:pStyle w:val="Lista4"/>
        <w:rPr>
          <w:lang w:val="en-US"/>
        </w:rPr>
      </w:pPr>
      <w:r w:rsidRPr="008A4149">
        <w:rPr>
          <w:lang w:val="en-US"/>
        </w:rPr>
        <w:t xml:space="preserve">Create the FULLTEXT index after the data is loaded. </w:t>
      </w:r>
    </w:p>
    <w:p w14:paraId="4D05EADB" w14:textId="77777777" w:rsidR="007539B7" w:rsidRPr="007539B7" w:rsidRDefault="007539B7" w:rsidP="00C93F68">
      <w:pPr>
        <w:pStyle w:val="Lista9"/>
      </w:pPr>
      <w:r w:rsidRPr="007539B7">
        <w:t xml:space="preserve">Note </w:t>
      </w:r>
    </w:p>
    <w:p w14:paraId="770FB4AA" w14:textId="77777777" w:rsidR="007539B7" w:rsidRPr="008A4149" w:rsidRDefault="007539B7" w:rsidP="00C93F68">
      <w:pPr>
        <w:pStyle w:val="Lista9"/>
        <w:rPr>
          <w:lang w:val="en-US"/>
        </w:rPr>
      </w:pPr>
      <w:r w:rsidRPr="008A4149">
        <w:rPr>
          <w:lang w:val="en-US"/>
        </w:rPr>
        <w:t xml:space="preserve">When adding FTS_DOC_ID column at table creation time, ensure that the FTS_DOC_ID column is updated when the FULLTEXT indexed column is updated, as the FTS_DOC_ID must increase monotonically with each </w:t>
      </w:r>
      <w:hyperlink r:id="rId71" w:tooltip="13.2.5 INSERT Syntax" w:history="1">
        <w:r w:rsidRPr="008A4149">
          <w:rPr>
            <w:rStyle w:val="Hipervnculo"/>
            <w:lang w:val="en-US"/>
          </w:rPr>
          <w:t>INSERT</w:t>
        </w:r>
      </w:hyperlink>
      <w:r w:rsidRPr="008A4149">
        <w:rPr>
          <w:lang w:val="en-US"/>
        </w:rPr>
        <w:t xml:space="preserve"> or </w:t>
      </w:r>
      <w:hyperlink r:id="rId72" w:tooltip="13.2.11 UPDATE Syntax" w:history="1">
        <w:r w:rsidRPr="008A4149">
          <w:rPr>
            <w:rStyle w:val="Hipervnculo"/>
            <w:lang w:val="en-US"/>
          </w:rPr>
          <w:t>UPDATE</w:t>
        </w:r>
      </w:hyperlink>
      <w:r w:rsidRPr="008A4149">
        <w:rPr>
          <w:lang w:val="en-US"/>
        </w:rPr>
        <w:t xml:space="preserve">. If you choose not to add the FTS_DOC_ID at table creation time and have InnoDB manage DOC IDs for you, InnoDB will add the FTS_DOC_ID as a hidden column with the next </w:t>
      </w:r>
      <w:hyperlink r:id="rId73" w:tooltip="13.1.14 CREATE INDEX Syntax" w:history="1">
        <w:r w:rsidRPr="008A4149">
          <w:rPr>
            <w:rStyle w:val="Hipervnculo"/>
            <w:lang w:val="en-US"/>
          </w:rPr>
          <w:t>CREATE FULLTEXT INDEX</w:t>
        </w:r>
      </w:hyperlink>
      <w:r w:rsidRPr="008A4149">
        <w:rPr>
          <w:lang w:val="en-US"/>
        </w:rPr>
        <w:t xml:space="preserve"> call. This approach, however, requires a table rebuild which will impact performance. </w:t>
      </w:r>
    </w:p>
    <w:p w14:paraId="3092C72F" w14:textId="77777777" w:rsidR="007539B7" w:rsidRPr="008A4149" w:rsidRDefault="007539B7" w:rsidP="00C93F68">
      <w:pPr>
        <w:pStyle w:val="Lista9"/>
        <w:rPr>
          <w:lang w:val="en-US"/>
        </w:rPr>
      </w:pPr>
    </w:p>
    <w:p w14:paraId="09F01F6F" w14:textId="77777777" w:rsidR="007539B7" w:rsidRPr="007539B7" w:rsidRDefault="00000000" w:rsidP="00C93F68">
      <w:pPr>
        <w:pStyle w:val="Lista9"/>
      </w:pPr>
      <w:hyperlink r:id="rId74" w:tooltip="Previous: Optimizing InnoDB Redo Logging" w:history="1">
        <w:r w:rsidR="007539B7" w:rsidRPr="007539B7">
          <w:rPr>
            <w:rStyle w:val="Hipervnculo"/>
          </w:rPr>
          <w:t>PREV</w:t>
        </w:r>
      </w:hyperlink>
      <w:r w:rsidR="007539B7" w:rsidRPr="007539B7">
        <w:t xml:space="preserve">   </w:t>
      </w:r>
      <w:hyperlink r:id="rId75" w:tooltip="Start" w:history="1">
        <w:r w:rsidR="007539B7" w:rsidRPr="007539B7">
          <w:rPr>
            <w:rStyle w:val="Hipervnculo"/>
          </w:rPr>
          <w:t>HOME</w:t>
        </w:r>
      </w:hyperlink>
      <w:r w:rsidR="007539B7" w:rsidRPr="007539B7">
        <w:t xml:space="preserve">   </w:t>
      </w:r>
      <w:hyperlink r:id="rId76" w:tooltip="Up: Optimizing for InnoDB Tables" w:history="1">
        <w:r w:rsidR="007539B7" w:rsidRPr="007539B7">
          <w:rPr>
            <w:rStyle w:val="Hipervnculo"/>
          </w:rPr>
          <w:t>UP</w:t>
        </w:r>
      </w:hyperlink>
      <w:r w:rsidR="007539B7" w:rsidRPr="007539B7">
        <w:t xml:space="preserve">   </w:t>
      </w:r>
      <w:hyperlink r:id="rId77" w:tooltip="Next: Optimizing InnoDB Queries" w:history="1">
        <w:r w:rsidR="007539B7" w:rsidRPr="007539B7">
          <w:rPr>
            <w:rStyle w:val="Hipervnculo"/>
          </w:rPr>
          <w:t xml:space="preserve">NEXT </w:t>
        </w:r>
      </w:hyperlink>
    </w:p>
    <w:p w14:paraId="5BF29221" w14:textId="77777777" w:rsidR="00697A86" w:rsidRDefault="00697A86" w:rsidP="004F3E04"/>
    <w:p w14:paraId="03DCEDA9" w14:textId="77777777" w:rsidR="00697A86" w:rsidRDefault="00697A86" w:rsidP="004F3E04"/>
    <w:p w14:paraId="4D960E90" w14:textId="77777777" w:rsidR="00697A86" w:rsidRDefault="00697A86" w:rsidP="004F3E04"/>
    <w:p w14:paraId="10B97D90" w14:textId="77777777" w:rsidR="00697A86" w:rsidRDefault="00697A86" w:rsidP="004F3E04"/>
    <w:p w14:paraId="3712A939" w14:textId="77777777" w:rsidR="004F3E04" w:rsidRPr="005E1715" w:rsidRDefault="004F3E04" w:rsidP="004F3E04"/>
    <w:p w14:paraId="61F2B41D" w14:textId="77777777" w:rsidR="00F161BE" w:rsidRDefault="00F161BE" w:rsidP="003C2E95">
      <w:pPr>
        <w:pStyle w:val="Ttulo3"/>
        <w:rPr>
          <w:lang w:val="en-US"/>
        </w:rPr>
      </w:pPr>
      <w:bookmarkStart w:id="132" w:name="_Toc127522911"/>
      <w:r w:rsidRPr="00F161BE">
        <w:rPr>
          <w:lang w:val="en-US"/>
        </w:rPr>
        <w:t>UPDATE</w:t>
      </w:r>
      <w:bookmarkEnd w:id="132"/>
    </w:p>
    <w:p w14:paraId="36F4B685" w14:textId="77777777" w:rsidR="00CC68E8" w:rsidRDefault="002D6F59" w:rsidP="00CC68E8">
      <w:pPr>
        <w:pStyle w:val="comandoseinstrucciones"/>
        <w:rPr>
          <w:lang w:val="en-US"/>
        </w:rPr>
      </w:pPr>
      <w:r>
        <w:fldChar w:fldCharType="begin"/>
      </w:r>
      <w:r w:rsidRPr="002D6F59">
        <w:rPr>
          <w:lang w:val="en-US"/>
          <w:rPrChange w:id="133" w:author="dani" w:date="2015-12-12T23:55:00Z">
            <w:rPr>
              <w:rFonts w:ascii="Garamond" w:hAnsi="Garamond"/>
              <w:sz w:val="24"/>
              <w:szCs w:val="24"/>
            </w:rPr>
          </w:rPrChange>
        </w:rPr>
        <w:instrText xml:space="preserve"> HYPERLINK "http://mysql.conclase.net/curso/?sqlsen=UPDATE" </w:instrText>
      </w:r>
      <w:r>
        <w:fldChar w:fldCharType="separate"/>
      </w:r>
      <w:r w:rsidR="00CC68E8" w:rsidRPr="003E69BD">
        <w:rPr>
          <w:rStyle w:val="Hipervnculo"/>
          <w:lang w:val="en-US"/>
        </w:rPr>
        <w:t>http://mysql.conclase.net/curso/?sqlsen=UPDATE</w:t>
      </w:r>
      <w:r>
        <w:rPr>
          <w:rStyle w:val="Hipervnculo"/>
          <w:lang w:val="en-US"/>
        </w:rPr>
        <w:fldChar w:fldCharType="end"/>
      </w:r>
    </w:p>
    <w:p w14:paraId="650ADB10" w14:textId="77777777" w:rsidR="00F161BE" w:rsidRPr="00F20761" w:rsidRDefault="00F161BE" w:rsidP="00370F8E">
      <w:pPr>
        <w:pStyle w:val="Lista2"/>
      </w:pPr>
      <w:r>
        <w:t>Actualiza algunos atributos de los registros que cumplan la condición impuesta por la cláusula WHERE</w:t>
      </w:r>
    </w:p>
    <w:p w14:paraId="6C82F157" w14:textId="77777777" w:rsidR="00F161BE" w:rsidRPr="00F161BE" w:rsidRDefault="00F161BE" w:rsidP="00F161BE">
      <w:pPr>
        <w:pStyle w:val="comandoseinstrucciones"/>
        <w:rPr>
          <w:lang w:val="en-US"/>
        </w:rPr>
      </w:pPr>
      <w:r w:rsidRPr="00F161BE">
        <w:rPr>
          <w:lang w:val="en-US"/>
        </w:rPr>
        <w:t>UPDATE [LOW_PRIORITY] [IGNORE] table_reference</w:t>
      </w:r>
    </w:p>
    <w:p w14:paraId="76719275" w14:textId="77777777" w:rsidR="00F161BE" w:rsidRPr="00F161BE" w:rsidRDefault="00F161BE" w:rsidP="00F161BE">
      <w:pPr>
        <w:pStyle w:val="comandoseinstrucciones"/>
        <w:rPr>
          <w:lang w:val="en-US"/>
        </w:rPr>
      </w:pPr>
      <w:r w:rsidRPr="00F161BE">
        <w:rPr>
          <w:lang w:val="en-US"/>
        </w:rPr>
        <w:t xml:space="preserve">    SET col_name1={expr1|DEFAULT} [, col_name2={expr2|DEFAULT}] ...</w:t>
      </w:r>
    </w:p>
    <w:p w14:paraId="7E0C9C72" w14:textId="77777777" w:rsidR="00F161BE" w:rsidRPr="00F161BE" w:rsidRDefault="00F161BE" w:rsidP="00F161BE">
      <w:pPr>
        <w:pStyle w:val="comandoseinstrucciones"/>
        <w:rPr>
          <w:lang w:val="en-US"/>
        </w:rPr>
      </w:pPr>
      <w:r w:rsidRPr="00F161BE">
        <w:rPr>
          <w:lang w:val="en-US"/>
        </w:rPr>
        <w:t xml:space="preserve">    [WHERE where_condition]</w:t>
      </w:r>
    </w:p>
    <w:p w14:paraId="44DAAAB0" w14:textId="77777777" w:rsidR="00F161BE" w:rsidRPr="00F161BE" w:rsidRDefault="00F161BE" w:rsidP="00F161BE">
      <w:pPr>
        <w:pStyle w:val="comandoseinstrucciones"/>
        <w:rPr>
          <w:lang w:val="en-US"/>
        </w:rPr>
      </w:pPr>
      <w:r w:rsidRPr="00F161BE">
        <w:rPr>
          <w:lang w:val="en-US"/>
        </w:rPr>
        <w:t xml:space="preserve">    [ORDER BY ...]</w:t>
      </w:r>
    </w:p>
    <w:p w14:paraId="13D303B9" w14:textId="77777777" w:rsidR="00F161BE" w:rsidRDefault="00F161BE" w:rsidP="00F161BE">
      <w:pPr>
        <w:pStyle w:val="comandoseinstrucciones"/>
      </w:pPr>
      <w:r>
        <w:t>[LIMIT row_count]</w:t>
      </w:r>
    </w:p>
    <w:p w14:paraId="21428542" w14:textId="77777777" w:rsidR="00517E88" w:rsidRDefault="00517E88" w:rsidP="00370F8E">
      <w:pPr>
        <w:pStyle w:val="Lista2"/>
      </w:pPr>
      <w:r w:rsidRPr="006E2BEC">
        <w:rPr>
          <w:rStyle w:val="Textoennegrita"/>
        </w:rPr>
        <w:t>Si no se indica cláusula WHERE</w:t>
      </w:r>
      <w:r w:rsidRPr="00F20761">
        <w:t xml:space="preserve"> entonces se</w:t>
      </w:r>
      <w:r>
        <w:t xml:space="preserve"> actualizarán </w:t>
      </w:r>
      <w:r w:rsidRPr="006E2BEC">
        <w:rPr>
          <w:rStyle w:val="Textoennegrita"/>
        </w:rPr>
        <w:t>todos los registros</w:t>
      </w:r>
      <w:r>
        <w:t xml:space="preserve"> de la tabla.</w:t>
      </w:r>
    </w:p>
    <w:p w14:paraId="0FFEFF89" w14:textId="77777777" w:rsidR="00F161BE" w:rsidRDefault="00F161BE" w:rsidP="00370F8E">
      <w:pPr>
        <w:pStyle w:val="Lista2"/>
      </w:pPr>
      <w:r w:rsidRPr="00B44395">
        <w:rPr>
          <w:rStyle w:val="Textoennegrita"/>
        </w:rPr>
        <w:t>LIMIT</w:t>
      </w:r>
      <w:r>
        <w:t xml:space="preserve">: nº de registros a </w:t>
      </w:r>
      <w:r w:rsidR="00517E88">
        <w:t>modificar</w:t>
      </w:r>
      <w:r>
        <w:t xml:space="preserve"> como máximo.</w:t>
      </w:r>
      <w:r w:rsidR="005C3DE1">
        <w:t xml:space="preserve"> En caso de que hubiese más registros que cumplen la condición WHERE para ser modificados de los que indicamos con LIMIT, se modificarán los N primeros y el resto no. Este comportamiento es </w:t>
      </w:r>
      <w:r w:rsidR="005C3DE1" w:rsidRPr="005C3DE1">
        <w:rPr>
          <w:rStyle w:val="Textoennegrita"/>
        </w:rPr>
        <w:t>indeseable en un UPDATE</w:t>
      </w:r>
      <w:r w:rsidR="005C3DE1">
        <w:t xml:space="preserve">. o </w:t>
      </w:r>
      <w:r w:rsidR="005C3DE1" w:rsidRPr="005C3DE1">
        <w:rPr>
          <w:rStyle w:val="Textoennegrita"/>
        </w:rPr>
        <w:t>DELETE</w:t>
      </w:r>
      <w:r w:rsidR="005C3DE1">
        <w:t>, porque dejaría registros sin modificar.</w:t>
      </w:r>
    </w:p>
    <w:p w14:paraId="449DD3FB" w14:textId="77777777" w:rsidR="00F161BE" w:rsidRDefault="00F161BE" w:rsidP="00370F8E">
      <w:pPr>
        <w:pStyle w:val="Lista2"/>
      </w:pPr>
      <w:r w:rsidRPr="00B44395">
        <w:rPr>
          <w:rStyle w:val="Textoennegrita"/>
        </w:rPr>
        <w:lastRenderedPageBreak/>
        <w:t>ORDER BY</w:t>
      </w:r>
      <w:r>
        <w:t xml:space="preserve">, indica en </w:t>
      </w:r>
      <w:r w:rsidR="00517E88">
        <w:t>qué</w:t>
      </w:r>
      <w:r>
        <w:t xml:space="preserve"> orden se </w:t>
      </w:r>
      <w:r w:rsidR="00DD1171">
        <w:t>modificarán</w:t>
      </w:r>
      <w:r>
        <w:t xml:space="preserve"> los registros. Sólo tiene sentido combinado con LIMIT (</w:t>
      </w:r>
      <w:r w:rsidR="00517E88">
        <w:t xml:space="preserve">se usa </w:t>
      </w:r>
      <w:r>
        <w:t xml:space="preserve">cuando no se quieren </w:t>
      </w:r>
      <w:r w:rsidR="00B44395">
        <w:t>actualizar</w:t>
      </w:r>
      <w:r>
        <w:t xml:space="preserve"> todos los registros que cumplan la condición WHERE).</w:t>
      </w:r>
    </w:p>
    <w:p w14:paraId="75DA1A46" w14:textId="77777777" w:rsidR="009F7DAB" w:rsidRPr="00395E49" w:rsidRDefault="009F7DAB" w:rsidP="00CE1978">
      <w:pPr>
        <w:pStyle w:val="comandoseinstrucciones"/>
        <w:rPr>
          <w:highlight w:val="yellow"/>
        </w:rPr>
      </w:pPr>
      <w:r w:rsidRPr="00395E49">
        <w:rPr>
          <w:highlight w:val="yellow"/>
        </w:rPr>
        <w:t>-- cambiar 1 atributo</w:t>
      </w:r>
    </w:p>
    <w:p w14:paraId="4B2EE451" w14:textId="77777777" w:rsidR="00CE1978" w:rsidRDefault="00CE1978" w:rsidP="00CE1978">
      <w:pPr>
        <w:pStyle w:val="comandoseinstrucciones"/>
      </w:pPr>
      <w:r w:rsidRPr="00395E49">
        <w:rPr>
          <w:highlight w:val="yellow"/>
        </w:rPr>
        <w:t xml:space="preserve">UPDATE </w:t>
      </w:r>
      <w:r w:rsidR="009E04F9">
        <w:rPr>
          <w:highlight w:val="yellow"/>
        </w:rPr>
        <w:t>TablaPersonas</w:t>
      </w:r>
      <w:r w:rsidRPr="00395E49">
        <w:rPr>
          <w:highlight w:val="yellow"/>
        </w:rPr>
        <w:t xml:space="preserve"> SET edad=edad+1;</w:t>
      </w:r>
    </w:p>
    <w:p w14:paraId="60F9DF0D" w14:textId="77777777" w:rsidR="009F7DAB" w:rsidRDefault="009F7DAB" w:rsidP="00CE1978">
      <w:pPr>
        <w:pStyle w:val="comandoseinstrucciones"/>
      </w:pPr>
    </w:p>
    <w:p w14:paraId="6CEED794" w14:textId="77777777" w:rsidR="009F7DAB" w:rsidRPr="00395E49" w:rsidRDefault="009F7DAB" w:rsidP="009F7DAB">
      <w:pPr>
        <w:pStyle w:val="comandoseinstrucciones"/>
        <w:rPr>
          <w:highlight w:val="green"/>
        </w:rPr>
      </w:pPr>
      <w:r w:rsidRPr="00395E49">
        <w:rPr>
          <w:highlight w:val="green"/>
        </w:rPr>
        <w:t>-- cambiar 2 atributos</w:t>
      </w:r>
    </w:p>
    <w:p w14:paraId="21D12B26" w14:textId="77777777" w:rsidR="005C7E4F" w:rsidRPr="00395E49" w:rsidRDefault="00CE1978" w:rsidP="00CE1978">
      <w:pPr>
        <w:pStyle w:val="comandoseinstrucciones"/>
        <w:rPr>
          <w:highlight w:val="green"/>
        </w:rPr>
      </w:pPr>
      <w:r w:rsidRPr="00395E49">
        <w:rPr>
          <w:highlight w:val="green"/>
        </w:rPr>
        <w:t xml:space="preserve">UPDATE </w:t>
      </w:r>
      <w:r w:rsidR="009E04F9" w:rsidRPr="009E04F9">
        <w:rPr>
          <w:highlight w:val="green"/>
        </w:rPr>
        <w:t xml:space="preserve">TablaPersonas </w:t>
      </w:r>
      <w:r w:rsidRPr="00395E49">
        <w:rPr>
          <w:highlight w:val="green"/>
        </w:rPr>
        <w:t xml:space="preserve">SET edad=edad*2, </w:t>
      </w:r>
      <w:r w:rsidR="005C7E4F" w:rsidRPr="00395E49">
        <w:rPr>
          <w:highlight w:val="green"/>
        </w:rPr>
        <w:t>numHijos = 2</w:t>
      </w:r>
    </w:p>
    <w:p w14:paraId="7071174F" w14:textId="77777777" w:rsidR="00CE1978" w:rsidRDefault="005C7E4F" w:rsidP="00CE1978">
      <w:pPr>
        <w:pStyle w:val="comandoseinstrucciones"/>
      </w:pPr>
      <w:r w:rsidRPr="00395E49">
        <w:rPr>
          <w:highlight w:val="green"/>
        </w:rPr>
        <w:t xml:space="preserve">      WHERE dni LIKE (‘12345678A’)</w:t>
      </w:r>
      <w:r w:rsidR="00CE1978" w:rsidRPr="00395E49">
        <w:rPr>
          <w:highlight w:val="green"/>
        </w:rPr>
        <w:t>;</w:t>
      </w:r>
    </w:p>
    <w:p w14:paraId="3D982EFB" w14:textId="77777777" w:rsidR="00CE1978" w:rsidRDefault="00CE1978" w:rsidP="00CE1978">
      <w:pPr>
        <w:pStyle w:val="comandoseinstrucciones"/>
      </w:pPr>
    </w:p>
    <w:p w14:paraId="124F21A3" w14:textId="77777777" w:rsidR="009F7DAB" w:rsidRPr="00395E49" w:rsidRDefault="009F7DAB" w:rsidP="00CE1978">
      <w:pPr>
        <w:pStyle w:val="comandoseinstrucciones"/>
        <w:rPr>
          <w:highlight w:val="cyan"/>
        </w:rPr>
      </w:pPr>
      <w:r w:rsidRPr="00395E49">
        <w:rPr>
          <w:highlight w:val="cyan"/>
        </w:rPr>
        <w:t>-- cambiar datos en más de 1 tabla:</w:t>
      </w:r>
    </w:p>
    <w:p w14:paraId="00CA2483" w14:textId="77777777" w:rsidR="009F7DAB" w:rsidRPr="00395E49" w:rsidRDefault="009F7DAB" w:rsidP="009F7DAB">
      <w:pPr>
        <w:pStyle w:val="comandoseinstrucciones"/>
        <w:rPr>
          <w:highlight w:val="cyan"/>
        </w:rPr>
      </w:pPr>
      <w:r w:rsidRPr="00395E49">
        <w:rPr>
          <w:highlight w:val="cyan"/>
        </w:rPr>
        <w:t>UPDATE Libros, Pedidos</w:t>
      </w:r>
    </w:p>
    <w:p w14:paraId="65E77534" w14:textId="77777777" w:rsidR="009F7DAB" w:rsidRPr="00395E49" w:rsidRDefault="009F7DAB" w:rsidP="009F7DAB">
      <w:pPr>
        <w:pStyle w:val="comandoseinstrucciones"/>
        <w:rPr>
          <w:highlight w:val="cyan"/>
        </w:rPr>
      </w:pPr>
      <w:r w:rsidRPr="00395E49">
        <w:rPr>
          <w:highlight w:val="cyan"/>
        </w:rPr>
        <w:t>SET Pedidos.</w:t>
      </w:r>
      <w:r w:rsidR="00AA5EBF" w:rsidRPr="00395E49">
        <w:rPr>
          <w:highlight w:val="cyan"/>
        </w:rPr>
        <w:t>CantidadLibrosVendidos</w:t>
      </w:r>
      <w:r w:rsidRPr="00395E49">
        <w:rPr>
          <w:highlight w:val="cyan"/>
        </w:rPr>
        <w:t>=Pedidos.</w:t>
      </w:r>
      <w:r w:rsidR="00AA5EBF" w:rsidRPr="00395E49">
        <w:rPr>
          <w:highlight w:val="cyan"/>
        </w:rPr>
        <w:t>CantidadLibrosVendidos</w:t>
      </w:r>
      <w:r w:rsidRPr="00395E49">
        <w:rPr>
          <w:highlight w:val="cyan"/>
        </w:rPr>
        <w:t>+2,</w:t>
      </w:r>
    </w:p>
    <w:p w14:paraId="7B882DE5" w14:textId="77777777" w:rsidR="009F7DAB" w:rsidRPr="00395E49" w:rsidRDefault="009F7DAB" w:rsidP="009F7DAB">
      <w:pPr>
        <w:pStyle w:val="comandoseinstrucciones"/>
        <w:rPr>
          <w:highlight w:val="cyan"/>
          <w:lang w:val="en-US"/>
        </w:rPr>
      </w:pPr>
      <w:r w:rsidRPr="00395E49">
        <w:rPr>
          <w:highlight w:val="cyan"/>
          <w:lang w:val="en-US"/>
        </w:rPr>
        <w:t>Libros.EnStock=Libros.EnStock-2</w:t>
      </w:r>
    </w:p>
    <w:p w14:paraId="3255A5F9" w14:textId="77777777" w:rsidR="009F7DAB" w:rsidRPr="00395E49" w:rsidRDefault="009F7DAB" w:rsidP="009F7DAB">
      <w:pPr>
        <w:pStyle w:val="comandoseinstrucciones"/>
        <w:rPr>
          <w:highlight w:val="cyan"/>
          <w:lang w:val="en-US"/>
        </w:rPr>
      </w:pPr>
      <w:r w:rsidRPr="00395E49">
        <w:rPr>
          <w:highlight w:val="cyan"/>
          <w:lang w:val="en-US"/>
        </w:rPr>
        <w:t>WHERE Libros.LibroID= Pedidos.BookID</w:t>
      </w:r>
    </w:p>
    <w:p w14:paraId="1ACD1DFF" w14:textId="77777777" w:rsidR="009F7DAB" w:rsidRPr="009F7DAB" w:rsidRDefault="009F7DAB" w:rsidP="009F7DAB">
      <w:pPr>
        <w:pStyle w:val="comandoseinstrucciones"/>
      </w:pPr>
      <w:r w:rsidRPr="00395E49">
        <w:rPr>
          <w:highlight w:val="cyan"/>
        </w:rPr>
        <w:t>AND Pedidos.PedidoID = 1002;</w:t>
      </w:r>
    </w:p>
    <w:p w14:paraId="4A047FA0" w14:textId="77777777" w:rsidR="00CE1978" w:rsidRDefault="00CE1978" w:rsidP="00CE1978">
      <w:pPr>
        <w:pStyle w:val="comandoseinstrucciones"/>
        <w:rPr>
          <w:lang w:val="en-US"/>
        </w:rPr>
      </w:pPr>
    </w:p>
    <w:p w14:paraId="29A0FB9C" w14:textId="77777777" w:rsidR="00664242" w:rsidRPr="00CE1978" w:rsidRDefault="00664242" w:rsidP="00664242">
      <w:pPr>
        <w:rPr>
          <w:lang w:val="en-US"/>
        </w:rPr>
      </w:pPr>
    </w:p>
    <w:p w14:paraId="1FE16B63" w14:textId="77777777" w:rsidR="00CE1978" w:rsidRPr="00CE1978" w:rsidRDefault="00CE1978" w:rsidP="00CE1978">
      <w:pPr>
        <w:pStyle w:val="comandoseinstrucciones"/>
        <w:rPr>
          <w:lang w:val="en-US"/>
        </w:rPr>
      </w:pPr>
    </w:p>
    <w:p w14:paraId="25E17508" w14:textId="77777777" w:rsidR="007D48E2" w:rsidRDefault="00B93A62" w:rsidP="003C2E95">
      <w:pPr>
        <w:pStyle w:val="Ttulo3"/>
      </w:pPr>
      <w:bookmarkStart w:id="134" w:name="_Toc127522912"/>
      <w:r>
        <w:t>Restricción del Workbench</w:t>
      </w:r>
      <w:r w:rsidR="00132ACE">
        <w:t xml:space="preserve"> </w:t>
      </w:r>
      <w:r w:rsidRPr="007D48E2">
        <w:t xml:space="preserve">que impide UPDATES </w:t>
      </w:r>
      <w:r w:rsidR="00931FEC">
        <w:t xml:space="preserve">O DELETES </w:t>
      </w:r>
      <w:r w:rsidR="007D48E2">
        <w:t xml:space="preserve">debido al </w:t>
      </w:r>
      <w:r w:rsidR="00EB2ABC" w:rsidRPr="00EB2ABC">
        <w:rPr>
          <w:highlight w:val="yellow"/>
          <w:u w:val="single"/>
        </w:rPr>
        <w:t>SAFE MODE</w:t>
      </w:r>
      <w:r w:rsidR="007D48E2" w:rsidRPr="007D48E2">
        <w:t xml:space="preserve"> cuando no se incluye una KEY en el WHERE o no se usa LIMIT</w:t>
      </w:r>
      <w:bookmarkEnd w:id="134"/>
    </w:p>
    <w:p w14:paraId="555372FF" w14:textId="77777777" w:rsidR="007D48E2" w:rsidRDefault="007D48E2" w:rsidP="00370F8E">
      <w:pPr>
        <w:pStyle w:val="Lista2"/>
      </w:pPr>
      <w:r>
        <w:t>Por defecto Workbench tiene un comportamiento restrictivo porque impide el UPDATE</w:t>
      </w:r>
      <w:r w:rsidR="00931FEC">
        <w:t xml:space="preserve"> o DELETE</w:t>
      </w:r>
      <w:r>
        <w:t xml:space="preserve"> cuando se cumplen estas 2 condiciones</w:t>
      </w:r>
      <w:r w:rsidR="00132ACE">
        <w:t xml:space="preserve"> </w:t>
      </w:r>
      <w:r w:rsidR="0095698C">
        <w:t>simultáneamente</w:t>
      </w:r>
      <w:r>
        <w:t>:</w:t>
      </w:r>
    </w:p>
    <w:p w14:paraId="7D6F7839" w14:textId="77777777" w:rsidR="007D48E2" w:rsidRDefault="007D48E2" w:rsidP="00370F8E">
      <w:pPr>
        <w:pStyle w:val="Lista3"/>
      </w:pPr>
      <w:r>
        <w:t>El UPDATE</w:t>
      </w:r>
      <w:r w:rsidR="00931FEC">
        <w:t xml:space="preserve"> (DELETE)</w:t>
      </w:r>
      <w:r>
        <w:t xml:space="preserve"> no contiene un WHERE que incluya una KEY</w:t>
      </w:r>
    </w:p>
    <w:p w14:paraId="38642FDF" w14:textId="77777777" w:rsidR="007D48E2" w:rsidRDefault="007D48E2" w:rsidP="00370F8E">
      <w:pPr>
        <w:pStyle w:val="Lista3"/>
      </w:pPr>
      <w:r>
        <w:t>El UPDATE</w:t>
      </w:r>
      <w:r w:rsidR="00931FEC">
        <w:t xml:space="preserve"> (DELETE)</w:t>
      </w:r>
      <w:r>
        <w:t xml:space="preserve"> no incluye una </w:t>
      </w:r>
      <w:r w:rsidR="006E2BEC">
        <w:t>cláusula</w:t>
      </w:r>
      <w:r>
        <w:t xml:space="preserve"> LIMIT</w:t>
      </w:r>
    </w:p>
    <w:p w14:paraId="768D5FF1" w14:textId="77777777" w:rsidR="007D48E2" w:rsidRPr="007D48E2" w:rsidRDefault="007D48E2" w:rsidP="007D48E2">
      <w:r>
        <w:t xml:space="preserve">El mensaje que muestra Workbench en este caso es </w:t>
      </w:r>
      <w:r w:rsidR="00B876A2">
        <w:t>é</w:t>
      </w:r>
      <w:r>
        <w:t>ste:</w:t>
      </w:r>
    </w:p>
    <w:p w14:paraId="28A689E7" w14:textId="77777777" w:rsidR="007D48E2" w:rsidRDefault="007D48E2" w:rsidP="007D48E2">
      <w:pPr>
        <w:pStyle w:val="comandoseinstrucciones"/>
        <w:rPr>
          <w:lang w:val="en-US"/>
        </w:rPr>
      </w:pPr>
      <w:r w:rsidRPr="007D48E2">
        <w:rPr>
          <w:lang w:val="en-US"/>
        </w:rPr>
        <w:t>You are using safe update mode and you tried to update a table without a WHERE that uses a KEY column To disable safe mode, toggle the option in Preferences -&gt; SQL Queries and reconnect.</w:t>
      </w:r>
    </w:p>
    <w:p w14:paraId="18052562" w14:textId="77777777" w:rsidR="007D48E2" w:rsidRPr="007D48E2" w:rsidRDefault="007D48E2" w:rsidP="00370F8E">
      <w:pPr>
        <w:pStyle w:val="Lista2"/>
      </w:pPr>
      <w:r w:rsidRPr="007D48E2">
        <w:t xml:space="preserve">La razón de esta restricción es evitar que un UPDATE </w:t>
      </w:r>
      <w:r w:rsidR="00931FEC">
        <w:t xml:space="preserve">(DELETE) </w:t>
      </w:r>
      <w:r w:rsidRPr="007D48E2">
        <w:t>pueda modificar m</w:t>
      </w:r>
      <w:r>
        <w:t>ás filas de las deseadas, eso podría suceder en caso de que no tengamos un buen dominio de</w:t>
      </w:r>
      <w:r w:rsidR="001D7587">
        <w:t>l lenguaje</w:t>
      </w:r>
      <w:r>
        <w:t xml:space="preserve"> SQL y seleccionemos mal las filas a modificar. Una vez modificadas las filas, no hay manera de deshacer el cambio (salvo que hayamos iniciado una transacción y realicemos un ROLLBACK o que tengamos un BACKUP que restaurar).</w:t>
      </w:r>
    </w:p>
    <w:p w14:paraId="1877D880" w14:textId="77777777" w:rsidR="007D48E2" w:rsidRDefault="00931FEC" w:rsidP="00370F8E">
      <w:pPr>
        <w:pStyle w:val="Lista2"/>
      </w:pPr>
      <w:r>
        <w:t xml:space="preserve">Esta restricción es </w:t>
      </w:r>
      <w:r w:rsidRPr="00DF4A7D">
        <w:rPr>
          <w:rStyle w:val="Textoennegrita"/>
        </w:rPr>
        <w:t>exclusiva del Workbench</w:t>
      </w:r>
      <w:r>
        <w:t xml:space="preserve">, no está presente si </w:t>
      </w:r>
      <w:r w:rsidR="00ED52C1">
        <w:t xml:space="preserve">nos conectamos al servidor </w:t>
      </w:r>
      <w:r>
        <w:t>desde un terminal del S.O.</w:t>
      </w:r>
    </w:p>
    <w:p w14:paraId="48B96D4F" w14:textId="77777777" w:rsidR="00931FEC" w:rsidRDefault="00931FEC" w:rsidP="00370F8E">
      <w:pPr>
        <w:pStyle w:val="Lista2"/>
      </w:pPr>
      <w:r>
        <w:t xml:space="preserve">Podemos </w:t>
      </w:r>
      <w:r w:rsidRPr="00DF4A7D">
        <w:rPr>
          <w:rStyle w:val="Textoennegrita"/>
        </w:rPr>
        <w:t>configurar Workbench</w:t>
      </w:r>
      <w:r>
        <w:t xml:space="preserve"> para que no imponga esta restricción y permita cualquier tipo de UPDATE, esto se configura en:</w:t>
      </w:r>
    </w:p>
    <w:p w14:paraId="0CA33C21" w14:textId="77777777" w:rsidR="00931FEC" w:rsidRPr="00931FEC" w:rsidRDefault="00931FEC" w:rsidP="00ED52C1">
      <w:pPr>
        <w:pStyle w:val="comandoseinstrucciones"/>
        <w:rPr>
          <w:lang w:val="en-US"/>
        </w:rPr>
      </w:pPr>
      <w:r w:rsidRPr="00931FEC">
        <w:rPr>
          <w:lang w:val="en-US"/>
        </w:rPr>
        <w:t xml:space="preserve">WorkBench – Edit – Preferences – SQL Editor </w:t>
      </w:r>
      <w:r>
        <w:rPr>
          <w:lang w:val="en-US"/>
        </w:rPr>
        <w:t xml:space="preserve">–“Save Updates” </w:t>
      </w:r>
      <w:r w:rsidR="00ED52C1">
        <w:rPr>
          <w:lang w:val="en-US"/>
        </w:rPr>
        <w:t>(Rejects</w:t>
      </w:r>
      <w:r>
        <w:rPr>
          <w:lang w:val="en-US"/>
        </w:rPr>
        <w:t xml:space="preserve"> UPDATES and DELETES with no </w:t>
      </w:r>
      <w:r w:rsidR="00ED52C1">
        <w:rPr>
          <w:lang w:val="en-US"/>
        </w:rPr>
        <w:t>restrictions)</w:t>
      </w:r>
    </w:p>
    <w:p w14:paraId="6D467BF4" w14:textId="77777777" w:rsidR="007D48E2" w:rsidRPr="00931FEC" w:rsidRDefault="007D48E2" w:rsidP="00DF4A7D">
      <w:pPr>
        <w:pStyle w:val="Piedefoto"/>
        <w:rPr>
          <w:lang w:val="en-US"/>
        </w:rPr>
      </w:pPr>
    </w:p>
    <w:p w14:paraId="440E21CC" w14:textId="77777777" w:rsidR="00ED52C1" w:rsidRPr="00ED52C1" w:rsidRDefault="00ED52C1" w:rsidP="00ED52C1">
      <w:pPr>
        <w:pStyle w:val="Lista2"/>
        <w:spacing w:before="240"/>
        <w:rPr>
          <w:rStyle w:val="Textoennegrita"/>
          <w:b w:val="0"/>
          <w:bCs w:val="0"/>
          <w:color w:val="auto"/>
        </w:rPr>
      </w:pPr>
      <w:r>
        <w:rPr>
          <w:noProof/>
        </w:rPr>
        <w:lastRenderedPageBreak/>
        <w:drawing>
          <wp:inline distT="0" distB="0" distL="0" distR="0" wp14:anchorId="47B37351" wp14:editId="4A5BC2C4">
            <wp:extent cx="6120130" cy="4848860"/>
            <wp:effectExtent l="0" t="0" r="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120130" cy="4848860"/>
                    </a:xfrm>
                    <a:prstGeom prst="rect">
                      <a:avLst/>
                    </a:prstGeom>
                  </pic:spPr>
                </pic:pic>
              </a:graphicData>
            </a:graphic>
          </wp:inline>
        </w:drawing>
      </w:r>
    </w:p>
    <w:p w14:paraId="6D336726" w14:textId="77777777" w:rsidR="007D48E2" w:rsidRPr="00023EC3" w:rsidRDefault="00023EC3" w:rsidP="00023EC3">
      <w:pPr>
        <w:pStyle w:val="Lista2"/>
      </w:pPr>
      <w:r w:rsidRPr="00023EC3">
        <w:rPr>
          <w:rStyle w:val="Textoennegrita"/>
        </w:rPr>
        <w:t>Reiniciar Workbench</w:t>
      </w:r>
      <w:r w:rsidRPr="00023EC3">
        <w:t xml:space="preserve"> para que surtan efecto los cambios.</w:t>
      </w:r>
    </w:p>
    <w:p w14:paraId="6809070D" w14:textId="77777777" w:rsidR="00FD77FA" w:rsidRDefault="00FD77FA" w:rsidP="003C2E95">
      <w:pPr>
        <w:pStyle w:val="Ttulo3"/>
      </w:pPr>
      <w:bookmarkStart w:id="135" w:name="_Toc127522913"/>
      <w:r>
        <w:t>DELETE</w:t>
      </w:r>
      <w:bookmarkEnd w:id="135"/>
    </w:p>
    <w:p w14:paraId="3D606D71" w14:textId="77777777" w:rsidR="00254BF2" w:rsidRDefault="00000000" w:rsidP="00254BF2">
      <w:pPr>
        <w:pStyle w:val="comandoseinstrucciones"/>
      </w:pPr>
      <w:hyperlink r:id="rId79" w:history="1">
        <w:r w:rsidR="00254BF2" w:rsidRPr="003E69BD">
          <w:rPr>
            <w:rStyle w:val="Hipervnculo"/>
          </w:rPr>
          <w:t>http://mysql.conclase.net/curso/?sqlsen=DELETE</w:t>
        </w:r>
      </w:hyperlink>
    </w:p>
    <w:p w14:paraId="37535B39" w14:textId="77777777" w:rsidR="00F20761" w:rsidRPr="00F20761" w:rsidRDefault="00F20761" w:rsidP="00F20761">
      <w:r>
        <w:t>Borra los registros que cumplan la condición impuesta por la cláusula WHERE</w:t>
      </w:r>
    </w:p>
    <w:p w14:paraId="13DF6503" w14:textId="77777777" w:rsidR="00F20761" w:rsidRPr="00F20761" w:rsidRDefault="00F20761" w:rsidP="00F20761">
      <w:pPr>
        <w:pStyle w:val="comandoseinstrucciones"/>
        <w:rPr>
          <w:lang w:val="en-US"/>
        </w:rPr>
      </w:pPr>
      <w:r w:rsidRPr="00F20761">
        <w:rPr>
          <w:lang w:val="en-US"/>
        </w:rPr>
        <w:t xml:space="preserve">DELETE FROM </w:t>
      </w:r>
      <w:r w:rsidRPr="00F20761">
        <w:rPr>
          <w:rStyle w:val="CdigoHTML"/>
          <w:i/>
          <w:iCs/>
          <w:lang w:val="en-US"/>
        </w:rPr>
        <w:t>tbl_name</w:t>
      </w:r>
    </w:p>
    <w:p w14:paraId="7C32EC9E" w14:textId="77777777" w:rsidR="00F20761" w:rsidRDefault="00F20761" w:rsidP="00F20761">
      <w:pPr>
        <w:pStyle w:val="comandoseinstrucciones"/>
        <w:rPr>
          <w:lang w:val="en-US"/>
        </w:rPr>
      </w:pPr>
      <w:r w:rsidRPr="00F20761">
        <w:rPr>
          <w:lang w:val="en-US"/>
        </w:rPr>
        <w:t xml:space="preserve">    [WHERE </w:t>
      </w:r>
      <w:r w:rsidRPr="00F20761">
        <w:rPr>
          <w:rStyle w:val="CdigoHTML"/>
          <w:i/>
          <w:iCs/>
          <w:lang w:val="en-US"/>
        </w:rPr>
        <w:t>where_condition</w:t>
      </w:r>
      <w:r w:rsidRPr="00F20761">
        <w:rPr>
          <w:lang w:val="en-US"/>
        </w:rPr>
        <w:t>]</w:t>
      </w:r>
    </w:p>
    <w:p w14:paraId="48AC6302" w14:textId="77777777" w:rsidR="00F20761" w:rsidRPr="00F20761" w:rsidRDefault="00F20761" w:rsidP="00F20761">
      <w:pPr>
        <w:pStyle w:val="comandoseinstrucciones"/>
        <w:rPr>
          <w:lang w:val="en-US"/>
        </w:rPr>
      </w:pPr>
      <w:r w:rsidRPr="00F20761">
        <w:rPr>
          <w:lang w:val="en-US"/>
        </w:rPr>
        <w:t>[ORDER BY ...]</w:t>
      </w:r>
    </w:p>
    <w:p w14:paraId="185F1613" w14:textId="77777777" w:rsidR="00F20761" w:rsidRPr="00F20761" w:rsidRDefault="00F20761" w:rsidP="00F20761">
      <w:pPr>
        <w:pStyle w:val="comandoseinstrucciones"/>
        <w:rPr>
          <w:lang w:val="en-US"/>
        </w:rPr>
      </w:pPr>
      <w:r w:rsidRPr="00F20761">
        <w:rPr>
          <w:lang w:val="en-US"/>
        </w:rPr>
        <w:t xml:space="preserve">    [LIMIT </w:t>
      </w:r>
      <w:r w:rsidRPr="00F20761">
        <w:rPr>
          <w:rStyle w:val="CdigoHTML"/>
          <w:i/>
          <w:iCs/>
          <w:lang w:val="en-US"/>
        </w:rPr>
        <w:t>row_count</w:t>
      </w:r>
      <w:r w:rsidRPr="00F20761">
        <w:rPr>
          <w:lang w:val="en-US"/>
        </w:rPr>
        <w:t>]</w:t>
      </w:r>
    </w:p>
    <w:p w14:paraId="12DEA249" w14:textId="77777777" w:rsidR="00F20761" w:rsidRDefault="00F20761" w:rsidP="004F2F6F">
      <w:pPr>
        <w:pStyle w:val="Lista2"/>
      </w:pPr>
      <w:r w:rsidRPr="00F20761">
        <w:t>Si no se indica cláu</w:t>
      </w:r>
      <w:r w:rsidR="00F161BE">
        <w:t>su</w:t>
      </w:r>
      <w:r w:rsidRPr="00F20761">
        <w:t>la WHERE entonces se borrar</w:t>
      </w:r>
      <w:r>
        <w:t>án tod</w:t>
      </w:r>
      <w:r w:rsidR="0084299C">
        <w:t>o</w:t>
      </w:r>
      <w:r>
        <w:t>s los registros de la tabla.</w:t>
      </w:r>
    </w:p>
    <w:p w14:paraId="020473A9" w14:textId="77777777" w:rsidR="00F20761" w:rsidRDefault="00F20761" w:rsidP="004F2F6F">
      <w:pPr>
        <w:pStyle w:val="Lista2"/>
      </w:pPr>
      <w:r w:rsidRPr="004F2F6F">
        <w:rPr>
          <w:rStyle w:val="Textoennegrita"/>
        </w:rPr>
        <w:t>LIMIT</w:t>
      </w:r>
      <w:r>
        <w:t>: nº de registros a borrar como máximo.</w:t>
      </w:r>
    </w:p>
    <w:p w14:paraId="7FD5C327" w14:textId="77777777" w:rsidR="00F20761" w:rsidRDefault="00F20761" w:rsidP="004F2F6F">
      <w:pPr>
        <w:pStyle w:val="Lista2"/>
      </w:pPr>
      <w:r w:rsidRPr="004F2F6F">
        <w:rPr>
          <w:rStyle w:val="Textoennegrita"/>
        </w:rPr>
        <w:t>ORDER BY</w:t>
      </w:r>
      <w:r>
        <w:t xml:space="preserve">, indica en </w:t>
      </w:r>
      <w:r w:rsidR="00517E88">
        <w:t>qué</w:t>
      </w:r>
      <w:r>
        <w:t xml:space="preserve"> orden se borrarán los registros. Sólo tiene sentido combinado con LIMIT (</w:t>
      </w:r>
      <w:r w:rsidR="00517E88">
        <w:t xml:space="preserve">se usa </w:t>
      </w:r>
      <w:r>
        <w:t>cuando no se quieren borrar todos los registros que cumplan la condición WHERE).</w:t>
      </w:r>
    </w:p>
    <w:p w14:paraId="46ACA82E" w14:textId="77777777" w:rsidR="006B7C0B" w:rsidRDefault="006B7C0B" w:rsidP="003C2E95">
      <w:pPr>
        <w:pStyle w:val="Ttulo4"/>
      </w:pPr>
      <w:bookmarkStart w:id="136" w:name="_Toc127522914"/>
      <w:r>
        <w:t>Ejemplos de DELETE</w:t>
      </w:r>
      <w:bookmarkEnd w:id="136"/>
    </w:p>
    <w:p w14:paraId="68BCC49A" w14:textId="77777777" w:rsidR="006B7C0B" w:rsidRPr="006B7C0B" w:rsidRDefault="006B7C0B" w:rsidP="006B7C0B">
      <w:r>
        <w:t>Ejemplo de DELETE que utiliza una sola tabla: Borrar los pedidos anteriores al año 2015</w:t>
      </w:r>
    </w:p>
    <w:p w14:paraId="2CCF2442" w14:textId="77777777" w:rsidR="006B7C0B" w:rsidRDefault="006B7C0B" w:rsidP="000E46A5">
      <w:pPr>
        <w:pStyle w:val="comandoseinstrucciones"/>
      </w:pPr>
      <w:r>
        <w:t xml:space="preserve">DELETE </w:t>
      </w:r>
    </w:p>
    <w:p w14:paraId="21AEC96D" w14:textId="77777777" w:rsidR="006B7C0B" w:rsidRDefault="006B7C0B" w:rsidP="000E46A5">
      <w:pPr>
        <w:pStyle w:val="comandoseinstrucciones"/>
      </w:pPr>
      <w:r>
        <w:t xml:space="preserve">FROM pedidos </w:t>
      </w:r>
    </w:p>
    <w:p w14:paraId="49721F15" w14:textId="77777777" w:rsidR="006B7C0B" w:rsidRDefault="006B7C0B" w:rsidP="000E46A5">
      <w:pPr>
        <w:pStyle w:val="comandoseinstrucciones"/>
      </w:pPr>
      <w:r>
        <w:t xml:space="preserve">    WHERE fecha_pedido &lt; '2015-01-01';</w:t>
      </w:r>
    </w:p>
    <w:p w14:paraId="3A1F4338" w14:textId="77777777" w:rsidR="006B7C0B" w:rsidRDefault="006B7C0B" w:rsidP="000E46A5">
      <w:pPr>
        <w:pStyle w:val="comandoseinstrucciones"/>
      </w:pPr>
    </w:p>
    <w:p w14:paraId="5C6285F9" w14:textId="77777777" w:rsidR="006B7C0B" w:rsidRDefault="006B7C0B" w:rsidP="006B7C0B">
      <w:r>
        <w:t>Ejemplo de DELETE que utiliza varias tablas: B</w:t>
      </w:r>
      <w:r w:rsidRPr="009359FC">
        <w:t>orrar todos los pedidos ex</w:t>
      </w:r>
      <w:r>
        <w:t>cepto los 10 más recientes (según la fecha)</w:t>
      </w:r>
      <w:r w:rsidRPr="009359FC">
        <w:t>:</w:t>
      </w:r>
    </w:p>
    <w:p w14:paraId="4ABA7800" w14:textId="77777777" w:rsidR="006B7C0B" w:rsidRDefault="006B7C0B" w:rsidP="000E46A5">
      <w:pPr>
        <w:pStyle w:val="comandoseinstrucciones"/>
      </w:pPr>
      <w:r>
        <w:t>ROLLBACK;</w:t>
      </w:r>
    </w:p>
    <w:p w14:paraId="6E9A69F8" w14:textId="77777777" w:rsidR="006B7C0B" w:rsidRDefault="006B7C0B" w:rsidP="000E46A5">
      <w:pPr>
        <w:pStyle w:val="comandoseinstrucciones"/>
      </w:pPr>
      <w:r>
        <w:t>START TRANSACTION;</w:t>
      </w:r>
    </w:p>
    <w:p w14:paraId="34E0445C" w14:textId="77777777" w:rsidR="006B7C0B" w:rsidRDefault="006B7C0B" w:rsidP="000E46A5">
      <w:pPr>
        <w:pStyle w:val="comandoseinstrucciones"/>
      </w:pPr>
    </w:p>
    <w:p w14:paraId="1AAB3B3E" w14:textId="77777777" w:rsidR="006B7C0B" w:rsidRDefault="006B7C0B" w:rsidP="000E46A5">
      <w:pPr>
        <w:pStyle w:val="comandoseinstrucciones"/>
      </w:pPr>
      <w:r>
        <w:t>#mostrar los pedidos existentes</w:t>
      </w:r>
    </w:p>
    <w:p w14:paraId="360C6761" w14:textId="77777777" w:rsidR="006B7C0B" w:rsidRPr="009377B0" w:rsidRDefault="006B7C0B" w:rsidP="000E46A5">
      <w:pPr>
        <w:pStyle w:val="comandoseinstrucciones"/>
      </w:pPr>
      <w:r w:rsidRPr="009377B0">
        <w:t>SELECT * FROM pedidos;</w:t>
      </w:r>
    </w:p>
    <w:p w14:paraId="14E6D460" w14:textId="77777777" w:rsidR="006B7C0B" w:rsidRDefault="006B7C0B" w:rsidP="000E46A5">
      <w:pPr>
        <w:pStyle w:val="comandoseinstrucciones"/>
      </w:pPr>
    </w:p>
    <w:p w14:paraId="766E1C12" w14:textId="77777777" w:rsidR="006B7C0B" w:rsidRDefault="006B7C0B" w:rsidP="000E46A5">
      <w:pPr>
        <w:pStyle w:val="comandoseinstrucciones"/>
      </w:pPr>
      <w:r>
        <w:t>#crear en RAM una tabla temporal llamada pedidosNoQueremosBorrar,</w:t>
      </w:r>
    </w:p>
    <w:p w14:paraId="7937DD64" w14:textId="77777777" w:rsidR="006B7C0B" w:rsidRDefault="006B7C0B" w:rsidP="000E46A5">
      <w:pPr>
        <w:pStyle w:val="comandoseinstrucciones"/>
      </w:pPr>
      <w:r>
        <w:t>#que sea copia de pedidos pero que sólo tenga los pedidos que no queremos borrar</w:t>
      </w:r>
    </w:p>
    <w:p w14:paraId="6F353318" w14:textId="77777777" w:rsidR="006B7C0B" w:rsidRDefault="006B7C0B" w:rsidP="000E46A5">
      <w:pPr>
        <w:pStyle w:val="comandoseinstrucciones"/>
      </w:pPr>
      <w:r>
        <w:t>#es decir contendrá los 10 pedidos más recientes.</w:t>
      </w:r>
    </w:p>
    <w:p w14:paraId="66F623F7" w14:textId="77777777" w:rsidR="006B7C0B" w:rsidRDefault="006B7C0B" w:rsidP="000E46A5">
      <w:pPr>
        <w:pStyle w:val="comandoseinstrucciones"/>
      </w:pPr>
      <w:r>
        <w:t>#la tabla solo contendrá la PK (Primary Key) de los pedidos.</w:t>
      </w:r>
    </w:p>
    <w:p w14:paraId="0BCEAB80" w14:textId="77777777" w:rsidR="006B7C0B" w:rsidRDefault="006B7C0B" w:rsidP="006B7C0B">
      <w:pPr>
        <w:pStyle w:val="comandoseinstrucciones"/>
      </w:pPr>
    </w:p>
    <w:p w14:paraId="12960F24" w14:textId="77777777" w:rsidR="006B7C0B" w:rsidRDefault="006B7C0B" w:rsidP="000E46A5">
      <w:pPr>
        <w:pStyle w:val="comandoseinstrucciones"/>
      </w:pPr>
      <w:r>
        <w:t>CREATE TEMPORARY TABLE pedidosNoQueremosBorrar</w:t>
      </w:r>
    </w:p>
    <w:p w14:paraId="21CF900D" w14:textId="77777777" w:rsidR="006B7C0B" w:rsidRDefault="006B7C0B" w:rsidP="000E46A5">
      <w:pPr>
        <w:pStyle w:val="comandoseinstrucciones"/>
      </w:pPr>
      <w:r>
        <w:tab/>
        <w:t xml:space="preserve">SELECT pedido_no </w:t>
      </w:r>
    </w:p>
    <w:p w14:paraId="32D61080" w14:textId="77777777" w:rsidR="006B7C0B" w:rsidRDefault="006B7C0B" w:rsidP="000E46A5">
      <w:pPr>
        <w:pStyle w:val="comandoseinstrucciones"/>
      </w:pPr>
      <w:r>
        <w:tab/>
        <w:t xml:space="preserve">FROM pedidos </w:t>
      </w:r>
    </w:p>
    <w:p w14:paraId="5943C6CE" w14:textId="77777777" w:rsidR="006B7C0B" w:rsidRDefault="006B7C0B" w:rsidP="000E46A5">
      <w:pPr>
        <w:pStyle w:val="comandoseinstrucciones"/>
      </w:pPr>
      <w:r>
        <w:t xml:space="preserve">    ORDER BY fecha_pedido DESC</w:t>
      </w:r>
    </w:p>
    <w:p w14:paraId="182EB18B" w14:textId="77777777" w:rsidR="006B7C0B" w:rsidRDefault="006B7C0B" w:rsidP="000E46A5">
      <w:pPr>
        <w:pStyle w:val="comandoseinstrucciones"/>
      </w:pPr>
      <w:r>
        <w:t xml:space="preserve">    LIMIT 10;</w:t>
      </w:r>
    </w:p>
    <w:p w14:paraId="525DD9C4" w14:textId="77777777" w:rsidR="006B7C0B" w:rsidRDefault="006B7C0B" w:rsidP="000E46A5">
      <w:pPr>
        <w:pStyle w:val="comandoseinstrucciones"/>
      </w:pPr>
    </w:p>
    <w:p w14:paraId="75781DD9" w14:textId="77777777" w:rsidR="006B7C0B" w:rsidRDefault="006B7C0B" w:rsidP="006B7C0B">
      <w:pPr>
        <w:pStyle w:val="comandoseinstrucciones"/>
      </w:pPr>
      <w:r>
        <w:t>#crear en RAM una tabla temporal llamada pedidosSiQueremosBorrar,</w:t>
      </w:r>
    </w:p>
    <w:p w14:paraId="1C1E1262" w14:textId="77777777" w:rsidR="006B7C0B" w:rsidRDefault="006B7C0B" w:rsidP="006B7C0B">
      <w:pPr>
        <w:pStyle w:val="comandoseinstrucciones"/>
      </w:pPr>
      <w:r>
        <w:t>#que sea copia de pedidos pero que solo tenga los pedidos que queremos borrar</w:t>
      </w:r>
    </w:p>
    <w:p w14:paraId="48B3F984" w14:textId="77777777" w:rsidR="006B7C0B" w:rsidRDefault="006B7C0B" w:rsidP="006B7C0B">
      <w:pPr>
        <w:pStyle w:val="comandoseinstrucciones"/>
      </w:pPr>
      <w:r>
        <w:t>#la tabla solo contendrá la PK (Primary Key) de los pedidos.</w:t>
      </w:r>
    </w:p>
    <w:p w14:paraId="3B781478" w14:textId="77777777" w:rsidR="006B7C0B" w:rsidRDefault="006B7C0B" w:rsidP="006B7C0B">
      <w:pPr>
        <w:pStyle w:val="comandoseinstrucciones"/>
      </w:pPr>
    </w:p>
    <w:p w14:paraId="08B61F6E" w14:textId="77777777" w:rsidR="006B7C0B" w:rsidRDefault="006B7C0B" w:rsidP="000E46A5">
      <w:pPr>
        <w:pStyle w:val="comandoseinstrucciones"/>
      </w:pPr>
      <w:r>
        <w:t>CREATE TEMPORARY TABLE pedidosSiQueremosBorrar</w:t>
      </w:r>
    </w:p>
    <w:p w14:paraId="4DE07EA6" w14:textId="77777777" w:rsidR="006B7C0B" w:rsidRDefault="006B7C0B" w:rsidP="000E46A5">
      <w:pPr>
        <w:pStyle w:val="comandoseinstrucciones"/>
      </w:pPr>
      <w:r>
        <w:tab/>
        <w:t>SELECT pedidos.pedido_no</w:t>
      </w:r>
    </w:p>
    <w:p w14:paraId="38678F48" w14:textId="77777777" w:rsidR="006B7C0B" w:rsidRDefault="006B7C0B" w:rsidP="000E46A5">
      <w:pPr>
        <w:pStyle w:val="comandoseinstrucciones"/>
      </w:pPr>
      <w:r>
        <w:t>FROM pedidos LEFT JOIN pedidosNoQueremosBorrar</w:t>
      </w:r>
    </w:p>
    <w:p w14:paraId="77F082FD" w14:textId="77777777" w:rsidR="006B7C0B" w:rsidRDefault="006B7C0B" w:rsidP="000E46A5">
      <w:pPr>
        <w:pStyle w:val="comandoseinstrucciones"/>
      </w:pPr>
      <w:r>
        <w:tab/>
        <w:t>ON pedidos.pedido_no = pedidosNoQueremosBorrar.pedido_no</w:t>
      </w:r>
    </w:p>
    <w:p w14:paraId="60DE08D6" w14:textId="77777777" w:rsidR="006B7C0B" w:rsidRDefault="006B7C0B" w:rsidP="000E46A5">
      <w:pPr>
        <w:pStyle w:val="comandoseinstrucciones"/>
      </w:pPr>
      <w:r>
        <w:t xml:space="preserve">    WHERE pedidosNoQueremosBorrar.pedido_no IS NULL;</w:t>
      </w:r>
    </w:p>
    <w:p w14:paraId="4105ED5B" w14:textId="77777777" w:rsidR="006B7C0B" w:rsidRDefault="006B7C0B" w:rsidP="006B7C0B">
      <w:pPr>
        <w:pStyle w:val="comandoseinstrucciones"/>
      </w:pPr>
    </w:p>
    <w:p w14:paraId="1B6FA051" w14:textId="77777777" w:rsidR="006B7C0B" w:rsidRDefault="006B7C0B" w:rsidP="006B7C0B">
      <w:pPr>
        <w:pStyle w:val="comandoseinstrucciones"/>
      </w:pPr>
      <w:r>
        <w:t>#borrar los pedidos de la tabla pedidos</w:t>
      </w:r>
    </w:p>
    <w:p w14:paraId="2465F841" w14:textId="77777777" w:rsidR="006B7C0B" w:rsidRDefault="006B7C0B" w:rsidP="006B7C0B">
      <w:pPr>
        <w:pStyle w:val="comandoseinstrucciones"/>
      </w:pPr>
      <w:r>
        <w:t>#usando un LEFT JOIN para escoger los pedidos a borrar</w:t>
      </w:r>
    </w:p>
    <w:p w14:paraId="76F18B42" w14:textId="77777777" w:rsidR="006B7C0B" w:rsidRDefault="006B7C0B" w:rsidP="006B7C0B">
      <w:pPr>
        <w:pStyle w:val="comandoseinstrucciones"/>
      </w:pPr>
      <w:r>
        <w:t>#Ver diagrama de conjuntos para entenderlo</w:t>
      </w:r>
    </w:p>
    <w:p w14:paraId="2B786547" w14:textId="77777777" w:rsidR="006B7C0B" w:rsidRDefault="006B7C0B" w:rsidP="006B7C0B">
      <w:pPr>
        <w:pStyle w:val="comandoseinstrucciones"/>
      </w:pPr>
      <w:r>
        <w:t>DELETE pedidos</w:t>
      </w:r>
    </w:p>
    <w:p w14:paraId="44D229D6" w14:textId="77777777" w:rsidR="006B7C0B" w:rsidRDefault="006B7C0B" w:rsidP="006B7C0B">
      <w:pPr>
        <w:pStyle w:val="comandoseinstrucciones"/>
      </w:pPr>
      <w:r>
        <w:t>FROM pedidos , pedidosSiQueremosBorrar</w:t>
      </w:r>
    </w:p>
    <w:p w14:paraId="4D9BD6CD" w14:textId="77777777" w:rsidR="006B7C0B" w:rsidRDefault="006B7C0B" w:rsidP="006B7C0B">
      <w:pPr>
        <w:pStyle w:val="comandoseinstrucciones"/>
      </w:pPr>
      <w:r>
        <w:tab/>
      </w:r>
    </w:p>
    <w:p w14:paraId="6E8C4B10" w14:textId="77777777" w:rsidR="006B7C0B" w:rsidRDefault="006B7C0B" w:rsidP="000E46A5">
      <w:pPr>
        <w:pStyle w:val="comandoseinstrucciones"/>
      </w:pPr>
      <w:r>
        <w:t xml:space="preserve">    WHERE pedidos.pedido_no = pedidosSiQueremosBorrar.pedido_no ;</w:t>
      </w:r>
    </w:p>
    <w:p w14:paraId="1728A7CA" w14:textId="77777777" w:rsidR="006B7C0B" w:rsidRDefault="006B7C0B" w:rsidP="006B7C0B">
      <w:pPr>
        <w:pStyle w:val="comandoseinstrucciones"/>
      </w:pPr>
    </w:p>
    <w:p w14:paraId="0DB9B758" w14:textId="77777777" w:rsidR="006B7C0B" w:rsidRDefault="006B7C0B" w:rsidP="006B7C0B">
      <w:pPr>
        <w:pStyle w:val="comandoseinstrucciones"/>
      </w:pPr>
    </w:p>
    <w:p w14:paraId="28BB5EF9" w14:textId="77777777" w:rsidR="006B7C0B" w:rsidRDefault="006B7C0B" w:rsidP="006B7C0B"/>
    <w:p w14:paraId="37372C2E" w14:textId="77777777" w:rsidR="00FD5A0D" w:rsidRDefault="00FD5A0D" w:rsidP="003C2E95">
      <w:pPr>
        <w:pStyle w:val="Ttulo4"/>
      </w:pPr>
      <w:bookmarkStart w:id="137" w:name="_Toc127522915"/>
      <w:r>
        <w:t>TRUNCATE</w:t>
      </w:r>
      <w:bookmarkEnd w:id="137"/>
    </w:p>
    <w:p w14:paraId="5AA6C39D" w14:textId="77777777" w:rsidR="00562502" w:rsidRDefault="00000000" w:rsidP="00562502">
      <w:pPr>
        <w:pStyle w:val="comandoseinstrucciones"/>
      </w:pPr>
      <w:hyperlink r:id="rId80" w:history="1">
        <w:r w:rsidR="00562502" w:rsidRPr="002E3C62">
          <w:rPr>
            <w:rStyle w:val="Hipervnculo"/>
          </w:rPr>
          <w:t>http://dev.mysql.com/doc/refman/5.6/en/truncate-table.html</w:t>
        </w:r>
      </w:hyperlink>
    </w:p>
    <w:p w14:paraId="4AAB553F" w14:textId="77777777" w:rsidR="00562502" w:rsidRDefault="00000000" w:rsidP="00562502">
      <w:pPr>
        <w:pStyle w:val="comandoseinstrucciones"/>
        <w:rPr>
          <w:color w:val="0000FF"/>
          <w:u w:val="single"/>
        </w:rPr>
      </w:pPr>
      <w:hyperlink r:id="rId81" w:history="1">
        <w:r w:rsidR="00562502" w:rsidRPr="003E69BD">
          <w:rPr>
            <w:rStyle w:val="Hipervnculo"/>
          </w:rPr>
          <w:t>http://mysql.conclase.net/curso/?sqlsen=TRUNCATE</w:t>
        </w:r>
      </w:hyperlink>
    </w:p>
    <w:p w14:paraId="29F22B5A" w14:textId="77777777" w:rsidR="00CB7046" w:rsidRDefault="00CB7046" w:rsidP="004F2F6F">
      <w:pPr>
        <w:pStyle w:val="Lista2"/>
      </w:pPr>
      <w:r>
        <w:t>Bor</w:t>
      </w:r>
      <w:r w:rsidR="00DD2A3A">
        <w:t xml:space="preserve">ra todos los datos de una tabla, pero </w:t>
      </w:r>
      <w:r w:rsidR="00DD2A3A" w:rsidRPr="0003470F">
        <w:rPr>
          <w:highlight w:val="yellow"/>
        </w:rPr>
        <w:t xml:space="preserve">No puede realizarse </w:t>
      </w:r>
      <w:r w:rsidR="0003470F">
        <w:rPr>
          <w:highlight w:val="yellow"/>
        </w:rPr>
        <w:t xml:space="preserve">TRUNCATE </w:t>
      </w:r>
      <w:r w:rsidR="00DD2A3A" w:rsidRPr="0003470F">
        <w:rPr>
          <w:highlight w:val="yellow"/>
        </w:rPr>
        <w:t xml:space="preserve">sobre </w:t>
      </w:r>
      <w:r w:rsidR="00EA4DEF" w:rsidRPr="0003470F">
        <w:rPr>
          <w:highlight w:val="yellow"/>
        </w:rPr>
        <w:t>tablas</w:t>
      </w:r>
      <w:r w:rsidR="00DD2A3A" w:rsidRPr="0003470F">
        <w:rPr>
          <w:highlight w:val="yellow"/>
        </w:rPr>
        <w:t xml:space="preserve"> InnoDB en las que otra tabla tiene claves ajenas que apuntan a la tabla a truncar.</w:t>
      </w:r>
      <w:r w:rsidR="00EA4DEF">
        <w:t xml:space="preserve"> (por ejemplo no puedo truncar la tabla departamentos porque la tabla empleados tienen una clave ajena que hace referencia a la tabla departamentos).</w:t>
      </w:r>
    </w:p>
    <w:p w14:paraId="4A75F0E3" w14:textId="77777777" w:rsidR="00CB7046" w:rsidRPr="00CB7046" w:rsidRDefault="00CB7046" w:rsidP="00CB7046">
      <w:pPr>
        <w:pStyle w:val="comandoseinstrucciones"/>
      </w:pPr>
      <w:r>
        <w:t>TRUNCATE TABLE table_name</w:t>
      </w:r>
    </w:p>
    <w:p w14:paraId="29A72276" w14:textId="77777777" w:rsidR="00CB7046" w:rsidRDefault="00486174" w:rsidP="004F2F6F">
      <w:pPr>
        <w:pStyle w:val="Lista2"/>
      </w:pPr>
      <w:r>
        <w:t>TRUNCATE e</w:t>
      </w:r>
      <w:r w:rsidR="00C30E81">
        <w:t>s similar en ciertos aspectos a esta otra sentencia</w:t>
      </w:r>
      <w:r w:rsidR="00CB7046">
        <w:t>:</w:t>
      </w:r>
    </w:p>
    <w:p w14:paraId="0BE1D539" w14:textId="77777777" w:rsidR="00CB7046" w:rsidRPr="00CB7046" w:rsidRDefault="00FD5A0D" w:rsidP="00CB7046">
      <w:pPr>
        <w:pStyle w:val="comandoseinstrucciones"/>
      </w:pPr>
      <w:r w:rsidRPr="00CB7046">
        <w:t xml:space="preserve">DELETE </w:t>
      </w:r>
      <w:r w:rsidR="00CB7046" w:rsidRPr="00CB7046">
        <w:t xml:space="preserve">FROM table_name </w:t>
      </w:r>
    </w:p>
    <w:p w14:paraId="71BDA2B4" w14:textId="77777777" w:rsidR="00C30E81" w:rsidRDefault="00C30E81" w:rsidP="004F2F6F">
      <w:pPr>
        <w:pStyle w:val="Lista2"/>
      </w:pPr>
      <w:r>
        <w:t>Pero</w:t>
      </w:r>
      <w:r w:rsidR="00486174">
        <w:t xml:space="preserve"> </w:t>
      </w:r>
      <w:r w:rsidR="00CB7046">
        <w:t xml:space="preserve">TRUNCATE tiene algunas </w:t>
      </w:r>
      <w:r w:rsidRPr="00486174">
        <w:rPr>
          <w:rStyle w:val="Textoennegrita"/>
          <w:highlight w:val="yellow"/>
        </w:rPr>
        <w:t>diferencias</w:t>
      </w:r>
      <w:r w:rsidRPr="00486174">
        <w:rPr>
          <w:highlight w:val="yellow"/>
        </w:rPr>
        <w:t xml:space="preserve"> frente a DELETE</w:t>
      </w:r>
      <w:r>
        <w:t>:</w:t>
      </w:r>
    </w:p>
    <w:p w14:paraId="1317B9AC" w14:textId="77777777" w:rsidR="009D556A" w:rsidRDefault="009D556A" w:rsidP="009D556A">
      <w:pPr>
        <w:pStyle w:val="Lista3"/>
      </w:pPr>
      <w:r>
        <w:t>Realmente se considera</w:t>
      </w:r>
      <w:r w:rsidR="00486174">
        <w:t xml:space="preserve"> que</w:t>
      </w:r>
      <w:r>
        <w:t xml:space="preserve"> </w:t>
      </w:r>
      <w:r w:rsidR="00486174">
        <w:t xml:space="preserve">TRUNCATE es </w:t>
      </w:r>
      <w:r>
        <w:t xml:space="preserve">una sentencia DDL, pues es equivalente a una sentencia DROP TABLE seguida por una sentencia </w:t>
      </w:r>
      <w:r>
        <w:lastRenderedPageBreak/>
        <w:t>CREATE TABLE. Por ello es más rápida que la sentencia DELETE FROM</w:t>
      </w:r>
      <w:r w:rsidR="00DD2A3A">
        <w:t xml:space="preserve"> cuando queremos borrar todos los datos de una tabla</w:t>
      </w:r>
      <w:r>
        <w:t>.</w:t>
      </w:r>
    </w:p>
    <w:p w14:paraId="103AACB7" w14:textId="77777777" w:rsidR="00472C9C" w:rsidRDefault="00472C9C" w:rsidP="00472C9C">
      <w:pPr>
        <w:pStyle w:val="Lista9"/>
      </w:pPr>
      <w:r>
        <w:t xml:space="preserve">Poniendo un </w:t>
      </w:r>
      <w:r w:rsidR="00E006FC">
        <w:t>símil</w:t>
      </w:r>
      <w:r>
        <w:t>:</w:t>
      </w:r>
    </w:p>
    <w:p w14:paraId="3600A8EB" w14:textId="77777777" w:rsidR="00472C9C" w:rsidRPr="00172C6F" w:rsidRDefault="00472C9C" w:rsidP="00472C9C">
      <w:pPr>
        <w:pStyle w:val="Lista9"/>
      </w:pPr>
      <w:r>
        <w:t>DELETE abre un fichero y borrar línea a línea todo su contenido (imagínate si tiene miles di filas el tiempo que consume) mientras que TRUNCATE borra el fichero y crea otro nuevo vacío con el mismo nombre.</w:t>
      </w:r>
    </w:p>
    <w:p w14:paraId="525D214D" w14:textId="77777777" w:rsidR="009D556A" w:rsidRPr="009D556A" w:rsidRDefault="009D556A" w:rsidP="009D556A">
      <w:pPr>
        <w:pStyle w:val="Lista3"/>
        <w:rPr>
          <w:lang w:val="en-US"/>
        </w:rPr>
      </w:pPr>
      <w:r>
        <w:t xml:space="preserve">No puede realizarse sobre tablas InnoDB en las que otra tabla tiene claves ajenas que apuntan a la tabla a truncar. </w:t>
      </w:r>
      <w:r w:rsidRPr="009D556A">
        <w:rPr>
          <w:lang w:val="en-US"/>
        </w:rPr>
        <w:t>Foreign key constraints between columns of the same table are permitted.</w:t>
      </w:r>
    </w:p>
    <w:p w14:paraId="59D37052" w14:textId="77777777" w:rsidR="00C30E81" w:rsidRDefault="009D556A" w:rsidP="004F2F6F">
      <w:pPr>
        <w:pStyle w:val="Lista3"/>
      </w:pPr>
      <w:r>
        <w:t>No permite ROLL BACK</w:t>
      </w:r>
    </w:p>
    <w:p w14:paraId="1F88E277" w14:textId="77777777" w:rsidR="009D556A" w:rsidRDefault="009D556A" w:rsidP="004F2F6F">
      <w:pPr>
        <w:pStyle w:val="Lista3"/>
      </w:pPr>
      <w:r>
        <w:t xml:space="preserve">No dispara </w:t>
      </w:r>
      <w:r w:rsidR="00C27381">
        <w:t xml:space="preserve">TRIGGERS </w:t>
      </w:r>
      <w:r>
        <w:t>ON DELETE</w:t>
      </w:r>
    </w:p>
    <w:p w14:paraId="6164BF8D" w14:textId="77777777" w:rsidR="009D556A" w:rsidRDefault="00884F31" w:rsidP="004F2F6F">
      <w:pPr>
        <w:pStyle w:val="Lista3"/>
      </w:pPr>
      <w:r>
        <w:t xml:space="preserve">El </w:t>
      </w:r>
      <w:r w:rsidR="00C27381">
        <w:t>valor</w:t>
      </w:r>
      <w:r w:rsidR="00E006FC">
        <w:t xml:space="preserve"> </w:t>
      </w:r>
      <w:r w:rsidR="009D556A">
        <w:rPr>
          <w:i/>
          <w:iCs/>
        </w:rPr>
        <w:t>AUTO_INCREMENT</w:t>
      </w:r>
      <w:r>
        <w:t xml:space="preserve"> se reinicializa a su valor inicial</w:t>
      </w:r>
      <w:r w:rsidR="009D556A">
        <w:t>.</w:t>
      </w:r>
    </w:p>
    <w:p w14:paraId="711579A2" w14:textId="77777777" w:rsidR="00884F31" w:rsidRDefault="00884F31" w:rsidP="004F2F6F">
      <w:pPr>
        <w:pStyle w:val="Lista3"/>
      </w:pPr>
      <w:r>
        <w:t>No se devuelve el número de filas eliminadas.</w:t>
      </w:r>
    </w:p>
    <w:p w14:paraId="5FE82DE4" w14:textId="77777777" w:rsidR="00884F31" w:rsidRDefault="00884F31" w:rsidP="004F2F6F">
      <w:pPr>
        <w:pStyle w:val="Lista3"/>
      </w:pPr>
      <w:r>
        <w:t xml:space="preserve">Mientras el fichero de definición de tabla 'table_name.frm' sea válido, la tabla puede ser recreada como una tabla vacía con </w:t>
      </w:r>
      <w:r>
        <w:rPr>
          <w:b/>
          <w:bCs/>
        </w:rPr>
        <w:t>TRUNCATE TABLE</w:t>
      </w:r>
      <w:r>
        <w:t>, aunque los ficheros de datos o índices estén corruptos.</w:t>
      </w:r>
    </w:p>
    <w:p w14:paraId="69356F59" w14:textId="77777777" w:rsidR="00FD5A0D" w:rsidRDefault="00FD5A0D" w:rsidP="00FD5A0D"/>
    <w:p w14:paraId="41FD9C46" w14:textId="77777777" w:rsidR="009D556A" w:rsidRDefault="00E74D3B" w:rsidP="003C2E95">
      <w:pPr>
        <w:pStyle w:val="Ttulo3"/>
      </w:pPr>
      <w:bookmarkStart w:id="138" w:name="_Toc127522916"/>
      <w:r>
        <w:t>LOCK TABLE / UNLOCK TABLE</w:t>
      </w:r>
      <w:bookmarkEnd w:id="138"/>
    </w:p>
    <w:p w14:paraId="3960F555" w14:textId="77777777" w:rsidR="009C66DF" w:rsidRDefault="00000000" w:rsidP="00E74D3B">
      <w:pPr>
        <w:pStyle w:val="comandoseinstrucciones"/>
      </w:pPr>
      <w:hyperlink r:id="rId82" w:history="1">
        <w:r w:rsidR="009C66DF" w:rsidRPr="00B771C3">
          <w:rPr>
            <w:rStyle w:val="Hipervnculo"/>
          </w:rPr>
          <w:t>http://www.mysqltutorial.org/mysql-table-locking/</w:t>
        </w:r>
      </w:hyperlink>
    </w:p>
    <w:p w14:paraId="57B097CB" w14:textId="77777777" w:rsidR="009D556A" w:rsidRDefault="00000000" w:rsidP="00E74D3B">
      <w:pPr>
        <w:pStyle w:val="comandoseinstrucciones"/>
        <w:rPr>
          <w:rStyle w:val="Hipervnculo"/>
        </w:rPr>
      </w:pPr>
      <w:hyperlink r:id="rId83" w:history="1">
        <w:r w:rsidR="00E74D3B" w:rsidRPr="005B7CEF">
          <w:rPr>
            <w:rStyle w:val="Hipervnculo"/>
          </w:rPr>
          <w:t>http://dev.mysql.com/doc/refman/5.7/en/lock-tables.html</w:t>
        </w:r>
      </w:hyperlink>
    </w:p>
    <w:p w14:paraId="2CBC1F63" w14:textId="77777777" w:rsidR="00770834" w:rsidRPr="00E15997" w:rsidRDefault="00770834" w:rsidP="00231F28">
      <w:pPr>
        <w:pStyle w:val="comandoseinstrucciones"/>
      </w:pPr>
    </w:p>
    <w:p w14:paraId="480CEE3C" w14:textId="77777777" w:rsidR="00231F28" w:rsidRPr="00231F28" w:rsidRDefault="00231F28" w:rsidP="000E46A5">
      <w:pPr>
        <w:pStyle w:val="comandoseinstrucciones"/>
        <w:rPr>
          <w:lang w:val="en-US"/>
        </w:rPr>
      </w:pPr>
      <w:r w:rsidRPr="00231F28">
        <w:rPr>
          <w:lang w:val="en-US"/>
        </w:rPr>
        <w:t>LOCK TABLES</w:t>
      </w:r>
    </w:p>
    <w:p w14:paraId="331C4266" w14:textId="77777777" w:rsidR="00231F28" w:rsidRPr="00231F28" w:rsidRDefault="00231F28" w:rsidP="000E46A5">
      <w:pPr>
        <w:pStyle w:val="comandoseinstrucciones"/>
        <w:rPr>
          <w:lang w:val="en-US"/>
        </w:rPr>
      </w:pPr>
      <w:r w:rsidRPr="00231F28">
        <w:rPr>
          <w:lang w:val="en-US"/>
        </w:rPr>
        <w:t xml:space="preserve">    tbl_name [[AS] alias] lock_type</w:t>
      </w:r>
    </w:p>
    <w:p w14:paraId="5E2C0B49" w14:textId="77777777" w:rsidR="00231F28" w:rsidRPr="00231F28" w:rsidRDefault="00231F28" w:rsidP="00231F28">
      <w:pPr>
        <w:pStyle w:val="comandoseinstrucciones"/>
        <w:rPr>
          <w:lang w:val="en-US"/>
        </w:rPr>
      </w:pPr>
      <w:r w:rsidRPr="00231F28">
        <w:rPr>
          <w:lang w:val="en-US"/>
        </w:rPr>
        <w:t xml:space="preserve">    [, tbl_name [[AS] alias] lock_type] ...</w:t>
      </w:r>
    </w:p>
    <w:p w14:paraId="5AB9CD41" w14:textId="77777777" w:rsidR="00231F28" w:rsidRPr="00231F28" w:rsidRDefault="00231F28" w:rsidP="00231F28">
      <w:pPr>
        <w:pStyle w:val="comandoseinstrucciones"/>
        <w:rPr>
          <w:lang w:val="en-US"/>
        </w:rPr>
      </w:pPr>
    </w:p>
    <w:p w14:paraId="2504195F" w14:textId="77777777" w:rsidR="00231F28" w:rsidRPr="00231F28" w:rsidRDefault="00231F28" w:rsidP="00231F28">
      <w:pPr>
        <w:pStyle w:val="comandoseinstrucciones"/>
        <w:rPr>
          <w:lang w:val="en-US"/>
        </w:rPr>
      </w:pPr>
      <w:r w:rsidRPr="00231F28">
        <w:rPr>
          <w:lang w:val="en-US"/>
        </w:rPr>
        <w:t>lock_type:</w:t>
      </w:r>
    </w:p>
    <w:p w14:paraId="294E146D" w14:textId="77777777" w:rsidR="00231F28" w:rsidRPr="00231F28" w:rsidRDefault="00231F28" w:rsidP="000E46A5">
      <w:pPr>
        <w:pStyle w:val="comandoseinstrucciones"/>
        <w:rPr>
          <w:lang w:val="en-US"/>
        </w:rPr>
      </w:pPr>
      <w:r w:rsidRPr="00231F28">
        <w:rPr>
          <w:lang w:val="en-US"/>
        </w:rPr>
        <w:t xml:space="preserve">    READ [LOCAL]</w:t>
      </w:r>
    </w:p>
    <w:p w14:paraId="337254F1" w14:textId="77777777" w:rsidR="00231F28" w:rsidRPr="00231F28" w:rsidRDefault="00231F28" w:rsidP="000E46A5">
      <w:pPr>
        <w:pStyle w:val="comandoseinstrucciones"/>
        <w:rPr>
          <w:lang w:val="en-US"/>
        </w:rPr>
      </w:pPr>
      <w:r w:rsidRPr="00231F28">
        <w:rPr>
          <w:lang w:val="en-US"/>
        </w:rPr>
        <w:t xml:space="preserve">  | [LOW_PRIORITY] WRITE</w:t>
      </w:r>
    </w:p>
    <w:p w14:paraId="443175FF" w14:textId="77777777" w:rsidR="00231F28" w:rsidRPr="00231F28" w:rsidRDefault="00231F28" w:rsidP="000E46A5">
      <w:pPr>
        <w:pStyle w:val="comandoseinstrucciones"/>
        <w:rPr>
          <w:lang w:val="en-US"/>
        </w:rPr>
      </w:pPr>
    </w:p>
    <w:p w14:paraId="38888650" w14:textId="77777777" w:rsidR="00231F28" w:rsidRPr="00770834" w:rsidRDefault="00231F28" w:rsidP="000E46A5">
      <w:pPr>
        <w:pStyle w:val="comandoseinstrucciones"/>
        <w:rPr>
          <w:lang w:val="en-US"/>
        </w:rPr>
      </w:pPr>
      <w:r w:rsidRPr="00770834">
        <w:rPr>
          <w:lang w:val="en-US"/>
        </w:rPr>
        <w:t>UNLOCK TABLES</w:t>
      </w:r>
    </w:p>
    <w:p w14:paraId="68957A42" w14:textId="77777777" w:rsidR="00A017D5" w:rsidRPr="003F2296" w:rsidRDefault="00A017D5" w:rsidP="00A017D5">
      <w:pPr>
        <w:rPr>
          <w:lang w:val="en-US"/>
        </w:rPr>
      </w:pPr>
      <w:r w:rsidRPr="003F2296">
        <w:rPr>
          <w:lang w:val="en-US"/>
        </w:rPr>
        <w:t>The following lock types are available:</w:t>
      </w:r>
    </w:p>
    <w:p w14:paraId="498035F4" w14:textId="77777777" w:rsidR="00A017D5" w:rsidRPr="003F2296" w:rsidRDefault="00A017D5" w:rsidP="00A017D5">
      <w:pPr>
        <w:pStyle w:val="Lista1"/>
        <w:rPr>
          <w:lang w:val="en-US"/>
        </w:rPr>
      </w:pPr>
      <w:r w:rsidRPr="003F2296">
        <w:rPr>
          <w:lang w:val="en-US"/>
        </w:rPr>
        <w:t>READ [LOCAL] lock:</w:t>
      </w:r>
    </w:p>
    <w:p w14:paraId="56A2B4C5" w14:textId="77777777" w:rsidR="00A017D5" w:rsidRPr="003F2296" w:rsidRDefault="00A017D5" w:rsidP="00A017D5">
      <w:pPr>
        <w:pStyle w:val="Lista3"/>
        <w:rPr>
          <w:lang w:val="en-US"/>
        </w:rPr>
      </w:pPr>
      <w:r w:rsidRPr="003F2296">
        <w:rPr>
          <w:lang w:val="en-US"/>
        </w:rPr>
        <w:t>The session that holds the lock can read the table (but not write it).</w:t>
      </w:r>
    </w:p>
    <w:p w14:paraId="3AFDCF52" w14:textId="77777777" w:rsidR="00A017D5" w:rsidRPr="003F2296" w:rsidRDefault="00A017D5" w:rsidP="00A017D5">
      <w:pPr>
        <w:pStyle w:val="Lista3"/>
        <w:rPr>
          <w:lang w:val="en-US"/>
        </w:rPr>
      </w:pPr>
      <w:r w:rsidRPr="003F2296">
        <w:rPr>
          <w:lang w:val="en-US"/>
        </w:rPr>
        <w:t>Multiple sessions can acquire a READ lock for the table at the same time.</w:t>
      </w:r>
    </w:p>
    <w:p w14:paraId="360749E4" w14:textId="77777777" w:rsidR="00A017D5" w:rsidRPr="003F2296" w:rsidRDefault="00A017D5" w:rsidP="00A017D5">
      <w:pPr>
        <w:pStyle w:val="Lista3"/>
        <w:rPr>
          <w:lang w:val="en-US"/>
        </w:rPr>
      </w:pPr>
      <w:r w:rsidRPr="003F2296">
        <w:rPr>
          <w:lang w:val="en-US"/>
        </w:rPr>
        <w:t>Other sessions can read the table without explicitly acquiring a READ lock.</w:t>
      </w:r>
    </w:p>
    <w:p w14:paraId="50AA8625" w14:textId="77777777" w:rsidR="00A017D5" w:rsidRPr="003F2296" w:rsidRDefault="00A017D5" w:rsidP="00A017D5">
      <w:pPr>
        <w:pStyle w:val="Lista3"/>
        <w:rPr>
          <w:lang w:val="en-US"/>
        </w:rPr>
      </w:pPr>
      <w:r w:rsidRPr="003F2296">
        <w:rPr>
          <w:lang w:val="en-US"/>
        </w:rPr>
        <w:t>The LOCAL modifier enables nonconflicting INSERT statements (concurrent inserts) by other sessions to e</w:t>
      </w:r>
      <w:r>
        <w:rPr>
          <w:lang w:val="en-US"/>
        </w:rPr>
        <w:t>xecute while the lock is held.</w:t>
      </w:r>
    </w:p>
    <w:p w14:paraId="38E91CDF" w14:textId="77777777" w:rsidR="00A017D5" w:rsidRPr="004E35CE" w:rsidRDefault="00A017D5" w:rsidP="00A017D5">
      <w:pPr>
        <w:pStyle w:val="Lista1"/>
        <w:rPr>
          <w:lang w:val="en-US"/>
        </w:rPr>
      </w:pPr>
      <w:r w:rsidRPr="004E35CE">
        <w:rPr>
          <w:lang w:val="en-US"/>
        </w:rPr>
        <w:t>[LOW_PRIORITY] WRITE lock:</w:t>
      </w:r>
    </w:p>
    <w:p w14:paraId="62057246" w14:textId="77777777" w:rsidR="00A017D5" w:rsidRPr="004E35CE" w:rsidRDefault="00A017D5" w:rsidP="00A017D5">
      <w:pPr>
        <w:pStyle w:val="Lista3"/>
        <w:rPr>
          <w:lang w:val="en-US"/>
        </w:rPr>
      </w:pPr>
      <w:r w:rsidRPr="004E35CE">
        <w:rPr>
          <w:lang w:val="en-US"/>
        </w:rPr>
        <w:t>The session that holds the lock can read and write the table.</w:t>
      </w:r>
    </w:p>
    <w:p w14:paraId="05FDCA6A" w14:textId="77777777" w:rsidR="00A017D5" w:rsidRPr="004E35CE" w:rsidRDefault="00A017D5" w:rsidP="00A017D5">
      <w:pPr>
        <w:pStyle w:val="Lista3"/>
        <w:rPr>
          <w:lang w:val="en-US"/>
        </w:rPr>
      </w:pPr>
      <w:r w:rsidRPr="004E35CE">
        <w:rPr>
          <w:lang w:val="en-US"/>
        </w:rPr>
        <w:t>Only the session that holds the lock can access the table. No other session can access it until the lock is released.</w:t>
      </w:r>
    </w:p>
    <w:p w14:paraId="744AF5F5" w14:textId="77777777" w:rsidR="00A017D5" w:rsidRPr="004E35CE" w:rsidRDefault="00A017D5" w:rsidP="00A017D5">
      <w:pPr>
        <w:pStyle w:val="Lista3"/>
        <w:rPr>
          <w:lang w:val="en-US"/>
        </w:rPr>
      </w:pPr>
      <w:r w:rsidRPr="004E35CE">
        <w:rPr>
          <w:lang w:val="en-US"/>
        </w:rPr>
        <w:t>Lock requests for the table by other sessions block while the WRITE lock is held.</w:t>
      </w:r>
    </w:p>
    <w:p w14:paraId="7ACAB3B5" w14:textId="77777777" w:rsidR="00A017D5" w:rsidRPr="004E35CE" w:rsidRDefault="00A017D5" w:rsidP="00A017D5">
      <w:pPr>
        <w:pStyle w:val="Lista3"/>
        <w:rPr>
          <w:lang w:val="en-US"/>
        </w:rPr>
      </w:pPr>
      <w:r w:rsidRPr="004E35CE">
        <w:rPr>
          <w:lang w:val="en-US"/>
        </w:rPr>
        <w:t xml:space="preserve">The LOW_PRIORITY modifier has no effect. It is now deprecated. </w:t>
      </w:r>
    </w:p>
    <w:p w14:paraId="4D5D22C2" w14:textId="77777777" w:rsidR="00E74D3B" w:rsidRDefault="00E74D3B" w:rsidP="00E74D3B">
      <w:pPr>
        <w:pStyle w:val="Lista2"/>
        <w:rPr>
          <w:lang w:val="en-US"/>
        </w:rPr>
      </w:pPr>
      <w:r w:rsidRPr="00E74D3B">
        <w:rPr>
          <w:lang w:val="en-US"/>
        </w:rPr>
        <w:t xml:space="preserve">MySQL enables client sessions to acquire table locks explicitly for the purpose of cooperating with other sessions for access to tables, or to prevent other sessions </w:t>
      </w:r>
      <w:r w:rsidRPr="00E74D3B">
        <w:rPr>
          <w:lang w:val="en-US"/>
        </w:rPr>
        <w:lastRenderedPageBreak/>
        <w:t>from modifying tables during periods when a session requires exclusive access to them. A session can acquire or release locks only for itself. One session cannot acquire locks for another session or release locks held by another session.</w:t>
      </w:r>
    </w:p>
    <w:p w14:paraId="090B5DFF" w14:textId="77777777" w:rsidR="00E74D3B" w:rsidRDefault="00E74D3B" w:rsidP="00FD5A0D">
      <w:pPr>
        <w:pStyle w:val="Lista2"/>
        <w:rPr>
          <w:lang w:val="en-US"/>
        </w:rPr>
      </w:pPr>
      <w:r w:rsidRPr="009867C4">
        <w:rPr>
          <w:lang w:val="en-US"/>
        </w:rPr>
        <w:t>Locks may be used to emulate transactions or to get more speed when updating tables.</w:t>
      </w:r>
    </w:p>
    <w:p w14:paraId="1421BA3C" w14:textId="77777777" w:rsidR="009867C4" w:rsidRDefault="009867C4" w:rsidP="009867C4">
      <w:pPr>
        <w:pStyle w:val="Lista2"/>
        <w:rPr>
          <w:lang w:val="en-US"/>
        </w:rPr>
      </w:pPr>
      <w:r w:rsidRPr="009867C4">
        <w:rPr>
          <w:lang w:val="en-US"/>
        </w:rPr>
        <w:t xml:space="preserve">LOCK TABLES explicitly acquires table locks for the current client session. </w:t>
      </w:r>
    </w:p>
    <w:p w14:paraId="6CF244EB" w14:textId="77777777" w:rsidR="009867C4" w:rsidRDefault="009867C4" w:rsidP="009867C4">
      <w:pPr>
        <w:pStyle w:val="Lista2"/>
        <w:rPr>
          <w:lang w:val="en-US"/>
        </w:rPr>
      </w:pPr>
      <w:r w:rsidRPr="009867C4">
        <w:rPr>
          <w:lang w:val="en-US"/>
        </w:rPr>
        <w:t xml:space="preserve">Table locks can be acquired for base tables or views. </w:t>
      </w:r>
    </w:p>
    <w:p w14:paraId="254AE342" w14:textId="77777777" w:rsidR="009867C4" w:rsidRDefault="009867C4" w:rsidP="009867C4">
      <w:pPr>
        <w:pStyle w:val="Lista2"/>
        <w:rPr>
          <w:lang w:val="en-US"/>
        </w:rPr>
      </w:pPr>
      <w:r w:rsidRPr="009867C4">
        <w:rPr>
          <w:lang w:val="en-US"/>
        </w:rPr>
        <w:t>You must have the LOCK TABLES privilege, and the SELECT privilege for each object to be locked.</w:t>
      </w:r>
    </w:p>
    <w:p w14:paraId="44FD266E" w14:textId="77777777" w:rsidR="001052A0" w:rsidRDefault="009867C4" w:rsidP="009867C4">
      <w:pPr>
        <w:pStyle w:val="Lista2"/>
        <w:rPr>
          <w:lang w:val="en-US"/>
        </w:rPr>
      </w:pPr>
      <w:r w:rsidRPr="009867C4">
        <w:rPr>
          <w:lang w:val="en-US"/>
        </w:rPr>
        <w:t xml:space="preserve">For view locking, LOCK TABLES adds all base tables used in the view to the set of tables to be locked and locks them automatically. </w:t>
      </w:r>
    </w:p>
    <w:p w14:paraId="3EB8206E" w14:textId="77777777" w:rsidR="009867C4" w:rsidRDefault="009867C4" w:rsidP="009867C4">
      <w:pPr>
        <w:pStyle w:val="Lista2"/>
        <w:rPr>
          <w:lang w:val="en-US"/>
        </w:rPr>
      </w:pPr>
      <w:r w:rsidRPr="009867C4">
        <w:rPr>
          <w:lang w:val="en-US"/>
        </w:rPr>
        <w:t>If you lock a table explicitly with LOCK TABLES, any tables used in triggers are also locked implicitly</w:t>
      </w:r>
      <w:r w:rsidR="001052A0">
        <w:rPr>
          <w:lang w:val="en-US"/>
        </w:rPr>
        <w:t>.</w:t>
      </w:r>
    </w:p>
    <w:p w14:paraId="38C0E6F7" w14:textId="77777777" w:rsidR="001052A0" w:rsidRDefault="001052A0" w:rsidP="001052A0">
      <w:pPr>
        <w:pStyle w:val="Lista2"/>
        <w:rPr>
          <w:lang w:val="en-US"/>
        </w:rPr>
      </w:pPr>
      <w:r w:rsidRPr="001052A0">
        <w:rPr>
          <w:lang w:val="en-US"/>
        </w:rPr>
        <w:t xml:space="preserve">UNLOCK TABLES explicitly releases any table locks held by the current session. </w:t>
      </w:r>
    </w:p>
    <w:p w14:paraId="5B6964C0" w14:textId="77777777" w:rsidR="001052A0" w:rsidRPr="009867C4" w:rsidRDefault="001052A0" w:rsidP="001052A0">
      <w:pPr>
        <w:pStyle w:val="Lista3"/>
        <w:rPr>
          <w:lang w:val="en-US"/>
        </w:rPr>
      </w:pPr>
      <w:r w:rsidRPr="001052A0">
        <w:rPr>
          <w:lang w:val="en-US"/>
        </w:rPr>
        <w:t>LOCK TABLES implicitly releases any table locks held by the current session before acquiring new locks.</w:t>
      </w:r>
    </w:p>
    <w:p w14:paraId="754AFD7A" w14:textId="77777777" w:rsidR="0086501D" w:rsidRDefault="0086501D" w:rsidP="0086501D">
      <w:pPr>
        <w:pStyle w:val="Lista2"/>
        <w:rPr>
          <w:lang w:val="en-US"/>
        </w:rPr>
      </w:pPr>
      <w:r w:rsidRPr="0086501D">
        <w:rPr>
          <w:lang w:val="en-US"/>
        </w:rPr>
        <w:t xml:space="preserve">A table lock protects only against inappropriate reads or writes by other sessions. A session holding a WRITE lock can perform table-level operations such as DROP TABLE or TRUNCATE TABLE. </w:t>
      </w:r>
    </w:p>
    <w:p w14:paraId="58EB2875" w14:textId="77777777" w:rsidR="00E74D3B" w:rsidRPr="00E74D3B" w:rsidRDefault="0086501D" w:rsidP="0086501D">
      <w:pPr>
        <w:pStyle w:val="Lista3"/>
        <w:rPr>
          <w:lang w:val="en-US"/>
        </w:rPr>
      </w:pPr>
      <w:r w:rsidRPr="0086501D">
        <w:rPr>
          <w:lang w:val="en-US"/>
        </w:rPr>
        <w:t>For sessions holding a READ lock, DROP TABLE and TRUNCATE TABLE operations are not permitted.</w:t>
      </w:r>
    </w:p>
    <w:p w14:paraId="507BE326" w14:textId="77777777" w:rsidR="00E74D3B" w:rsidRDefault="003A2242" w:rsidP="003A2242">
      <w:pPr>
        <w:pStyle w:val="Lista2"/>
        <w:rPr>
          <w:lang w:val="en-US"/>
        </w:rPr>
      </w:pPr>
      <w:r>
        <w:rPr>
          <w:lang w:val="en-US"/>
        </w:rPr>
        <w:t xml:space="preserve">In </w:t>
      </w:r>
      <w:r w:rsidRPr="003A2242">
        <w:rPr>
          <w:lang w:val="en-US"/>
        </w:rPr>
        <w:t>TEMPORARY tables</w:t>
      </w:r>
      <w:r>
        <w:rPr>
          <w:lang w:val="en-US"/>
        </w:rPr>
        <w:t xml:space="preserve"> n</w:t>
      </w:r>
      <w:r w:rsidRPr="003A2242">
        <w:rPr>
          <w:lang w:val="en-US"/>
        </w:rPr>
        <w:t>o lock is necessary because no other session can see the table.</w:t>
      </w:r>
    </w:p>
    <w:p w14:paraId="3BC6100E" w14:textId="77777777" w:rsidR="00E1091B" w:rsidRDefault="00E1091B" w:rsidP="00E1091B">
      <w:pPr>
        <w:pStyle w:val="Lista2"/>
        <w:rPr>
          <w:lang w:val="en-US"/>
        </w:rPr>
      </w:pPr>
      <w:r w:rsidRPr="00E1091B">
        <w:rPr>
          <w:lang w:val="en-US"/>
        </w:rPr>
        <w:t>If a session begins a transaction (for example, with START TRANSACTION), an implicit UNLOCK TABLES is performed, which causes existing locks to be released. (</w:t>
      </w:r>
    </w:p>
    <w:p w14:paraId="3862CE77" w14:textId="77777777" w:rsidR="00A017D5" w:rsidRDefault="00A017D5" w:rsidP="00A017D5">
      <w:pPr>
        <w:pStyle w:val="Lista2"/>
        <w:rPr>
          <w:lang w:val="en-US"/>
        </w:rPr>
      </w:pPr>
      <w:r w:rsidRPr="00A017D5">
        <w:rPr>
          <w:lang w:val="en-US"/>
        </w:rPr>
        <w:t>A session that requires locks must acquire all the locks that it needs in a single LOCK TABLES statement.</w:t>
      </w:r>
    </w:p>
    <w:p w14:paraId="41977BDB" w14:textId="77777777" w:rsidR="00A017D5" w:rsidRDefault="00A017D5" w:rsidP="00A017D5">
      <w:pPr>
        <w:pStyle w:val="Lista3"/>
        <w:rPr>
          <w:lang w:val="en-US"/>
        </w:rPr>
      </w:pPr>
      <w:r w:rsidRPr="00A017D5">
        <w:rPr>
          <w:lang w:val="en-US"/>
        </w:rPr>
        <w:t xml:space="preserve"> While the locks thus obtained are held, the session can access only the locked tables. </w:t>
      </w:r>
    </w:p>
    <w:p w14:paraId="6B77451E" w14:textId="77777777" w:rsidR="00A017D5" w:rsidRPr="00A017D5" w:rsidRDefault="00A017D5" w:rsidP="00A017D5">
      <w:pPr>
        <w:pStyle w:val="Lista3"/>
        <w:rPr>
          <w:lang w:val="en-US"/>
        </w:rPr>
      </w:pPr>
      <w:r w:rsidRPr="00A017D5">
        <w:rPr>
          <w:lang w:val="en-US"/>
        </w:rPr>
        <w:t>For example, in the following sequence of statements, an error occurs for the attempt to access t2 because it was not locked in the LOCK TABLES statement:</w:t>
      </w:r>
    </w:p>
    <w:p w14:paraId="59A37174" w14:textId="77777777" w:rsidR="00A017D5" w:rsidRPr="00A017D5" w:rsidRDefault="00A017D5" w:rsidP="00A017D5">
      <w:pPr>
        <w:pStyle w:val="comandoseinstrucciones"/>
        <w:rPr>
          <w:lang w:val="en-US"/>
        </w:rPr>
      </w:pPr>
      <w:r w:rsidRPr="00A017D5">
        <w:rPr>
          <w:lang w:val="en-US"/>
        </w:rPr>
        <w:t xml:space="preserve">mysql&gt; LOCK TABLES </w:t>
      </w:r>
      <w:r w:rsidRPr="00A017D5">
        <w:rPr>
          <w:highlight w:val="yellow"/>
          <w:lang w:val="en-US"/>
        </w:rPr>
        <w:t>t1</w:t>
      </w:r>
      <w:r w:rsidRPr="00A017D5">
        <w:rPr>
          <w:lang w:val="en-US"/>
        </w:rPr>
        <w:t xml:space="preserve"> READ;</w:t>
      </w:r>
    </w:p>
    <w:p w14:paraId="6E445C29" w14:textId="77777777" w:rsidR="00A017D5" w:rsidRPr="00A017D5" w:rsidRDefault="00A017D5" w:rsidP="00A017D5">
      <w:pPr>
        <w:pStyle w:val="comandoseinstrucciones"/>
        <w:rPr>
          <w:lang w:val="en-US"/>
        </w:rPr>
      </w:pPr>
      <w:r w:rsidRPr="00A017D5">
        <w:rPr>
          <w:lang w:val="en-US"/>
        </w:rPr>
        <w:t>mysql&gt; SELECT COUNT(*) FROM t1;</w:t>
      </w:r>
    </w:p>
    <w:p w14:paraId="4F9075BF" w14:textId="77777777" w:rsidR="00A017D5" w:rsidRPr="00A017D5" w:rsidRDefault="00A017D5" w:rsidP="00A017D5">
      <w:pPr>
        <w:pStyle w:val="comandoseinstrucciones"/>
        <w:rPr>
          <w:lang w:val="en-US"/>
        </w:rPr>
      </w:pPr>
      <w:r w:rsidRPr="00A017D5">
        <w:rPr>
          <w:lang w:val="en-US"/>
        </w:rPr>
        <w:t>+----------+</w:t>
      </w:r>
    </w:p>
    <w:p w14:paraId="74020D1B" w14:textId="77777777" w:rsidR="00A017D5" w:rsidRPr="00A017D5" w:rsidRDefault="00A017D5" w:rsidP="00A017D5">
      <w:pPr>
        <w:pStyle w:val="comandoseinstrucciones"/>
        <w:rPr>
          <w:lang w:val="en-US"/>
        </w:rPr>
      </w:pPr>
      <w:r w:rsidRPr="00A017D5">
        <w:rPr>
          <w:lang w:val="en-US"/>
        </w:rPr>
        <w:t>| COUNT(*) |</w:t>
      </w:r>
    </w:p>
    <w:p w14:paraId="0DBDB428" w14:textId="77777777" w:rsidR="00A017D5" w:rsidRPr="00A017D5" w:rsidRDefault="00A017D5" w:rsidP="00A017D5">
      <w:pPr>
        <w:pStyle w:val="comandoseinstrucciones"/>
        <w:rPr>
          <w:lang w:val="en-US"/>
        </w:rPr>
      </w:pPr>
      <w:r w:rsidRPr="00A017D5">
        <w:rPr>
          <w:lang w:val="en-US"/>
        </w:rPr>
        <w:t>+----------+</w:t>
      </w:r>
    </w:p>
    <w:p w14:paraId="41B51303" w14:textId="77777777" w:rsidR="00A017D5" w:rsidRPr="00A017D5" w:rsidRDefault="00A017D5" w:rsidP="00A017D5">
      <w:pPr>
        <w:pStyle w:val="comandoseinstrucciones"/>
        <w:rPr>
          <w:lang w:val="en-US"/>
        </w:rPr>
      </w:pPr>
      <w:r w:rsidRPr="00A017D5">
        <w:rPr>
          <w:lang w:val="en-US"/>
        </w:rPr>
        <w:t>|        3 |</w:t>
      </w:r>
    </w:p>
    <w:p w14:paraId="5AA72192" w14:textId="77777777" w:rsidR="00A017D5" w:rsidRPr="00A017D5" w:rsidRDefault="00A017D5" w:rsidP="00A017D5">
      <w:pPr>
        <w:pStyle w:val="comandoseinstrucciones"/>
        <w:rPr>
          <w:lang w:val="en-US"/>
        </w:rPr>
      </w:pPr>
      <w:r w:rsidRPr="00A017D5">
        <w:rPr>
          <w:lang w:val="en-US"/>
        </w:rPr>
        <w:t>+----------+</w:t>
      </w:r>
    </w:p>
    <w:p w14:paraId="58BFC2D1" w14:textId="77777777" w:rsidR="00A017D5" w:rsidRPr="00A017D5" w:rsidRDefault="00A017D5" w:rsidP="00A017D5">
      <w:pPr>
        <w:pStyle w:val="comandoseinstrucciones"/>
        <w:rPr>
          <w:lang w:val="en-US"/>
        </w:rPr>
      </w:pPr>
      <w:r w:rsidRPr="00A017D5">
        <w:rPr>
          <w:lang w:val="en-US"/>
        </w:rPr>
        <w:t xml:space="preserve">mysql&gt; SELECT COUNT(*) FROM </w:t>
      </w:r>
      <w:r w:rsidRPr="00A017D5">
        <w:rPr>
          <w:highlight w:val="yellow"/>
          <w:lang w:val="en-US"/>
        </w:rPr>
        <w:t>t2</w:t>
      </w:r>
      <w:r w:rsidRPr="00A017D5">
        <w:rPr>
          <w:lang w:val="en-US"/>
        </w:rPr>
        <w:t>;</w:t>
      </w:r>
    </w:p>
    <w:p w14:paraId="4FA1B187" w14:textId="77777777" w:rsidR="00A017D5" w:rsidRDefault="00A017D5" w:rsidP="00A017D5">
      <w:pPr>
        <w:pStyle w:val="comandoseinstrucciones"/>
        <w:rPr>
          <w:lang w:val="en-US"/>
        </w:rPr>
      </w:pPr>
      <w:r w:rsidRPr="00A017D5">
        <w:rPr>
          <w:lang w:val="en-US"/>
        </w:rPr>
        <w:t>ERROR 1100 (HY000): Table 't2' was not locked with LOCK TABLES</w:t>
      </w:r>
    </w:p>
    <w:p w14:paraId="09246D93" w14:textId="77777777" w:rsidR="00A017D5" w:rsidRPr="00E74D3B" w:rsidRDefault="00A017D5" w:rsidP="00A017D5">
      <w:pPr>
        <w:pStyle w:val="Lista9"/>
        <w:rPr>
          <w:lang w:val="en-US"/>
        </w:rPr>
      </w:pPr>
      <w:r w:rsidRPr="00A017D5">
        <w:rPr>
          <w:lang w:val="en-US"/>
        </w:rPr>
        <w:t>Tables in the INFORMATION_SCHEMA database are an exception. They can be accessed without being locked explicitly even while a session holds table locks obtained with LOCK TABLES</w:t>
      </w:r>
    </w:p>
    <w:p w14:paraId="558C5899" w14:textId="77777777" w:rsidR="00231F28" w:rsidRPr="00231F28" w:rsidRDefault="00231F28" w:rsidP="00231F28">
      <w:pPr>
        <w:pStyle w:val="comandoseinstrucciones"/>
        <w:rPr>
          <w:lang w:val="en-US"/>
        </w:rPr>
      </w:pPr>
      <w:r w:rsidRPr="00231F28">
        <w:rPr>
          <w:lang w:val="en-US"/>
        </w:rPr>
        <w:t>mysql&gt; LOCK TABLE t WRITE, t AS t1 READ;</w:t>
      </w:r>
    </w:p>
    <w:p w14:paraId="042FC844" w14:textId="77777777" w:rsidR="00231F28" w:rsidRPr="00231F28" w:rsidRDefault="00231F28" w:rsidP="00231F28">
      <w:pPr>
        <w:pStyle w:val="comandoseinstrucciones"/>
        <w:rPr>
          <w:lang w:val="en-US"/>
        </w:rPr>
      </w:pPr>
      <w:r w:rsidRPr="00231F28">
        <w:rPr>
          <w:lang w:val="en-US"/>
        </w:rPr>
        <w:t>mysql&gt; INSERT INTO t SELECT * FROM t;</w:t>
      </w:r>
    </w:p>
    <w:p w14:paraId="382294A6" w14:textId="77777777" w:rsidR="00231F28" w:rsidRPr="00231F28" w:rsidRDefault="00231F28" w:rsidP="00231F28">
      <w:pPr>
        <w:pStyle w:val="comandoseinstrucciones"/>
        <w:rPr>
          <w:lang w:val="en-US"/>
        </w:rPr>
      </w:pPr>
      <w:r w:rsidRPr="00231F28">
        <w:rPr>
          <w:lang w:val="en-US"/>
        </w:rPr>
        <w:t>ERROR 1100: Table 't' was not locked with LOCK TABLES</w:t>
      </w:r>
    </w:p>
    <w:p w14:paraId="21AD63C5" w14:textId="77777777" w:rsidR="003F2296" w:rsidRDefault="00231F28" w:rsidP="00231F28">
      <w:pPr>
        <w:pStyle w:val="comandoseinstrucciones"/>
        <w:rPr>
          <w:lang w:val="en-US"/>
        </w:rPr>
      </w:pPr>
      <w:r w:rsidRPr="00231F28">
        <w:rPr>
          <w:lang w:val="en-US"/>
        </w:rPr>
        <w:lastRenderedPageBreak/>
        <w:t>mysql&gt; INSERT INTO t SELECT * FROM t AS t1;</w:t>
      </w:r>
    </w:p>
    <w:p w14:paraId="13D950A4" w14:textId="77777777" w:rsidR="003F2296" w:rsidRDefault="00B37C45" w:rsidP="003C2E95">
      <w:pPr>
        <w:pStyle w:val="Ttulo4"/>
        <w:rPr>
          <w:lang w:val="en-US"/>
        </w:rPr>
      </w:pPr>
      <w:bookmarkStart w:id="139" w:name="_Toc127522917"/>
      <w:r>
        <w:rPr>
          <w:lang w:val="en-US"/>
        </w:rPr>
        <w:t>C</w:t>
      </w:r>
      <w:r w:rsidR="00770834">
        <w:rPr>
          <w:lang w:val="en-US"/>
        </w:rPr>
        <w:t>uando bloquear una tabla</w:t>
      </w:r>
      <w:bookmarkEnd w:id="139"/>
    </w:p>
    <w:p w14:paraId="12F74F6A" w14:textId="77777777" w:rsidR="003F2296" w:rsidRDefault="00000000" w:rsidP="00770834">
      <w:pPr>
        <w:pStyle w:val="comandoseinstrucciones"/>
        <w:rPr>
          <w:lang w:val="en-US"/>
        </w:rPr>
      </w:pPr>
      <w:hyperlink r:id="rId84" w:history="1">
        <w:r w:rsidR="00770834" w:rsidRPr="00CB313C">
          <w:rPr>
            <w:rStyle w:val="Hipervnculo"/>
            <w:lang w:val="en-US"/>
          </w:rPr>
          <w:t>http://www.databasejournal.com/features/mysql/the-pros-and-cons-of-mysql-table-locking.html</w:t>
        </w:r>
      </w:hyperlink>
    </w:p>
    <w:p w14:paraId="34AE52F3" w14:textId="77777777" w:rsidR="00770834" w:rsidRDefault="00770834" w:rsidP="00770834">
      <w:pPr>
        <w:pStyle w:val="comandoseinstrucciones"/>
        <w:rPr>
          <w:lang w:val="en-US"/>
        </w:rPr>
      </w:pPr>
    </w:p>
    <w:p w14:paraId="1EB10C05" w14:textId="77777777" w:rsidR="00FE750A" w:rsidRDefault="00FE750A" w:rsidP="004F68B1">
      <w:pPr>
        <w:pStyle w:val="Lista0"/>
      </w:pPr>
      <w:r>
        <w:t xml:space="preserve">No debemos bloquear las tablas de tipo </w:t>
      </w:r>
      <w:r w:rsidRPr="00FE750A">
        <w:t>InnoDB</w:t>
      </w:r>
    </w:p>
    <w:p w14:paraId="0926EA32" w14:textId="77777777" w:rsidR="00FE750A" w:rsidRDefault="00FE750A" w:rsidP="00FD5A0D">
      <w:r>
        <w:t xml:space="preserve">En tablas que utilicen sistemas de almacenamiento </w:t>
      </w:r>
      <w:r w:rsidRPr="00FE750A">
        <w:rPr>
          <w:highlight w:val="yellow"/>
        </w:rPr>
        <w:t>InnoDB</w:t>
      </w:r>
      <w:r>
        <w:t xml:space="preserve"> es preferible </w:t>
      </w:r>
      <w:r w:rsidRPr="00FE750A">
        <w:rPr>
          <w:highlight w:val="yellow"/>
        </w:rPr>
        <w:t>no utilizar bloqueo de tablas</w:t>
      </w:r>
      <w:r>
        <w:t>, puesto que no ofrece ninguna ventaja pero reduce la concurrencia (acceso simultáneo a una tabla desde sesiones distintas):</w:t>
      </w:r>
    </w:p>
    <w:p w14:paraId="34F3337E" w14:textId="77777777" w:rsidR="00FE750A" w:rsidRDefault="00FE750A" w:rsidP="00FE750A">
      <w:pPr>
        <w:pStyle w:val="Lista1"/>
      </w:pPr>
      <w:r>
        <w:t xml:space="preserve">Desde la </w:t>
      </w:r>
      <w:r w:rsidRPr="00FE750A">
        <w:rPr>
          <w:highlight w:val="yellow"/>
        </w:rPr>
        <w:t>versión 5.</w:t>
      </w:r>
      <w:r w:rsidR="00F700AA">
        <w:rPr>
          <w:highlight w:val="yellow"/>
        </w:rPr>
        <w:t>5</w:t>
      </w:r>
      <w:r w:rsidRPr="00FE750A">
        <w:rPr>
          <w:highlight w:val="yellow"/>
        </w:rPr>
        <w:t xml:space="preserve"> de MySQL</w:t>
      </w:r>
      <w:r>
        <w:t xml:space="preserve"> El sistema de almacenamiento por defecto de cualquier tabla es </w:t>
      </w:r>
      <w:r w:rsidRPr="00FE750A">
        <w:rPr>
          <w:highlight w:val="yellow"/>
        </w:rPr>
        <w:t>InnoDB</w:t>
      </w:r>
      <w:r>
        <w:t>.</w:t>
      </w:r>
    </w:p>
    <w:p w14:paraId="710B2C82" w14:textId="77777777" w:rsidR="00FE750A" w:rsidRDefault="00FE750A" w:rsidP="00FE750A">
      <w:pPr>
        <w:pStyle w:val="Lista1"/>
      </w:pPr>
      <w:r w:rsidRPr="00FE750A">
        <w:rPr>
          <w:highlight w:val="yellow"/>
        </w:rPr>
        <w:t>InnoDB</w:t>
      </w:r>
      <w:r>
        <w:t xml:space="preserve"> utiliza automáticamente </w:t>
      </w:r>
      <w:r w:rsidRPr="00FE750A">
        <w:rPr>
          <w:highlight w:val="yellow"/>
        </w:rPr>
        <w:t>bloqueo por filas</w:t>
      </w:r>
      <w:r>
        <w:t xml:space="preserve">, y con ello permite a </w:t>
      </w:r>
      <w:r w:rsidRPr="00FE750A">
        <w:rPr>
          <w:highlight w:val="yellow"/>
        </w:rPr>
        <w:t>varias sesiones leer y escribir en la misma tabla simultáneamente</w:t>
      </w:r>
      <w:r>
        <w:t xml:space="preserve"> (cuando acceden a filas distintas) sin que tengan que esperar unas por otras.</w:t>
      </w:r>
    </w:p>
    <w:p w14:paraId="54B758DB" w14:textId="77777777" w:rsidR="00770834" w:rsidRDefault="00FE750A" w:rsidP="00FD5A0D">
      <w:r>
        <w:t>El resto de sistemas de almacenamiento (</w:t>
      </w:r>
      <w:r w:rsidRPr="00FE750A">
        <w:t>MyISAM</w:t>
      </w:r>
      <w:r>
        <w:t>,…) sólo permiten bloqueo por tabla completa, y aquí sí podría tener sentido bloquear una tabla en ciertas circunstancias.</w:t>
      </w:r>
    </w:p>
    <w:p w14:paraId="18D8BD7A" w14:textId="77777777" w:rsidR="006D7577" w:rsidRDefault="006D7577" w:rsidP="006D7577">
      <w:pPr>
        <w:pStyle w:val="Lista0"/>
      </w:pPr>
      <w:r>
        <w:t>Beneficios del bloqueo de tablas</w:t>
      </w:r>
    </w:p>
    <w:p w14:paraId="4DE9A4B8" w14:textId="77777777" w:rsidR="007C5185" w:rsidRDefault="007C5185" w:rsidP="006D7577">
      <w:r>
        <w:t>Cada vez que modificamos una tabla el sistema debe actualizar todos los índices de esa tabla.Si bloqueamos una tabla, la actualización de índices sólo se realizará cuando se desbloquee la tabla, lo cual puede ser más rápido.</w:t>
      </w:r>
    </w:p>
    <w:p w14:paraId="176117EA" w14:textId="77777777" w:rsidR="007C5185" w:rsidRPr="00FE750A" w:rsidRDefault="007C5185" w:rsidP="006D7577"/>
    <w:p w14:paraId="02DF2329" w14:textId="77777777" w:rsidR="0027603E" w:rsidRDefault="0027603E" w:rsidP="003C2E95">
      <w:pPr>
        <w:pStyle w:val="Ttulo2"/>
      </w:pPr>
      <w:bookmarkStart w:id="140" w:name="_Toc127522918"/>
      <w:r>
        <w:t>CONSULTAS</w:t>
      </w:r>
      <w:r w:rsidR="003C7367">
        <w:t xml:space="preserve"> (SELECT)</w:t>
      </w:r>
      <w:bookmarkEnd w:id="140"/>
    </w:p>
    <w:p w14:paraId="45548362" w14:textId="77777777" w:rsidR="00AA12A4" w:rsidRDefault="008367B5" w:rsidP="003C2E95">
      <w:pPr>
        <w:pStyle w:val="Ttulo3"/>
      </w:pPr>
      <w:bookmarkStart w:id="141" w:name="_Toc127522919"/>
      <w:r>
        <w:t>Orden</w:t>
      </w:r>
      <w:r w:rsidR="00AA12A4">
        <w:t xml:space="preserve"> de ejecución de las distintas cláusulas de una consulta SELECT:</w:t>
      </w:r>
      <w:bookmarkEnd w:id="141"/>
    </w:p>
    <w:p w14:paraId="564115E1" w14:textId="77777777" w:rsidR="00AA12A4" w:rsidRPr="008C5F7C" w:rsidRDefault="00AA12A4" w:rsidP="00AA12A4">
      <w:pPr>
        <w:pStyle w:val="comandoseinstrucciones"/>
        <w:rPr>
          <w:b/>
          <w:lang w:val="en-US"/>
        </w:rPr>
      </w:pPr>
      <w:r w:rsidRPr="00100FA2">
        <w:rPr>
          <w:b/>
          <w:lang w:val="en-US"/>
        </w:rPr>
        <w:t>(5)          SELECT  (6)  DISTINCT (8)  &lt;</w:t>
      </w:r>
      <w:r w:rsidRPr="008C5F7C">
        <w:rPr>
          <w:b/>
          <w:lang w:val="en-US"/>
        </w:rPr>
        <w:t>TOP_specification&gt;&lt;select_list&gt;</w:t>
      </w:r>
    </w:p>
    <w:p w14:paraId="19F129F7" w14:textId="77777777" w:rsidR="00AA12A4" w:rsidRPr="008C5F7C" w:rsidRDefault="00AA12A4" w:rsidP="00AA12A4">
      <w:pPr>
        <w:pStyle w:val="comandoseinstrucciones"/>
        <w:rPr>
          <w:b/>
          <w:lang w:val="en-US"/>
        </w:rPr>
      </w:pPr>
      <w:r w:rsidRPr="008C5F7C">
        <w:rPr>
          <w:b/>
          <w:lang w:val="en-US"/>
        </w:rPr>
        <w:t xml:space="preserve">(1)          FROM </w:t>
      </w:r>
    </w:p>
    <w:p w14:paraId="53E3984F" w14:textId="77777777" w:rsidR="00AA12A4" w:rsidRPr="008C5F7C" w:rsidRDefault="00AA12A4" w:rsidP="00AA12A4">
      <w:pPr>
        <w:pStyle w:val="comandoseinstrucciones"/>
        <w:rPr>
          <w:b/>
          <w:lang w:val="en-US"/>
        </w:rPr>
      </w:pPr>
      <w:r w:rsidRPr="008C5F7C">
        <w:rPr>
          <w:b/>
          <w:lang w:val="en-US"/>
        </w:rPr>
        <w:t>(2)          WHERE &lt;where_condition&gt;</w:t>
      </w:r>
    </w:p>
    <w:p w14:paraId="5D56F5A6" w14:textId="77777777" w:rsidR="00AA12A4" w:rsidRPr="008C5F7C" w:rsidRDefault="00AA12A4" w:rsidP="00AA12A4">
      <w:pPr>
        <w:pStyle w:val="comandoseinstrucciones"/>
        <w:rPr>
          <w:b/>
          <w:lang w:val="en-US"/>
        </w:rPr>
      </w:pPr>
      <w:r w:rsidRPr="008C5F7C">
        <w:rPr>
          <w:b/>
          <w:lang w:val="en-US"/>
        </w:rPr>
        <w:t>(3)          GROUP BY &lt;group_by_list&gt;</w:t>
      </w:r>
    </w:p>
    <w:p w14:paraId="6C1AD12C" w14:textId="77777777" w:rsidR="00AA12A4" w:rsidRPr="008C5F7C" w:rsidRDefault="00AA12A4" w:rsidP="00AA12A4">
      <w:pPr>
        <w:pStyle w:val="comandoseinstrucciones"/>
        <w:rPr>
          <w:b/>
          <w:lang w:val="en-US"/>
        </w:rPr>
      </w:pPr>
      <w:r w:rsidRPr="008C5F7C">
        <w:rPr>
          <w:b/>
          <w:lang w:val="en-US"/>
        </w:rPr>
        <w:t>(4)          HAVING &lt;having_condition&gt;</w:t>
      </w:r>
    </w:p>
    <w:p w14:paraId="5BD76617" w14:textId="77777777" w:rsidR="00150444" w:rsidRPr="008C5F7C" w:rsidRDefault="00AA12A4" w:rsidP="00AA12A4">
      <w:pPr>
        <w:pStyle w:val="comandoseinstrucciones"/>
        <w:rPr>
          <w:b/>
          <w:lang w:val="en-US"/>
        </w:rPr>
      </w:pPr>
      <w:r w:rsidRPr="008C5F7C">
        <w:rPr>
          <w:b/>
          <w:lang w:val="en-US"/>
        </w:rPr>
        <w:t>(7)        ORDER BY &lt;order_by_list&gt;</w:t>
      </w:r>
    </w:p>
    <w:p w14:paraId="717469C7" w14:textId="77777777" w:rsidR="00AA12A4" w:rsidRPr="00AA12A4" w:rsidRDefault="00150444" w:rsidP="00150444">
      <w:pPr>
        <w:pStyle w:val="Piedefoto"/>
        <w:rPr>
          <w:lang w:val="en-US"/>
        </w:rPr>
      </w:pPr>
      <w:r>
        <w:rPr>
          <w:noProof/>
        </w:rPr>
        <w:lastRenderedPageBreak/>
        <w:drawing>
          <wp:inline distT="0" distB="0" distL="0" distR="0" wp14:anchorId="3D4BB8F6" wp14:editId="1D039474">
            <wp:extent cx="5550011" cy="3124267"/>
            <wp:effectExtent l="0" t="0" r="0" b="0"/>
            <wp:docPr id="1" name="Imagen 1" descr="M:\__Clase\__Curso_2014-15\_BASES_DE_DATOS\047 - Como funciona una consulta SQL - 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__Clase\__Curso_2014-15\_BASES_DE_DATOS\047 - Como funciona una consulta SQL - 001.jp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550061" cy="3124295"/>
                    </a:xfrm>
                    <a:prstGeom prst="rect">
                      <a:avLst/>
                    </a:prstGeom>
                    <a:noFill/>
                    <a:ln>
                      <a:noFill/>
                    </a:ln>
                  </pic:spPr>
                </pic:pic>
              </a:graphicData>
            </a:graphic>
          </wp:inline>
        </w:drawing>
      </w:r>
    </w:p>
    <w:p w14:paraId="1A0AE6F0" w14:textId="77777777" w:rsidR="00C71EA6" w:rsidRDefault="00186C47" w:rsidP="00C71EA6">
      <w:pPr>
        <w:pStyle w:val="Lista0"/>
        <w:rPr>
          <w:lang w:val="en-US"/>
        </w:rPr>
      </w:pPr>
      <w:r>
        <w:rPr>
          <w:lang w:val="en-US"/>
        </w:rPr>
        <w:t xml:space="preserve">Uso avanzado </w:t>
      </w:r>
      <w:r w:rsidR="005F1E2D">
        <w:rPr>
          <w:lang w:val="en-US"/>
        </w:rPr>
        <w:t>de</w:t>
      </w:r>
      <w:r>
        <w:rPr>
          <w:lang w:val="en-US"/>
        </w:rPr>
        <w:t xml:space="preserve"> SQL </w:t>
      </w:r>
    </w:p>
    <w:p w14:paraId="2F4A518A" w14:textId="77777777" w:rsidR="00AA12A4" w:rsidRDefault="00AA12A4" w:rsidP="00AA12A4">
      <w:r w:rsidRPr="00AA12A4">
        <w:t>Para Transact SQL de SQL Server el orden es</w:t>
      </w:r>
      <w:r>
        <w:t>:</w:t>
      </w:r>
    </w:p>
    <w:p w14:paraId="5126F87E" w14:textId="77777777" w:rsidR="00AA12A4" w:rsidRPr="00AA12A4" w:rsidRDefault="00AA12A4" w:rsidP="00AA12A4">
      <w:pPr>
        <w:pStyle w:val="comandoseinstrucciones"/>
        <w:rPr>
          <w:lang w:val="en-US"/>
        </w:rPr>
      </w:pPr>
      <w:r w:rsidRPr="00AA12A4">
        <w:rPr>
          <w:lang w:val="en-US"/>
        </w:rPr>
        <w:t>(8)          SELECT  (9)  DISTINCT (11)  &lt;TOP_specification&gt;&lt;select_list&gt;</w:t>
      </w:r>
    </w:p>
    <w:p w14:paraId="5F17E00D" w14:textId="77777777" w:rsidR="00AA12A4" w:rsidRPr="00AA12A4" w:rsidRDefault="00AA12A4" w:rsidP="00AA12A4">
      <w:pPr>
        <w:pStyle w:val="comandoseinstrucciones"/>
        <w:rPr>
          <w:lang w:val="en-US"/>
        </w:rPr>
      </w:pPr>
    </w:p>
    <w:p w14:paraId="31FB2A3D" w14:textId="77777777" w:rsidR="00AA12A4" w:rsidRPr="00AA12A4" w:rsidRDefault="00AA12A4" w:rsidP="00AA12A4">
      <w:pPr>
        <w:pStyle w:val="comandoseinstrucciones"/>
        <w:rPr>
          <w:lang w:val="en-US"/>
        </w:rPr>
      </w:pPr>
      <w:r w:rsidRPr="00AA12A4">
        <w:rPr>
          <w:lang w:val="en-US"/>
        </w:rPr>
        <w:t>(1)          FROM &lt;left_table&gt;</w:t>
      </w:r>
    </w:p>
    <w:p w14:paraId="0B9045FF" w14:textId="77777777" w:rsidR="00AA12A4" w:rsidRPr="00AA12A4" w:rsidRDefault="00AA12A4" w:rsidP="00AA12A4">
      <w:pPr>
        <w:pStyle w:val="comandoseinstrucciones"/>
        <w:rPr>
          <w:lang w:val="en-US"/>
        </w:rPr>
      </w:pPr>
    </w:p>
    <w:p w14:paraId="38DA0754" w14:textId="77777777" w:rsidR="00AA12A4" w:rsidRPr="00AA12A4" w:rsidRDefault="00AA12A4" w:rsidP="00AA12A4">
      <w:pPr>
        <w:pStyle w:val="comandoseinstrucciones"/>
        <w:rPr>
          <w:lang w:val="en-US"/>
        </w:rPr>
      </w:pPr>
      <w:r w:rsidRPr="00AA12A4">
        <w:rPr>
          <w:lang w:val="en-US"/>
        </w:rPr>
        <w:t>(3)          &lt;joint_type&gt; JOIN &lt;right_table&gt;</w:t>
      </w:r>
    </w:p>
    <w:p w14:paraId="1F57E421" w14:textId="77777777" w:rsidR="00AA12A4" w:rsidRPr="00AA12A4" w:rsidRDefault="00AA12A4" w:rsidP="00AA12A4">
      <w:pPr>
        <w:pStyle w:val="comandoseinstrucciones"/>
        <w:rPr>
          <w:lang w:val="en-US"/>
        </w:rPr>
      </w:pPr>
    </w:p>
    <w:p w14:paraId="09D78BD3" w14:textId="77777777" w:rsidR="00AA12A4" w:rsidRPr="00AA12A4" w:rsidRDefault="00AA12A4" w:rsidP="00AA12A4">
      <w:pPr>
        <w:pStyle w:val="comandoseinstrucciones"/>
        <w:rPr>
          <w:lang w:val="en-US"/>
        </w:rPr>
      </w:pPr>
      <w:r w:rsidRPr="00AA12A4">
        <w:rPr>
          <w:lang w:val="en-US"/>
        </w:rPr>
        <w:t>(2)          ON &lt;join_condition&gt;</w:t>
      </w:r>
    </w:p>
    <w:p w14:paraId="2D1BDC38" w14:textId="77777777" w:rsidR="00AA12A4" w:rsidRPr="00AA12A4" w:rsidRDefault="00AA12A4" w:rsidP="00AA12A4">
      <w:pPr>
        <w:pStyle w:val="comandoseinstrucciones"/>
        <w:rPr>
          <w:lang w:val="en-US"/>
        </w:rPr>
      </w:pPr>
    </w:p>
    <w:p w14:paraId="20DC1D86" w14:textId="77777777" w:rsidR="00AA12A4" w:rsidRPr="00AA12A4" w:rsidRDefault="00AA12A4" w:rsidP="00AA12A4">
      <w:pPr>
        <w:pStyle w:val="comandoseinstrucciones"/>
        <w:rPr>
          <w:lang w:val="en-US"/>
        </w:rPr>
      </w:pPr>
      <w:r w:rsidRPr="00AA12A4">
        <w:rPr>
          <w:lang w:val="en-US"/>
        </w:rPr>
        <w:t>(4)          WHERE &lt;where_condition&gt;</w:t>
      </w:r>
    </w:p>
    <w:p w14:paraId="3765549A" w14:textId="77777777" w:rsidR="00AA12A4" w:rsidRPr="00AA12A4" w:rsidRDefault="00AA12A4" w:rsidP="00AA12A4">
      <w:pPr>
        <w:pStyle w:val="comandoseinstrucciones"/>
        <w:rPr>
          <w:lang w:val="en-US"/>
        </w:rPr>
      </w:pPr>
    </w:p>
    <w:p w14:paraId="456B7741" w14:textId="77777777" w:rsidR="00AA12A4" w:rsidRPr="00AA12A4" w:rsidRDefault="00AA12A4" w:rsidP="00AA12A4">
      <w:pPr>
        <w:pStyle w:val="comandoseinstrucciones"/>
        <w:rPr>
          <w:lang w:val="en-US"/>
        </w:rPr>
      </w:pPr>
      <w:r w:rsidRPr="00AA12A4">
        <w:rPr>
          <w:lang w:val="en-US"/>
        </w:rPr>
        <w:t>(5)          GROUP BY &lt;group_by_list&gt;</w:t>
      </w:r>
    </w:p>
    <w:p w14:paraId="46CAD440" w14:textId="77777777" w:rsidR="00AA12A4" w:rsidRPr="00AA12A4" w:rsidRDefault="00AA12A4" w:rsidP="00AA12A4">
      <w:pPr>
        <w:pStyle w:val="comandoseinstrucciones"/>
        <w:rPr>
          <w:lang w:val="en-US"/>
        </w:rPr>
      </w:pPr>
    </w:p>
    <w:p w14:paraId="6E3D7AB5" w14:textId="77777777" w:rsidR="00AA12A4" w:rsidRPr="00AA12A4" w:rsidRDefault="00AA12A4" w:rsidP="00AA12A4">
      <w:pPr>
        <w:pStyle w:val="comandoseinstrucciones"/>
        <w:rPr>
          <w:lang w:val="en-US"/>
        </w:rPr>
      </w:pPr>
      <w:r w:rsidRPr="00AA12A4">
        <w:rPr>
          <w:lang w:val="en-US"/>
        </w:rPr>
        <w:t xml:space="preserve">(6)          WITH {CUBE | ROLLUP}  </w:t>
      </w:r>
    </w:p>
    <w:p w14:paraId="47995B54" w14:textId="77777777" w:rsidR="00AA12A4" w:rsidRPr="00AA12A4" w:rsidRDefault="00AA12A4" w:rsidP="00AA12A4">
      <w:pPr>
        <w:pStyle w:val="comandoseinstrucciones"/>
        <w:rPr>
          <w:lang w:val="en-US"/>
        </w:rPr>
      </w:pPr>
    </w:p>
    <w:p w14:paraId="61517CCE" w14:textId="77777777" w:rsidR="00AA12A4" w:rsidRPr="00AA12A4" w:rsidRDefault="00AA12A4" w:rsidP="00AA12A4">
      <w:pPr>
        <w:pStyle w:val="comandoseinstrucciones"/>
        <w:rPr>
          <w:lang w:val="en-US"/>
        </w:rPr>
      </w:pPr>
      <w:r w:rsidRPr="00AA12A4">
        <w:rPr>
          <w:lang w:val="en-US"/>
        </w:rPr>
        <w:t>(7)          HAVING &lt;having_condition&gt;</w:t>
      </w:r>
    </w:p>
    <w:p w14:paraId="0E2DDC22" w14:textId="77777777" w:rsidR="00AA12A4" w:rsidRPr="00AA12A4" w:rsidRDefault="00AA12A4" w:rsidP="00AA12A4">
      <w:pPr>
        <w:pStyle w:val="comandoseinstrucciones"/>
        <w:rPr>
          <w:lang w:val="en-US"/>
        </w:rPr>
      </w:pPr>
    </w:p>
    <w:p w14:paraId="1062AA0B" w14:textId="77777777" w:rsidR="00AA12A4" w:rsidRPr="00AA12A4" w:rsidRDefault="00AA12A4" w:rsidP="00AA12A4">
      <w:pPr>
        <w:pStyle w:val="comandoseinstrucciones"/>
        <w:rPr>
          <w:lang w:val="en-US"/>
        </w:rPr>
      </w:pPr>
      <w:r w:rsidRPr="00AA12A4">
        <w:rPr>
          <w:lang w:val="en-US"/>
        </w:rPr>
        <w:t>(10)        ORDER BY &lt;order_by_list&gt;</w:t>
      </w:r>
    </w:p>
    <w:p w14:paraId="3422297C" w14:textId="77777777" w:rsidR="00AA12A4" w:rsidRDefault="00F230B0" w:rsidP="003C2E95">
      <w:pPr>
        <w:pStyle w:val="Ttulo3"/>
        <w:rPr>
          <w:lang w:val="en-US"/>
        </w:rPr>
      </w:pPr>
      <w:bookmarkStart w:id="142" w:name="_Toc127522920"/>
      <w:r>
        <w:rPr>
          <w:lang w:val="en-US"/>
        </w:rPr>
        <w:t xml:space="preserve">INNER JOIN, </w:t>
      </w:r>
      <w:r w:rsidR="008432F3">
        <w:rPr>
          <w:lang w:val="en-US"/>
        </w:rPr>
        <w:t>NATURAL JOIN</w:t>
      </w:r>
      <w:r w:rsidR="001B078F">
        <w:rPr>
          <w:lang w:val="en-US"/>
        </w:rPr>
        <w:t>, LEF JOIN, RIGHT JOIN, FULL JOIN …</w:t>
      </w:r>
      <w:bookmarkEnd w:id="142"/>
    </w:p>
    <w:p w14:paraId="1D9E4A73" w14:textId="77777777" w:rsidR="001B078F" w:rsidRDefault="001B078F" w:rsidP="003C2E95">
      <w:pPr>
        <w:pStyle w:val="Ttulo4"/>
      </w:pPr>
      <w:bookmarkStart w:id="143" w:name="_Toc127522921"/>
      <w:r>
        <w:t>INNER JOIN</w:t>
      </w:r>
      <w:bookmarkEnd w:id="143"/>
    </w:p>
    <w:p w14:paraId="5C9ACD6E" w14:textId="77777777" w:rsidR="001B078F" w:rsidRPr="00F200E3" w:rsidRDefault="002D6F59" w:rsidP="001B078F">
      <w:pPr>
        <w:pStyle w:val="comandoseinstrucciones"/>
        <w:rPr>
          <w:rStyle w:val="Hipervnculo"/>
        </w:rPr>
      </w:pPr>
      <w:r>
        <w:fldChar w:fldCharType="begin"/>
      </w:r>
      <w:r w:rsidRPr="002D6F59">
        <w:rPr>
          <w:rPrChange w:id="144" w:author="dani" w:date="2016-02-07T09:52:00Z">
            <w:rPr>
              <w:rFonts w:ascii="Garamond" w:hAnsi="Garamond"/>
              <w:sz w:val="24"/>
              <w:szCs w:val="24"/>
            </w:rPr>
          </w:rPrChange>
        </w:rPr>
        <w:instrText xml:space="preserve"> HYPERLINK "http://stackoverflow.com/questions/8696383/difference-between-natural-join-and-inner-join" </w:instrText>
      </w:r>
      <w:r>
        <w:fldChar w:fldCharType="separate"/>
      </w:r>
      <w:r w:rsidR="001B078F" w:rsidRPr="001B078F">
        <w:rPr>
          <w:rStyle w:val="Hipervnculo"/>
        </w:rPr>
        <w:t>http://stackoverflow.com/questions/8696383/difference-between-natural-join-and-inner-join</w:t>
      </w:r>
      <w:r>
        <w:rPr>
          <w:rStyle w:val="Hipervnculo"/>
          <w:lang w:val="en-US"/>
        </w:rPr>
        <w:fldChar w:fldCharType="end"/>
      </w:r>
    </w:p>
    <w:p w14:paraId="39C7E2E2" w14:textId="77777777" w:rsidR="00BC263E" w:rsidRPr="00F200E3" w:rsidRDefault="00000000" w:rsidP="001B078F">
      <w:pPr>
        <w:pStyle w:val="comandoseinstrucciones"/>
      </w:pPr>
      <w:hyperlink r:id="rId86" w:history="1">
        <w:r w:rsidR="00BC263E" w:rsidRPr="00F200E3">
          <w:rPr>
            <w:rStyle w:val="Hipervnculo"/>
          </w:rPr>
          <w:t>http://dev.mysql.com/doc/refman/5.7/en/join.html</w:t>
        </w:r>
      </w:hyperlink>
    </w:p>
    <w:p w14:paraId="4457BD7C" w14:textId="77777777" w:rsidR="00BC263E" w:rsidRPr="00F200E3" w:rsidRDefault="00BC263E" w:rsidP="001B078F">
      <w:pPr>
        <w:pStyle w:val="comandoseinstrucciones"/>
      </w:pPr>
    </w:p>
    <w:p w14:paraId="750D1F87" w14:textId="77777777" w:rsidR="008432F3" w:rsidRPr="001D193D" w:rsidRDefault="001B078F" w:rsidP="00B66531">
      <w:r>
        <w:t xml:space="preserve">Hay </w:t>
      </w:r>
      <w:r w:rsidR="001D193D" w:rsidRPr="001D193D">
        <w:t xml:space="preserve">4 formas </w:t>
      </w:r>
      <w:r w:rsidR="00B33FE5">
        <w:t>equivalentes</w:t>
      </w:r>
      <w:r w:rsidR="001D193D" w:rsidRPr="001D193D">
        <w:t xml:space="preserve"> de realizar INNER JOIN</w:t>
      </w:r>
    </w:p>
    <w:p w14:paraId="137F63F3" w14:textId="77777777" w:rsidR="00236453" w:rsidRPr="00236453" w:rsidRDefault="00236453" w:rsidP="00236453">
      <w:pPr>
        <w:pStyle w:val="comandoseinstrucciones"/>
      </w:pPr>
      <w:r w:rsidRPr="00236453">
        <w:t>SELECT apellido, empleados.dep_no, localidad</w:t>
      </w:r>
    </w:p>
    <w:p w14:paraId="192A15F4" w14:textId="77777777" w:rsidR="00236453" w:rsidRPr="009127F8" w:rsidRDefault="00236453" w:rsidP="00236453">
      <w:pPr>
        <w:pStyle w:val="comandoseinstrucciones"/>
        <w:rPr>
          <w:b/>
          <w:highlight w:val="yellow"/>
        </w:rPr>
      </w:pPr>
      <w:r w:rsidRPr="00236453">
        <w:t xml:space="preserve">FROM </w:t>
      </w:r>
      <w:r w:rsidRPr="009127F8">
        <w:rPr>
          <w:b/>
          <w:highlight w:val="yellow"/>
        </w:rPr>
        <w:t xml:space="preserve">empleados INNER JOIN departamentos </w:t>
      </w:r>
    </w:p>
    <w:p w14:paraId="7E98FFB6" w14:textId="77777777" w:rsidR="00236453" w:rsidRPr="009127F8" w:rsidRDefault="00236453" w:rsidP="00236453">
      <w:pPr>
        <w:pStyle w:val="comandoseinstrucciones"/>
        <w:rPr>
          <w:b/>
        </w:rPr>
      </w:pPr>
      <w:r w:rsidRPr="009127F8">
        <w:rPr>
          <w:b/>
          <w:highlight w:val="yellow"/>
        </w:rPr>
        <w:t xml:space="preserve">     ON empleados.dep_no = departamentos.dep_no</w:t>
      </w:r>
    </w:p>
    <w:p w14:paraId="4E96F3A9" w14:textId="77777777" w:rsidR="00236453" w:rsidRPr="00236453" w:rsidRDefault="00236453" w:rsidP="00236453">
      <w:pPr>
        <w:pStyle w:val="comandoseinstrucciones"/>
      </w:pPr>
      <w:r w:rsidRPr="00236453">
        <w:t xml:space="preserve">     ;</w:t>
      </w:r>
    </w:p>
    <w:p w14:paraId="100E6EB1" w14:textId="77777777" w:rsidR="00236453" w:rsidRPr="00236453" w:rsidRDefault="00236453" w:rsidP="00236453">
      <w:pPr>
        <w:pStyle w:val="comandoseinstrucciones"/>
      </w:pPr>
    </w:p>
    <w:p w14:paraId="14B93D0B" w14:textId="77777777" w:rsidR="00236453" w:rsidRPr="00236453" w:rsidRDefault="00236453" w:rsidP="000E46A5">
      <w:pPr>
        <w:pStyle w:val="comandoseinstrucciones"/>
      </w:pPr>
      <w:r w:rsidRPr="00236453">
        <w:t xml:space="preserve">    SELECT apellido, empleados.dep_no, localidad</w:t>
      </w:r>
    </w:p>
    <w:p w14:paraId="21678014" w14:textId="77777777" w:rsidR="00236453" w:rsidRPr="009127F8" w:rsidRDefault="00236453" w:rsidP="00236453">
      <w:pPr>
        <w:pStyle w:val="comandoseinstrucciones"/>
        <w:rPr>
          <w:b/>
          <w:highlight w:val="green"/>
          <w:lang w:val="en-US"/>
        </w:rPr>
      </w:pPr>
      <w:r w:rsidRPr="00236453">
        <w:rPr>
          <w:lang w:val="en-US"/>
        </w:rPr>
        <w:t xml:space="preserve">FROM </w:t>
      </w:r>
      <w:r w:rsidRPr="009127F8">
        <w:rPr>
          <w:b/>
          <w:highlight w:val="green"/>
          <w:lang w:val="en-US"/>
        </w:rPr>
        <w:t xml:space="preserve">empleados INNER JOIN departamentos </w:t>
      </w:r>
    </w:p>
    <w:p w14:paraId="1AA931C5" w14:textId="77777777" w:rsidR="00236453" w:rsidRPr="00236453" w:rsidRDefault="00236453" w:rsidP="00236453">
      <w:pPr>
        <w:pStyle w:val="comandoseinstrucciones"/>
        <w:rPr>
          <w:lang w:val="en-US"/>
        </w:rPr>
      </w:pPr>
      <w:r w:rsidRPr="009127F8">
        <w:rPr>
          <w:b/>
          <w:highlight w:val="green"/>
          <w:lang w:val="en-US"/>
        </w:rPr>
        <w:t xml:space="preserve">     USING (dep_no)</w:t>
      </w:r>
    </w:p>
    <w:p w14:paraId="67E71660" w14:textId="77777777" w:rsidR="00236453" w:rsidRPr="00236453" w:rsidRDefault="00236453" w:rsidP="00236453">
      <w:pPr>
        <w:pStyle w:val="comandoseinstrucciones"/>
      </w:pPr>
      <w:r w:rsidRPr="00236453">
        <w:lastRenderedPageBreak/>
        <w:t>;</w:t>
      </w:r>
    </w:p>
    <w:p w14:paraId="2752497A" w14:textId="77777777" w:rsidR="00236453" w:rsidRPr="00236453" w:rsidRDefault="00236453" w:rsidP="00236453">
      <w:pPr>
        <w:pStyle w:val="comandoseinstrucciones"/>
      </w:pPr>
    </w:p>
    <w:p w14:paraId="1AD996AD" w14:textId="77777777" w:rsidR="00236453" w:rsidRPr="00236453" w:rsidRDefault="00236453" w:rsidP="000E46A5">
      <w:pPr>
        <w:pStyle w:val="comandoseinstrucciones"/>
      </w:pPr>
      <w:r w:rsidRPr="00236453">
        <w:t xml:space="preserve">     SELECT apellido, empleados.dep_no, localidad</w:t>
      </w:r>
    </w:p>
    <w:p w14:paraId="28763E05" w14:textId="77777777" w:rsidR="00236453" w:rsidRPr="007435F5" w:rsidRDefault="00236453" w:rsidP="00236453">
      <w:pPr>
        <w:pStyle w:val="comandoseinstrucciones"/>
      </w:pPr>
      <w:r w:rsidRPr="007435F5">
        <w:t xml:space="preserve">FROM </w:t>
      </w:r>
      <w:r w:rsidRPr="009127F8">
        <w:rPr>
          <w:b/>
          <w:highlight w:val="cyan"/>
        </w:rPr>
        <w:t>empleados NATURAL JOIN departamentos</w:t>
      </w:r>
    </w:p>
    <w:p w14:paraId="5B36111E" w14:textId="77777777" w:rsidR="00236453" w:rsidRPr="007435F5" w:rsidRDefault="00236453" w:rsidP="00236453">
      <w:pPr>
        <w:pStyle w:val="comandoseinstrucciones"/>
      </w:pPr>
      <w:r w:rsidRPr="007435F5">
        <w:t xml:space="preserve">          ;</w:t>
      </w:r>
    </w:p>
    <w:p w14:paraId="443B9ACB" w14:textId="77777777" w:rsidR="001D193D" w:rsidRPr="007435F5" w:rsidRDefault="001D193D" w:rsidP="00236453">
      <w:pPr>
        <w:pStyle w:val="comandoseinstrucciones"/>
      </w:pPr>
    </w:p>
    <w:p w14:paraId="3DAE30FE" w14:textId="77777777" w:rsidR="001D193D" w:rsidRPr="001D193D" w:rsidRDefault="001D193D" w:rsidP="000E46A5">
      <w:pPr>
        <w:pStyle w:val="comandoseinstrucciones"/>
      </w:pPr>
      <w:r w:rsidRPr="001D193D">
        <w:t xml:space="preserve">     SELECT apellido, empleados.dep_no, localidad</w:t>
      </w:r>
    </w:p>
    <w:p w14:paraId="5E9A528B" w14:textId="77777777" w:rsidR="001D193D" w:rsidRPr="009127F8" w:rsidRDefault="001D193D" w:rsidP="001D193D">
      <w:pPr>
        <w:pStyle w:val="comandoseinstrucciones"/>
        <w:rPr>
          <w:b/>
          <w:highlight w:val="yellow"/>
        </w:rPr>
      </w:pPr>
      <w:r w:rsidRPr="001D193D">
        <w:t xml:space="preserve">FROM </w:t>
      </w:r>
      <w:r w:rsidRPr="009127F8">
        <w:rPr>
          <w:b/>
          <w:highlight w:val="yellow"/>
        </w:rPr>
        <w:t xml:space="preserve">empleados, departamentos </w:t>
      </w:r>
    </w:p>
    <w:p w14:paraId="615D8944" w14:textId="77777777" w:rsidR="001D193D" w:rsidRPr="009127F8" w:rsidRDefault="001D193D" w:rsidP="001D193D">
      <w:pPr>
        <w:pStyle w:val="comandoseinstrucciones"/>
        <w:rPr>
          <w:b/>
        </w:rPr>
      </w:pPr>
      <w:r w:rsidRPr="009127F8">
        <w:rPr>
          <w:b/>
          <w:highlight w:val="yellow"/>
        </w:rPr>
        <w:t>WHERE empleados.dep_no = departamentos.dep_no</w:t>
      </w:r>
    </w:p>
    <w:p w14:paraId="5C67EFAF" w14:textId="77777777" w:rsidR="001D193D" w:rsidRDefault="001D193D" w:rsidP="001D193D">
      <w:pPr>
        <w:pStyle w:val="comandoseinstrucciones"/>
        <w:rPr>
          <w:lang w:val="en-US"/>
        </w:rPr>
      </w:pPr>
      <w:r w:rsidRPr="001D193D">
        <w:rPr>
          <w:lang w:val="en-US"/>
        </w:rPr>
        <w:t>;</w:t>
      </w:r>
    </w:p>
    <w:p w14:paraId="1A6301B1" w14:textId="77777777" w:rsidR="00FA12EF" w:rsidRDefault="00FA12EF" w:rsidP="00FA12EF">
      <w:pPr>
        <w:rPr>
          <w:lang w:val="en-US"/>
        </w:rPr>
      </w:pPr>
      <w:r w:rsidRPr="00472007">
        <w:rPr>
          <w:lang w:val="en-US"/>
        </w:rPr>
        <w:t xml:space="preserve">In MySQL, </w:t>
      </w:r>
      <w:r w:rsidRPr="00472007">
        <w:rPr>
          <w:rStyle w:val="CdigoHTML"/>
          <w:lang w:val="en-US"/>
        </w:rPr>
        <w:t>JOIN</w:t>
      </w:r>
      <w:r w:rsidRPr="00472007">
        <w:rPr>
          <w:lang w:val="en-US"/>
        </w:rPr>
        <w:t xml:space="preserve">, </w:t>
      </w:r>
      <w:r w:rsidRPr="00472007">
        <w:rPr>
          <w:rStyle w:val="CdigoHTML"/>
          <w:lang w:val="en-US"/>
        </w:rPr>
        <w:t>CROSS JOIN</w:t>
      </w:r>
      <w:r w:rsidRPr="00472007">
        <w:rPr>
          <w:lang w:val="en-US"/>
        </w:rPr>
        <w:t xml:space="preserve">, and </w:t>
      </w:r>
      <w:r w:rsidRPr="00472007">
        <w:rPr>
          <w:rStyle w:val="CdigoHTML"/>
          <w:lang w:val="en-US"/>
        </w:rPr>
        <w:t>INNER JOIN</w:t>
      </w:r>
      <w:r w:rsidRPr="00472007">
        <w:rPr>
          <w:lang w:val="en-US"/>
        </w:rPr>
        <w:t xml:space="preserve"> are syntactic equivalents (they can replace each other). In standard SQL, they are not equivalent. </w:t>
      </w:r>
      <w:r w:rsidRPr="00472007">
        <w:rPr>
          <w:rStyle w:val="CdigoHTML"/>
          <w:lang w:val="en-US"/>
        </w:rPr>
        <w:t>INNER JOIN</w:t>
      </w:r>
      <w:r w:rsidRPr="00472007">
        <w:rPr>
          <w:lang w:val="en-US"/>
        </w:rPr>
        <w:t xml:space="preserve"> is used with an </w:t>
      </w:r>
      <w:r w:rsidRPr="00472007">
        <w:rPr>
          <w:rStyle w:val="CdigoHTML"/>
          <w:lang w:val="en-US"/>
        </w:rPr>
        <w:t>ON</w:t>
      </w:r>
      <w:r w:rsidRPr="00472007">
        <w:rPr>
          <w:lang w:val="en-US"/>
        </w:rPr>
        <w:t xml:space="preserve"> clause, </w:t>
      </w:r>
      <w:r w:rsidRPr="00472007">
        <w:rPr>
          <w:rStyle w:val="CdigoHTML"/>
          <w:lang w:val="en-US"/>
        </w:rPr>
        <w:t>CROSS JOIN</w:t>
      </w:r>
      <w:r w:rsidRPr="00472007">
        <w:rPr>
          <w:lang w:val="en-US"/>
        </w:rPr>
        <w:t xml:space="preserve"> is used otherwise.</w:t>
      </w:r>
    </w:p>
    <w:p w14:paraId="6344931A" w14:textId="77777777" w:rsidR="00236453" w:rsidRDefault="00F230B0" w:rsidP="003C2E95">
      <w:pPr>
        <w:pStyle w:val="Ttulo4"/>
        <w:rPr>
          <w:lang w:val="en-US"/>
        </w:rPr>
      </w:pPr>
      <w:bookmarkStart w:id="145" w:name="_Toc127522922"/>
      <w:r>
        <w:rPr>
          <w:lang w:val="en-US"/>
        </w:rPr>
        <w:t>Otros tipos de JOIN</w:t>
      </w:r>
      <w:r w:rsidR="00D04CBE">
        <w:rPr>
          <w:lang w:val="en-US"/>
        </w:rPr>
        <w:t xml:space="preserve">: </w:t>
      </w:r>
      <w:r w:rsidR="00D04CBE" w:rsidRPr="009F5500">
        <w:rPr>
          <w:highlight w:val="yellow"/>
          <w:lang w:val="en-US"/>
        </w:rPr>
        <w:t>CROSS JOIN, LEFT JOIN, RIGHT JOIN, FULL JOIN</w:t>
      </w:r>
      <w:bookmarkEnd w:id="145"/>
    </w:p>
    <w:p w14:paraId="58CC484D" w14:textId="77777777" w:rsidR="001D193D" w:rsidRDefault="002D6F59" w:rsidP="00BE634A">
      <w:pPr>
        <w:pStyle w:val="comandoseinstrucciones"/>
        <w:rPr>
          <w:lang w:val="en-US"/>
        </w:rPr>
      </w:pPr>
      <w:r>
        <w:fldChar w:fldCharType="begin"/>
      </w:r>
      <w:r w:rsidRPr="002D6F59">
        <w:rPr>
          <w:lang w:val="en-US"/>
          <w:rPrChange w:id="146" w:author="dani" w:date="2016-02-07T09:52:00Z">
            <w:rPr>
              <w:rFonts w:ascii="Garamond" w:hAnsi="Garamond"/>
              <w:sz w:val="24"/>
              <w:szCs w:val="24"/>
            </w:rPr>
          </w:rPrChange>
        </w:rPr>
        <w:instrText xml:space="preserve"> HYPERLINK "http://stackoverflow.com/questions/448023/what-is-the-difference-between-left-right-outer-and-inner-joins" </w:instrText>
      </w:r>
      <w:r>
        <w:fldChar w:fldCharType="separate"/>
      </w:r>
      <w:r w:rsidR="00BE634A" w:rsidRPr="00CC6FA9">
        <w:rPr>
          <w:rStyle w:val="Hipervnculo"/>
          <w:lang w:val="en-US"/>
        </w:rPr>
        <w:t>http://stackoverflow.com/questions/448023/what-is-the-difference-between-left-right-outer-and-inner-joins</w:t>
      </w:r>
      <w:r>
        <w:rPr>
          <w:rStyle w:val="Hipervnculo"/>
          <w:lang w:val="en-US"/>
        </w:rPr>
        <w:fldChar w:fldCharType="end"/>
      </w:r>
    </w:p>
    <w:p w14:paraId="2FFE957B" w14:textId="77777777" w:rsidR="00BE634A" w:rsidRDefault="00000000" w:rsidP="00BE634A">
      <w:pPr>
        <w:pStyle w:val="comandoseinstrucciones"/>
        <w:rPr>
          <w:lang w:val="en-US"/>
        </w:rPr>
      </w:pPr>
      <w:hyperlink r:id="rId87" w:history="1">
        <w:r w:rsidR="00BC263E" w:rsidRPr="003E65E5">
          <w:rPr>
            <w:rStyle w:val="Hipervnculo"/>
            <w:lang w:val="en-US"/>
          </w:rPr>
          <w:t>http://dev.mysql.com/doc/refman/5.7/en/join.html</w:t>
        </w:r>
      </w:hyperlink>
    </w:p>
    <w:p w14:paraId="54B94B8D" w14:textId="77777777" w:rsidR="00BC263E" w:rsidRDefault="00BC263E" w:rsidP="00BE634A">
      <w:pPr>
        <w:pStyle w:val="comandoseinstrucciones"/>
        <w:rPr>
          <w:lang w:val="en-US"/>
        </w:rPr>
      </w:pPr>
    </w:p>
    <w:p w14:paraId="63943F14" w14:textId="77777777" w:rsidR="00BE634A" w:rsidRDefault="00BE634A" w:rsidP="00BE634A">
      <w:pPr>
        <w:pStyle w:val="Piedefoto"/>
        <w:rPr>
          <w:lang w:val="en-US"/>
        </w:rPr>
      </w:pPr>
      <w:r>
        <w:rPr>
          <w:noProof/>
        </w:rPr>
        <w:drawing>
          <wp:inline distT="0" distB="0" distL="0" distR="0" wp14:anchorId="2D62ECE0" wp14:editId="472612D5">
            <wp:extent cx="6120130" cy="4815522"/>
            <wp:effectExtent l="19050" t="0" r="0" b="0"/>
            <wp:docPr id="3" name="Imagen 1" descr="visual explanation of jo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 explanation of joins"/>
                    <pic:cNvPicPr>
                      <a:picLocks noChangeAspect="1" noChangeArrowheads="1"/>
                    </pic:cNvPicPr>
                  </pic:nvPicPr>
                  <pic:blipFill>
                    <a:blip r:embed="rId88" cstate="print"/>
                    <a:srcRect/>
                    <a:stretch>
                      <a:fillRect/>
                    </a:stretch>
                  </pic:blipFill>
                  <pic:spPr bwMode="auto">
                    <a:xfrm>
                      <a:off x="0" y="0"/>
                      <a:ext cx="6120130" cy="4815522"/>
                    </a:xfrm>
                    <a:prstGeom prst="rect">
                      <a:avLst/>
                    </a:prstGeom>
                    <a:noFill/>
                    <a:ln w="9525">
                      <a:noFill/>
                      <a:miter lim="800000"/>
                      <a:headEnd/>
                      <a:tailEnd/>
                    </a:ln>
                  </pic:spPr>
                </pic:pic>
              </a:graphicData>
            </a:graphic>
          </wp:inline>
        </w:drawing>
      </w:r>
    </w:p>
    <w:p w14:paraId="4944E0D2" w14:textId="77777777" w:rsidR="00F230B0" w:rsidRDefault="000A6F13" w:rsidP="00104D65">
      <w:pPr>
        <w:pStyle w:val="Ttulo4"/>
      </w:pPr>
      <w:bookmarkStart w:id="147" w:name="_Toc127522923"/>
      <w:r>
        <w:t>Tipos de JOIN</w:t>
      </w:r>
      <w:bookmarkEnd w:id="147"/>
    </w:p>
    <w:p w14:paraId="7271AA1C" w14:textId="77777777" w:rsidR="00F200E3" w:rsidRPr="005A1296" w:rsidRDefault="00F200E3" w:rsidP="00F200E3">
      <w:pPr>
        <w:pStyle w:val="Lista1"/>
      </w:pPr>
      <w:r w:rsidRPr="00025553">
        <w:rPr>
          <w:rStyle w:val="Textoennegrita"/>
        </w:rPr>
        <w:t>INNER JOIN</w:t>
      </w:r>
      <w:r w:rsidR="00B33FE5">
        <w:t>junta</w:t>
      </w:r>
      <w:r w:rsidRPr="005A1296">
        <w:t xml:space="preserve"> dos tablas</w:t>
      </w:r>
      <w:r w:rsidR="004D32CB">
        <w:t>A y B,</w:t>
      </w:r>
      <w:r w:rsidRPr="005A1296">
        <w:t xml:space="preserve"> sólo devuelve </w:t>
      </w:r>
      <w:r w:rsidR="009F5500">
        <w:t>las filaspara las</w:t>
      </w:r>
      <w:r w:rsidRPr="005A1296">
        <w:t xml:space="preserve"> que existe una coincidencia</w:t>
      </w:r>
      <w:r w:rsidR="00B33FE5">
        <w:t xml:space="preserve"> en los atributos de reunión</w:t>
      </w:r>
      <w:r w:rsidRPr="005A1296">
        <w:t>.</w:t>
      </w:r>
    </w:p>
    <w:p w14:paraId="0D97DB80" w14:textId="77777777" w:rsidR="00F200E3" w:rsidRPr="005A1296" w:rsidRDefault="00F200E3" w:rsidP="00F200E3">
      <w:pPr>
        <w:pStyle w:val="Lista1"/>
      </w:pPr>
      <w:r w:rsidRPr="00025553">
        <w:rPr>
          <w:rStyle w:val="Textoennegrita"/>
        </w:rPr>
        <w:lastRenderedPageBreak/>
        <w:t>OUTER JOIN</w:t>
      </w:r>
      <w:r w:rsidRPr="005A1296">
        <w:t xml:space="preserve"> compara dos tablas</w:t>
      </w:r>
      <w:r w:rsidR="00DE0D4B">
        <w:t xml:space="preserve"> A y B,</w:t>
      </w:r>
      <w:r w:rsidR="007864BF" w:rsidRPr="005A1296">
        <w:t xml:space="preserve">devuelve </w:t>
      </w:r>
      <w:r w:rsidR="007864BF">
        <w:t>las filaspara las</w:t>
      </w:r>
      <w:r w:rsidR="007864BF" w:rsidRPr="005A1296">
        <w:t xml:space="preserve"> que existe una coincidencia</w:t>
      </w:r>
      <w:r w:rsidR="007864BF">
        <w:t xml:space="preserve"> en los atributos de reunión y además añade otras filas:</w:t>
      </w:r>
      <w:r w:rsidR="00DE0D4B">
        <w:t xml:space="preserve"> cuando una fila de una tabla A no se corresponde con ninguna fila en la otra tabla B, se devuelve esa fila de A y en las columnas de B aparece</w:t>
      </w:r>
      <w:r w:rsidRPr="005A1296">
        <w:t xml:space="preserve"> NULL.</w:t>
      </w:r>
      <w:r w:rsidR="00DE0D4B">
        <w:t xml:space="preserve"> Lo mismo sucede cuando una fila de la tabla B no se corresponde con ninguna fila en la otra tabla A, se devuelve esa fila de B y en las columnas de A aparece</w:t>
      </w:r>
      <w:r w:rsidR="00DE0D4B" w:rsidRPr="005A1296">
        <w:t xml:space="preserve"> NULL</w:t>
      </w:r>
      <w:r w:rsidR="00025553">
        <w:t xml:space="preserve">. Existen </w:t>
      </w:r>
      <w:r w:rsidR="00025553" w:rsidRPr="00025553">
        <w:rPr>
          <w:rStyle w:val="Textoennegrita"/>
        </w:rPr>
        <w:t>3 tipos de OUTER JOIN</w:t>
      </w:r>
      <w:r w:rsidR="00025553">
        <w:t>:</w:t>
      </w:r>
    </w:p>
    <w:p w14:paraId="15CC8390" w14:textId="77777777" w:rsidR="00F200E3" w:rsidRPr="005A1296" w:rsidRDefault="00DE0D4B" w:rsidP="00F200E3">
      <w:pPr>
        <w:pStyle w:val="Lista3"/>
      </w:pPr>
      <w:r w:rsidRPr="00025553">
        <w:rPr>
          <w:rStyle w:val="Textoennegrita"/>
        </w:rPr>
        <w:t>LEFT</w:t>
      </w:r>
      <w:r w:rsidR="00025553" w:rsidRPr="00025553">
        <w:rPr>
          <w:rStyle w:val="Textoennegrita"/>
        </w:rPr>
        <w:t>OUTER JOIN</w:t>
      </w:r>
      <w:r w:rsidR="00025553">
        <w:rPr>
          <w:rStyle w:val="Textoennegrita"/>
        </w:rPr>
        <w:t xml:space="preserve"> (</w:t>
      </w:r>
      <w:r w:rsidR="00025553" w:rsidRPr="00025553">
        <w:rPr>
          <w:rStyle w:val="Textoennegrita"/>
        </w:rPr>
        <w:t>LEFTJOIN</w:t>
      </w:r>
      <w:r w:rsidR="00025553">
        <w:rPr>
          <w:rStyle w:val="Textoennegrita"/>
        </w:rPr>
        <w:t>)</w:t>
      </w:r>
      <w:r>
        <w:t>:</w:t>
      </w:r>
      <w:r w:rsidR="007864BF">
        <w:t>Devuelve</w:t>
      </w:r>
      <w:r w:rsidR="00F200E3" w:rsidRPr="005A1296">
        <w:t xml:space="preserve"> todos los registros de la tabla </w:t>
      </w:r>
      <w:r>
        <w:t xml:space="preserve">Ay </w:t>
      </w:r>
      <w:r w:rsidR="00F200E3" w:rsidRPr="005A1296">
        <w:t xml:space="preserve">NULL </w:t>
      </w:r>
      <w:r>
        <w:t xml:space="preserve">en los atributos de </w:t>
      </w:r>
      <w:r w:rsidR="00F200E3" w:rsidRPr="005A1296">
        <w:t xml:space="preserve">la tabla </w:t>
      </w:r>
      <w:r>
        <w:t>B si no tiene coincidencias</w:t>
      </w:r>
    </w:p>
    <w:p w14:paraId="61DFD86B" w14:textId="77777777" w:rsidR="00DE0D4B" w:rsidRPr="005A1296" w:rsidRDefault="00DE0D4B" w:rsidP="00DE0D4B">
      <w:pPr>
        <w:pStyle w:val="Lista3"/>
      </w:pPr>
      <w:r w:rsidRPr="00025553">
        <w:rPr>
          <w:rStyle w:val="Textoennegrita"/>
        </w:rPr>
        <w:t>RIGHT</w:t>
      </w:r>
      <w:r w:rsidR="00025553" w:rsidRPr="00025553">
        <w:rPr>
          <w:rStyle w:val="Textoennegrita"/>
        </w:rPr>
        <w:t xml:space="preserve"> OUTER JOIN</w:t>
      </w:r>
      <w:r w:rsidR="00025553">
        <w:rPr>
          <w:rStyle w:val="Textoennegrita"/>
        </w:rPr>
        <w:t xml:space="preserve"> (</w:t>
      </w:r>
      <w:r w:rsidR="00025553" w:rsidRPr="00025553">
        <w:rPr>
          <w:rStyle w:val="Textoennegrita"/>
        </w:rPr>
        <w:t>RIGHT JOIN</w:t>
      </w:r>
      <w:r w:rsidR="00025553">
        <w:rPr>
          <w:rStyle w:val="Textoennegrita"/>
        </w:rPr>
        <w:t>)</w:t>
      </w:r>
      <w:r w:rsidR="00025553">
        <w:t>:</w:t>
      </w:r>
      <w:r w:rsidR="007864BF">
        <w:t>Devuelve</w:t>
      </w:r>
      <w:r w:rsidRPr="005A1296">
        <w:t xml:space="preserve">todos los registros de la tabla </w:t>
      </w:r>
      <w:r>
        <w:t xml:space="preserve">By </w:t>
      </w:r>
      <w:r w:rsidRPr="005A1296">
        <w:t xml:space="preserve">NULL </w:t>
      </w:r>
      <w:r>
        <w:t xml:space="preserve">en los atributos de </w:t>
      </w:r>
      <w:r w:rsidRPr="005A1296">
        <w:t>la tabla</w:t>
      </w:r>
      <w:r>
        <w:t xml:space="preserve"> Asi no tiene coincidencias</w:t>
      </w:r>
    </w:p>
    <w:p w14:paraId="637E680C" w14:textId="77777777" w:rsidR="00F200E3" w:rsidRDefault="00F200E3" w:rsidP="00F200E3">
      <w:pPr>
        <w:pStyle w:val="Lista3"/>
      </w:pPr>
      <w:r w:rsidRPr="00025553">
        <w:rPr>
          <w:rStyle w:val="Textoennegrita"/>
        </w:rPr>
        <w:t>FULL</w:t>
      </w:r>
      <w:r w:rsidR="00025553" w:rsidRPr="00025553">
        <w:rPr>
          <w:rStyle w:val="Textoennegrita"/>
        </w:rPr>
        <w:t>OUTER JOIN</w:t>
      </w:r>
      <w:r w:rsidR="00025553">
        <w:rPr>
          <w:rStyle w:val="Textoennegrita"/>
        </w:rPr>
        <w:t xml:space="preserve"> (</w:t>
      </w:r>
      <w:r w:rsidR="00025553" w:rsidRPr="00025553">
        <w:rPr>
          <w:rStyle w:val="Textoennegrita"/>
        </w:rPr>
        <w:t>FULLJOIN</w:t>
      </w:r>
      <w:r w:rsidR="00025553">
        <w:rPr>
          <w:rStyle w:val="Textoennegrita"/>
        </w:rPr>
        <w:t>)</w:t>
      </w:r>
      <w:r w:rsidR="00025553">
        <w:t>:</w:t>
      </w:r>
      <w:r w:rsidR="007864BF">
        <w:t>Devuelve</w:t>
      </w:r>
      <w:r w:rsidRPr="005A1296">
        <w:t>todos los registros de ambas tablas, e insertar un valor NULL en cualquiera de las tablas si no hay ninguna coincidencia.</w:t>
      </w:r>
      <w:r w:rsidR="00DE0D4B">
        <w:t xml:space="preserve"> Equivale a combinar LEFT y RIGHT</w:t>
      </w:r>
    </w:p>
    <w:p w14:paraId="036A72C6" w14:textId="77777777" w:rsidR="00B33FE5" w:rsidRDefault="00B33FE5" w:rsidP="00B33FE5">
      <w:pPr>
        <w:pStyle w:val="Lista9"/>
      </w:pPr>
      <w:r w:rsidRPr="00025553">
        <w:rPr>
          <w:highlight w:val="yellow"/>
        </w:rPr>
        <w:t xml:space="preserve">En MySQL no existe FULL </w:t>
      </w:r>
      <w:r w:rsidRPr="00883925">
        <w:rPr>
          <w:highlight w:val="yellow"/>
        </w:rPr>
        <w:t xml:space="preserve">JOIN, en su </w:t>
      </w:r>
      <w:r w:rsidRPr="00025553">
        <w:rPr>
          <w:highlight w:val="yellow"/>
        </w:rPr>
        <w:t>lugar debemos</w:t>
      </w:r>
      <w:r w:rsidR="00413046">
        <w:t xml:space="preserve">usar un truco: </w:t>
      </w:r>
      <w:r>
        <w:t xml:space="preserve">unir </w:t>
      </w:r>
      <w:r w:rsidR="00413046">
        <w:t>el resultado de un</w:t>
      </w:r>
      <w:r>
        <w:t xml:space="preserve"> LEFT JOIN con el </w:t>
      </w:r>
      <w:r w:rsidR="00413046">
        <w:t xml:space="preserve">resultado de un </w:t>
      </w:r>
      <w:r>
        <w:t xml:space="preserve">RIGHT JOIN </w:t>
      </w:r>
      <w:r w:rsidR="00413046">
        <w:t>mediante el comando</w:t>
      </w:r>
      <w:r>
        <w:t xml:space="preserve"> UNION</w:t>
      </w:r>
    </w:p>
    <w:p w14:paraId="25C1C450" w14:textId="77777777" w:rsidR="00B33FE5" w:rsidRDefault="00B33FE5" w:rsidP="00B33FE5">
      <w:pPr>
        <w:pStyle w:val="Lista1"/>
      </w:pPr>
      <w:r w:rsidRPr="00025553">
        <w:rPr>
          <w:rStyle w:val="Textoennegrita"/>
        </w:rPr>
        <w:t>CROSS JOIN</w:t>
      </w:r>
      <w:r w:rsidRPr="005A1296">
        <w:t xml:space="preserve"> compara dos tablas y </w:t>
      </w:r>
      <w:r>
        <w:t>devuelve</w:t>
      </w:r>
      <w:r w:rsidRPr="005A1296">
        <w:t xml:space="preserve"> todas las combinaciones posibles de filas de ambas tablas</w:t>
      </w:r>
      <w:r>
        <w:t xml:space="preserve">. Se obtiene </w:t>
      </w:r>
      <w:r w:rsidRPr="005A1296">
        <w:t xml:space="preserve">una gran cantidad </w:t>
      </w:r>
      <w:r>
        <w:t xml:space="preserve">de filas </w:t>
      </w:r>
      <w:r w:rsidRPr="005A1296">
        <w:t>que n</w:t>
      </w:r>
      <w:r>
        <w:t>otienen sentido.Tiene poca utilidad</w:t>
      </w:r>
      <w:r w:rsidRPr="005A1296">
        <w:t>.</w:t>
      </w:r>
      <w:r w:rsidR="000C64CA">
        <w:t xml:space="preserve"> Equivale a producto cartesiano de matemáticas.</w:t>
      </w:r>
    </w:p>
    <w:p w14:paraId="1594F540" w14:textId="77777777" w:rsidR="00B33FE5" w:rsidRPr="005A1296" w:rsidRDefault="00B33FE5" w:rsidP="00B33FE5">
      <w:pPr>
        <w:pStyle w:val="Lista9"/>
      </w:pPr>
      <w:r w:rsidRPr="00B33FE5">
        <w:rPr>
          <w:highlight w:val="yellow"/>
        </w:rPr>
        <w:t>En MySQL, JOIN, CROSS JOIN, y INNER JOIN son equivalentes</w:t>
      </w:r>
      <w:r w:rsidR="00BC4A93">
        <w:t>sintácticamente</w:t>
      </w:r>
      <w:r w:rsidRPr="005A1296">
        <w:t xml:space="preserve"> (</w:t>
      </w:r>
      <w:r>
        <w:t>se</w:t>
      </w:r>
      <w:r w:rsidR="00BC4A93">
        <w:t xml:space="preserve">pueden sustituir </w:t>
      </w:r>
      <w:r w:rsidRPr="005A1296">
        <w:t xml:space="preserve">unos por otros).En SQL estándar, </w:t>
      </w:r>
      <w:r w:rsidR="00BC4A93">
        <w:t xml:space="preserve">esos comandos </w:t>
      </w:r>
      <w:r w:rsidRPr="005A1296">
        <w:t>no son equivalentes</w:t>
      </w:r>
      <w:r w:rsidR="00BC4A93">
        <w:t xml:space="preserve">: </w:t>
      </w:r>
      <w:r w:rsidRPr="005A1296">
        <w:t xml:space="preserve">INNER JOIN </w:t>
      </w:r>
      <w:r w:rsidR="00BC4A93">
        <w:t xml:space="preserve">se utilizaobligatoriamente </w:t>
      </w:r>
      <w:r w:rsidRPr="005A1296">
        <w:t>con una cláusula ON</w:t>
      </w:r>
      <w:r w:rsidR="00BC4A93">
        <w:t xml:space="preserve"> y</w:t>
      </w:r>
      <w:r w:rsidRPr="008F24C3">
        <w:t>CROSS JOIN</w:t>
      </w:r>
      <w:r w:rsidRPr="005A1296">
        <w:t xml:space="preserve"> se utiliza </w:t>
      </w:r>
      <w:r>
        <w:t>en el resto de casos</w:t>
      </w:r>
      <w:r w:rsidRPr="005A1296">
        <w:t>.</w:t>
      </w:r>
      <w:hyperlink r:id="rId89" w:history="1">
        <w:r w:rsidRPr="005A1296">
          <w:rPr>
            <w:color w:val="0000FF"/>
            <w:u w:val="single"/>
          </w:rPr>
          <w:t>Http://dev.mysql.com/doc/refman/5.6/en/join.html</w:t>
        </w:r>
      </w:hyperlink>
    </w:p>
    <w:p w14:paraId="0E9156F8" w14:textId="77777777" w:rsidR="00F200E3" w:rsidRPr="004903F0" w:rsidRDefault="00F200E3" w:rsidP="00F200E3">
      <w:pPr>
        <w:pStyle w:val="Lista1"/>
        <w:rPr>
          <w:szCs w:val="27"/>
        </w:rPr>
      </w:pPr>
      <w:r w:rsidRPr="005A1296">
        <w:t xml:space="preserve">A menudo se </w:t>
      </w:r>
      <w:r w:rsidR="00DE0D4B">
        <w:t xml:space="preserve">omite la palabra </w:t>
      </w:r>
      <w:r w:rsidRPr="005A1296">
        <w:t xml:space="preserve">clave </w:t>
      </w:r>
      <w:r w:rsidR="00DE0D4B" w:rsidRPr="00025553">
        <w:rPr>
          <w:rStyle w:val="Textoennegrita"/>
        </w:rPr>
        <w:t>OUTER</w:t>
      </w:r>
      <w:r w:rsidR="006D693B">
        <w:t>, d</w:t>
      </w:r>
      <w:r w:rsidR="00BC4A93">
        <w:t>e este modo los comandos serían:</w:t>
      </w:r>
      <w:r w:rsidRPr="005A1296">
        <w:t xml:space="preserve"> "LEFT JOIN", "RIGHT JOIN" o "FULL JOIN".</w:t>
      </w:r>
    </w:p>
    <w:p w14:paraId="78C21CD7" w14:textId="77777777" w:rsidR="004903F0" w:rsidRDefault="004903F0" w:rsidP="004903F0"/>
    <w:p w14:paraId="49D95F83" w14:textId="77777777" w:rsidR="004903F0" w:rsidRDefault="004903F0" w:rsidP="004903F0">
      <w:pPr>
        <w:pStyle w:val="comandoseinstrucciones"/>
      </w:pPr>
      <w:r w:rsidRPr="00563E12">
        <w:t xml:space="preserve"># </w:t>
      </w:r>
      <w:r w:rsidRPr="007D2B97">
        <w:rPr>
          <w:rStyle w:val="Textoennegrita"/>
        </w:rPr>
        <w:t>ejemplo</w:t>
      </w:r>
      <w:r w:rsidRPr="00563E12">
        <w:t xml:space="preserve"> de cómo realiz</w:t>
      </w:r>
      <w:r>
        <w:t>a</w:t>
      </w:r>
      <w:r w:rsidRPr="00563E12">
        <w:t xml:space="preserve">r algo equivalente al </w:t>
      </w:r>
      <w:r w:rsidRPr="00025553">
        <w:rPr>
          <w:rStyle w:val="Textoennegrita"/>
        </w:rPr>
        <w:t>FULLOUTER JOIN</w:t>
      </w:r>
      <w:r w:rsidRPr="00563E12">
        <w:t xml:space="preserve"> en MySQL</w:t>
      </w:r>
    </w:p>
    <w:p w14:paraId="333204B9" w14:textId="77777777" w:rsidR="00751CB7" w:rsidRDefault="00751CB7" w:rsidP="004903F0">
      <w:pPr>
        <w:pStyle w:val="comandoseinstrucciones"/>
      </w:pPr>
      <w:r>
        <w:t>#Combinanos el resultado de un LEFT y un RIGHT</w:t>
      </w:r>
    </w:p>
    <w:p w14:paraId="20EC08C6" w14:textId="77777777" w:rsidR="004903F0" w:rsidRPr="00563E12" w:rsidRDefault="004903F0" w:rsidP="004903F0">
      <w:pPr>
        <w:pStyle w:val="comandoseinstrucciones"/>
      </w:pPr>
    </w:p>
    <w:p w14:paraId="1A19460F" w14:textId="77777777" w:rsidR="004903F0" w:rsidRPr="004C235D" w:rsidRDefault="004903F0" w:rsidP="004903F0">
      <w:pPr>
        <w:pStyle w:val="comandoseinstrucciones"/>
      </w:pPr>
      <w:r w:rsidRPr="004C235D">
        <w:t>SELECT *</w:t>
      </w:r>
    </w:p>
    <w:p w14:paraId="56A174C8" w14:textId="77777777" w:rsidR="004903F0" w:rsidRPr="004D32CB" w:rsidRDefault="004903F0" w:rsidP="004903F0">
      <w:pPr>
        <w:pStyle w:val="comandoseinstrucciones"/>
      </w:pPr>
      <w:r w:rsidRPr="004D32CB">
        <w:t xml:space="preserve">FROM empleados LEFT  JOIN departamentos </w:t>
      </w:r>
      <w:r w:rsidR="007736A8" w:rsidRPr="004D32CB">
        <w:t>ON empleados.dep_no = departamentos.dep_no</w:t>
      </w:r>
    </w:p>
    <w:p w14:paraId="0B09F380" w14:textId="77777777" w:rsidR="004903F0" w:rsidRPr="004D32CB" w:rsidRDefault="004903F0" w:rsidP="004903F0">
      <w:pPr>
        <w:pStyle w:val="comandoseinstrucciones"/>
      </w:pPr>
      <w:r w:rsidRPr="004D32CB">
        <w:rPr>
          <w:highlight w:val="yellow"/>
        </w:rPr>
        <w:t>UNION</w:t>
      </w:r>
    </w:p>
    <w:p w14:paraId="17CF3CFC" w14:textId="77777777" w:rsidR="004903F0" w:rsidRDefault="004903F0" w:rsidP="004903F0">
      <w:pPr>
        <w:pStyle w:val="comandoseinstrucciones"/>
      </w:pPr>
      <w:r>
        <w:t>SELECT *</w:t>
      </w:r>
    </w:p>
    <w:p w14:paraId="04634DF7" w14:textId="77777777" w:rsidR="004903F0" w:rsidRDefault="004903F0" w:rsidP="004903F0">
      <w:pPr>
        <w:pStyle w:val="comandoseinstrucciones"/>
      </w:pPr>
      <w:r>
        <w:t xml:space="preserve">FROM empleados RIGHT  JOIN departamentos </w:t>
      </w:r>
      <w:r w:rsidR="007736A8" w:rsidRPr="007736A8">
        <w:t>ON empleados.dep_no = departamentos.dep_no</w:t>
      </w:r>
    </w:p>
    <w:p w14:paraId="70B2BBF8" w14:textId="77777777" w:rsidR="004903F0" w:rsidRDefault="004903F0" w:rsidP="004903F0">
      <w:pPr>
        <w:pStyle w:val="comandoseinstrucciones"/>
      </w:pPr>
      <w:r>
        <w:t>;</w:t>
      </w:r>
    </w:p>
    <w:p w14:paraId="13E1FEA0" w14:textId="77777777" w:rsidR="004903F0" w:rsidRDefault="004903F0" w:rsidP="004903F0">
      <w:pPr>
        <w:pStyle w:val="comandoseinstrucciones"/>
      </w:pPr>
    </w:p>
    <w:p w14:paraId="5FF1F865" w14:textId="77777777" w:rsidR="004903F0" w:rsidRDefault="004903F0" w:rsidP="004903F0">
      <w:pPr>
        <w:pStyle w:val="comandoseinstrucciones"/>
      </w:pPr>
      <w:r>
        <w:t>#</w:t>
      </w:r>
      <w:hyperlink w:anchor="_UNION_/_UNION" w:history="1">
        <w:r w:rsidRPr="00BB7F12">
          <w:rPr>
            <w:rStyle w:val="Hipervnculo"/>
          </w:rPr>
          <w:t>UNION</w:t>
        </w:r>
      </w:hyperlink>
      <w:r>
        <w:t>: une el resultado de 2 consultas sin mostrar filas duplicadas</w:t>
      </w:r>
    </w:p>
    <w:p w14:paraId="60D32457" w14:textId="77777777" w:rsidR="004903F0" w:rsidRDefault="004903F0" w:rsidP="004903F0">
      <w:pPr>
        <w:pStyle w:val="comandoseinstrucciones"/>
      </w:pPr>
      <w:r>
        <w:t>#</w:t>
      </w:r>
      <w:hyperlink w:anchor="_UNION_/_UNION" w:history="1">
        <w:r w:rsidRPr="00BB7F12">
          <w:rPr>
            <w:rStyle w:val="Hipervnculo"/>
          </w:rPr>
          <w:t>UNIO</w:t>
        </w:r>
        <w:r>
          <w:rPr>
            <w:rStyle w:val="Hipervnculo"/>
          </w:rPr>
          <w:t>N ALL</w:t>
        </w:r>
      </w:hyperlink>
      <w:r>
        <w:t>: une el resultado de 2 consultas</w:t>
      </w:r>
      <w:r w:rsidR="00413C51">
        <w:t xml:space="preserve"> (incluye filas duplicadas)</w:t>
      </w:r>
    </w:p>
    <w:p w14:paraId="1F25FBCB" w14:textId="77777777" w:rsidR="004903F0" w:rsidRPr="005A1296" w:rsidRDefault="004903F0" w:rsidP="004903F0">
      <w:pPr>
        <w:pStyle w:val="comandoseinstrucciones"/>
      </w:pPr>
    </w:p>
    <w:p w14:paraId="0F395A97" w14:textId="77777777" w:rsidR="00BE634A" w:rsidRPr="00025553" w:rsidRDefault="00F230B0" w:rsidP="00104D65">
      <w:pPr>
        <w:pStyle w:val="Ttulo4"/>
      </w:pPr>
      <w:bookmarkStart w:id="148" w:name="_Toc127522924"/>
      <w:r w:rsidRPr="00025553">
        <w:t>Ejemplos</w:t>
      </w:r>
      <w:r w:rsidR="000A6F13">
        <w:t xml:space="preserve"> de distintos tipos de JOIN</w:t>
      </w:r>
      <w:r w:rsidRPr="00025553">
        <w:t>:</w:t>
      </w:r>
      <w:bookmarkEnd w:id="148"/>
    </w:p>
    <w:p w14:paraId="2654FD0B" w14:textId="77777777" w:rsidR="00F230B0" w:rsidRDefault="005404C2" w:rsidP="000E46A5">
      <w:pPr>
        <w:pStyle w:val="comandoseinstrucciones"/>
      </w:pPr>
      <w:r>
        <w:t>Analizaremos un caso práctico:</w:t>
      </w:r>
    </w:p>
    <w:p w14:paraId="257C4C97" w14:textId="77777777" w:rsidR="005404C2" w:rsidRPr="00025553" w:rsidRDefault="005404C2" w:rsidP="000E46A5">
      <w:pPr>
        <w:pStyle w:val="comandoseinstrucciones"/>
      </w:pPr>
    </w:p>
    <w:p w14:paraId="2C92FC2C" w14:textId="77777777" w:rsidR="00F230B0" w:rsidRDefault="0024164C" w:rsidP="000E46A5">
      <w:pPr>
        <w:pStyle w:val="comandoseinstrucciones"/>
      </w:pPr>
      <w:r w:rsidRPr="00025553">
        <w:t>DESCRIPCIÓN DEL PROBLEMA:</w:t>
      </w:r>
    </w:p>
    <w:p w14:paraId="1DE0EA1F" w14:textId="77777777" w:rsidR="005404C2" w:rsidRPr="005404C2" w:rsidRDefault="005404C2" w:rsidP="000E46A5">
      <w:pPr>
        <w:pStyle w:val="comandoseinstrucciones"/>
        <w:rPr>
          <w:b/>
          <w:color w:val="1F497D" w:themeColor="text2"/>
        </w:rPr>
      </w:pPr>
      <w:r w:rsidRPr="005404C2">
        <w:rPr>
          <w:b/>
          <w:color w:val="1F497D" w:themeColor="text2"/>
        </w:rPr>
        <w:t>Se tra</w:t>
      </w:r>
      <w:r>
        <w:rPr>
          <w:b/>
          <w:color w:val="1F497D" w:themeColor="text2"/>
        </w:rPr>
        <w:t xml:space="preserve">ta de un instituto con </w:t>
      </w:r>
      <w:r w:rsidR="00104D65">
        <w:rPr>
          <w:b/>
          <w:color w:val="1F497D" w:themeColor="text2"/>
        </w:rPr>
        <w:t>alumnos</w:t>
      </w:r>
      <w:r w:rsidR="0039229A">
        <w:rPr>
          <w:b/>
          <w:color w:val="1F497D" w:themeColor="text2"/>
        </w:rPr>
        <w:t xml:space="preserve"> (alumnos)</w:t>
      </w:r>
      <w:r>
        <w:rPr>
          <w:b/>
          <w:color w:val="1F497D" w:themeColor="text2"/>
        </w:rPr>
        <w:t xml:space="preserve"> que pueden usar taquillas</w:t>
      </w:r>
      <w:r w:rsidR="0039229A">
        <w:rPr>
          <w:b/>
          <w:color w:val="1F497D" w:themeColor="text2"/>
        </w:rPr>
        <w:t xml:space="preserve"> (taquillas)</w:t>
      </w:r>
    </w:p>
    <w:p w14:paraId="58825B56" w14:textId="77777777" w:rsidR="00A8147B" w:rsidRPr="0024164C" w:rsidRDefault="00A8147B" w:rsidP="000E46A5">
      <w:pPr>
        <w:pStyle w:val="comandoseinstrucciones"/>
        <w:rPr>
          <w:b/>
          <w:color w:val="1F497D" w:themeColor="text2"/>
        </w:rPr>
      </w:pPr>
      <w:r w:rsidRPr="0024164C">
        <w:rPr>
          <w:b/>
          <w:color w:val="1F497D" w:themeColor="text2"/>
        </w:rPr>
        <w:t>Cada estudiante puede ser asignado a un</w:t>
      </w:r>
      <w:r w:rsidR="0039229A">
        <w:rPr>
          <w:b/>
          <w:color w:val="1F497D" w:themeColor="text2"/>
        </w:rPr>
        <w:t>a</w:t>
      </w:r>
      <w:r w:rsidR="005404C2">
        <w:rPr>
          <w:b/>
          <w:color w:val="1F497D" w:themeColor="text2"/>
        </w:rPr>
        <w:t>taquilla</w:t>
      </w:r>
      <w:r w:rsidRPr="0024164C">
        <w:rPr>
          <w:b/>
          <w:color w:val="1F497D" w:themeColor="text2"/>
        </w:rPr>
        <w:t xml:space="preserve">, por lo que hay una </w:t>
      </w:r>
      <w:r w:rsidR="0039229A">
        <w:rPr>
          <w:b/>
          <w:color w:val="1F497D" w:themeColor="text2"/>
        </w:rPr>
        <w:t>clave ajena</w:t>
      </w:r>
      <w:r w:rsidRPr="0024164C">
        <w:rPr>
          <w:b/>
          <w:color w:val="1F497D" w:themeColor="text2"/>
        </w:rPr>
        <w:t xml:space="preserve"> N</w:t>
      </w:r>
      <w:r w:rsidR="0039229A">
        <w:rPr>
          <w:b/>
          <w:color w:val="1F497D" w:themeColor="text2"/>
        </w:rPr>
        <w:t>u</w:t>
      </w:r>
      <w:r w:rsidRPr="0024164C">
        <w:rPr>
          <w:b/>
          <w:color w:val="1F497D" w:themeColor="text2"/>
        </w:rPr>
        <w:t>mero</w:t>
      </w:r>
      <w:r w:rsidR="0039229A">
        <w:rPr>
          <w:b/>
          <w:color w:val="1F497D" w:themeColor="text2"/>
        </w:rPr>
        <w:t>_Taquilla</w:t>
      </w:r>
      <w:r w:rsidRPr="0024164C">
        <w:rPr>
          <w:b/>
          <w:color w:val="1F497D" w:themeColor="text2"/>
        </w:rPr>
        <w:t xml:space="preserve"> en la Tabla de alumnos. </w:t>
      </w:r>
    </w:p>
    <w:p w14:paraId="1BF6D54D" w14:textId="77777777" w:rsidR="00A8147B" w:rsidRPr="0024164C" w:rsidRDefault="00A8147B" w:rsidP="000E46A5">
      <w:pPr>
        <w:pStyle w:val="comandoseinstrucciones"/>
        <w:rPr>
          <w:b/>
          <w:color w:val="1F497D" w:themeColor="text2"/>
        </w:rPr>
      </w:pPr>
      <w:r w:rsidRPr="0024164C">
        <w:rPr>
          <w:b/>
          <w:color w:val="1F497D" w:themeColor="text2"/>
        </w:rPr>
        <w:t xml:space="preserve">Un alumno nunca tiene más de un </w:t>
      </w:r>
      <w:r w:rsidR="005404C2">
        <w:rPr>
          <w:b/>
          <w:color w:val="1F497D" w:themeColor="text2"/>
        </w:rPr>
        <w:t>taquilla</w:t>
      </w:r>
      <w:r w:rsidRPr="0024164C">
        <w:rPr>
          <w:b/>
          <w:color w:val="1F497D" w:themeColor="text2"/>
        </w:rPr>
        <w:t>.</w:t>
      </w:r>
    </w:p>
    <w:p w14:paraId="6761A364" w14:textId="77777777" w:rsidR="00A8147B" w:rsidRPr="0024164C" w:rsidRDefault="00A8147B" w:rsidP="000E46A5">
      <w:pPr>
        <w:pStyle w:val="comandoseinstrucciones"/>
        <w:rPr>
          <w:b/>
          <w:color w:val="1F497D" w:themeColor="text2"/>
        </w:rPr>
      </w:pPr>
      <w:r w:rsidRPr="0024164C">
        <w:rPr>
          <w:b/>
          <w:color w:val="1F497D" w:themeColor="text2"/>
        </w:rPr>
        <w:t>En un</w:t>
      </w:r>
      <w:r w:rsidR="0039229A">
        <w:rPr>
          <w:b/>
          <w:color w:val="1F497D" w:themeColor="text2"/>
        </w:rPr>
        <w:t>a</w:t>
      </w:r>
      <w:r w:rsidR="005404C2">
        <w:rPr>
          <w:b/>
          <w:color w:val="1F497D" w:themeColor="text2"/>
        </w:rPr>
        <w:t>taquilla</w:t>
      </w:r>
      <w:r w:rsidRPr="0024164C">
        <w:rPr>
          <w:b/>
          <w:color w:val="1F497D" w:themeColor="text2"/>
        </w:rPr>
        <w:t xml:space="preserve"> podría estar Más de un estudiante (comparten</w:t>
      </w:r>
      <w:r w:rsidR="001938AC">
        <w:rPr>
          <w:b/>
          <w:color w:val="1F497D" w:themeColor="text2"/>
        </w:rPr>
        <w:t xml:space="preserve"> la taquilla</w:t>
      </w:r>
      <w:r w:rsidRPr="0024164C">
        <w:rPr>
          <w:b/>
          <w:color w:val="1F497D" w:themeColor="text2"/>
        </w:rPr>
        <w:t>)</w:t>
      </w:r>
    </w:p>
    <w:p w14:paraId="27C62AEA" w14:textId="77777777" w:rsidR="00A8147B" w:rsidRPr="0024164C" w:rsidRDefault="00A8147B" w:rsidP="000E46A5">
      <w:pPr>
        <w:pStyle w:val="comandoseinstrucciones"/>
        <w:rPr>
          <w:b/>
          <w:color w:val="1F497D" w:themeColor="text2"/>
        </w:rPr>
      </w:pPr>
      <w:r w:rsidRPr="0024164C">
        <w:rPr>
          <w:b/>
          <w:color w:val="1F497D" w:themeColor="text2"/>
        </w:rPr>
        <w:t xml:space="preserve">Es posible que </w:t>
      </w:r>
      <w:r w:rsidR="0039229A">
        <w:rPr>
          <w:b/>
          <w:color w:val="1F497D" w:themeColor="text2"/>
        </w:rPr>
        <w:t xml:space="preserve">algún </w:t>
      </w:r>
      <w:r w:rsidRPr="0024164C">
        <w:rPr>
          <w:b/>
          <w:color w:val="1F497D" w:themeColor="text2"/>
        </w:rPr>
        <w:t>estudiante</w:t>
      </w:r>
      <w:r w:rsidR="0039229A">
        <w:rPr>
          <w:b/>
          <w:color w:val="1F497D" w:themeColor="text2"/>
        </w:rPr>
        <w:t xml:space="preserve"> no tengataquilla.</w:t>
      </w:r>
    </w:p>
    <w:p w14:paraId="786928F3" w14:textId="77777777" w:rsidR="00A8147B" w:rsidRDefault="00A8147B" w:rsidP="000E46A5">
      <w:pPr>
        <w:pStyle w:val="comandoseinstrucciones"/>
        <w:rPr>
          <w:b/>
          <w:color w:val="1F497D" w:themeColor="text2"/>
        </w:rPr>
      </w:pPr>
      <w:r w:rsidRPr="0024164C">
        <w:rPr>
          <w:b/>
          <w:color w:val="1F497D" w:themeColor="text2"/>
        </w:rPr>
        <w:lastRenderedPageBreak/>
        <w:t>Puede haber taquillas que no tienen estudiantes asignados.</w:t>
      </w:r>
    </w:p>
    <w:p w14:paraId="7554D93A" w14:textId="77777777" w:rsidR="0039229A" w:rsidRPr="0024164C" w:rsidRDefault="0039229A" w:rsidP="000E46A5">
      <w:pPr>
        <w:pStyle w:val="comandoseinstrucciones"/>
        <w:rPr>
          <w:b/>
          <w:color w:val="1F497D" w:themeColor="text2"/>
        </w:rPr>
      </w:pPr>
    </w:p>
    <w:p w14:paraId="531E7616" w14:textId="77777777" w:rsidR="00A8147B" w:rsidRPr="0024164C" w:rsidRDefault="002D08C8" w:rsidP="000E46A5">
      <w:pPr>
        <w:pStyle w:val="comandoseinstrucciones"/>
        <w:rPr>
          <w:b/>
          <w:color w:val="1F497D" w:themeColor="text2"/>
        </w:rPr>
      </w:pPr>
      <w:r w:rsidRPr="0024164C">
        <w:rPr>
          <w:b/>
          <w:color w:val="1F497D" w:themeColor="text2"/>
        </w:rPr>
        <w:t>E</w:t>
      </w:r>
      <w:r w:rsidR="00A8147B" w:rsidRPr="0024164C">
        <w:rPr>
          <w:b/>
          <w:color w:val="1F497D" w:themeColor="text2"/>
        </w:rPr>
        <w:t>jemplo, digamos que</w:t>
      </w:r>
      <w:r w:rsidR="0039229A">
        <w:rPr>
          <w:b/>
          <w:color w:val="1F497D" w:themeColor="text2"/>
        </w:rPr>
        <w:t>: hay</w:t>
      </w:r>
      <w:r w:rsidR="00A8147B" w:rsidRPr="0024164C">
        <w:rPr>
          <w:b/>
          <w:color w:val="1F497D" w:themeColor="text2"/>
        </w:rPr>
        <w:t xml:space="preserve"> 100 estudiantes, 70 de los cuales tienen </w:t>
      </w:r>
      <w:r w:rsidR="005404C2">
        <w:rPr>
          <w:b/>
          <w:color w:val="1F497D" w:themeColor="text2"/>
        </w:rPr>
        <w:t>taquilla</w:t>
      </w:r>
      <w:r w:rsidR="00A8147B" w:rsidRPr="0024164C">
        <w:rPr>
          <w:b/>
          <w:color w:val="1F497D" w:themeColor="text2"/>
        </w:rPr>
        <w:t xml:space="preserve">s. Tiene un total de 50 </w:t>
      </w:r>
      <w:r w:rsidR="005404C2">
        <w:rPr>
          <w:b/>
          <w:color w:val="1F497D" w:themeColor="text2"/>
        </w:rPr>
        <w:t>taquilla</w:t>
      </w:r>
      <w:r w:rsidRPr="0024164C">
        <w:rPr>
          <w:b/>
          <w:color w:val="1F497D" w:themeColor="text2"/>
        </w:rPr>
        <w:t>s</w:t>
      </w:r>
      <w:r w:rsidR="00A8147B" w:rsidRPr="0024164C">
        <w:rPr>
          <w:b/>
          <w:color w:val="1F497D" w:themeColor="text2"/>
        </w:rPr>
        <w:t xml:space="preserve">, 40 de las cuales con al menos 1 estudiante y 10 </w:t>
      </w:r>
      <w:r w:rsidR="005404C2">
        <w:rPr>
          <w:b/>
          <w:color w:val="1F497D" w:themeColor="text2"/>
        </w:rPr>
        <w:t>taquilla</w:t>
      </w:r>
      <w:r w:rsidRPr="0024164C">
        <w:rPr>
          <w:b/>
          <w:color w:val="1F497D" w:themeColor="text2"/>
        </w:rPr>
        <w:t>s no tienen</w:t>
      </w:r>
      <w:r w:rsidR="00A8147B" w:rsidRPr="0024164C">
        <w:rPr>
          <w:b/>
          <w:color w:val="1F497D" w:themeColor="text2"/>
        </w:rPr>
        <w:t xml:space="preserve"> ningún estudiante.</w:t>
      </w:r>
    </w:p>
    <w:p w14:paraId="52A5191C" w14:textId="77777777" w:rsidR="002D08C8" w:rsidRDefault="002D08C8" w:rsidP="000E46A5">
      <w:pPr>
        <w:pStyle w:val="comandoseinstrucciones"/>
      </w:pPr>
    </w:p>
    <w:p w14:paraId="22C12F53" w14:textId="77777777" w:rsidR="0024164C" w:rsidRPr="00A8147B" w:rsidRDefault="0024164C" w:rsidP="000E46A5">
      <w:pPr>
        <w:pStyle w:val="comandoseinstrucciones"/>
      </w:pPr>
    </w:p>
    <w:p w14:paraId="6841490F" w14:textId="77777777" w:rsidR="0039229A" w:rsidRDefault="00A8147B" w:rsidP="00104D65">
      <w:pPr>
        <w:pStyle w:val="Lista0"/>
      </w:pPr>
      <w:r w:rsidRPr="007A36B8">
        <w:rPr>
          <w:highlight w:val="yellow"/>
        </w:rPr>
        <w:t>INNER JOIN</w:t>
      </w:r>
    </w:p>
    <w:p w14:paraId="2B9CB059" w14:textId="77777777" w:rsidR="007A36B8" w:rsidRPr="007A36B8" w:rsidRDefault="007A36B8" w:rsidP="000E46A5">
      <w:pPr>
        <w:pStyle w:val="comandoseinstrucciones"/>
        <w:rPr>
          <w:b/>
          <w:color w:val="943634" w:themeColor="accent2" w:themeShade="BF"/>
        </w:rPr>
      </w:pPr>
      <w:r w:rsidRPr="007A36B8">
        <w:rPr>
          <w:b/>
          <w:color w:val="943634" w:themeColor="accent2" w:themeShade="BF"/>
        </w:rPr>
        <w:t xml:space="preserve">SELECT * </w:t>
      </w:r>
    </w:p>
    <w:p w14:paraId="35260F63" w14:textId="77777777" w:rsidR="007A36B8" w:rsidRPr="007A36B8" w:rsidRDefault="007A36B8" w:rsidP="000E46A5">
      <w:pPr>
        <w:pStyle w:val="comandoseinstrucciones"/>
        <w:rPr>
          <w:b/>
          <w:color w:val="943634" w:themeColor="accent2" w:themeShade="BF"/>
        </w:rPr>
      </w:pPr>
      <w:r w:rsidRPr="007A36B8">
        <w:rPr>
          <w:b/>
          <w:color w:val="943634" w:themeColor="accent2" w:themeShade="BF"/>
        </w:rPr>
        <w:t>FROM alumnos INNER JOIN taquillas ON alumno.numero_taquilla = taquilla.numero_taquilla</w:t>
      </w:r>
    </w:p>
    <w:p w14:paraId="102926A1" w14:textId="77777777" w:rsidR="00A8147B" w:rsidRPr="00A8147B" w:rsidRDefault="0039229A" w:rsidP="00A8147B">
      <w:pPr>
        <w:pStyle w:val="comandoseinstrucciones"/>
      </w:pPr>
      <w:r>
        <w:t>responde a la pregunta</w:t>
      </w:r>
      <w:r w:rsidR="00A8147B" w:rsidRPr="00A8147B">
        <w:t xml:space="preserve"> "muéstrame todos los estudiantes con armarios</w:t>
      </w:r>
      <w:r w:rsidR="002D08C8">
        <w:t xml:space="preserve"> junto con los datos de su armario</w:t>
      </w:r>
      <w:r w:rsidR="00A8147B" w:rsidRPr="00A8147B">
        <w:t>".</w:t>
      </w:r>
    </w:p>
    <w:p w14:paraId="15BBA3EA" w14:textId="77777777" w:rsidR="00A8147B" w:rsidRPr="00A8147B" w:rsidRDefault="00A8147B" w:rsidP="00A8147B">
      <w:pPr>
        <w:pStyle w:val="comandoseinstrucciones"/>
      </w:pPr>
      <w:r w:rsidRPr="00A8147B">
        <w:t xml:space="preserve">Cualquier estudiante sin armarios, o cualquier taquilla sin estudiantes </w:t>
      </w:r>
      <w:r w:rsidR="002D08C8">
        <w:t>desaparecen</w:t>
      </w:r>
      <w:r w:rsidRPr="00A8147B">
        <w:t>.</w:t>
      </w:r>
    </w:p>
    <w:p w14:paraId="5A8C0F0A" w14:textId="77777777" w:rsidR="00A8147B" w:rsidRPr="000E7E07" w:rsidRDefault="00A8147B" w:rsidP="00A8147B">
      <w:pPr>
        <w:pStyle w:val="comandoseinstrucciones"/>
        <w:rPr>
          <w:lang w:val="en-US"/>
        </w:rPr>
      </w:pPr>
      <w:r w:rsidRPr="000E7E07">
        <w:rPr>
          <w:lang w:val="en-US"/>
        </w:rPr>
        <w:t>Devuelve 70 filas</w:t>
      </w:r>
    </w:p>
    <w:p w14:paraId="4A29D3F7" w14:textId="77777777" w:rsidR="002D08C8" w:rsidRPr="000E7E07" w:rsidRDefault="002D08C8" w:rsidP="00A8147B">
      <w:pPr>
        <w:pStyle w:val="comandoseinstrucciones"/>
        <w:rPr>
          <w:lang w:val="en-US"/>
        </w:rPr>
      </w:pPr>
    </w:p>
    <w:p w14:paraId="41B582B2" w14:textId="77777777" w:rsidR="007A36B8" w:rsidRDefault="00835EB7" w:rsidP="00104D65">
      <w:pPr>
        <w:pStyle w:val="Lista0"/>
        <w:rPr>
          <w:lang w:val="en-US"/>
        </w:rPr>
      </w:pPr>
      <w:r w:rsidRPr="007A36B8">
        <w:rPr>
          <w:highlight w:val="yellow"/>
          <w:lang w:val="en-US"/>
        </w:rPr>
        <w:t xml:space="preserve">LEFT JOIN </w:t>
      </w:r>
      <w:r w:rsidR="00A8147B" w:rsidRPr="007A36B8">
        <w:rPr>
          <w:highlight w:val="yellow"/>
          <w:lang w:val="en-US"/>
        </w:rPr>
        <w:t>(</w:t>
      </w:r>
      <w:r w:rsidRPr="007A36B8">
        <w:rPr>
          <w:highlight w:val="yellow"/>
          <w:lang w:val="en-US"/>
        </w:rPr>
        <w:t>LEFT OUTER JOIN</w:t>
      </w:r>
      <w:r w:rsidR="00A8147B" w:rsidRPr="007A36B8">
        <w:rPr>
          <w:highlight w:val="yellow"/>
          <w:lang w:val="en-US"/>
        </w:rPr>
        <w:t>)</w:t>
      </w:r>
    </w:p>
    <w:p w14:paraId="6B63C9F1" w14:textId="77777777" w:rsidR="00733162" w:rsidRPr="007A36B8" w:rsidRDefault="00733162" w:rsidP="00733162">
      <w:pPr>
        <w:pStyle w:val="comandoseinstrucciones"/>
        <w:rPr>
          <w:b/>
          <w:color w:val="943634" w:themeColor="accent2" w:themeShade="BF"/>
        </w:rPr>
      </w:pPr>
      <w:r w:rsidRPr="007A36B8">
        <w:rPr>
          <w:b/>
          <w:color w:val="943634" w:themeColor="accent2" w:themeShade="BF"/>
        </w:rPr>
        <w:t xml:space="preserve">SELECT * </w:t>
      </w:r>
    </w:p>
    <w:p w14:paraId="6E47163D" w14:textId="77777777" w:rsidR="00733162" w:rsidRPr="007A36B8" w:rsidRDefault="00733162" w:rsidP="00733162">
      <w:pPr>
        <w:pStyle w:val="comandoseinstrucciones"/>
        <w:rPr>
          <w:b/>
          <w:color w:val="943634" w:themeColor="accent2" w:themeShade="BF"/>
        </w:rPr>
      </w:pPr>
      <w:r w:rsidRPr="007A36B8">
        <w:rPr>
          <w:b/>
          <w:color w:val="943634" w:themeColor="accent2" w:themeShade="BF"/>
        </w:rPr>
        <w:t xml:space="preserve">FROM alumnos </w:t>
      </w:r>
      <w:r>
        <w:rPr>
          <w:b/>
          <w:color w:val="943634" w:themeColor="accent2" w:themeShade="BF"/>
        </w:rPr>
        <w:t>LEFT</w:t>
      </w:r>
      <w:r w:rsidRPr="007A36B8">
        <w:rPr>
          <w:b/>
          <w:color w:val="943634" w:themeColor="accent2" w:themeShade="BF"/>
        </w:rPr>
        <w:t xml:space="preserve"> JOIN taquillas ON alumno.numero_taquilla = taquilla.numero_taquilla</w:t>
      </w:r>
    </w:p>
    <w:p w14:paraId="382D0D62" w14:textId="77777777" w:rsidR="0039229A" w:rsidRPr="007A36B8" w:rsidRDefault="0039229A" w:rsidP="000E46A5">
      <w:pPr>
        <w:pStyle w:val="comandoseinstrucciones"/>
      </w:pPr>
      <w:r w:rsidRPr="007A36B8">
        <w:t>responde a la pregunta</w:t>
      </w:r>
      <w:r w:rsidR="004C2255" w:rsidRPr="007A36B8">
        <w:t>:</w:t>
      </w:r>
    </w:p>
    <w:p w14:paraId="33673FBF" w14:textId="77777777" w:rsidR="00A8147B" w:rsidRPr="00A8147B" w:rsidRDefault="00A8147B" w:rsidP="00A8147B">
      <w:pPr>
        <w:pStyle w:val="comandoseinstrucciones"/>
      </w:pPr>
      <w:r w:rsidRPr="00A8147B">
        <w:t xml:space="preserve">"muéstrame todos los estudiantes, con sus correspondientes </w:t>
      </w:r>
      <w:r w:rsidR="002D08C8">
        <w:t>armarios</w:t>
      </w:r>
      <w:r w:rsidR="00733162">
        <w:t xml:space="preserve">;muestra a todos </w:t>
      </w:r>
      <w:r w:rsidR="002D08C8">
        <w:t>los alumnos</w:t>
      </w:r>
      <w:r w:rsidR="00733162">
        <w:t>,</w:t>
      </w:r>
      <w:r w:rsidR="002D08C8">
        <w:t xml:space="preserve"> aunque no tengan armario</w:t>
      </w:r>
      <w:r w:rsidRPr="00A8147B">
        <w:t>".</w:t>
      </w:r>
    </w:p>
    <w:p w14:paraId="1B053F62" w14:textId="77777777" w:rsidR="00A8147B" w:rsidRPr="00A8147B" w:rsidRDefault="00A8147B" w:rsidP="00A8147B">
      <w:pPr>
        <w:pStyle w:val="comandoseinstrucciones"/>
      </w:pPr>
      <w:r w:rsidRPr="00A8147B">
        <w:t>Esto podría ser una lista general de los estudiantes, o podría ser utilizado para identificar a los estudiantes sin casillero.</w:t>
      </w:r>
    </w:p>
    <w:p w14:paraId="335D4089" w14:textId="77777777" w:rsidR="00A8147B" w:rsidRPr="000E7E07" w:rsidRDefault="00A8147B" w:rsidP="00A8147B">
      <w:pPr>
        <w:pStyle w:val="comandoseinstrucciones"/>
        <w:rPr>
          <w:lang w:val="en-US"/>
        </w:rPr>
      </w:pPr>
      <w:r w:rsidRPr="000E7E07">
        <w:rPr>
          <w:lang w:val="en-US"/>
        </w:rPr>
        <w:t>Devuelve 100 filas</w:t>
      </w:r>
    </w:p>
    <w:p w14:paraId="1B818883" w14:textId="77777777" w:rsidR="002D08C8" w:rsidRPr="000E7E07" w:rsidRDefault="002D08C8" w:rsidP="00A8147B">
      <w:pPr>
        <w:pStyle w:val="comandoseinstrucciones"/>
        <w:rPr>
          <w:lang w:val="en-US"/>
        </w:rPr>
      </w:pPr>
    </w:p>
    <w:p w14:paraId="535EBAAB" w14:textId="77777777" w:rsidR="007A36B8" w:rsidRDefault="00835EB7" w:rsidP="00104D65">
      <w:pPr>
        <w:pStyle w:val="Lista0"/>
        <w:rPr>
          <w:lang w:val="en-US"/>
        </w:rPr>
      </w:pPr>
      <w:r w:rsidRPr="007A36B8">
        <w:rPr>
          <w:highlight w:val="yellow"/>
          <w:lang w:val="en-US"/>
        </w:rPr>
        <w:t xml:space="preserve">RIGHT JOIN </w:t>
      </w:r>
      <w:r w:rsidR="00A8147B" w:rsidRPr="007A36B8">
        <w:rPr>
          <w:highlight w:val="yellow"/>
          <w:lang w:val="en-US"/>
        </w:rPr>
        <w:t>(</w:t>
      </w:r>
      <w:r w:rsidRPr="007A36B8">
        <w:rPr>
          <w:highlight w:val="yellow"/>
          <w:lang w:val="en-US"/>
        </w:rPr>
        <w:t>RIGHT OUTER JOIN</w:t>
      </w:r>
      <w:r w:rsidR="00A8147B" w:rsidRPr="007A36B8">
        <w:rPr>
          <w:highlight w:val="yellow"/>
          <w:lang w:val="en-US"/>
        </w:rPr>
        <w:t>)</w:t>
      </w:r>
    </w:p>
    <w:p w14:paraId="742C0AFC" w14:textId="77777777" w:rsidR="00733162" w:rsidRPr="007A36B8" w:rsidRDefault="00733162" w:rsidP="00733162">
      <w:pPr>
        <w:pStyle w:val="comandoseinstrucciones"/>
        <w:rPr>
          <w:b/>
          <w:color w:val="943634" w:themeColor="accent2" w:themeShade="BF"/>
        </w:rPr>
      </w:pPr>
      <w:r w:rsidRPr="007A36B8">
        <w:rPr>
          <w:b/>
          <w:color w:val="943634" w:themeColor="accent2" w:themeShade="BF"/>
        </w:rPr>
        <w:t xml:space="preserve">SELECT * </w:t>
      </w:r>
    </w:p>
    <w:p w14:paraId="58AE4FB8" w14:textId="77777777" w:rsidR="00733162" w:rsidRPr="007A36B8" w:rsidRDefault="00733162" w:rsidP="00733162">
      <w:pPr>
        <w:pStyle w:val="comandoseinstrucciones"/>
        <w:rPr>
          <w:b/>
          <w:color w:val="943634" w:themeColor="accent2" w:themeShade="BF"/>
        </w:rPr>
      </w:pPr>
      <w:r w:rsidRPr="007A36B8">
        <w:rPr>
          <w:b/>
          <w:color w:val="943634" w:themeColor="accent2" w:themeShade="BF"/>
        </w:rPr>
        <w:t xml:space="preserve">FROM alumnos </w:t>
      </w:r>
      <w:r>
        <w:rPr>
          <w:b/>
          <w:color w:val="943634" w:themeColor="accent2" w:themeShade="BF"/>
        </w:rPr>
        <w:t>RIGHT</w:t>
      </w:r>
      <w:r w:rsidRPr="007A36B8">
        <w:rPr>
          <w:b/>
          <w:color w:val="943634" w:themeColor="accent2" w:themeShade="BF"/>
        </w:rPr>
        <w:t xml:space="preserve"> JOIN taquillas ON alumno.numero_taquilla = taquilla.numero_taquilla</w:t>
      </w:r>
    </w:p>
    <w:p w14:paraId="32352E85" w14:textId="77777777" w:rsidR="0039229A" w:rsidRPr="00733162" w:rsidRDefault="00727B13" w:rsidP="000E46A5">
      <w:pPr>
        <w:pStyle w:val="comandoseinstrucciones"/>
      </w:pPr>
      <w:r w:rsidRPr="00733162">
        <w:t>Responde</w:t>
      </w:r>
      <w:r w:rsidR="0039229A" w:rsidRPr="00733162">
        <w:t xml:space="preserve"> a la pregunta:</w:t>
      </w:r>
    </w:p>
    <w:p w14:paraId="3D4674A4" w14:textId="77777777" w:rsidR="00A8147B" w:rsidRPr="00A8147B" w:rsidRDefault="00A8147B" w:rsidP="00A8147B">
      <w:pPr>
        <w:pStyle w:val="comandoseinstrucciones"/>
      </w:pPr>
      <w:r w:rsidRPr="00A8147B">
        <w:t>"</w:t>
      </w:r>
      <w:r w:rsidR="0039229A" w:rsidRPr="00A8147B">
        <w:t xml:space="preserve">muéstrame </w:t>
      </w:r>
      <w:r w:rsidRPr="00A8147B">
        <w:t>todas las taquillas</w:t>
      </w:r>
      <w:r w:rsidR="00733162">
        <w:t xml:space="preserve"> (tengan o no estudiantes asignados)</w:t>
      </w:r>
      <w:r w:rsidRPr="00A8147B">
        <w:t xml:space="preserve">, </w:t>
      </w:r>
      <w:r w:rsidR="0039229A">
        <w:t xml:space="preserve">al lado de cada taquilla muestra los datos de </w:t>
      </w:r>
      <w:r w:rsidR="00A36265">
        <w:t xml:space="preserve">los estudiantes asignados a </w:t>
      </w:r>
      <w:r w:rsidR="0039229A">
        <w:t>la taquilla, y si no tiene ningún estudiante asignado muestra los atributos del estudiante como NULL"</w:t>
      </w:r>
      <w:r w:rsidRPr="00A8147B">
        <w:t>.</w:t>
      </w:r>
    </w:p>
    <w:p w14:paraId="52F586A0" w14:textId="77777777" w:rsidR="00A8147B" w:rsidRPr="00A8147B" w:rsidRDefault="00A8147B" w:rsidP="00A8147B">
      <w:pPr>
        <w:pStyle w:val="comandoseinstrucciones"/>
      </w:pPr>
      <w:r w:rsidRPr="00A8147B">
        <w:t xml:space="preserve">Esto podría ser utilizado para </w:t>
      </w:r>
      <w:r w:rsidR="004C2255">
        <w:t>conocer</w:t>
      </w:r>
      <w:r w:rsidRPr="00A8147B">
        <w:t xml:space="preserve"> los armarios que </w:t>
      </w:r>
      <w:r w:rsidR="004C2255">
        <w:t>tienen alumnos junto con los armarios sin alumnos</w:t>
      </w:r>
      <w:r w:rsidRPr="00A8147B">
        <w:t>.</w:t>
      </w:r>
    </w:p>
    <w:p w14:paraId="303A9A2B" w14:textId="77777777" w:rsidR="00A8147B" w:rsidRDefault="00A8147B" w:rsidP="00A8147B">
      <w:pPr>
        <w:pStyle w:val="comandoseinstrucciones"/>
      </w:pPr>
      <w:r w:rsidRPr="00A8147B">
        <w:t>Devuelve 80 filas (lista de 70 estudiantes en los casilleros 40, además de los 10 casilleros con ningún estudiante)</w:t>
      </w:r>
    </w:p>
    <w:p w14:paraId="533928A1" w14:textId="77777777" w:rsidR="002D08C8" w:rsidRPr="00A8147B" w:rsidRDefault="002D08C8" w:rsidP="00A8147B">
      <w:pPr>
        <w:pStyle w:val="comandoseinstrucciones"/>
      </w:pPr>
    </w:p>
    <w:p w14:paraId="52D88D7E" w14:textId="77777777" w:rsidR="007A36B8" w:rsidRDefault="00835EB7" w:rsidP="00104D65">
      <w:pPr>
        <w:pStyle w:val="Lista0"/>
        <w:rPr>
          <w:lang w:val="en-US"/>
        </w:rPr>
      </w:pPr>
      <w:r w:rsidRPr="007A36B8">
        <w:rPr>
          <w:highlight w:val="yellow"/>
          <w:lang w:val="en-US"/>
        </w:rPr>
        <w:t xml:space="preserve">FULL JOIN </w:t>
      </w:r>
      <w:r w:rsidR="00A8147B" w:rsidRPr="007A36B8">
        <w:rPr>
          <w:highlight w:val="yellow"/>
          <w:lang w:val="en-US"/>
        </w:rPr>
        <w:t>(</w:t>
      </w:r>
      <w:r w:rsidRPr="007A36B8">
        <w:rPr>
          <w:highlight w:val="yellow"/>
          <w:lang w:val="en-US"/>
        </w:rPr>
        <w:t>FULL OUTER JOIN</w:t>
      </w:r>
      <w:r w:rsidR="00A8147B" w:rsidRPr="007A36B8">
        <w:rPr>
          <w:highlight w:val="yellow"/>
          <w:lang w:val="en-US"/>
        </w:rPr>
        <w:t>)</w:t>
      </w:r>
    </w:p>
    <w:p w14:paraId="58B8EEEB" w14:textId="77777777" w:rsidR="00733162" w:rsidRPr="007A36B8" w:rsidRDefault="00733162" w:rsidP="00733162">
      <w:pPr>
        <w:pStyle w:val="comandoseinstrucciones"/>
        <w:rPr>
          <w:b/>
          <w:color w:val="943634" w:themeColor="accent2" w:themeShade="BF"/>
        </w:rPr>
      </w:pPr>
      <w:r w:rsidRPr="007A36B8">
        <w:rPr>
          <w:b/>
          <w:color w:val="943634" w:themeColor="accent2" w:themeShade="BF"/>
        </w:rPr>
        <w:t xml:space="preserve">SELECT * </w:t>
      </w:r>
    </w:p>
    <w:p w14:paraId="49B28689" w14:textId="77777777" w:rsidR="00733162" w:rsidRDefault="00733162" w:rsidP="00733162">
      <w:pPr>
        <w:pStyle w:val="comandoseinstrucciones"/>
        <w:rPr>
          <w:b/>
          <w:color w:val="943634" w:themeColor="accent2" w:themeShade="BF"/>
        </w:rPr>
      </w:pPr>
      <w:r w:rsidRPr="007A36B8">
        <w:rPr>
          <w:b/>
          <w:color w:val="943634" w:themeColor="accent2" w:themeShade="BF"/>
        </w:rPr>
        <w:t xml:space="preserve">FROM alumnos </w:t>
      </w:r>
      <w:r>
        <w:rPr>
          <w:b/>
          <w:color w:val="943634" w:themeColor="accent2" w:themeShade="BF"/>
        </w:rPr>
        <w:t>FULL</w:t>
      </w:r>
      <w:r w:rsidRPr="007A36B8">
        <w:rPr>
          <w:b/>
          <w:color w:val="943634" w:themeColor="accent2" w:themeShade="BF"/>
        </w:rPr>
        <w:t xml:space="preserve"> JOIN taquillas ON alumno.numero_taquilla = taquilla.numero_taquilla</w:t>
      </w:r>
    </w:p>
    <w:p w14:paraId="60E01574" w14:textId="77777777" w:rsidR="00733162" w:rsidRDefault="00733162" w:rsidP="00733162">
      <w:pPr>
        <w:pStyle w:val="comandoseinstrucciones"/>
        <w:rPr>
          <w:b/>
          <w:color w:val="943634" w:themeColor="accent2" w:themeShade="BF"/>
        </w:rPr>
      </w:pPr>
    </w:p>
    <w:p w14:paraId="0FA3DB42" w14:textId="77777777" w:rsidR="00733162" w:rsidRDefault="00733162" w:rsidP="00733162">
      <w:pPr>
        <w:pStyle w:val="comandoseinstrucciones"/>
        <w:rPr>
          <w:b/>
          <w:color w:val="943634" w:themeColor="accent2" w:themeShade="BF"/>
        </w:rPr>
      </w:pPr>
      <w:r w:rsidRPr="00A54E51">
        <w:rPr>
          <w:b/>
          <w:color w:val="943634" w:themeColor="accent2" w:themeShade="BF"/>
          <w:highlight w:val="yellow"/>
        </w:rPr>
        <w:t>#Como en MYSQL no existe FULL JOIN, lo solucionamos así</w:t>
      </w:r>
      <w:r>
        <w:rPr>
          <w:b/>
          <w:color w:val="943634" w:themeColor="accent2" w:themeShade="BF"/>
        </w:rPr>
        <w:t>:</w:t>
      </w:r>
    </w:p>
    <w:p w14:paraId="1C1F3DD5" w14:textId="77777777" w:rsidR="00733162" w:rsidRPr="007A36B8" w:rsidRDefault="00733162" w:rsidP="00733162">
      <w:pPr>
        <w:pStyle w:val="comandoseinstrucciones"/>
        <w:rPr>
          <w:b/>
          <w:color w:val="943634" w:themeColor="accent2" w:themeShade="BF"/>
        </w:rPr>
      </w:pPr>
      <w:r w:rsidRPr="007A36B8">
        <w:rPr>
          <w:b/>
          <w:color w:val="943634" w:themeColor="accent2" w:themeShade="BF"/>
        </w:rPr>
        <w:t xml:space="preserve">SELECT * </w:t>
      </w:r>
    </w:p>
    <w:p w14:paraId="7593D976" w14:textId="77777777" w:rsidR="00733162" w:rsidRPr="007A36B8" w:rsidRDefault="00733162" w:rsidP="00733162">
      <w:pPr>
        <w:pStyle w:val="comandoseinstrucciones"/>
        <w:rPr>
          <w:b/>
          <w:color w:val="943634" w:themeColor="accent2" w:themeShade="BF"/>
        </w:rPr>
      </w:pPr>
      <w:r w:rsidRPr="007A36B8">
        <w:rPr>
          <w:b/>
          <w:color w:val="943634" w:themeColor="accent2" w:themeShade="BF"/>
        </w:rPr>
        <w:t xml:space="preserve">FROM alumnos </w:t>
      </w:r>
      <w:r>
        <w:rPr>
          <w:b/>
          <w:color w:val="943634" w:themeColor="accent2" w:themeShade="BF"/>
        </w:rPr>
        <w:t>LEFT</w:t>
      </w:r>
      <w:r w:rsidRPr="007A36B8">
        <w:rPr>
          <w:b/>
          <w:color w:val="943634" w:themeColor="accent2" w:themeShade="BF"/>
        </w:rPr>
        <w:t xml:space="preserve"> JOIN taquillas ON alumno.numero_taquilla = taquilla.numero_taquilla</w:t>
      </w:r>
    </w:p>
    <w:p w14:paraId="440A6FD7" w14:textId="77777777" w:rsidR="00733162" w:rsidRDefault="00733162" w:rsidP="00733162">
      <w:pPr>
        <w:pStyle w:val="comandoseinstrucciones"/>
        <w:rPr>
          <w:b/>
          <w:color w:val="943634" w:themeColor="accent2" w:themeShade="BF"/>
        </w:rPr>
      </w:pPr>
      <w:r>
        <w:rPr>
          <w:b/>
          <w:color w:val="943634" w:themeColor="accent2" w:themeShade="BF"/>
        </w:rPr>
        <w:t>UNION ALL</w:t>
      </w:r>
    </w:p>
    <w:p w14:paraId="5F715B34" w14:textId="77777777" w:rsidR="00733162" w:rsidRPr="007A36B8" w:rsidRDefault="00733162" w:rsidP="00733162">
      <w:pPr>
        <w:pStyle w:val="comandoseinstrucciones"/>
        <w:rPr>
          <w:b/>
          <w:color w:val="943634" w:themeColor="accent2" w:themeShade="BF"/>
        </w:rPr>
      </w:pPr>
      <w:r w:rsidRPr="007A36B8">
        <w:rPr>
          <w:b/>
          <w:color w:val="943634" w:themeColor="accent2" w:themeShade="BF"/>
        </w:rPr>
        <w:t xml:space="preserve">SELECT * </w:t>
      </w:r>
    </w:p>
    <w:p w14:paraId="1AC4BA67" w14:textId="77777777" w:rsidR="00733162" w:rsidRPr="007A36B8" w:rsidRDefault="00733162" w:rsidP="00733162">
      <w:pPr>
        <w:pStyle w:val="comandoseinstrucciones"/>
        <w:rPr>
          <w:b/>
          <w:color w:val="943634" w:themeColor="accent2" w:themeShade="BF"/>
        </w:rPr>
      </w:pPr>
      <w:r w:rsidRPr="007A36B8">
        <w:rPr>
          <w:b/>
          <w:color w:val="943634" w:themeColor="accent2" w:themeShade="BF"/>
        </w:rPr>
        <w:t xml:space="preserve">FROM alumnos </w:t>
      </w:r>
      <w:r>
        <w:rPr>
          <w:b/>
          <w:color w:val="943634" w:themeColor="accent2" w:themeShade="BF"/>
        </w:rPr>
        <w:t>RIGHT</w:t>
      </w:r>
      <w:r w:rsidRPr="007A36B8">
        <w:rPr>
          <w:b/>
          <w:color w:val="943634" w:themeColor="accent2" w:themeShade="BF"/>
        </w:rPr>
        <w:t xml:space="preserve"> JOIN taquillas ON alumno.numero_taquilla = taquilla.numero_taquilla</w:t>
      </w:r>
    </w:p>
    <w:p w14:paraId="082FB319" w14:textId="77777777" w:rsidR="00733162" w:rsidRPr="006E2434" w:rsidRDefault="00733162" w:rsidP="000E46A5">
      <w:pPr>
        <w:pStyle w:val="comandoseinstrucciones"/>
      </w:pPr>
    </w:p>
    <w:p w14:paraId="28F689F8" w14:textId="77777777" w:rsidR="004C2255" w:rsidRPr="006E2434" w:rsidRDefault="00727B13" w:rsidP="000E46A5">
      <w:pPr>
        <w:pStyle w:val="comandoseinstrucciones"/>
      </w:pPr>
      <w:r w:rsidRPr="006E2434">
        <w:t>R</w:t>
      </w:r>
      <w:r w:rsidR="004C2255" w:rsidRPr="006E2434">
        <w:t>esponde a la pregunta:</w:t>
      </w:r>
    </w:p>
    <w:p w14:paraId="1517B84D" w14:textId="77777777" w:rsidR="00A8147B" w:rsidRPr="00A8147B" w:rsidRDefault="00A8147B" w:rsidP="00A8147B">
      <w:pPr>
        <w:pStyle w:val="comandoseinstrucciones"/>
      </w:pPr>
      <w:r w:rsidRPr="00A8147B">
        <w:t>"</w:t>
      </w:r>
      <w:r w:rsidR="004C2255">
        <w:t>muéstrame</w:t>
      </w:r>
      <w:r w:rsidRPr="00A8147B">
        <w:t xml:space="preserve"> todos los estu</w:t>
      </w:r>
      <w:r w:rsidR="002D08C8">
        <w:t>diantes y todos los armarios</w:t>
      </w:r>
      <w:r w:rsidRPr="00A8147B">
        <w:t>"</w:t>
      </w:r>
      <w:r w:rsidR="002D08C8">
        <w:t>.</w:t>
      </w:r>
    </w:p>
    <w:p w14:paraId="4A062735" w14:textId="77777777" w:rsidR="00A8147B" w:rsidRDefault="00A8147B" w:rsidP="00A8147B">
      <w:pPr>
        <w:pStyle w:val="comandoseinstrucciones"/>
      </w:pPr>
      <w:r w:rsidRPr="00A8147B">
        <w:t>Devuelve 110 filas (100 todos los estudiantes, incluyen</w:t>
      </w:r>
      <w:r w:rsidR="004C2255">
        <w:t>do los que no tienen taquillas, ademáslas</w:t>
      </w:r>
      <w:r w:rsidRPr="00A8147B">
        <w:t xml:space="preserve"> 10 </w:t>
      </w:r>
      <w:r w:rsidR="004C2255">
        <w:t>taquilla</w:t>
      </w:r>
      <w:r w:rsidRPr="00A8147B">
        <w:t xml:space="preserve">s </w:t>
      </w:r>
      <w:r w:rsidR="004C2255">
        <w:t>sin</w:t>
      </w:r>
      <w:r w:rsidRPr="00A8147B">
        <w:t xml:space="preserve"> estudiante)</w:t>
      </w:r>
      <w:r w:rsidR="004C2255">
        <w:t>.</w:t>
      </w:r>
    </w:p>
    <w:p w14:paraId="691AEFCC" w14:textId="77777777" w:rsidR="002D08C8" w:rsidRPr="00A8147B" w:rsidRDefault="002D08C8" w:rsidP="00A8147B">
      <w:pPr>
        <w:pStyle w:val="comandoseinstrucciones"/>
      </w:pPr>
    </w:p>
    <w:p w14:paraId="496E5341" w14:textId="77777777" w:rsidR="00A8147B" w:rsidRPr="000E46A5" w:rsidRDefault="002D08C8" w:rsidP="000E46A5">
      <w:pPr>
        <w:pStyle w:val="comandoseinstrucciones"/>
      </w:pPr>
      <w:r w:rsidRPr="000E46A5">
        <w:rPr>
          <w:bCs/>
        </w:rPr>
        <w:t>CROSS JOIN</w:t>
      </w:r>
      <w:r w:rsidRPr="000E46A5">
        <w:t xml:space="preserve"> es absurdo</w:t>
      </w:r>
      <w:r w:rsidR="00A8147B" w:rsidRPr="000E46A5">
        <w:t xml:space="preserve"> en este escenario.</w:t>
      </w:r>
    </w:p>
    <w:p w14:paraId="287CBEE7" w14:textId="77777777" w:rsidR="00A8147B" w:rsidRPr="00A8147B" w:rsidRDefault="00380234" w:rsidP="00A8147B">
      <w:pPr>
        <w:pStyle w:val="comandoseinstrucciones"/>
      </w:pPr>
      <w:r>
        <w:t xml:space="preserve">Muestra </w:t>
      </w:r>
      <w:r w:rsidR="00A8147B" w:rsidRPr="00A8147B">
        <w:t>una lista gigante de toda posible vinculación entre estudiantes y el armario</w:t>
      </w:r>
      <w:r>
        <w:t>, aunque no sea real</w:t>
      </w:r>
      <w:r w:rsidR="00A8147B" w:rsidRPr="00A8147B">
        <w:t>.</w:t>
      </w:r>
    </w:p>
    <w:p w14:paraId="54B47909" w14:textId="77777777" w:rsidR="00F230B0" w:rsidRPr="00A8147B" w:rsidRDefault="00A8147B" w:rsidP="00A8147B">
      <w:pPr>
        <w:pStyle w:val="comandoseinstrucciones"/>
      </w:pPr>
      <w:r w:rsidRPr="00A8147B">
        <w:t>Devuelve 5000 filas (100 x 50</w:t>
      </w:r>
      <w:r w:rsidR="004C2255">
        <w:t xml:space="preserve"> filas: 100</w:t>
      </w:r>
      <w:r w:rsidRPr="00A8147B">
        <w:t xml:space="preserve"> estudiantes </w:t>
      </w:r>
      <w:r w:rsidR="004C2255">
        <w:t xml:space="preserve"> x 50 </w:t>
      </w:r>
      <w:r w:rsidRPr="00A8147B">
        <w:t xml:space="preserve">taquillas). </w:t>
      </w:r>
    </w:p>
    <w:p w14:paraId="2A94354C" w14:textId="77777777" w:rsidR="0024164C" w:rsidRPr="000E7E07" w:rsidRDefault="0024164C" w:rsidP="0024164C">
      <w:pPr>
        <w:pStyle w:val="comandoseinstrucciones"/>
      </w:pPr>
    </w:p>
    <w:p w14:paraId="12CD7516" w14:textId="77777777" w:rsidR="004E5B7A" w:rsidRDefault="004E5B7A" w:rsidP="004E5B7A"/>
    <w:p w14:paraId="6F11839D" w14:textId="77777777" w:rsidR="004E5B7A" w:rsidRPr="00AF0161" w:rsidRDefault="004E5B7A" w:rsidP="004E5B7A">
      <w:pPr>
        <w:pStyle w:val="Ttulo3"/>
      </w:pPr>
      <w:bookmarkStart w:id="149" w:name="_Toc404112099"/>
      <w:bookmarkStart w:id="150" w:name="_Toc127522925"/>
      <w:r>
        <w:t>Cadenas de texto</w:t>
      </w:r>
      <w:bookmarkEnd w:id="149"/>
      <w:bookmarkEnd w:id="150"/>
    </w:p>
    <w:p w14:paraId="0DF307D6" w14:textId="77777777" w:rsidR="004E5B7A" w:rsidRPr="006E2787" w:rsidRDefault="004E5B7A" w:rsidP="004E5B7A">
      <w:pPr>
        <w:pStyle w:val="Lista9"/>
      </w:pPr>
      <w:r w:rsidRPr="00021A4E">
        <w:rPr>
          <w:rStyle w:val="comandoseinstruccionesCarCar"/>
          <w:rFonts w:ascii="Garamond" w:hAnsi="Garamond"/>
          <w:b/>
          <w:sz w:val="24"/>
          <w:shd w:val="clear" w:color="auto" w:fill="auto"/>
        </w:rPr>
        <w:t xml:space="preserve">Las </w:t>
      </w:r>
      <w:r w:rsidRPr="00890F2C">
        <w:rPr>
          <w:rStyle w:val="Textoennegrita"/>
        </w:rPr>
        <w:t>cadenas de texto</w:t>
      </w:r>
      <w:r w:rsidR="00104D65">
        <w:rPr>
          <w:rStyle w:val="comandoseinstruccionesCarCar"/>
          <w:rFonts w:ascii="Garamond" w:hAnsi="Garamond"/>
          <w:b/>
          <w:sz w:val="24"/>
          <w:shd w:val="clear" w:color="auto" w:fill="auto"/>
        </w:rPr>
        <w:t xml:space="preserve">(VARCHAR, CHAR,...) </w:t>
      </w:r>
      <w:r w:rsidRPr="00021A4E">
        <w:rPr>
          <w:rStyle w:val="comandoseinstruccionesCarCar"/>
          <w:rFonts w:ascii="Garamond" w:hAnsi="Garamond"/>
          <w:b/>
          <w:sz w:val="24"/>
          <w:shd w:val="clear" w:color="auto" w:fill="auto"/>
        </w:rPr>
        <w:t>pueden escribirse indistintamente en mayúsculas o en minúsculas</w:t>
      </w:r>
      <w:r>
        <w:t>, el SGBD no las distingue al buscar un texto.</w:t>
      </w:r>
    </w:p>
    <w:p w14:paraId="3F806280" w14:textId="77777777" w:rsidR="004E5B7A" w:rsidRDefault="004E5B7A" w:rsidP="004E5B7A">
      <w:pPr>
        <w:pStyle w:val="Ttulo3"/>
      </w:pPr>
      <w:bookmarkStart w:id="151" w:name="_Toc404112100"/>
      <w:bookmarkStart w:id="152" w:name="_Toc127522926"/>
      <w:r>
        <w:t>IFNULL / NZ</w:t>
      </w:r>
      <w:bookmarkEnd w:id="151"/>
      <w:r>
        <w:t xml:space="preserve"> / COALESCE</w:t>
      </w:r>
      <w:bookmarkEnd w:id="152"/>
    </w:p>
    <w:p w14:paraId="3B4FA676" w14:textId="77777777" w:rsidR="004E5B7A" w:rsidRPr="002D55AA" w:rsidRDefault="004E5B7A" w:rsidP="004E5B7A">
      <w:r>
        <w:t>Función que sustituye un valor NULL por otro valor</w:t>
      </w:r>
    </w:p>
    <w:p w14:paraId="79B1CE29" w14:textId="77777777" w:rsidR="004E5B7A" w:rsidRPr="00021A4E" w:rsidRDefault="004E5B7A" w:rsidP="004E5B7A">
      <w:pPr>
        <w:pStyle w:val="comandoseinstrucciones"/>
      </w:pPr>
      <w:r w:rsidRPr="00021A4E">
        <w:t xml:space="preserve">SELECT apellido, salario, comision, salario + </w:t>
      </w:r>
      <w:r w:rsidRPr="000066CB">
        <w:rPr>
          <w:rStyle w:val="Textoennegrita"/>
        </w:rPr>
        <w:t>IFNULL(comision,0)</w:t>
      </w:r>
      <w:r>
        <w:t xml:space="preserve"> AS '</w:t>
      </w:r>
      <w:r w:rsidRPr="00021A4E">
        <w:t>salario + comision</w:t>
      </w:r>
      <w:r>
        <w:t>'</w:t>
      </w:r>
    </w:p>
    <w:p w14:paraId="353EFE2B" w14:textId="77777777" w:rsidR="004E5B7A" w:rsidRDefault="004E5B7A" w:rsidP="004E5B7A">
      <w:pPr>
        <w:pStyle w:val="comandoseinstrucciones"/>
      </w:pPr>
      <w:r w:rsidRPr="00021A4E">
        <w:t>FROM empleados;</w:t>
      </w:r>
    </w:p>
    <w:p w14:paraId="4CA99A73" w14:textId="77777777" w:rsidR="004E5B7A" w:rsidRDefault="004E5B7A" w:rsidP="004E5B7A">
      <w:pPr>
        <w:pStyle w:val="comandoseinstrucciones"/>
      </w:pPr>
    </w:p>
    <w:p w14:paraId="21971E06" w14:textId="77777777" w:rsidR="004E5B7A" w:rsidRPr="00021A4E" w:rsidRDefault="004E5B7A" w:rsidP="004E5B7A">
      <w:pPr>
        <w:pStyle w:val="comandoseinstrucciones"/>
      </w:pPr>
      <w:r>
        <w:t>#si comisión es NULL se sustituye por 0</w:t>
      </w:r>
    </w:p>
    <w:p w14:paraId="3D678367" w14:textId="77777777" w:rsidR="004E5B7A" w:rsidRDefault="004E5B7A" w:rsidP="004E5B7A">
      <w:pPr>
        <w:pStyle w:val="Lista9"/>
        <w:numPr>
          <w:ilvl w:val="0"/>
          <w:numId w:val="25"/>
        </w:numPr>
      </w:pPr>
      <w:r w:rsidRPr="00021A4E">
        <w:rPr>
          <w:rStyle w:val="comandoseinstruccionesCarCar"/>
          <w:rFonts w:ascii="Garamond" w:hAnsi="Garamond"/>
          <w:b/>
          <w:sz w:val="24"/>
          <w:shd w:val="clear" w:color="auto" w:fill="auto"/>
        </w:rPr>
        <w:t xml:space="preserve">La función </w:t>
      </w:r>
      <w:r w:rsidRPr="00E405AF">
        <w:rPr>
          <w:rStyle w:val="Textoennegrita"/>
        </w:rPr>
        <w:t>IFNULL(</w:t>
      </w:r>
      <w:r>
        <w:rPr>
          <w:rStyle w:val="Textoennegrita"/>
        </w:rPr>
        <w:t>atributo, valorSutituto</w:t>
      </w:r>
      <w:r w:rsidRPr="00E405AF">
        <w:rPr>
          <w:rStyle w:val="Textoennegrita"/>
        </w:rPr>
        <w:t xml:space="preserve"> )</w:t>
      </w:r>
      <w:r w:rsidRPr="00021A4E">
        <w:rPr>
          <w:rStyle w:val="comandoseinstruccionesCarCar"/>
          <w:rFonts w:ascii="Garamond" w:hAnsi="Garamond"/>
          <w:b/>
          <w:sz w:val="24"/>
          <w:shd w:val="clear" w:color="auto" w:fill="auto"/>
        </w:rPr>
        <w:t xml:space="preserve"> convierte un NULL en otro valor </w:t>
      </w:r>
      <w:r>
        <w:rPr>
          <w:rStyle w:val="comandoseinstruccionesCarCar"/>
          <w:rFonts w:ascii="Garamond" w:hAnsi="Garamond"/>
          <w:b/>
          <w:sz w:val="24"/>
          <w:shd w:val="clear" w:color="auto" w:fill="auto"/>
        </w:rPr>
        <w:t xml:space="preserve">sustituto </w:t>
      </w:r>
      <w:r w:rsidRPr="00021A4E">
        <w:rPr>
          <w:rStyle w:val="comandoseinstruccionesCarCar"/>
          <w:rFonts w:ascii="Garamond" w:hAnsi="Garamond"/>
          <w:b/>
          <w:sz w:val="24"/>
          <w:shd w:val="clear" w:color="auto" w:fill="auto"/>
        </w:rPr>
        <w:t>que deseemos</w:t>
      </w:r>
      <w:r w:rsidRPr="006E2787">
        <w:t>.</w:t>
      </w:r>
    </w:p>
    <w:p w14:paraId="4728DB3D" w14:textId="77777777" w:rsidR="004E5B7A" w:rsidRDefault="004E5B7A" w:rsidP="004E5B7A">
      <w:r>
        <w:t xml:space="preserve">En Access se usa la función </w:t>
      </w:r>
      <w:r>
        <w:rPr>
          <w:rStyle w:val="Textoennegrita"/>
        </w:rPr>
        <w:t>NZ</w:t>
      </w:r>
      <w:r w:rsidRPr="00E405AF">
        <w:rPr>
          <w:rStyle w:val="Textoennegrita"/>
        </w:rPr>
        <w:t>(</w:t>
      </w:r>
      <w:r>
        <w:rPr>
          <w:rStyle w:val="Textoennegrita"/>
        </w:rPr>
        <w:t>atributo, valorSutituto</w:t>
      </w:r>
      <w:r w:rsidRPr="00E405AF">
        <w:rPr>
          <w:rStyle w:val="Textoennegrita"/>
        </w:rPr>
        <w:t xml:space="preserve"> )</w:t>
      </w:r>
    </w:p>
    <w:p w14:paraId="056F7E51" w14:textId="77777777" w:rsidR="004E5B7A" w:rsidRDefault="004E5B7A" w:rsidP="004E5B7A">
      <w:r>
        <w:t xml:space="preserve">En otros sistemas se usa la función </w:t>
      </w:r>
      <w:r w:rsidRPr="00C11656">
        <w:rPr>
          <w:rStyle w:val="Textoennegrita"/>
        </w:rPr>
        <w:t>COALESCE(</w:t>
      </w:r>
      <w:r>
        <w:rPr>
          <w:rStyle w:val="Textoennegrita"/>
        </w:rPr>
        <w:t xml:space="preserve"> )</w:t>
      </w:r>
    </w:p>
    <w:p w14:paraId="214DA406" w14:textId="77777777" w:rsidR="004E5B7A" w:rsidRPr="00021A4E" w:rsidRDefault="00000000" w:rsidP="004E5B7A">
      <w:pPr>
        <w:pStyle w:val="comandoseinstrucciones"/>
        <w:rPr>
          <w:b/>
        </w:rPr>
      </w:pPr>
      <w:hyperlink r:id="rId90" w:history="1">
        <w:r w:rsidR="004E5B7A" w:rsidRPr="00021A4E">
          <w:rPr>
            <w:rStyle w:val="Hipervnculo"/>
            <w:b/>
          </w:rPr>
          <w:t>http://www.w3schools.com/sql/sql_isnull.asp</w:t>
        </w:r>
      </w:hyperlink>
    </w:p>
    <w:p w14:paraId="3A9A2F4E" w14:textId="77777777" w:rsidR="004E5B7A" w:rsidRDefault="004E5B7A" w:rsidP="004E5B7A">
      <w:pPr>
        <w:pStyle w:val="Ttulo3"/>
      </w:pPr>
      <w:bookmarkStart w:id="153" w:name="_Toc127522927"/>
      <w:r>
        <w:t>AVG, SUM</w:t>
      </w:r>
      <w:r w:rsidR="000D683A">
        <w:t>, MAX, MIN</w:t>
      </w:r>
      <w:bookmarkEnd w:id="153"/>
    </w:p>
    <w:p w14:paraId="481594DC" w14:textId="77777777" w:rsidR="004E5B7A" w:rsidRDefault="004E5B7A" w:rsidP="004E5B7A">
      <w:r>
        <w:t>En My</w:t>
      </w:r>
      <w:r w:rsidR="00D36B45">
        <w:t>SQL</w:t>
      </w:r>
      <w:r w:rsidR="000D683A">
        <w:t>las</w:t>
      </w:r>
      <w:r>
        <w:t xml:space="preserve"> funciones</w:t>
      </w:r>
      <w:r w:rsidR="000D683A">
        <w:t xml:space="preserve"> de agregado</w:t>
      </w:r>
      <w:r>
        <w:t xml:space="preserve"> no tienen en cuenta los valores nulos.</w:t>
      </w:r>
    </w:p>
    <w:p w14:paraId="7EFC875F" w14:textId="77777777" w:rsidR="004E5B7A" w:rsidRPr="007C162D" w:rsidRDefault="004E5B7A" w:rsidP="004E5B7A">
      <w:r>
        <w:t>En Access si algún valor es nulo la función devuelve valor nulo.</w:t>
      </w:r>
    </w:p>
    <w:p w14:paraId="38E24458" w14:textId="77777777" w:rsidR="004E5B7A" w:rsidRDefault="004E5B7A" w:rsidP="004E5B7A">
      <w:pPr>
        <w:pStyle w:val="Ttulo3"/>
        <w:rPr>
          <w:rStyle w:val="comandoseinstruccionesCarCar"/>
          <w:rFonts w:ascii="Garamond" w:hAnsi="Garamond"/>
          <w:sz w:val="24"/>
          <w:shd w:val="clear" w:color="auto" w:fill="auto"/>
        </w:rPr>
      </w:pPr>
      <w:bookmarkStart w:id="154" w:name="_UNION_/_UNION"/>
      <w:bookmarkStart w:id="155" w:name="_Toc404112101"/>
      <w:bookmarkStart w:id="156" w:name="_Toc127522928"/>
      <w:bookmarkEnd w:id="154"/>
      <w:r w:rsidRPr="00021A4E">
        <w:rPr>
          <w:rStyle w:val="comandoseinstruccionesCarCar"/>
          <w:rFonts w:ascii="Garamond" w:hAnsi="Garamond"/>
          <w:sz w:val="24"/>
          <w:shd w:val="clear" w:color="auto" w:fill="auto"/>
        </w:rPr>
        <w:t>UNION / UNION ALL</w:t>
      </w:r>
      <w:bookmarkEnd w:id="155"/>
      <w:bookmarkEnd w:id="156"/>
    </w:p>
    <w:p w14:paraId="5B64AF1F" w14:textId="77777777" w:rsidR="004E5B7A" w:rsidRDefault="00000000" w:rsidP="004E5B7A">
      <w:pPr>
        <w:pStyle w:val="comandoseinstrucciones"/>
      </w:pPr>
      <w:hyperlink r:id="rId91" w:history="1">
        <w:r w:rsidR="004E5B7A" w:rsidRPr="009926B8">
          <w:rPr>
            <w:rStyle w:val="Hipervnculo"/>
          </w:rPr>
          <w:t>http://dev.mysql.com/doc/refman/5.7/en/union.html</w:t>
        </w:r>
      </w:hyperlink>
    </w:p>
    <w:p w14:paraId="409F1938" w14:textId="77777777" w:rsidR="004E5B7A" w:rsidRPr="00156514" w:rsidRDefault="004E5B7A" w:rsidP="004E5B7A"/>
    <w:p w14:paraId="329754D5" w14:textId="77777777" w:rsidR="004E5B7A" w:rsidRPr="00021A4E" w:rsidRDefault="004E5B7A" w:rsidP="004E5B7A">
      <w:pPr>
        <w:pStyle w:val="comandoseinstrucciones"/>
        <w:rPr>
          <w:lang w:val="en-GB"/>
        </w:rPr>
      </w:pPr>
      <w:r w:rsidRPr="00021A4E">
        <w:rPr>
          <w:lang w:val="en-GB"/>
        </w:rPr>
        <w:t>SELECT *</w:t>
      </w:r>
    </w:p>
    <w:p w14:paraId="729E40E6" w14:textId="77777777" w:rsidR="004E5B7A" w:rsidRPr="00021A4E" w:rsidRDefault="004E5B7A" w:rsidP="004E5B7A">
      <w:pPr>
        <w:pStyle w:val="comandoseinstrucciones"/>
        <w:rPr>
          <w:lang w:val="en-GB"/>
        </w:rPr>
      </w:pPr>
      <w:r w:rsidRPr="00021A4E">
        <w:rPr>
          <w:lang w:val="en-GB"/>
        </w:rPr>
        <w:t>FROM empleados</w:t>
      </w:r>
    </w:p>
    <w:p w14:paraId="3C2CA95F" w14:textId="77777777" w:rsidR="004E5B7A" w:rsidRPr="00021A4E" w:rsidRDefault="004E5B7A" w:rsidP="004E5B7A">
      <w:pPr>
        <w:pStyle w:val="comandoseinstrucciones"/>
        <w:rPr>
          <w:lang w:val="en-GB"/>
        </w:rPr>
      </w:pPr>
      <w:r w:rsidRPr="00021A4E">
        <w:rPr>
          <w:lang w:val="en-GB"/>
        </w:rPr>
        <w:t>WHERE oficio&lt;&gt;"VENDEDOR" And salario&gt;150000</w:t>
      </w:r>
    </w:p>
    <w:p w14:paraId="186A780E" w14:textId="77777777" w:rsidR="004E5B7A" w:rsidRPr="00021A4E" w:rsidRDefault="004E5B7A" w:rsidP="004E5B7A">
      <w:pPr>
        <w:pStyle w:val="comandoseinstrucciones"/>
        <w:rPr>
          <w:color w:val="FF0000"/>
          <w:lang w:val="en-GB"/>
        </w:rPr>
      </w:pPr>
      <w:r w:rsidRPr="00021A4E">
        <w:rPr>
          <w:color w:val="FF0000"/>
          <w:lang w:val="en-GB"/>
        </w:rPr>
        <w:t xml:space="preserve">UNION </w:t>
      </w:r>
    </w:p>
    <w:p w14:paraId="478C830F" w14:textId="77777777" w:rsidR="004E5B7A" w:rsidRPr="00021A4E" w:rsidRDefault="004E5B7A" w:rsidP="004E5B7A">
      <w:pPr>
        <w:pStyle w:val="comandoseinstrucciones"/>
        <w:rPr>
          <w:lang w:val="en-GB"/>
        </w:rPr>
      </w:pPr>
      <w:r w:rsidRPr="00021A4E">
        <w:rPr>
          <w:lang w:val="en-GB"/>
        </w:rPr>
        <w:t>SELECT *</w:t>
      </w:r>
    </w:p>
    <w:p w14:paraId="748CA559" w14:textId="77777777" w:rsidR="004E5B7A" w:rsidRPr="00021A4E" w:rsidRDefault="004E5B7A" w:rsidP="004E5B7A">
      <w:pPr>
        <w:pStyle w:val="comandoseinstrucciones"/>
        <w:rPr>
          <w:lang w:val="en-GB"/>
        </w:rPr>
      </w:pPr>
      <w:r w:rsidRPr="00021A4E">
        <w:rPr>
          <w:lang w:val="en-GB"/>
        </w:rPr>
        <w:t>FROM empleados</w:t>
      </w:r>
    </w:p>
    <w:p w14:paraId="52B02B6F" w14:textId="77777777" w:rsidR="004E5B7A" w:rsidRPr="00021A4E" w:rsidRDefault="004E5B7A" w:rsidP="004E5B7A">
      <w:pPr>
        <w:pStyle w:val="comandoseinstrucciones"/>
        <w:rPr>
          <w:lang w:val="en-GB"/>
        </w:rPr>
      </w:pPr>
      <w:r w:rsidRPr="00021A4E">
        <w:rPr>
          <w:lang w:val="en-GB"/>
        </w:rPr>
        <w:t>WHERE dep_no = 20</w:t>
      </w:r>
    </w:p>
    <w:p w14:paraId="4B7F34F0" w14:textId="77777777" w:rsidR="004E5B7A" w:rsidRPr="00021A4E" w:rsidRDefault="004E5B7A" w:rsidP="004E5B7A">
      <w:pPr>
        <w:pStyle w:val="comandoseinstrucciones"/>
        <w:rPr>
          <w:lang w:val="en-GB"/>
        </w:rPr>
      </w:pPr>
      <w:r w:rsidRPr="00021A4E">
        <w:rPr>
          <w:lang w:val="en-GB"/>
        </w:rPr>
        <w:t>;</w:t>
      </w:r>
    </w:p>
    <w:p w14:paraId="6A1EBF70" w14:textId="77777777" w:rsidR="004E5B7A" w:rsidRPr="006E2787" w:rsidRDefault="004E5B7A" w:rsidP="004E5B7A">
      <w:pPr>
        <w:pStyle w:val="Lista9"/>
        <w:numPr>
          <w:ilvl w:val="0"/>
          <w:numId w:val="26"/>
        </w:numPr>
      </w:pPr>
      <w:r w:rsidRPr="00021A4E">
        <w:rPr>
          <w:rStyle w:val="comandoseinstruccionesCarCar"/>
          <w:rFonts w:ascii="Garamond" w:hAnsi="Garamond"/>
          <w:b/>
          <w:sz w:val="24"/>
          <w:shd w:val="clear" w:color="auto" w:fill="auto"/>
        </w:rPr>
        <w:t xml:space="preserve">El operador </w:t>
      </w:r>
      <w:r w:rsidRPr="00890F2C">
        <w:rPr>
          <w:rStyle w:val="Textoennegrita"/>
        </w:rPr>
        <w:t>UNION</w:t>
      </w:r>
      <w:r w:rsidRPr="00671098">
        <w:rPr>
          <w:rStyle w:val="comandoseinstruccionesCarCar"/>
          <w:rFonts w:ascii="Garamond" w:hAnsi="Garamond"/>
          <w:b/>
          <w:sz w:val="24"/>
          <w:shd w:val="clear" w:color="auto" w:fill="auto"/>
        </w:rPr>
        <w:t>no</w:t>
      </w:r>
      <w:r w:rsidRPr="00021A4E">
        <w:rPr>
          <w:rStyle w:val="comandoseinstruccionesCarCar"/>
          <w:rFonts w:ascii="Garamond" w:hAnsi="Garamond"/>
          <w:b/>
          <w:sz w:val="24"/>
          <w:shd w:val="clear" w:color="auto" w:fill="auto"/>
        </w:rPr>
        <w:t xml:space="preserve"> devuelve filas duplicadas</w:t>
      </w:r>
      <w:r w:rsidRPr="006E2787">
        <w:t>.</w:t>
      </w:r>
    </w:p>
    <w:p w14:paraId="38A32D3D" w14:textId="77777777" w:rsidR="004E5B7A" w:rsidRPr="00021A4E" w:rsidRDefault="004E5B7A" w:rsidP="004E5B7A">
      <w:pPr>
        <w:pStyle w:val="comandoseinstrucciones"/>
        <w:rPr>
          <w:lang w:val="en-GB"/>
        </w:rPr>
      </w:pPr>
      <w:r w:rsidRPr="00021A4E">
        <w:rPr>
          <w:lang w:val="en-GB"/>
        </w:rPr>
        <w:t>SELECT *</w:t>
      </w:r>
    </w:p>
    <w:p w14:paraId="670B592C" w14:textId="77777777" w:rsidR="004E5B7A" w:rsidRPr="00021A4E" w:rsidRDefault="004E5B7A" w:rsidP="004E5B7A">
      <w:pPr>
        <w:pStyle w:val="comandoseinstrucciones"/>
        <w:rPr>
          <w:lang w:val="en-GB"/>
        </w:rPr>
      </w:pPr>
      <w:r w:rsidRPr="00021A4E">
        <w:rPr>
          <w:lang w:val="en-GB"/>
        </w:rPr>
        <w:t>FROM empleados</w:t>
      </w:r>
    </w:p>
    <w:p w14:paraId="3968C8EC" w14:textId="77777777" w:rsidR="004E5B7A" w:rsidRPr="00021A4E" w:rsidRDefault="004E5B7A" w:rsidP="004E5B7A">
      <w:pPr>
        <w:pStyle w:val="comandoseinstrucciones"/>
        <w:rPr>
          <w:lang w:val="en-GB"/>
        </w:rPr>
      </w:pPr>
      <w:r w:rsidRPr="00021A4E">
        <w:rPr>
          <w:lang w:val="en-GB"/>
        </w:rPr>
        <w:t>WHERE oficio&lt;&gt;"VENDEDOR" And salario&gt;150000</w:t>
      </w:r>
    </w:p>
    <w:p w14:paraId="03F0DAB5" w14:textId="77777777" w:rsidR="004E5B7A" w:rsidRPr="00021A4E" w:rsidRDefault="004E5B7A" w:rsidP="004E5B7A">
      <w:pPr>
        <w:pStyle w:val="comandoseinstrucciones"/>
        <w:rPr>
          <w:color w:val="FF0000"/>
          <w:lang w:val="en-GB"/>
        </w:rPr>
      </w:pPr>
      <w:r w:rsidRPr="00021A4E">
        <w:rPr>
          <w:color w:val="FF0000"/>
          <w:lang w:val="en-GB"/>
        </w:rPr>
        <w:t>UNION ALL</w:t>
      </w:r>
    </w:p>
    <w:p w14:paraId="4A03047B" w14:textId="77777777" w:rsidR="004E5B7A" w:rsidRPr="00021A4E" w:rsidRDefault="004E5B7A" w:rsidP="004E5B7A">
      <w:pPr>
        <w:pStyle w:val="comandoseinstrucciones"/>
        <w:rPr>
          <w:lang w:val="en-GB"/>
        </w:rPr>
      </w:pPr>
      <w:r w:rsidRPr="00021A4E">
        <w:rPr>
          <w:lang w:val="en-GB"/>
        </w:rPr>
        <w:t>SELECT *</w:t>
      </w:r>
    </w:p>
    <w:p w14:paraId="70CFBB65" w14:textId="77777777" w:rsidR="004E5B7A" w:rsidRPr="00021A4E" w:rsidRDefault="004E5B7A" w:rsidP="004E5B7A">
      <w:pPr>
        <w:pStyle w:val="comandoseinstrucciones"/>
        <w:rPr>
          <w:lang w:val="en-GB"/>
        </w:rPr>
      </w:pPr>
      <w:r w:rsidRPr="00021A4E">
        <w:rPr>
          <w:lang w:val="en-GB"/>
        </w:rPr>
        <w:t>FROM empleados</w:t>
      </w:r>
    </w:p>
    <w:p w14:paraId="6C55144A" w14:textId="77777777" w:rsidR="004E5B7A" w:rsidRPr="00021A4E" w:rsidRDefault="004E5B7A" w:rsidP="004E5B7A">
      <w:pPr>
        <w:pStyle w:val="comandoseinstrucciones"/>
        <w:rPr>
          <w:lang w:val="en-GB"/>
        </w:rPr>
      </w:pPr>
      <w:r w:rsidRPr="00021A4E">
        <w:rPr>
          <w:lang w:val="en-GB"/>
        </w:rPr>
        <w:t>WHERE dep_no = 20</w:t>
      </w:r>
    </w:p>
    <w:p w14:paraId="16F84BCD" w14:textId="77777777" w:rsidR="004E5B7A" w:rsidRPr="00021A4E" w:rsidRDefault="004E5B7A" w:rsidP="004E5B7A">
      <w:pPr>
        <w:pStyle w:val="comandoseinstrucciones"/>
      </w:pPr>
      <w:r w:rsidRPr="00021A4E">
        <w:t>;</w:t>
      </w:r>
    </w:p>
    <w:p w14:paraId="4E80C71F" w14:textId="77777777" w:rsidR="004E5B7A" w:rsidRDefault="004E5B7A" w:rsidP="004E5B7A">
      <w:pPr>
        <w:pStyle w:val="Lista9"/>
      </w:pPr>
      <w:r w:rsidRPr="00021A4E">
        <w:rPr>
          <w:rStyle w:val="comandoseinstruccionesCarCar"/>
          <w:rFonts w:ascii="Garamond" w:hAnsi="Garamond"/>
          <w:b/>
          <w:sz w:val="24"/>
          <w:shd w:val="clear" w:color="auto" w:fill="auto"/>
        </w:rPr>
        <w:t xml:space="preserve">El operador </w:t>
      </w:r>
      <w:r w:rsidRPr="00890F2C">
        <w:rPr>
          <w:rStyle w:val="Textoennegrita"/>
        </w:rPr>
        <w:t>UNION ALL</w:t>
      </w:r>
      <w:r w:rsidRPr="00671098">
        <w:rPr>
          <w:rStyle w:val="comandoseinstruccionesCarCar"/>
          <w:rFonts w:ascii="Garamond" w:hAnsi="Garamond"/>
          <w:b/>
          <w:sz w:val="24"/>
          <w:shd w:val="clear" w:color="auto" w:fill="auto"/>
        </w:rPr>
        <w:t>sí</w:t>
      </w:r>
      <w:r w:rsidRPr="00021A4E">
        <w:rPr>
          <w:rStyle w:val="comandoseinstruccionesCarCar"/>
          <w:rFonts w:ascii="Garamond" w:hAnsi="Garamond"/>
          <w:b/>
          <w:sz w:val="24"/>
          <w:shd w:val="clear" w:color="auto" w:fill="auto"/>
        </w:rPr>
        <w:t xml:space="preserve"> devuelve filas duplicadas</w:t>
      </w:r>
      <w:r w:rsidRPr="006E2787">
        <w:t>.</w:t>
      </w:r>
    </w:p>
    <w:p w14:paraId="3D63CD53" w14:textId="77777777" w:rsidR="004E5B7A" w:rsidRDefault="004E5B7A" w:rsidP="004E5B7A">
      <w:pPr>
        <w:pStyle w:val="Lista2"/>
      </w:pPr>
      <w:r w:rsidRPr="00125269">
        <w:lastRenderedPageBreak/>
        <w:t>UNION permite que los SELECT implicados devuelvan columnas con distintos tipos de datos</w:t>
      </w:r>
      <w:r w:rsidR="00D16430">
        <w:t xml:space="preserve">, la siguiete consulta </w:t>
      </w:r>
      <w:r w:rsidR="004C235D">
        <w:t>no produce error</w:t>
      </w:r>
      <w:r w:rsidR="00D16430">
        <w:t xml:space="preserve"> (aunque dep_no es INT, dnombre es VARCHAR</w:t>
      </w:r>
      <w:r w:rsidR="004C235D">
        <w:t xml:space="preserve"> y no tiene sentido mezclarlas</w:t>
      </w:r>
      <w:r w:rsidR="00D16430">
        <w:t>)</w:t>
      </w:r>
      <w:r w:rsidRPr="00125269">
        <w:t>:</w:t>
      </w:r>
    </w:p>
    <w:p w14:paraId="38C8B38F" w14:textId="77777777" w:rsidR="004E5B7A" w:rsidRPr="00160055" w:rsidRDefault="004E5B7A" w:rsidP="004E5B7A">
      <w:pPr>
        <w:pStyle w:val="comandoseinstrucciones"/>
        <w:rPr>
          <w:lang w:val="en-US"/>
        </w:rPr>
      </w:pPr>
      <w:r w:rsidRPr="00160055">
        <w:rPr>
          <w:lang w:val="en-US"/>
        </w:rPr>
        <w:t>SELECT dep_no</w:t>
      </w:r>
    </w:p>
    <w:p w14:paraId="069D3697" w14:textId="77777777" w:rsidR="004E5B7A" w:rsidRPr="00160055" w:rsidRDefault="004E5B7A" w:rsidP="004E5B7A">
      <w:pPr>
        <w:pStyle w:val="comandoseinstrucciones"/>
        <w:rPr>
          <w:lang w:val="en-US"/>
        </w:rPr>
      </w:pPr>
      <w:r w:rsidRPr="00160055">
        <w:rPr>
          <w:lang w:val="en-US"/>
        </w:rPr>
        <w:t xml:space="preserve">FROM empleados </w:t>
      </w:r>
    </w:p>
    <w:p w14:paraId="5843F6D3" w14:textId="77777777" w:rsidR="004E5B7A" w:rsidRPr="00160055" w:rsidRDefault="004E5B7A" w:rsidP="004E5B7A">
      <w:pPr>
        <w:pStyle w:val="comandoseinstrucciones"/>
        <w:rPr>
          <w:lang w:val="en-US"/>
        </w:rPr>
      </w:pPr>
      <w:r w:rsidRPr="00160055">
        <w:rPr>
          <w:lang w:val="en-US"/>
        </w:rPr>
        <w:t>UNION</w:t>
      </w:r>
    </w:p>
    <w:p w14:paraId="4260F0CB" w14:textId="77777777" w:rsidR="004E5B7A" w:rsidRDefault="004E5B7A" w:rsidP="004E5B7A">
      <w:pPr>
        <w:pStyle w:val="comandoseinstrucciones"/>
      </w:pPr>
      <w:r>
        <w:t>SELECT dnombre</w:t>
      </w:r>
    </w:p>
    <w:p w14:paraId="1C02640E" w14:textId="77777777" w:rsidR="004E5B7A" w:rsidRDefault="004E5B7A" w:rsidP="004E5B7A">
      <w:pPr>
        <w:pStyle w:val="comandoseinstrucciones"/>
      </w:pPr>
      <w:r>
        <w:t xml:space="preserve">FROM departamentos </w:t>
      </w:r>
    </w:p>
    <w:p w14:paraId="22C52B6E" w14:textId="77777777" w:rsidR="004E5B7A" w:rsidRPr="00125269" w:rsidRDefault="004E5B7A" w:rsidP="004E5B7A">
      <w:pPr>
        <w:pStyle w:val="comandoseinstrucciones"/>
      </w:pPr>
      <w:r>
        <w:t>;</w:t>
      </w:r>
    </w:p>
    <w:p w14:paraId="011FD33C" w14:textId="77777777" w:rsidR="004E5B7A" w:rsidRDefault="004C235D" w:rsidP="004E5B7A">
      <w:pPr>
        <w:pStyle w:val="Lista2"/>
      </w:pPr>
      <w:r>
        <w:t>UNION requiere que l</w:t>
      </w:r>
      <w:r w:rsidR="004E5B7A">
        <w:t xml:space="preserve">os SELECT </w:t>
      </w:r>
      <w:r>
        <w:t>devuelvan</w:t>
      </w:r>
      <w:r w:rsidR="004E5B7A">
        <w:t xml:space="preserve"> el mismo número de columnas</w:t>
      </w:r>
      <w:r w:rsidR="003037DF">
        <w:t>.</w:t>
      </w:r>
    </w:p>
    <w:p w14:paraId="3CF76815" w14:textId="77777777" w:rsidR="004E5B7A" w:rsidRPr="000E7E07" w:rsidRDefault="004E5B7A" w:rsidP="004E5B7A">
      <w:pPr>
        <w:pStyle w:val="comandoseinstrucciones"/>
      </w:pPr>
      <w:r w:rsidRPr="000E7E07">
        <w:t xml:space="preserve"># </w:t>
      </w:r>
      <w:r w:rsidR="003037DF">
        <w:rPr>
          <w:rStyle w:val="Textoennegrita"/>
        </w:rPr>
        <w:t>PRODUCE ERROR PORQUE LOS 2 SELECT DEVUELVEN DISTINTO NÚMERO DE COLUMNAS</w:t>
      </w:r>
      <w:r w:rsidRPr="000E7E07">
        <w:t>:</w:t>
      </w:r>
    </w:p>
    <w:p w14:paraId="7A60CBD0" w14:textId="77777777" w:rsidR="004E5B7A" w:rsidRPr="000E7E07" w:rsidRDefault="004E5B7A" w:rsidP="004E5B7A">
      <w:pPr>
        <w:pStyle w:val="comandoseinstrucciones"/>
      </w:pPr>
      <w:r w:rsidRPr="000E7E07">
        <w:t xml:space="preserve">SELECT </w:t>
      </w:r>
      <w:r>
        <w:t>emp_no</w:t>
      </w:r>
      <w:r w:rsidRPr="000E7E07">
        <w:t>, apellido</w:t>
      </w:r>
    </w:p>
    <w:p w14:paraId="6E77DC3A" w14:textId="77777777" w:rsidR="004E5B7A" w:rsidRDefault="004E5B7A" w:rsidP="004E5B7A">
      <w:pPr>
        <w:pStyle w:val="comandoseinstrucciones"/>
      </w:pPr>
      <w:r w:rsidRPr="000E7E07">
        <w:t xml:space="preserve">FROM empleados </w:t>
      </w:r>
    </w:p>
    <w:p w14:paraId="07488C0B" w14:textId="77777777" w:rsidR="004E5B7A" w:rsidRPr="000E7E07" w:rsidRDefault="004E5B7A" w:rsidP="004E5B7A">
      <w:pPr>
        <w:pStyle w:val="comandoseinstrucciones"/>
      </w:pPr>
      <w:r>
        <w:t>WHERE oficio = ‘VENDEDOR’</w:t>
      </w:r>
    </w:p>
    <w:p w14:paraId="053135ED" w14:textId="77777777" w:rsidR="004E5B7A" w:rsidRPr="00160055" w:rsidRDefault="004E5B7A" w:rsidP="004E5B7A">
      <w:pPr>
        <w:pStyle w:val="comandoseinstrucciones"/>
        <w:rPr>
          <w:lang w:val="en-US"/>
        </w:rPr>
      </w:pPr>
      <w:r w:rsidRPr="00160055">
        <w:rPr>
          <w:lang w:val="en-US"/>
        </w:rPr>
        <w:t>UNION</w:t>
      </w:r>
    </w:p>
    <w:p w14:paraId="4BEE73DA" w14:textId="77777777" w:rsidR="004E5B7A" w:rsidRDefault="004E5B7A" w:rsidP="004E5B7A">
      <w:pPr>
        <w:pStyle w:val="comandoseinstrucciones"/>
      </w:pPr>
      <w:r>
        <w:t xml:space="preserve">SELECT emp_no, </w:t>
      </w:r>
    </w:p>
    <w:p w14:paraId="15DF593A" w14:textId="77777777" w:rsidR="004E5B7A" w:rsidRDefault="004E5B7A" w:rsidP="004E5B7A">
      <w:pPr>
        <w:pStyle w:val="comandoseinstrucciones"/>
      </w:pPr>
      <w:r>
        <w:t xml:space="preserve">FROM </w:t>
      </w:r>
      <w:r w:rsidRPr="000E7E07">
        <w:t>empleados</w:t>
      </w:r>
    </w:p>
    <w:p w14:paraId="346EB02E" w14:textId="77777777" w:rsidR="004E5B7A" w:rsidRPr="000E7E07" w:rsidRDefault="004E5B7A" w:rsidP="004E5B7A">
      <w:pPr>
        <w:pStyle w:val="comandoseinstrucciones"/>
      </w:pPr>
      <w:r>
        <w:t>WHERE oficio = ’DIRECTOR’</w:t>
      </w:r>
    </w:p>
    <w:p w14:paraId="1569B1B3" w14:textId="77777777" w:rsidR="004E5B7A" w:rsidRPr="00125269" w:rsidRDefault="004E5B7A" w:rsidP="004E5B7A">
      <w:pPr>
        <w:pStyle w:val="comandoseinstrucciones"/>
      </w:pPr>
      <w:r>
        <w:t>;</w:t>
      </w:r>
    </w:p>
    <w:p w14:paraId="12D2E377" w14:textId="77777777" w:rsidR="005564AE" w:rsidRDefault="00415142" w:rsidP="005564AE">
      <w:pPr>
        <w:pStyle w:val="Ttulo4"/>
      </w:pPr>
      <w:bookmarkStart w:id="157" w:name="_Toc127522929"/>
      <w:r>
        <w:t>Reunir</w:t>
      </w:r>
      <w:r w:rsidR="005564AE">
        <w:t xml:space="preserve"> las filas de 2 o más tablas (A, B) en una sola tabla (C)</w:t>
      </w:r>
      <w:bookmarkEnd w:id="157"/>
    </w:p>
    <w:p w14:paraId="3F6D11FD" w14:textId="77777777" w:rsidR="004E5B7A" w:rsidRDefault="003778D4" w:rsidP="00D16430">
      <w:pPr>
        <w:pStyle w:val="Lista2"/>
      </w:pPr>
      <w:r>
        <w:t xml:space="preserve">Podemos reunir las filas de </w:t>
      </w:r>
      <w:r w:rsidR="005564AE">
        <w:t>2</w:t>
      </w:r>
      <w:r w:rsidR="00D16430">
        <w:t xml:space="preserve"> o más tablas</w:t>
      </w:r>
      <w:r>
        <w:t xml:space="preserve"> (A, B) en una sola tabla (C) sobre la que se ejecutará una consulta. Ejemplo:</w:t>
      </w:r>
    </w:p>
    <w:p w14:paraId="5657F4DF" w14:textId="77777777" w:rsidR="003778D4" w:rsidRDefault="003778D4" w:rsidP="003778D4">
      <w:pPr>
        <w:pStyle w:val="comandoseinstrucciones"/>
      </w:pPr>
      <w:r>
        <w:t>Tenemos 2 tablas:</w:t>
      </w:r>
    </w:p>
    <w:p w14:paraId="0759E050" w14:textId="77777777" w:rsidR="003778D4" w:rsidRDefault="003778D4" w:rsidP="003778D4">
      <w:pPr>
        <w:pStyle w:val="comandoseinstrucciones"/>
      </w:pPr>
      <w:r>
        <w:t>empleadosActuales</w:t>
      </w:r>
    </w:p>
    <w:p w14:paraId="1DFF139D" w14:textId="77777777" w:rsidR="003778D4" w:rsidRDefault="003778D4" w:rsidP="003778D4">
      <w:pPr>
        <w:pStyle w:val="comandoseinstrucciones"/>
      </w:pPr>
      <w:r>
        <w:t>empleadosJubilados</w:t>
      </w:r>
    </w:p>
    <w:p w14:paraId="5DA02A80" w14:textId="77777777" w:rsidR="005564AE" w:rsidRDefault="005564AE" w:rsidP="003778D4">
      <w:pPr>
        <w:pStyle w:val="comandoseinstrucciones"/>
      </w:pPr>
    </w:p>
    <w:p w14:paraId="648B60BE" w14:textId="77777777" w:rsidR="003778D4" w:rsidRDefault="005564AE" w:rsidP="003778D4">
      <w:pPr>
        <w:pStyle w:val="comandoseinstrucciones"/>
      </w:pPr>
      <w:r>
        <w:t>Q</w:t>
      </w:r>
      <w:r w:rsidR="003778D4">
        <w:t>ueremos buscar aquellos que son de Ferrol.</w:t>
      </w:r>
    </w:p>
    <w:p w14:paraId="520B369C" w14:textId="77777777" w:rsidR="005564AE" w:rsidRDefault="005564AE" w:rsidP="003778D4">
      <w:pPr>
        <w:pStyle w:val="comandoseinstrucciones"/>
      </w:pPr>
      <w:r>
        <w:t>Podríamos realizar 2 consultas separadas, una para cada tabla</w:t>
      </w:r>
      <w:r w:rsidR="00E17A31">
        <w:t>;</w:t>
      </w:r>
      <w:r>
        <w:t xml:space="preserve"> pero en este caso vamos a realizar una única consulta y para ello vamos a juntar las filas de ambas tablas en </w:t>
      </w:r>
      <w:r w:rsidR="00E17A31">
        <w:t>una</w:t>
      </w:r>
      <w:r>
        <w:t xml:space="preserve"> tabla virtual de nombre (ALIAS) empleadosTotales</w:t>
      </w:r>
    </w:p>
    <w:p w14:paraId="133AD37E" w14:textId="77777777" w:rsidR="003778D4" w:rsidRDefault="003778D4" w:rsidP="003778D4">
      <w:pPr>
        <w:pStyle w:val="comandoseinstrucciones"/>
      </w:pPr>
    </w:p>
    <w:p w14:paraId="52D053ED" w14:textId="77777777" w:rsidR="005564AE" w:rsidRDefault="005564AE" w:rsidP="005564AE">
      <w:pPr>
        <w:pStyle w:val="comandoseinstrucciones"/>
      </w:pPr>
      <w:r>
        <w:t>SELECT *</w:t>
      </w:r>
    </w:p>
    <w:p w14:paraId="1D308C0F" w14:textId="77777777" w:rsidR="005564AE" w:rsidRDefault="005564AE" w:rsidP="005564AE">
      <w:pPr>
        <w:pStyle w:val="comandoseinstrucciones"/>
      </w:pPr>
      <w:r>
        <w:t>FROM (</w:t>
      </w:r>
    </w:p>
    <w:p w14:paraId="6A79D092" w14:textId="77777777" w:rsidR="005564AE" w:rsidRDefault="005564AE" w:rsidP="005564AE">
      <w:pPr>
        <w:pStyle w:val="comandoseinstrucciones"/>
      </w:pPr>
      <w:r>
        <w:t>SELECT dni, nombre, telefono, localidad FROM empleadosActuales</w:t>
      </w:r>
    </w:p>
    <w:p w14:paraId="5E4368EC" w14:textId="77777777" w:rsidR="005564AE" w:rsidRDefault="005564AE" w:rsidP="005564AE">
      <w:pPr>
        <w:pStyle w:val="comandoseinstrucciones"/>
      </w:pPr>
      <w:r>
        <w:t xml:space="preserve">    UNION ALL</w:t>
      </w:r>
    </w:p>
    <w:p w14:paraId="5B1D178D" w14:textId="77777777" w:rsidR="005564AE" w:rsidRDefault="005564AE" w:rsidP="005564AE">
      <w:pPr>
        <w:pStyle w:val="comandoseinstrucciones"/>
      </w:pPr>
      <w:r>
        <w:t xml:space="preserve">    SELECT dni, nombre, telefono, localidad FROM empleadosJubilados</w:t>
      </w:r>
    </w:p>
    <w:p w14:paraId="061D52B2" w14:textId="77777777" w:rsidR="005564AE" w:rsidRDefault="005564AE" w:rsidP="005564AE">
      <w:pPr>
        <w:pStyle w:val="comandoseinstrucciones"/>
      </w:pPr>
      <w:r>
        <w:t xml:space="preserve">   ) AS empleadosTotales</w:t>
      </w:r>
    </w:p>
    <w:p w14:paraId="2DFA1B4E" w14:textId="77777777" w:rsidR="005564AE" w:rsidRDefault="005564AE" w:rsidP="005564AE">
      <w:pPr>
        <w:pStyle w:val="comandoseinstrucciones"/>
      </w:pPr>
      <w:r>
        <w:t>WHERE localidad = 'FERROL'</w:t>
      </w:r>
    </w:p>
    <w:p w14:paraId="6EF6525B" w14:textId="77777777" w:rsidR="005564AE" w:rsidRDefault="005564AE" w:rsidP="005564AE">
      <w:pPr>
        <w:pStyle w:val="comandoseinstrucciones"/>
      </w:pPr>
      <w:r>
        <w:t>;</w:t>
      </w:r>
    </w:p>
    <w:p w14:paraId="7AC250C9" w14:textId="77777777" w:rsidR="005564AE" w:rsidRDefault="005564AE" w:rsidP="003778D4">
      <w:pPr>
        <w:pStyle w:val="comandoseinstrucciones"/>
      </w:pPr>
    </w:p>
    <w:p w14:paraId="0BA2263C" w14:textId="77777777" w:rsidR="004E5B7A" w:rsidRPr="006E2787" w:rsidRDefault="004E5B7A" w:rsidP="004E5B7A"/>
    <w:p w14:paraId="66A17EF9" w14:textId="77777777" w:rsidR="004E5B7A" w:rsidRDefault="004E5B7A" w:rsidP="004E5B7A">
      <w:pPr>
        <w:pStyle w:val="Ttulo3"/>
      </w:pPr>
      <w:bookmarkStart w:id="158" w:name="_Toc404112102"/>
      <w:bookmarkStart w:id="159" w:name="_Toc127522930"/>
      <w:r>
        <w:t>ORDER BY</w:t>
      </w:r>
      <w:bookmarkEnd w:id="158"/>
      <w:bookmarkEnd w:id="159"/>
    </w:p>
    <w:p w14:paraId="5C90F29E" w14:textId="77777777" w:rsidR="004E5B7A" w:rsidRDefault="004E5B7A" w:rsidP="004E5B7A">
      <w:r>
        <w:t xml:space="preserve">Los </w:t>
      </w:r>
      <w:r w:rsidR="00415142">
        <w:t>NULL</w:t>
      </w:r>
      <w:r>
        <w:t xml:space="preserve"> se ponen al final de la lista ordenada si el orden es </w:t>
      </w:r>
      <w:r w:rsidR="004F1D8A">
        <w:t>decreciente</w:t>
      </w:r>
      <w:r>
        <w:t>.</w:t>
      </w:r>
    </w:p>
    <w:p w14:paraId="3FB88146" w14:textId="77777777" w:rsidR="004E5B7A" w:rsidRDefault="004E5B7A" w:rsidP="004E5B7A">
      <w:r>
        <w:t xml:space="preserve">Los </w:t>
      </w:r>
      <w:r w:rsidR="00415142">
        <w:t>NULL</w:t>
      </w:r>
      <w:r>
        <w:t xml:space="preserve"> se ponen al principio de la lista ordenada si el orden es </w:t>
      </w:r>
      <w:r w:rsidR="004F1D8A">
        <w:t>creciente</w:t>
      </w:r>
      <w:r>
        <w:t>.</w:t>
      </w:r>
    </w:p>
    <w:p w14:paraId="24442729" w14:textId="77777777" w:rsidR="004E5B7A" w:rsidRDefault="004E5B7A" w:rsidP="004E5B7A">
      <w:pPr>
        <w:pStyle w:val="Lista9"/>
      </w:pPr>
      <w:r>
        <w:t>Ambas afirmaciones son ciertas independientemente de que los valores numéricos almacenados sean positivos o negativos.</w:t>
      </w:r>
    </w:p>
    <w:p w14:paraId="659F035E" w14:textId="77777777" w:rsidR="004E5B7A" w:rsidRDefault="004E5B7A" w:rsidP="004E5B7A">
      <w:pPr>
        <w:pStyle w:val="Piedefoto"/>
      </w:pPr>
      <w:r>
        <w:rPr>
          <w:noProof/>
        </w:rPr>
        <w:lastRenderedPageBreak/>
        <w:drawing>
          <wp:inline distT="0" distB="0" distL="0" distR="0" wp14:anchorId="1AAD5DD5" wp14:editId="07F56FCD">
            <wp:extent cx="5612130" cy="1292860"/>
            <wp:effectExtent l="0" t="0" r="7620" b="254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cstate="print"/>
                    <a:stretch>
                      <a:fillRect/>
                    </a:stretch>
                  </pic:blipFill>
                  <pic:spPr>
                    <a:xfrm>
                      <a:off x="0" y="0"/>
                      <a:ext cx="5612130" cy="1292860"/>
                    </a:xfrm>
                    <a:prstGeom prst="rect">
                      <a:avLst/>
                    </a:prstGeom>
                  </pic:spPr>
                </pic:pic>
              </a:graphicData>
            </a:graphic>
          </wp:inline>
        </w:drawing>
      </w:r>
    </w:p>
    <w:p w14:paraId="20512530" w14:textId="77777777" w:rsidR="004E5B7A" w:rsidRDefault="000708E9" w:rsidP="004E5B7A">
      <w:pPr>
        <w:pStyle w:val="Piedefoto"/>
      </w:pPr>
      <w:r>
        <w:t>Ordenando</w:t>
      </w:r>
      <w:r w:rsidR="004E5B7A">
        <w:t xml:space="preserve"> en creciente por el campo Consumo.</w:t>
      </w:r>
    </w:p>
    <w:p w14:paraId="640C5576" w14:textId="77777777" w:rsidR="004E5B7A" w:rsidRDefault="004E5B7A" w:rsidP="004E5B7A">
      <w:pPr>
        <w:tabs>
          <w:tab w:val="left" w:pos="1658"/>
        </w:tabs>
      </w:pPr>
    </w:p>
    <w:p w14:paraId="48378475" w14:textId="77777777" w:rsidR="001B26C4" w:rsidRDefault="004E5B7A" w:rsidP="004E5B7A">
      <w:pPr>
        <w:pStyle w:val="Ttulo3"/>
      </w:pPr>
      <w:bookmarkStart w:id="160" w:name="_Toc404112104"/>
      <w:bookmarkStart w:id="161" w:name="_Toc127522931"/>
      <w:r>
        <w:t>Vistas</w:t>
      </w:r>
      <w:bookmarkEnd w:id="160"/>
      <w:bookmarkEnd w:id="161"/>
    </w:p>
    <w:p w14:paraId="14E14842" w14:textId="77777777" w:rsidR="00E11994" w:rsidRDefault="00E11994" w:rsidP="00E11994">
      <w:pPr>
        <w:pStyle w:val="Ttulo4"/>
      </w:pPr>
      <w:bookmarkStart w:id="162" w:name="_Toc127522932"/>
      <w:r>
        <w:t>Vistas en MySQL</w:t>
      </w:r>
      <w:bookmarkEnd w:id="162"/>
    </w:p>
    <w:p w14:paraId="219DD7F5" w14:textId="77777777" w:rsidR="001B26C4" w:rsidRPr="001B26C4" w:rsidRDefault="001B26C4" w:rsidP="001B26C4">
      <w:r>
        <w:t>Las vistas en MySQL se explican en otro documento independiente</w:t>
      </w:r>
    </w:p>
    <w:p w14:paraId="3F728C86" w14:textId="77777777" w:rsidR="004E5B7A" w:rsidRDefault="001B26C4" w:rsidP="001B26C4">
      <w:pPr>
        <w:pStyle w:val="Ttulo4"/>
      </w:pPr>
      <w:bookmarkStart w:id="163" w:name="_Toc127522933"/>
      <w:r>
        <w:t xml:space="preserve">Vistas </w:t>
      </w:r>
      <w:r w:rsidR="004E5B7A">
        <w:t>en Access</w:t>
      </w:r>
      <w:bookmarkEnd w:id="163"/>
    </w:p>
    <w:p w14:paraId="2885C533" w14:textId="77777777" w:rsidR="004E5B7A" w:rsidRDefault="004E5B7A" w:rsidP="004E5B7A">
      <w:pPr>
        <w:tabs>
          <w:tab w:val="left" w:pos="1658"/>
        </w:tabs>
      </w:pPr>
      <w:r>
        <w:t>Una vista es una consulta que ha sido guardada con un nombre</w:t>
      </w:r>
    </w:p>
    <w:p w14:paraId="2EEB0B2C" w14:textId="77777777" w:rsidR="004E5B7A" w:rsidRDefault="004E5B7A" w:rsidP="004E5B7A">
      <w:pPr>
        <w:tabs>
          <w:tab w:val="left" w:pos="1658"/>
        </w:tabs>
      </w:pPr>
      <w:r>
        <w:t>Normalmente una consulta busca los datos dentro de una o varias tablas, pero también puede buscar los datos dentro de una o varias vistas.</w:t>
      </w:r>
    </w:p>
    <w:p w14:paraId="0A186211" w14:textId="77777777" w:rsidR="004E5B7A" w:rsidRDefault="004E5B7A" w:rsidP="004E5B7A">
      <w:pPr>
        <w:pStyle w:val="Lista0"/>
      </w:pPr>
      <w:r>
        <w:t>Ejemplo</w:t>
      </w:r>
    </w:p>
    <w:p w14:paraId="6476D9CD" w14:textId="77777777" w:rsidR="004E5B7A" w:rsidRDefault="004E5B7A" w:rsidP="004E5B7A">
      <w:pPr>
        <w:tabs>
          <w:tab w:val="left" w:pos="1658"/>
        </w:tabs>
      </w:pPr>
      <w:r>
        <w:t xml:space="preserve">Creamos la siguiente consulta llamada </w:t>
      </w:r>
      <w:r w:rsidRPr="00223918">
        <w:rPr>
          <w:rStyle w:val="Textoennegrita"/>
        </w:rPr>
        <w:t>nombreMarcasDistintas</w:t>
      </w:r>
      <w:r>
        <w:t>:</w:t>
      </w:r>
    </w:p>
    <w:p w14:paraId="3E8E6D15" w14:textId="77777777" w:rsidR="004E5B7A" w:rsidRPr="00021A4E" w:rsidRDefault="004E5B7A" w:rsidP="004E5B7A">
      <w:pPr>
        <w:pStyle w:val="comandoseinstrucciones"/>
        <w:rPr>
          <w:lang w:val="en-US"/>
        </w:rPr>
      </w:pPr>
      <w:r w:rsidRPr="00021A4E">
        <w:rPr>
          <w:lang w:val="en-US"/>
        </w:rPr>
        <w:t>SELECT DISTINCT marca</w:t>
      </w:r>
    </w:p>
    <w:p w14:paraId="78FB8FC6" w14:textId="77777777" w:rsidR="004E5B7A" w:rsidRPr="00021A4E" w:rsidRDefault="004E5B7A" w:rsidP="004E5B7A">
      <w:pPr>
        <w:pStyle w:val="comandoseinstrucciones"/>
        <w:rPr>
          <w:lang w:val="en-US"/>
        </w:rPr>
      </w:pPr>
      <w:r w:rsidRPr="00021A4E">
        <w:rPr>
          <w:lang w:val="en-US"/>
        </w:rPr>
        <w:t>FROM Automóviles</w:t>
      </w:r>
    </w:p>
    <w:p w14:paraId="65C79444" w14:textId="77777777" w:rsidR="004E5B7A" w:rsidRPr="00021A4E" w:rsidRDefault="004E5B7A" w:rsidP="004E5B7A">
      <w:pPr>
        <w:pStyle w:val="comandoseinstrucciones"/>
        <w:rPr>
          <w:lang w:val="en-US"/>
        </w:rPr>
      </w:pPr>
      <w:r w:rsidRPr="00021A4E">
        <w:rPr>
          <w:lang w:val="en-US"/>
        </w:rPr>
        <w:t>;</w:t>
      </w:r>
    </w:p>
    <w:p w14:paraId="348FDFED" w14:textId="77777777" w:rsidR="004E5B7A" w:rsidRDefault="004E5B7A" w:rsidP="004E5B7A">
      <w:pPr>
        <w:tabs>
          <w:tab w:val="left" w:pos="1658"/>
        </w:tabs>
      </w:pPr>
      <w:r>
        <w:t xml:space="preserve">Creamos la siguiente consulta llamada </w:t>
      </w:r>
      <w:r w:rsidRPr="00223918">
        <w:rPr>
          <w:rStyle w:val="Textoennegrita"/>
        </w:rPr>
        <w:t>numeroMarcasDistintas</w:t>
      </w:r>
      <w:r>
        <w:t>:</w:t>
      </w:r>
    </w:p>
    <w:p w14:paraId="0E8E5E2B" w14:textId="77777777" w:rsidR="004E5B7A" w:rsidRPr="00021A4E" w:rsidRDefault="004E5B7A" w:rsidP="004E5B7A">
      <w:pPr>
        <w:pStyle w:val="comandoseinstrucciones"/>
      </w:pPr>
      <w:r w:rsidRPr="00021A4E">
        <w:t xml:space="preserve">SELECT Count(*) AS </w:t>
      </w:r>
      <w:r>
        <w:t>'</w:t>
      </w:r>
      <w:r w:rsidRPr="00021A4E">
        <w:t>Núme -9 septiembre había perdi</w:t>
      </w:r>
      <w:r>
        <w:t>do en un ro de Marcas distintas'</w:t>
      </w:r>
    </w:p>
    <w:p w14:paraId="06BF4DA6" w14:textId="77777777" w:rsidR="004E5B7A" w:rsidRPr="00021A4E" w:rsidRDefault="004E5B7A" w:rsidP="004E5B7A">
      <w:pPr>
        <w:pStyle w:val="comandoseinstrucciones"/>
        <w:rPr>
          <w:lang w:val="en-US"/>
        </w:rPr>
      </w:pPr>
      <w:r w:rsidRPr="00021A4E">
        <w:rPr>
          <w:lang w:val="en-US"/>
        </w:rPr>
        <w:t xml:space="preserve">FROM </w:t>
      </w:r>
      <w:r w:rsidRPr="00021A4E">
        <w:rPr>
          <w:rStyle w:val="Textoennegrita"/>
          <w:b w:val="0"/>
          <w:lang w:val="en-US"/>
        </w:rPr>
        <w:t>nombreMarcasDistintas</w:t>
      </w:r>
      <w:r w:rsidRPr="00021A4E">
        <w:rPr>
          <w:lang w:val="en-US"/>
        </w:rPr>
        <w:t>;</w:t>
      </w:r>
    </w:p>
    <w:p w14:paraId="74128B5B" w14:textId="77777777" w:rsidR="003F1226" w:rsidRDefault="003F1226" w:rsidP="003C2E95">
      <w:pPr>
        <w:pStyle w:val="Ttulo3"/>
      </w:pPr>
      <w:bookmarkStart w:id="164" w:name="_Toc127522934"/>
      <w:r>
        <w:t>NULL</w:t>
      </w:r>
      <w:bookmarkEnd w:id="164"/>
    </w:p>
    <w:p w14:paraId="067908CA" w14:textId="77777777" w:rsidR="00F02B88" w:rsidRDefault="00000000" w:rsidP="00F02B88">
      <w:pPr>
        <w:pStyle w:val="comandoseinstrucciones"/>
        <w:rPr>
          <w:rStyle w:val="Hipervnculo"/>
        </w:rPr>
      </w:pPr>
      <w:hyperlink r:id="rId93" w:history="1">
        <w:r w:rsidR="00F02B88" w:rsidRPr="007C5621">
          <w:rPr>
            <w:rStyle w:val="Hipervnculo"/>
          </w:rPr>
          <w:t>http://dev.mysql.com/doc/refman/5.7/en/working-with-null.html</w:t>
        </w:r>
      </w:hyperlink>
    </w:p>
    <w:p w14:paraId="6C52E20E" w14:textId="77777777" w:rsidR="006B7E1A" w:rsidRDefault="006B7E1A" w:rsidP="006B7E1A">
      <w:pPr>
        <w:pStyle w:val="comandoseinstrucciones"/>
      </w:pPr>
      <w:r>
        <w:t xml:space="preserve">Problemas con los nulos en consultas: </w:t>
      </w:r>
      <w:hyperlink r:id="rId94" w:history="1">
        <w:r w:rsidRPr="003352F9">
          <w:rPr>
            <w:rStyle w:val="Hipervnculo"/>
          </w:rPr>
          <w:t>http://dev.mysql.com/doc/refman/5.7/en/problems-with-null.html</w:t>
        </w:r>
      </w:hyperlink>
    </w:p>
    <w:p w14:paraId="42B72786" w14:textId="77777777" w:rsidR="003F1226" w:rsidRDefault="003F1226" w:rsidP="00517A8E">
      <w:pPr>
        <w:pStyle w:val="Lista2"/>
      </w:pPr>
      <w:r>
        <w:t xml:space="preserve">Un atributo (por ejemplo codigoDepartamento) con valor NULL </w:t>
      </w:r>
      <w:r w:rsidR="00F02B88">
        <w:t>produce como resultado NULL cuando se usa con estos operadores:</w:t>
      </w:r>
    </w:p>
    <w:p w14:paraId="07742403" w14:textId="77777777" w:rsidR="003F1226" w:rsidRPr="003F1226" w:rsidRDefault="003F1226" w:rsidP="003F1226">
      <w:pPr>
        <w:pStyle w:val="comandoseinstrucciones"/>
        <w:rPr>
          <w:lang w:val="en-US"/>
        </w:rPr>
      </w:pPr>
      <w:r w:rsidRPr="003F1226">
        <w:rPr>
          <w:lang w:val="en-US"/>
        </w:rPr>
        <w:t>= &lt;&lt;=  &gt;=  &lt;&gt;  IN   NOT IN    &lt; ALL    &lt;= ALL   &gt;= ALL     &lt;&gt; ALL</w:t>
      </w:r>
    </w:p>
    <w:p w14:paraId="0D9642E3" w14:textId="77777777" w:rsidR="003F1226" w:rsidRDefault="00F02B88" w:rsidP="00517A8E">
      <w:pPr>
        <w:pStyle w:val="Lista2"/>
      </w:pPr>
      <w:r>
        <w:t xml:space="preserve">Un atributo con valor NULL </w:t>
      </w:r>
      <w:r w:rsidR="003F1226" w:rsidRPr="003F1226">
        <w:t xml:space="preserve">solo </w:t>
      </w:r>
      <w:r>
        <w:t>devuelve TRUE o FALSEsi se usa este operador</w:t>
      </w:r>
      <w:r w:rsidR="003F1226">
        <w:t>:</w:t>
      </w:r>
    </w:p>
    <w:p w14:paraId="5890AFFE" w14:textId="77777777" w:rsidR="003F1226" w:rsidRPr="00387C34" w:rsidRDefault="003F1226" w:rsidP="000E46A5">
      <w:pPr>
        <w:pStyle w:val="comandoseinstrucciones"/>
      </w:pPr>
      <w:r w:rsidRPr="00387C34">
        <w:t>IS NULL</w:t>
      </w:r>
    </w:p>
    <w:p w14:paraId="41BC7F96" w14:textId="77777777" w:rsidR="00F02B88" w:rsidRPr="00387C34" w:rsidRDefault="00F02B88" w:rsidP="000E46A5">
      <w:pPr>
        <w:pStyle w:val="comandoseinstrucciones"/>
      </w:pPr>
      <w:r w:rsidRPr="00387C34">
        <w:t>IS NOT NULL</w:t>
      </w:r>
    </w:p>
    <w:p w14:paraId="77776EF0" w14:textId="77777777" w:rsidR="003F1226" w:rsidRDefault="009E5520" w:rsidP="00517A8E">
      <w:pPr>
        <w:pStyle w:val="Lista2"/>
      </w:pPr>
      <w:r>
        <w:t>En MySQL: NULL, 0 y FALSE tienen el valor lógico</w:t>
      </w:r>
      <w:r w:rsidR="00F02B88" w:rsidRPr="00F67030">
        <w:t xml:space="preserve"> FALSE</w:t>
      </w:r>
      <w:r w:rsidR="00F67030" w:rsidRPr="00F67030">
        <w:t xml:space="preserve"> al ser usados en una expresi</w:t>
      </w:r>
      <w:r w:rsidR="00F67030">
        <w:t xml:space="preserve">ón lógica. Cualquier otro valor </w:t>
      </w:r>
      <w:r>
        <w:t>tiene el valor lógico</w:t>
      </w:r>
      <w:r w:rsidR="00F67030">
        <w:t>TRUE</w:t>
      </w:r>
      <w:r w:rsidR="00594050">
        <w:t xml:space="preserve"> (El valor por defecto para TRUE en un operador booleano es 1)</w:t>
      </w:r>
      <w:r w:rsidR="00F67030">
        <w:t>.</w:t>
      </w:r>
    </w:p>
    <w:p w14:paraId="3BE7D809" w14:textId="77777777" w:rsidR="00387C34" w:rsidRDefault="00387C34" w:rsidP="00517A8E">
      <w:pPr>
        <w:pStyle w:val="Lista2"/>
      </w:pPr>
      <w:r>
        <w:t>Cuando se utiliza un ORDER BY</w:t>
      </w:r>
      <w:r w:rsidR="00060F38" w:rsidRPr="00060F38">
        <w:rPr>
          <w:i/>
        </w:rPr>
        <w:t>atributo</w:t>
      </w:r>
      <w:r>
        <w:t xml:space="preserve">, todos los </w:t>
      </w:r>
      <w:r w:rsidR="00517A8E">
        <w:t>NULL</w:t>
      </w:r>
      <w:r w:rsidR="00060F38">
        <w:t xml:space="preserve"> del </w:t>
      </w:r>
      <w:r w:rsidR="00060F38" w:rsidRPr="00060F38">
        <w:rPr>
          <w:i/>
        </w:rPr>
        <w:t>atributo</w:t>
      </w:r>
      <w:r>
        <w:t xml:space="preserve"> se agrupan en un mismo grupo.</w:t>
      </w:r>
    </w:p>
    <w:p w14:paraId="4857AC02" w14:textId="77777777" w:rsidR="009A6A57" w:rsidRPr="00B172DD" w:rsidRDefault="009A6A57" w:rsidP="00517A8E">
      <w:pPr>
        <w:pStyle w:val="Lista2"/>
        <w:rPr>
          <w:lang w:val="en-US"/>
        </w:rPr>
      </w:pPr>
      <w:r w:rsidRPr="009A6A57">
        <w:rPr>
          <w:lang w:val="en-US"/>
        </w:rPr>
        <w:lastRenderedPageBreak/>
        <w:t xml:space="preserve">When doing an ORDER BY, NULL values are presented first if you do ORDER BY ... </w:t>
      </w:r>
      <w:r w:rsidRPr="00B172DD">
        <w:rPr>
          <w:lang w:val="en-US"/>
        </w:rPr>
        <w:t>ASC and last if you do ORDER BY ... DESC.</w:t>
      </w:r>
    </w:p>
    <w:p w14:paraId="666EA14A" w14:textId="77777777" w:rsidR="009A6A57" w:rsidRDefault="009A6A57" w:rsidP="00517A8E">
      <w:pPr>
        <w:pStyle w:val="Lista2"/>
        <w:rPr>
          <w:lang w:val="en-US"/>
        </w:rPr>
      </w:pPr>
      <w:r w:rsidRPr="009A6A57">
        <w:rPr>
          <w:lang w:val="en-US"/>
        </w:rPr>
        <w:t xml:space="preserve">A common error when working with NULL is to assume that it is not possible to insert a zero or an empty string into a column defined as NOT NULL, but this is not the case. These are in fact values, whereas NULL means “not having a value.” You can test this easily enough </w:t>
      </w:r>
      <w:r w:rsidR="00FD2A63">
        <w:rPr>
          <w:lang w:val="en-US"/>
        </w:rPr>
        <w:t>by using IS [NOT] NULL</w:t>
      </w:r>
    </w:p>
    <w:p w14:paraId="3D2E888C" w14:textId="77777777" w:rsidR="00FD2A63" w:rsidRDefault="00FD2A63" w:rsidP="00517A8E">
      <w:pPr>
        <w:pStyle w:val="Lista2"/>
        <w:rPr>
          <w:lang w:val="en-US"/>
        </w:rPr>
      </w:pPr>
      <w:r w:rsidRPr="00FD2A63">
        <w:rPr>
          <w:lang w:val="en-US"/>
        </w:rPr>
        <w:t>When using DISTINCT, GROUP BY, or ORDER BY, all NULL values are regarded as equal</w:t>
      </w:r>
    </w:p>
    <w:p w14:paraId="3D393595" w14:textId="77777777" w:rsidR="00FD2A63" w:rsidRPr="00FD2A63" w:rsidRDefault="00FD2A63" w:rsidP="00517A8E">
      <w:pPr>
        <w:pStyle w:val="Lista2"/>
        <w:rPr>
          <w:lang w:val="en-US"/>
        </w:rPr>
      </w:pPr>
      <w:r w:rsidRPr="00FD2A63">
        <w:rPr>
          <w:lang w:val="en-US"/>
        </w:rPr>
        <w:t>Aggregate (summary) functions such as COUNT(), MIN(), and SUM() ignore NULL values. The exception to this is COUNT(*), which counts rows and not individual column values. For example, the following statement produces two counts. The first is a count of the number of rows in the table, and the second is a count of the number of non-NULL values in the age column:</w:t>
      </w:r>
    </w:p>
    <w:p w14:paraId="56C95CFC" w14:textId="77777777" w:rsidR="00FD2A63" w:rsidRDefault="00FD2A63" w:rsidP="00FD2A63">
      <w:pPr>
        <w:pStyle w:val="comandoseinstrucciones"/>
        <w:rPr>
          <w:lang w:val="en-US"/>
        </w:rPr>
      </w:pPr>
      <w:r w:rsidRPr="00FD2A63">
        <w:rPr>
          <w:lang w:val="en-US"/>
        </w:rPr>
        <w:t>mysql&gt; SELECT COUNT(*), COUNT(age) FROM person;</w:t>
      </w:r>
    </w:p>
    <w:p w14:paraId="060110CF" w14:textId="77777777" w:rsidR="00FD2A63" w:rsidRDefault="00FD2A63" w:rsidP="00FD2A63">
      <w:pPr>
        <w:rPr>
          <w:lang w:val="en-US"/>
        </w:rPr>
      </w:pPr>
      <w:r w:rsidRPr="00FD2A63">
        <w:rPr>
          <w:lang w:val="en-US"/>
        </w:rPr>
        <w:t>For some data types, MySQ</w:t>
      </w:r>
      <w:r>
        <w:rPr>
          <w:lang w:val="en-US"/>
        </w:rPr>
        <w:t>L handles NULL values specially:</w:t>
      </w:r>
    </w:p>
    <w:p w14:paraId="71EE7FD5" w14:textId="77777777" w:rsidR="00FD2A63" w:rsidRDefault="00FD2A63" w:rsidP="00FD2A63">
      <w:pPr>
        <w:pStyle w:val="Lista3"/>
        <w:rPr>
          <w:lang w:val="en-US"/>
        </w:rPr>
      </w:pPr>
      <w:r w:rsidRPr="00FD2A63">
        <w:rPr>
          <w:lang w:val="en-US"/>
        </w:rPr>
        <w:t xml:space="preserve">If you insert NULL into a TIMESTAMP column, the current date and time is inserted. </w:t>
      </w:r>
    </w:p>
    <w:p w14:paraId="65AAF5C7" w14:textId="77777777" w:rsidR="00FD2A63" w:rsidRPr="009A6A57" w:rsidRDefault="00FD2A63" w:rsidP="00FD2A63">
      <w:pPr>
        <w:pStyle w:val="Lista3"/>
        <w:rPr>
          <w:lang w:val="en-US"/>
        </w:rPr>
      </w:pPr>
      <w:r w:rsidRPr="00FD2A63">
        <w:rPr>
          <w:lang w:val="en-US"/>
        </w:rPr>
        <w:t>If you insert NULL into an integer or floating-point column that has the AUTO_INCREMENT attribute, the next number in the sequence is inserted.</w:t>
      </w:r>
    </w:p>
    <w:p w14:paraId="6AA3C69B" w14:textId="77777777" w:rsidR="00833AB1" w:rsidRPr="00CB22FA" w:rsidRDefault="00833AB1" w:rsidP="003C2E95">
      <w:pPr>
        <w:pStyle w:val="Ttulo3"/>
      </w:pPr>
      <w:bookmarkStart w:id="165" w:name="_Toc127522935"/>
      <w:r w:rsidRPr="00CB22FA">
        <w:t>CONCAT</w:t>
      </w:r>
      <w:bookmarkEnd w:id="128"/>
      <w:bookmarkEnd w:id="165"/>
    </w:p>
    <w:p w14:paraId="2807170E" w14:textId="77777777" w:rsidR="00833AB1" w:rsidRPr="00CB22FA" w:rsidRDefault="00B22616" w:rsidP="00833AB1">
      <w:r w:rsidRPr="00CB22FA">
        <w:t>Concatena</w:t>
      </w:r>
      <w:r w:rsidR="00833AB1" w:rsidRPr="00CB22FA">
        <w:t xml:space="preserve"> cadenas de texto.</w:t>
      </w:r>
    </w:p>
    <w:p w14:paraId="330C3965" w14:textId="77777777" w:rsidR="00833AB1" w:rsidRPr="00021A4E" w:rsidRDefault="00833AB1" w:rsidP="000E46A5">
      <w:pPr>
        <w:pStyle w:val="comandoseinstrucciones"/>
      </w:pPr>
      <w:r w:rsidRPr="00021A4E">
        <w:t>SELECT CONCAT (apellido," es ", oficio) as "OFICIO DE LOS EMPLEADOS"</w:t>
      </w:r>
    </w:p>
    <w:p w14:paraId="7702B234" w14:textId="77777777" w:rsidR="00833AB1" w:rsidRPr="00021A4E" w:rsidRDefault="00833AB1" w:rsidP="000E46A5">
      <w:pPr>
        <w:pStyle w:val="comandoseinstrucciones"/>
      </w:pPr>
      <w:r w:rsidRPr="00021A4E">
        <w:t>FROM empleados;</w:t>
      </w:r>
    </w:p>
    <w:p w14:paraId="3D7B5EEA" w14:textId="77777777" w:rsidR="00833AB1" w:rsidRPr="00021A4E" w:rsidRDefault="00833AB1" w:rsidP="00833AB1">
      <w:pPr>
        <w:pStyle w:val="comandoseinstrucciones"/>
        <w:rPr>
          <w:b/>
        </w:rPr>
      </w:pPr>
    </w:p>
    <w:p w14:paraId="40F511BF" w14:textId="77777777" w:rsidR="00833AB1" w:rsidRDefault="00833AB1" w:rsidP="003C2E95">
      <w:pPr>
        <w:pStyle w:val="Ttulo3"/>
        <w:rPr>
          <w:lang w:val="en-US"/>
        </w:rPr>
      </w:pPr>
      <w:bookmarkStart w:id="166" w:name="_Toc404112107"/>
      <w:bookmarkStart w:id="167" w:name="_Toc127522936"/>
      <w:r>
        <w:rPr>
          <w:lang w:val="en-US"/>
        </w:rPr>
        <w:t>Cadena de texto</w:t>
      </w:r>
      <w:bookmarkEnd w:id="166"/>
      <w:bookmarkEnd w:id="167"/>
    </w:p>
    <w:p w14:paraId="14B6A4F4" w14:textId="77777777" w:rsidR="00833AB1" w:rsidRDefault="00B22616" w:rsidP="00833AB1">
      <w:pPr>
        <w:tabs>
          <w:tab w:val="left" w:pos="1658"/>
        </w:tabs>
      </w:pPr>
      <w:r w:rsidRPr="00B22616">
        <w:t>Las cadena</w:t>
      </w:r>
      <w:r>
        <w:t>s</w:t>
      </w:r>
      <w:r w:rsidRPr="00B22616">
        <w:t xml:space="preserve"> de texto</w:t>
      </w:r>
      <w:r>
        <w:t>s</w:t>
      </w:r>
      <w:r w:rsidRPr="00DB730B">
        <w:t>e</w:t>
      </w:r>
      <w:r w:rsidR="00833AB1" w:rsidRPr="00DB730B">
        <w:t xml:space="preserve"> puede</w:t>
      </w:r>
      <w:r>
        <w:t>n</w:t>
      </w:r>
      <w:r w:rsidR="00833AB1" w:rsidRPr="00DB730B">
        <w:t xml:space="preserve"> escribir entre comillas dobles o comillas simples</w:t>
      </w:r>
      <w:r w:rsidR="00833AB1">
        <w:t>.</w:t>
      </w:r>
    </w:p>
    <w:p w14:paraId="3DE2F2F1" w14:textId="77777777" w:rsidR="00B51E92" w:rsidRDefault="00B51E92" w:rsidP="00B51E92">
      <w:pPr>
        <w:pStyle w:val="Ttulo3"/>
      </w:pPr>
      <w:bookmarkStart w:id="168" w:name="_Toc127522937"/>
      <w:r>
        <w:t>Seleccionar todos los atributos de una tabla: *</w:t>
      </w:r>
      <w:bookmarkEnd w:id="168"/>
    </w:p>
    <w:p w14:paraId="468EDA46" w14:textId="77777777" w:rsidR="00B51E92" w:rsidRDefault="00B51E92" w:rsidP="00B51E92">
      <w:r>
        <w:t>Para seleccionar todos los atributos de una tabla:</w:t>
      </w:r>
    </w:p>
    <w:p w14:paraId="71587749" w14:textId="77777777" w:rsidR="00B51E92" w:rsidRPr="008417AA" w:rsidRDefault="00B51E92" w:rsidP="00B51E92">
      <w:pPr>
        <w:pStyle w:val="Lista1"/>
        <w:rPr>
          <w:lang w:val="en-US"/>
        </w:rPr>
      </w:pPr>
      <w:r w:rsidRPr="008417AA">
        <w:rPr>
          <w:lang w:val="en-US"/>
        </w:rPr>
        <w:t xml:space="preserve">MySQL: </w:t>
      </w:r>
      <w:r>
        <w:rPr>
          <w:lang w:val="en-US"/>
        </w:rPr>
        <w:t>*</w:t>
      </w:r>
    </w:p>
    <w:p w14:paraId="69E50CC6" w14:textId="77777777" w:rsidR="00B51E92" w:rsidRDefault="00B51E92" w:rsidP="00B51E92">
      <w:pPr>
        <w:pStyle w:val="Lista1"/>
      </w:pPr>
      <w:r>
        <w:t>Access: *, ALL</w:t>
      </w:r>
    </w:p>
    <w:p w14:paraId="1327FF72" w14:textId="77777777" w:rsidR="00B51E92" w:rsidRDefault="00B51E92" w:rsidP="00B51E92">
      <w:pPr>
        <w:pStyle w:val="comandoseinstrucciones"/>
        <w:rPr>
          <w:lang w:val="en-US"/>
        </w:rPr>
      </w:pPr>
      <w:r>
        <w:rPr>
          <w:lang w:val="en-US"/>
        </w:rPr>
        <w:t>#MySQL</w:t>
      </w:r>
    </w:p>
    <w:p w14:paraId="007F6108" w14:textId="77777777" w:rsidR="00B51E92" w:rsidRDefault="00B51E92" w:rsidP="00B51E92">
      <w:pPr>
        <w:pStyle w:val="comandoseinstrucciones"/>
        <w:rPr>
          <w:lang w:val="en-US"/>
        </w:rPr>
      </w:pPr>
      <w:r w:rsidRPr="008417AA">
        <w:rPr>
          <w:lang w:val="en-US"/>
        </w:rPr>
        <w:t>SELECT *</w:t>
      </w:r>
    </w:p>
    <w:p w14:paraId="31BA0E41" w14:textId="77777777" w:rsidR="00B51E92" w:rsidRDefault="00B51E92" w:rsidP="00B51E92">
      <w:pPr>
        <w:pStyle w:val="comandoseinstrucciones"/>
        <w:rPr>
          <w:lang w:val="en-US"/>
        </w:rPr>
      </w:pPr>
    </w:p>
    <w:p w14:paraId="49C19CBF" w14:textId="77777777" w:rsidR="00B51E92" w:rsidRDefault="00B51E92" w:rsidP="00B51E92">
      <w:pPr>
        <w:pStyle w:val="comandoseinstrucciones"/>
        <w:rPr>
          <w:lang w:val="en-US"/>
        </w:rPr>
      </w:pPr>
      <w:r>
        <w:rPr>
          <w:lang w:val="en-US"/>
        </w:rPr>
        <w:t>#Acces</w:t>
      </w:r>
    </w:p>
    <w:p w14:paraId="23A71528" w14:textId="77777777" w:rsidR="00B51E92" w:rsidRPr="00021A4E" w:rsidRDefault="00B51E92" w:rsidP="00B51E92">
      <w:pPr>
        <w:pStyle w:val="comandoseinstrucciones"/>
        <w:rPr>
          <w:lang w:val="en-US"/>
        </w:rPr>
      </w:pPr>
      <w:r w:rsidRPr="00021A4E">
        <w:rPr>
          <w:lang w:val="en-US"/>
        </w:rPr>
        <w:t>SELECT ALL</w:t>
      </w:r>
    </w:p>
    <w:p w14:paraId="5BE35F85" w14:textId="77777777" w:rsidR="00B51E92" w:rsidRDefault="00B51E92" w:rsidP="00B51E92">
      <w:pPr>
        <w:pStyle w:val="comandoseinstrucciones"/>
        <w:rPr>
          <w:lang w:val="en-US"/>
        </w:rPr>
      </w:pPr>
      <w:r w:rsidRPr="00021A4E">
        <w:rPr>
          <w:lang w:val="en-US"/>
        </w:rPr>
        <w:t>SELECT *</w:t>
      </w:r>
    </w:p>
    <w:p w14:paraId="3CD44FCD" w14:textId="77777777" w:rsidR="00833AB1" w:rsidRDefault="00833AB1" w:rsidP="003C2E95">
      <w:pPr>
        <w:pStyle w:val="Ttulo3"/>
      </w:pPr>
      <w:bookmarkStart w:id="169" w:name="_Toc404112108"/>
      <w:bookmarkStart w:id="170" w:name="_Toc127522938"/>
      <w:r>
        <w:t>LIKE</w:t>
      </w:r>
      <w:bookmarkEnd w:id="169"/>
      <w:r w:rsidR="00365403">
        <w:t xml:space="preserve"> y </w:t>
      </w:r>
      <w:r w:rsidR="00365403" w:rsidRPr="00365403">
        <w:t xml:space="preserve">REGEXP </w:t>
      </w:r>
      <w:r w:rsidR="00365403">
        <w:t>(Patrones y Expresiones regulares)</w:t>
      </w:r>
      <w:bookmarkEnd w:id="170"/>
    </w:p>
    <w:p w14:paraId="38064730" w14:textId="77777777" w:rsidR="00365403" w:rsidRDefault="00365403" w:rsidP="003C2E95">
      <w:pPr>
        <w:pStyle w:val="Ttulo4"/>
      </w:pPr>
      <w:bookmarkStart w:id="171" w:name="_Toc127522939"/>
      <w:r>
        <w:t>LIKE (Patrones)</w:t>
      </w:r>
      <w:r w:rsidR="004E5B7A" w:rsidRPr="00CB22FA">
        <w:t>Comodines de texto: % y _</w:t>
      </w:r>
      <w:bookmarkEnd w:id="171"/>
    </w:p>
    <w:p w14:paraId="63E5BC80" w14:textId="77777777" w:rsidR="00833AB1" w:rsidRDefault="00000000" w:rsidP="00833AB1">
      <w:pPr>
        <w:pStyle w:val="comandoseinstrucciones"/>
        <w:rPr>
          <w:rStyle w:val="Hipervnculo"/>
          <w:b/>
        </w:rPr>
      </w:pPr>
      <w:hyperlink r:id="rId95" w:history="1">
        <w:r w:rsidR="00833AB1" w:rsidRPr="00021A4E">
          <w:rPr>
            <w:rStyle w:val="Hipervnculo"/>
            <w:b/>
          </w:rPr>
          <w:t>http://dev.mysql.com/doc/refman/5.0/es/pattern-matching.html</w:t>
        </w:r>
      </w:hyperlink>
    </w:p>
    <w:p w14:paraId="7F7D5FF3" w14:textId="77777777" w:rsidR="000A01B7" w:rsidRPr="00021A4E" w:rsidRDefault="000A01B7" w:rsidP="00833AB1">
      <w:pPr>
        <w:pStyle w:val="comandoseinstrucciones"/>
        <w:rPr>
          <w:rStyle w:val="Hipervnculo"/>
          <w:b/>
        </w:rPr>
      </w:pPr>
      <w:r w:rsidRPr="000A01B7">
        <w:rPr>
          <w:rStyle w:val="Hipervnculo"/>
          <w:b/>
        </w:rPr>
        <w:t>http://dev.mysql.com/doc/refman/5.6/en/pattern-matching.html</w:t>
      </w:r>
    </w:p>
    <w:p w14:paraId="07D6EB3C" w14:textId="77777777" w:rsidR="00861FFE" w:rsidRPr="00BC16ED" w:rsidRDefault="00861FFE" w:rsidP="00B51E92">
      <w:bookmarkStart w:id="172" w:name="_Toc404112109"/>
    </w:p>
    <w:p w14:paraId="5B0B1D4F" w14:textId="77777777" w:rsidR="00861FFE" w:rsidRPr="00AB5E89" w:rsidRDefault="00861FFE" w:rsidP="00861FFE">
      <w:pPr>
        <w:pStyle w:val="comandoseinstrucciones"/>
        <w:rPr>
          <w:lang w:val="en-US"/>
        </w:rPr>
      </w:pPr>
      <w:r>
        <w:rPr>
          <w:highlight w:val="yellow"/>
          <w:lang w:val="en-US"/>
        </w:rPr>
        <w:t xml:space="preserve">-- </w:t>
      </w:r>
      <w:r w:rsidRPr="00AB5E89">
        <w:rPr>
          <w:highlight w:val="yellow"/>
          <w:lang w:val="en-US"/>
        </w:rPr>
        <w:t>PATTERN MATCHING</w:t>
      </w:r>
      <w:r>
        <w:rPr>
          <w:lang w:val="en-US"/>
        </w:rPr>
        <w:t>:</w:t>
      </w:r>
    </w:p>
    <w:p w14:paraId="54704899" w14:textId="77777777" w:rsidR="00861FFE" w:rsidRDefault="00861FFE" w:rsidP="00861FFE">
      <w:pPr>
        <w:pStyle w:val="comandoseinstrucciones"/>
        <w:rPr>
          <w:lang w:val="en-US"/>
        </w:rPr>
      </w:pPr>
      <w:r>
        <w:rPr>
          <w:lang w:val="en-US"/>
        </w:rPr>
        <w:t xml:space="preserve">-- </w:t>
      </w:r>
      <w:r w:rsidRPr="00AB5E89">
        <w:rPr>
          <w:lang w:val="en-US"/>
        </w:rPr>
        <w:t>SQL pattern matching enables you to use “</w:t>
      </w:r>
      <w:r w:rsidRPr="00365403">
        <w:rPr>
          <w:rStyle w:val="Textoennegrita"/>
          <w:lang w:val="en-US"/>
        </w:rPr>
        <w:t>_</w:t>
      </w:r>
      <w:r w:rsidRPr="00AB5E89">
        <w:rPr>
          <w:lang w:val="en-US"/>
        </w:rPr>
        <w:t>” to match any single character and “</w:t>
      </w:r>
      <w:r w:rsidRPr="00365403">
        <w:rPr>
          <w:rStyle w:val="Textoennegrita"/>
          <w:lang w:val="en-US"/>
        </w:rPr>
        <w:t>%</w:t>
      </w:r>
      <w:r w:rsidRPr="00AB5E89">
        <w:rPr>
          <w:lang w:val="en-US"/>
        </w:rPr>
        <w:t xml:space="preserve">” to match an arbitrary number of characters (including zero characters). </w:t>
      </w:r>
    </w:p>
    <w:p w14:paraId="729DFACF" w14:textId="77777777" w:rsidR="00861FFE" w:rsidRDefault="00861FFE" w:rsidP="00861FFE">
      <w:pPr>
        <w:pStyle w:val="comandoseinstrucciones"/>
        <w:rPr>
          <w:lang w:val="en-US"/>
        </w:rPr>
      </w:pPr>
      <w:r>
        <w:rPr>
          <w:lang w:val="en-US"/>
        </w:rPr>
        <w:t xml:space="preserve">-- </w:t>
      </w:r>
      <w:r w:rsidRPr="00AB5E89">
        <w:rPr>
          <w:lang w:val="en-US"/>
        </w:rPr>
        <w:t xml:space="preserve">In MySQL, SQL patterns are </w:t>
      </w:r>
      <w:r w:rsidRPr="00365403">
        <w:rPr>
          <w:rStyle w:val="Textoennegrita"/>
          <w:lang w:val="en-US"/>
        </w:rPr>
        <w:t>case-insensitive</w:t>
      </w:r>
      <w:r w:rsidRPr="00AB5E89">
        <w:rPr>
          <w:lang w:val="en-US"/>
        </w:rPr>
        <w:t xml:space="preserve"> by default. </w:t>
      </w:r>
    </w:p>
    <w:p w14:paraId="31ABC040" w14:textId="77777777" w:rsidR="00861FFE" w:rsidRDefault="00861FFE" w:rsidP="00861FFE">
      <w:pPr>
        <w:pStyle w:val="comandoseinstrucciones"/>
        <w:rPr>
          <w:lang w:val="en-US"/>
        </w:rPr>
      </w:pPr>
      <w:r>
        <w:rPr>
          <w:lang w:val="en-US"/>
        </w:rPr>
        <w:t xml:space="preserve">-- </w:t>
      </w:r>
      <w:r w:rsidRPr="00AB5E89">
        <w:rPr>
          <w:lang w:val="en-US"/>
        </w:rPr>
        <w:t xml:space="preserve">You </w:t>
      </w:r>
      <w:r w:rsidRPr="00F10BCD">
        <w:rPr>
          <w:rStyle w:val="Textoennegrita"/>
          <w:lang w:val="en-US"/>
        </w:rPr>
        <w:t>do not use = or &lt;&gt;</w:t>
      </w:r>
      <w:r w:rsidRPr="00F10BCD">
        <w:rPr>
          <w:highlight w:val="yellow"/>
          <w:lang w:val="en-US"/>
        </w:rPr>
        <w:t xml:space="preserve">when you use SQL patterns; </w:t>
      </w:r>
      <w:r w:rsidRPr="00F10BCD">
        <w:rPr>
          <w:rStyle w:val="Textoennegrita"/>
          <w:lang w:val="en-US"/>
        </w:rPr>
        <w:t>use the LIKE or NOT LIKE</w:t>
      </w:r>
      <w:r w:rsidRPr="00AB5E89">
        <w:rPr>
          <w:lang w:val="en-US"/>
        </w:rPr>
        <w:t xml:space="preserve"> comparison operators instead.</w:t>
      </w:r>
    </w:p>
    <w:p w14:paraId="24FB2434" w14:textId="77777777" w:rsidR="00861FFE" w:rsidRDefault="00861FFE" w:rsidP="00B51E92">
      <w:pPr>
        <w:rPr>
          <w:lang w:val="en-US"/>
        </w:rPr>
      </w:pPr>
    </w:p>
    <w:p w14:paraId="51A8A745" w14:textId="77777777" w:rsidR="00B51E92" w:rsidRDefault="00B51E92" w:rsidP="00B51E92">
      <w:pPr>
        <w:rPr>
          <w:lang w:val="en-US"/>
        </w:rPr>
      </w:pPr>
      <w:r>
        <w:rPr>
          <w:lang w:val="en-US"/>
        </w:rPr>
        <w:t>MySQL</w:t>
      </w:r>
      <w:r w:rsidRPr="008D0663">
        <w:rPr>
          <w:lang w:val="en-US"/>
        </w:rPr>
        <w:t xml:space="preserve">: </w:t>
      </w:r>
    </w:p>
    <w:p w14:paraId="4E25EDBD" w14:textId="77777777" w:rsidR="00B51E92" w:rsidRDefault="00B51E92" w:rsidP="00B51E92">
      <w:pPr>
        <w:pStyle w:val="Lista1"/>
        <w:rPr>
          <w:lang w:val="en-US"/>
        </w:rPr>
      </w:pPr>
      <w:r w:rsidRPr="00B51E92">
        <w:rPr>
          <w:rStyle w:val="Textoennegrita"/>
        </w:rPr>
        <w:t>%</w:t>
      </w:r>
      <w:r>
        <w:rPr>
          <w:lang w:val="en-US"/>
        </w:rPr>
        <w:t>: 0 o varios caracteres</w:t>
      </w:r>
    </w:p>
    <w:p w14:paraId="201E462D" w14:textId="77777777" w:rsidR="00B51E92" w:rsidRPr="008D0663" w:rsidRDefault="00B51E92" w:rsidP="00B51E92">
      <w:pPr>
        <w:pStyle w:val="Lista1"/>
        <w:rPr>
          <w:lang w:val="en-US"/>
        </w:rPr>
      </w:pPr>
      <w:r w:rsidRPr="00B51E92">
        <w:rPr>
          <w:rStyle w:val="Textoennegrita"/>
        </w:rPr>
        <w:t>_</w:t>
      </w:r>
      <w:r>
        <w:rPr>
          <w:lang w:val="en-US"/>
        </w:rPr>
        <w:t>: 1 caracter</w:t>
      </w:r>
    </w:p>
    <w:p w14:paraId="4476F002" w14:textId="77777777" w:rsidR="00B51E92" w:rsidRPr="00BC16ED" w:rsidRDefault="00B51E92" w:rsidP="00B51E92">
      <w:pPr>
        <w:pStyle w:val="comandoseinstrucciones"/>
      </w:pPr>
      <w:r w:rsidRPr="00BC16ED">
        <w:t># MySQL</w:t>
      </w:r>
      <w:r w:rsidR="008E04EA" w:rsidRPr="00BC16ED">
        <w:t xml:space="preserve"> buscar los empleados cuyo apellido comienza por M o m</w:t>
      </w:r>
    </w:p>
    <w:p w14:paraId="21E25764" w14:textId="77777777" w:rsidR="00B51E92" w:rsidRDefault="00B51E92" w:rsidP="00B51E92">
      <w:pPr>
        <w:pStyle w:val="comandoseinstrucciones"/>
        <w:rPr>
          <w:lang w:val="en-US"/>
        </w:rPr>
      </w:pPr>
      <w:r w:rsidRPr="00021A4E">
        <w:rPr>
          <w:lang w:val="en-US"/>
        </w:rPr>
        <w:t>SELECT *</w:t>
      </w:r>
    </w:p>
    <w:p w14:paraId="033F68EE" w14:textId="77777777" w:rsidR="00B51E92" w:rsidRDefault="00B51E92" w:rsidP="00B51E92">
      <w:pPr>
        <w:pStyle w:val="comandoseinstrucciones"/>
        <w:rPr>
          <w:lang w:val="en-US"/>
        </w:rPr>
      </w:pPr>
      <w:r>
        <w:rPr>
          <w:lang w:val="en-US"/>
        </w:rPr>
        <w:t>FROM empleados</w:t>
      </w:r>
    </w:p>
    <w:p w14:paraId="32A91E85" w14:textId="77777777" w:rsidR="00B51E92" w:rsidRPr="00021A4E" w:rsidRDefault="00B51E92" w:rsidP="00B51E92">
      <w:pPr>
        <w:pStyle w:val="comandoseinstrucciones"/>
        <w:rPr>
          <w:lang w:val="en-US"/>
        </w:rPr>
      </w:pPr>
      <w:r>
        <w:rPr>
          <w:lang w:val="en-US"/>
        </w:rPr>
        <w:t>WHERE apellido LIKE 'M%'</w:t>
      </w:r>
    </w:p>
    <w:p w14:paraId="1D04A6AB" w14:textId="77777777" w:rsidR="00B51E92" w:rsidRDefault="00B51E92" w:rsidP="00B51E92">
      <w:pPr>
        <w:rPr>
          <w:lang w:val="en-US"/>
        </w:rPr>
      </w:pPr>
      <w:r w:rsidRPr="000D142A">
        <w:rPr>
          <w:lang w:val="en-US"/>
        </w:rPr>
        <w:t>Access:</w:t>
      </w:r>
    </w:p>
    <w:p w14:paraId="567AAA23" w14:textId="77777777" w:rsidR="00B51E92" w:rsidRPr="008417AA" w:rsidRDefault="00B51E92" w:rsidP="00B51E92">
      <w:pPr>
        <w:pStyle w:val="Lista1"/>
        <w:rPr>
          <w:rStyle w:val="Textoennegrita"/>
          <w:b w:val="0"/>
          <w:bCs w:val="0"/>
          <w:color w:val="auto"/>
          <w:lang w:val="en-US"/>
        </w:rPr>
      </w:pPr>
      <w:r w:rsidRPr="00B66531">
        <w:rPr>
          <w:rStyle w:val="Textoennegrita"/>
        </w:rPr>
        <w:t>*</w:t>
      </w:r>
      <w:r>
        <w:rPr>
          <w:lang w:val="en-US"/>
        </w:rPr>
        <w:t>: 0 o varios caracteres</w:t>
      </w:r>
    </w:p>
    <w:p w14:paraId="3ADDED83" w14:textId="77777777" w:rsidR="00B51E92" w:rsidRPr="008D0663" w:rsidRDefault="00B51E92" w:rsidP="00B51E92">
      <w:pPr>
        <w:pStyle w:val="Lista1"/>
        <w:rPr>
          <w:lang w:val="en-US"/>
        </w:rPr>
      </w:pPr>
      <w:r w:rsidRPr="00B66531">
        <w:rPr>
          <w:rStyle w:val="Textoennegrita"/>
        </w:rPr>
        <w:t>?</w:t>
      </w:r>
      <w:r>
        <w:rPr>
          <w:lang w:val="en-US"/>
        </w:rPr>
        <w:t xml:space="preserve"> 1 caracter</w:t>
      </w:r>
    </w:p>
    <w:p w14:paraId="6EED8A89" w14:textId="77777777" w:rsidR="00B51E92" w:rsidRDefault="00000000" w:rsidP="00B51E92">
      <w:pPr>
        <w:pStyle w:val="comandoseinstrucciones"/>
        <w:rPr>
          <w:lang w:val="en-US"/>
        </w:rPr>
      </w:pPr>
      <w:hyperlink r:id="rId96" w:history="1">
        <w:r w:rsidR="00B51E92" w:rsidRPr="009D6DD3">
          <w:rPr>
            <w:rStyle w:val="Hipervnculo"/>
            <w:lang w:val="en-US"/>
          </w:rPr>
          <w:t>https://support.office.com/es-es/article/Ejemplos-de-caracteres-comod%C3%ADn-939e153f-bd30-47e4-a763-61897c87b3f4</w:t>
        </w:r>
      </w:hyperlink>
    </w:p>
    <w:p w14:paraId="29E8A2B5" w14:textId="77777777" w:rsidR="00B51E92" w:rsidRPr="00BC16ED" w:rsidRDefault="00B51E92" w:rsidP="00B51E92">
      <w:pPr>
        <w:pStyle w:val="comandoseinstrucciones"/>
      </w:pPr>
      <w:r w:rsidRPr="00BC16ED">
        <w:t># Access</w:t>
      </w:r>
      <w:r w:rsidR="008E04EA" w:rsidRPr="00BC16ED">
        <w:t xml:space="preserve"> buscar los empleados cuyo apellido comienza por M o m</w:t>
      </w:r>
    </w:p>
    <w:p w14:paraId="5CB6B3D2" w14:textId="77777777" w:rsidR="00B51E92" w:rsidRDefault="00B51E92" w:rsidP="00B51E92">
      <w:pPr>
        <w:pStyle w:val="comandoseinstrucciones"/>
        <w:rPr>
          <w:lang w:val="en-US"/>
        </w:rPr>
      </w:pPr>
      <w:r w:rsidRPr="00021A4E">
        <w:rPr>
          <w:lang w:val="en-US"/>
        </w:rPr>
        <w:t>SELECT *</w:t>
      </w:r>
    </w:p>
    <w:p w14:paraId="681D76B9" w14:textId="77777777" w:rsidR="00B51E92" w:rsidRDefault="00B51E92" w:rsidP="00B51E92">
      <w:pPr>
        <w:pStyle w:val="comandoseinstrucciones"/>
        <w:rPr>
          <w:lang w:val="en-US"/>
        </w:rPr>
      </w:pPr>
      <w:r>
        <w:rPr>
          <w:lang w:val="en-US"/>
        </w:rPr>
        <w:t>FROM empleados</w:t>
      </w:r>
    </w:p>
    <w:p w14:paraId="4D608593" w14:textId="77777777" w:rsidR="00B51E92" w:rsidRPr="00021A4E" w:rsidRDefault="00B51E92" w:rsidP="00B51E92">
      <w:pPr>
        <w:pStyle w:val="comandoseinstrucciones"/>
        <w:rPr>
          <w:lang w:val="en-US"/>
        </w:rPr>
      </w:pPr>
      <w:r>
        <w:rPr>
          <w:lang w:val="en-US"/>
        </w:rPr>
        <w:t xml:space="preserve">WHERE apellido LIKE </w:t>
      </w:r>
      <w:r w:rsidR="008E04EA">
        <w:rPr>
          <w:lang w:val="en-US"/>
        </w:rPr>
        <w:t>"</w:t>
      </w:r>
      <w:r>
        <w:rPr>
          <w:lang w:val="en-US"/>
        </w:rPr>
        <w:t>M*</w:t>
      </w:r>
      <w:r w:rsidR="008E04EA">
        <w:rPr>
          <w:lang w:val="en-US"/>
        </w:rPr>
        <w:t>"</w:t>
      </w:r>
    </w:p>
    <w:p w14:paraId="0AF14799" w14:textId="77777777" w:rsidR="00B51E92" w:rsidRPr="00021A4E" w:rsidRDefault="00B51E92" w:rsidP="00B51E92">
      <w:pPr>
        <w:pStyle w:val="comandoseinstrucciones"/>
        <w:rPr>
          <w:lang w:val="en-US"/>
        </w:rPr>
      </w:pPr>
    </w:p>
    <w:p w14:paraId="65548156" w14:textId="77777777" w:rsidR="00365403" w:rsidRDefault="00365403" w:rsidP="00365403">
      <w:pPr>
        <w:rPr>
          <w:lang w:val="en-US"/>
        </w:rPr>
      </w:pPr>
    </w:p>
    <w:p w14:paraId="75F2A864" w14:textId="77777777" w:rsidR="00695DAE" w:rsidRDefault="00695DAE" w:rsidP="00365403">
      <w:pPr>
        <w:rPr>
          <w:lang w:val="en-US"/>
        </w:rPr>
      </w:pPr>
    </w:p>
    <w:p w14:paraId="7932F099" w14:textId="77777777" w:rsidR="00365403" w:rsidRDefault="00365403" w:rsidP="00365403">
      <w:pPr>
        <w:rPr>
          <w:lang w:val="en-US"/>
        </w:rPr>
      </w:pPr>
    </w:p>
    <w:p w14:paraId="3245098E" w14:textId="77777777" w:rsidR="00365403" w:rsidRDefault="00365403" w:rsidP="003C2E95">
      <w:pPr>
        <w:pStyle w:val="Ttulo4"/>
      </w:pPr>
      <w:bookmarkStart w:id="173" w:name="_Toc432579654"/>
      <w:bookmarkStart w:id="174" w:name="_Toc127522940"/>
      <w:r w:rsidRPr="00365403">
        <w:t>REGEXP</w:t>
      </w:r>
      <w:r>
        <w:t xml:space="preserve"> (Expresiones regulares):</w:t>
      </w:r>
      <w:bookmarkEnd w:id="173"/>
      <w:bookmarkEnd w:id="174"/>
    </w:p>
    <w:p w14:paraId="1D8C5CB0" w14:textId="77777777" w:rsidR="00365403" w:rsidRDefault="00365403" w:rsidP="00365403">
      <w:pPr>
        <w:pStyle w:val="comandoseinstrucciones"/>
      </w:pPr>
      <w:r>
        <w:t>Fuentes:</w:t>
      </w:r>
    </w:p>
    <w:p w14:paraId="2CCC8615" w14:textId="77777777" w:rsidR="00365403" w:rsidRDefault="00000000" w:rsidP="00365403">
      <w:pPr>
        <w:pStyle w:val="comandoseinstrucciones"/>
      </w:pPr>
      <w:hyperlink r:id="rId97" w:history="1">
        <w:r w:rsidR="00365403" w:rsidRPr="00D15AB9">
          <w:rPr>
            <w:rStyle w:val="Hipervnculo"/>
          </w:rPr>
          <w:t>https://dev.mysql.com/doc/refman/5.6/en/pattern-matching.html</w:t>
        </w:r>
      </w:hyperlink>
    </w:p>
    <w:p w14:paraId="3D40ABAC" w14:textId="77777777" w:rsidR="00365403" w:rsidRDefault="00000000" w:rsidP="00365403">
      <w:pPr>
        <w:pStyle w:val="comandoseinstrucciones"/>
      </w:pPr>
      <w:hyperlink r:id="rId98" w:history="1">
        <w:r w:rsidR="00365403" w:rsidRPr="00D15AB9">
          <w:rPr>
            <w:rStyle w:val="Hipervnculo"/>
          </w:rPr>
          <w:t>https://dev.mysql.com/doc/refman/5.6/en/pattern-matching.html</w:t>
        </w:r>
      </w:hyperlink>
    </w:p>
    <w:p w14:paraId="7506A95E" w14:textId="77777777" w:rsidR="00365403" w:rsidRDefault="00000000" w:rsidP="00365403">
      <w:pPr>
        <w:pStyle w:val="comandoseinstrucciones"/>
      </w:pPr>
      <w:hyperlink r:id="rId99" w:history="1">
        <w:r w:rsidR="00365403" w:rsidRPr="00D15AB9">
          <w:rPr>
            <w:rStyle w:val="Hipervnculo"/>
          </w:rPr>
          <w:t>https://dev.mysql.com/doc/refman/5.6/en/regexp.html</w:t>
        </w:r>
      </w:hyperlink>
    </w:p>
    <w:p w14:paraId="1B9C6AB8" w14:textId="77777777" w:rsidR="00365403" w:rsidRDefault="00365403" w:rsidP="00365403">
      <w:pPr>
        <w:pStyle w:val="comandoseinstrucciones"/>
      </w:pPr>
    </w:p>
    <w:p w14:paraId="5AB6DA27" w14:textId="77777777" w:rsidR="00365403" w:rsidRDefault="00365403" w:rsidP="00365403"/>
    <w:p w14:paraId="33DBE4AF" w14:textId="77777777" w:rsidR="00365403" w:rsidRDefault="00000000" w:rsidP="00365403">
      <w:pPr>
        <w:pStyle w:val="comandoseinstrucciones"/>
      </w:pPr>
      <w:hyperlink r:id="rId100" w:history="1">
        <w:r w:rsidR="00365403" w:rsidRPr="00D15AB9">
          <w:rPr>
            <w:rStyle w:val="Hipervnculo"/>
          </w:rPr>
          <w:t>https://dev.mysql.com/doc/refman/5.6/en/regexp.html</w:t>
        </w:r>
      </w:hyperlink>
    </w:p>
    <w:p w14:paraId="15E0D13D" w14:textId="77777777" w:rsidR="00365403" w:rsidRPr="00E678AD" w:rsidRDefault="00365403" w:rsidP="00365403">
      <w:pPr>
        <w:pStyle w:val="comandoseinstrucciones"/>
      </w:pPr>
      <w:r w:rsidRPr="00E678AD">
        <w:t xml:space="preserve">--  </w:t>
      </w:r>
      <w:r w:rsidRPr="00D153B8">
        <w:rPr>
          <w:rStyle w:val="Textoennegrita"/>
        </w:rPr>
        <w:t>RLIKE</w:t>
      </w:r>
      <w:r w:rsidRPr="00E678AD">
        <w:t xml:space="preserve"> es un sinónimo de </w:t>
      </w:r>
      <w:r w:rsidRPr="00D153B8">
        <w:rPr>
          <w:rStyle w:val="Textoennegrita"/>
        </w:rPr>
        <w:t>REGEXP</w:t>
      </w:r>
      <w:r w:rsidRPr="00E678AD">
        <w:t>; ejemplos :</w:t>
      </w:r>
    </w:p>
    <w:p w14:paraId="6CC7C575" w14:textId="77777777" w:rsidR="00D153B8" w:rsidRPr="00305CC6" w:rsidRDefault="00D153B8" w:rsidP="00365403">
      <w:pPr>
        <w:pStyle w:val="comandoseinstrucciones"/>
      </w:pPr>
    </w:p>
    <w:p w14:paraId="46EF1177" w14:textId="77777777" w:rsidR="00D153B8" w:rsidRPr="00D153B8" w:rsidRDefault="00D153B8" w:rsidP="00365403">
      <w:pPr>
        <w:pStyle w:val="comandoseinstrucciones"/>
      </w:pPr>
      <w:r w:rsidRPr="00D153B8">
        <w:t># son sinónimos:</w:t>
      </w:r>
    </w:p>
    <w:p w14:paraId="5C7DD4BA" w14:textId="77777777" w:rsidR="00365403" w:rsidRPr="00F76EBC" w:rsidRDefault="00365403" w:rsidP="00365403">
      <w:pPr>
        <w:pStyle w:val="comandoseinstrucciones"/>
      </w:pPr>
      <w:r w:rsidRPr="00F76EBC">
        <w:rPr>
          <w:i/>
        </w:rPr>
        <w:t>expr</w:t>
      </w:r>
      <w:r w:rsidR="00D153B8" w:rsidRPr="00F76EBC">
        <w:rPr>
          <w:i/>
        </w:rPr>
        <w:t>esión</w:t>
      </w:r>
      <w:r w:rsidRPr="00F76EBC">
        <w:t xml:space="preserve"> REGEXP </w:t>
      </w:r>
      <w:r w:rsidR="00D153B8" w:rsidRPr="00F76EBC">
        <w:rPr>
          <w:i/>
        </w:rPr>
        <w:t>plantilla</w:t>
      </w:r>
      <w:r w:rsidRPr="00F76EBC">
        <w:t xml:space="preserve">, </w:t>
      </w:r>
      <w:r w:rsidR="00D153B8" w:rsidRPr="00F76EBC">
        <w:rPr>
          <w:i/>
        </w:rPr>
        <w:t>expresión</w:t>
      </w:r>
      <w:r w:rsidRPr="00F76EBC">
        <w:t xml:space="preserve">RLIKE </w:t>
      </w:r>
      <w:r w:rsidR="00D153B8" w:rsidRPr="00F76EBC">
        <w:rPr>
          <w:i/>
        </w:rPr>
        <w:t>plantilla</w:t>
      </w:r>
    </w:p>
    <w:p w14:paraId="6256BCE2" w14:textId="77777777" w:rsidR="00365403" w:rsidRDefault="00365403" w:rsidP="00365403">
      <w:pPr>
        <w:pStyle w:val="comandoseinstrucciones"/>
        <w:rPr>
          <w:lang w:val="en-US"/>
        </w:rPr>
      </w:pPr>
      <w:r w:rsidRPr="00215DE6">
        <w:rPr>
          <w:lang w:val="en-US"/>
        </w:rPr>
        <w:t>expr NOT REGEXP pat, expr NOT RLIKE pat</w:t>
      </w:r>
      <w:r>
        <w:rPr>
          <w:lang w:val="en-US"/>
        </w:rPr>
        <w:t xml:space="preserve">, </w:t>
      </w:r>
      <w:r w:rsidRPr="00215DE6">
        <w:rPr>
          <w:lang w:val="en-US"/>
        </w:rPr>
        <w:t>NOT (expr REGEXP pat)</w:t>
      </w:r>
    </w:p>
    <w:p w14:paraId="349917B9" w14:textId="77777777" w:rsidR="00365403" w:rsidRDefault="00365403" w:rsidP="00365403">
      <w:pPr>
        <w:pStyle w:val="comandoseinstrucciones"/>
        <w:rPr>
          <w:lang w:val="en-US"/>
        </w:rPr>
      </w:pPr>
    </w:p>
    <w:p w14:paraId="702FE414" w14:textId="77777777" w:rsidR="00365403" w:rsidRDefault="00365403" w:rsidP="00365403">
      <w:pPr>
        <w:pStyle w:val="comandoseinstrucciones"/>
        <w:rPr>
          <w:lang w:val="en-US"/>
        </w:rPr>
      </w:pPr>
      <w:r>
        <w:rPr>
          <w:lang w:val="en-US"/>
        </w:rPr>
        <w:t xml:space="preserve">-- </w:t>
      </w:r>
      <w:r w:rsidRPr="00215DE6">
        <w:rPr>
          <w:lang w:val="en-US"/>
        </w:rPr>
        <w:t>If either expr or pat is NULL, the result is NULL</w:t>
      </w:r>
    </w:p>
    <w:p w14:paraId="784DC53A" w14:textId="77777777" w:rsidR="00365403" w:rsidRDefault="00365403" w:rsidP="00365403">
      <w:pPr>
        <w:pStyle w:val="comandoseinstrucciones"/>
        <w:rPr>
          <w:lang w:val="en-US"/>
        </w:rPr>
      </w:pPr>
      <w:r>
        <w:rPr>
          <w:lang w:val="en-US"/>
        </w:rPr>
        <w:t xml:space="preserve">-- </w:t>
      </w:r>
      <w:r w:rsidRPr="00E437B3">
        <w:rPr>
          <w:lang w:val="en-US"/>
        </w:rPr>
        <w:t>REGEXP is not case sensitive, except when used with binary strings.</w:t>
      </w:r>
    </w:p>
    <w:p w14:paraId="5A944CE9" w14:textId="77777777" w:rsidR="00365403" w:rsidRDefault="00365403" w:rsidP="00365403">
      <w:pPr>
        <w:pStyle w:val="comandoseinstrucciones"/>
        <w:rPr>
          <w:lang w:val="en-US"/>
        </w:rPr>
      </w:pPr>
      <w:r>
        <w:rPr>
          <w:lang w:val="en-US"/>
        </w:rPr>
        <w:t xml:space="preserve">-- </w:t>
      </w:r>
      <w:r w:rsidRPr="00E437B3">
        <w:rPr>
          <w:lang w:val="en-US"/>
        </w:rPr>
        <w:t>Because MySQL uses the C escape syntax in strings (for example, “\n” to represent the newline character), you must double any “\” that you use in your REGEXP strings.</w:t>
      </w:r>
    </w:p>
    <w:p w14:paraId="065776D1" w14:textId="77777777" w:rsidR="00365403" w:rsidRDefault="00365403" w:rsidP="00365403">
      <w:pPr>
        <w:pStyle w:val="comandoseinstrucciones"/>
        <w:rPr>
          <w:lang w:val="en-US"/>
        </w:rPr>
      </w:pPr>
      <w:r>
        <w:rPr>
          <w:lang w:val="en-US"/>
        </w:rPr>
        <w:t xml:space="preserve">-- </w:t>
      </w:r>
      <w:r w:rsidRPr="00611AAE">
        <w:rPr>
          <w:lang w:val="en-US"/>
        </w:rPr>
        <w:t>The REGEXP and RLIKE operators work in byte-wise fashion, so they are not multibyte safe and may produce unexpected results with multibyte character sets. In addition, these operators compare characters by their byte values and accented characters may not compare as equal even if a given collation treats them as equal.</w:t>
      </w:r>
    </w:p>
    <w:p w14:paraId="6475E02D" w14:textId="77777777" w:rsidR="00365403" w:rsidRDefault="00365403" w:rsidP="00365403">
      <w:pPr>
        <w:pStyle w:val="comandoseinstrucciones"/>
        <w:rPr>
          <w:lang w:val="en-US"/>
        </w:rPr>
      </w:pPr>
    </w:p>
    <w:p w14:paraId="19261DA7" w14:textId="77777777" w:rsidR="00365403" w:rsidRDefault="00365403" w:rsidP="00365403">
      <w:pPr>
        <w:pStyle w:val="comandoseinstrucciones"/>
        <w:rPr>
          <w:lang w:val="en-US"/>
        </w:rPr>
      </w:pPr>
    </w:p>
    <w:p w14:paraId="664C5A72" w14:textId="77777777" w:rsidR="00365403" w:rsidRDefault="00365403" w:rsidP="00365403">
      <w:pPr>
        <w:rPr>
          <w:lang w:val="en-US"/>
        </w:rPr>
      </w:pPr>
    </w:p>
    <w:p w14:paraId="1A36ABE5" w14:textId="77777777" w:rsidR="00365403" w:rsidRDefault="002D6F59" w:rsidP="00365403">
      <w:pPr>
        <w:pStyle w:val="comandoseinstrucciones"/>
        <w:rPr>
          <w:lang w:val="en-US"/>
        </w:rPr>
      </w:pPr>
      <w:r>
        <w:fldChar w:fldCharType="begin"/>
      </w:r>
      <w:r w:rsidRPr="002D6F59">
        <w:rPr>
          <w:lang w:val="en-US"/>
          <w:rPrChange w:id="175" w:author="dani" w:date="2015-12-12T23:55:00Z">
            <w:rPr>
              <w:rFonts w:ascii="Garamond" w:hAnsi="Garamond"/>
              <w:sz w:val="24"/>
              <w:szCs w:val="24"/>
            </w:rPr>
          </w:rPrChange>
        </w:rPr>
        <w:instrText xml:space="preserve"> HYPERLINK "https://dev.mysql.com/doc/refman/5.6/en/pattern-matching.html" </w:instrText>
      </w:r>
      <w:r>
        <w:fldChar w:fldCharType="separate"/>
      </w:r>
      <w:r w:rsidR="00365403" w:rsidRPr="00D15AB9">
        <w:rPr>
          <w:rStyle w:val="Hipervnculo"/>
          <w:lang w:val="en-US"/>
        </w:rPr>
        <w:t>https://dev.mysql.com/doc/refman/5.6/en/pattern-matching.html</w:t>
      </w:r>
      <w:r>
        <w:rPr>
          <w:rStyle w:val="Hipervnculo"/>
          <w:lang w:val="en-US"/>
        </w:rPr>
        <w:fldChar w:fldCharType="end"/>
      </w:r>
    </w:p>
    <w:p w14:paraId="3E6D39EC" w14:textId="77777777" w:rsidR="00365403" w:rsidRPr="00AB5E89" w:rsidRDefault="00365403" w:rsidP="00365403">
      <w:pPr>
        <w:pStyle w:val="comandoseinstrucciones"/>
        <w:rPr>
          <w:lang w:val="en-US"/>
        </w:rPr>
      </w:pPr>
      <w:r>
        <w:rPr>
          <w:lang w:val="en-US"/>
        </w:rPr>
        <w:t xml:space="preserve">-- </w:t>
      </w:r>
      <w:r w:rsidRPr="00AB5E89">
        <w:rPr>
          <w:lang w:val="en-US"/>
        </w:rPr>
        <w:t xml:space="preserve">MySQL provides standard SQL </w:t>
      </w:r>
      <w:r w:rsidRPr="00AB5E89">
        <w:rPr>
          <w:highlight w:val="yellow"/>
          <w:lang w:val="en-US"/>
        </w:rPr>
        <w:t>pattern matching</w:t>
      </w:r>
      <w:r w:rsidRPr="00AB5E89">
        <w:rPr>
          <w:lang w:val="en-US"/>
        </w:rPr>
        <w:t xml:space="preserve"> as well as a form of pattern matching based on extended </w:t>
      </w:r>
      <w:r w:rsidRPr="00AB5E89">
        <w:rPr>
          <w:highlight w:val="green"/>
          <w:lang w:val="en-US"/>
        </w:rPr>
        <w:t>regular expressions</w:t>
      </w:r>
      <w:r w:rsidRPr="00AB5E89">
        <w:rPr>
          <w:lang w:val="en-US"/>
        </w:rPr>
        <w:t xml:space="preserve"> similar to those used by Unix utilities such as vi, grep, sed.</w:t>
      </w:r>
    </w:p>
    <w:p w14:paraId="7F53E261" w14:textId="77777777" w:rsidR="00365403" w:rsidRDefault="00365403" w:rsidP="00365403">
      <w:pPr>
        <w:pStyle w:val="comandoseinstrucciones"/>
        <w:rPr>
          <w:lang w:val="en-US"/>
        </w:rPr>
      </w:pPr>
    </w:p>
    <w:p w14:paraId="5020A6A9" w14:textId="77777777" w:rsidR="00365403" w:rsidRDefault="00365403" w:rsidP="00365403">
      <w:pPr>
        <w:pStyle w:val="comandoseinstrucciones"/>
        <w:rPr>
          <w:lang w:val="en-US"/>
        </w:rPr>
      </w:pPr>
    </w:p>
    <w:p w14:paraId="0FA69251" w14:textId="77777777" w:rsidR="00365403" w:rsidRDefault="00365403" w:rsidP="00365403">
      <w:pPr>
        <w:pStyle w:val="comandoseinstrucciones"/>
        <w:rPr>
          <w:lang w:val="en-US"/>
        </w:rPr>
      </w:pPr>
      <w:r w:rsidRPr="00C83EC2">
        <w:rPr>
          <w:highlight w:val="green"/>
          <w:lang w:val="en-US"/>
        </w:rPr>
        <w:t>-- REGULAR EXPRESSIONS</w:t>
      </w:r>
      <w:r>
        <w:rPr>
          <w:highlight w:val="green"/>
          <w:lang w:val="en-US"/>
        </w:rPr>
        <w:t>, ESTRUCTURA</w:t>
      </w:r>
      <w:r w:rsidRPr="00C83EC2">
        <w:rPr>
          <w:highlight w:val="green"/>
          <w:lang w:val="en-US"/>
        </w:rPr>
        <w:t>:</w:t>
      </w:r>
    </w:p>
    <w:p w14:paraId="0447D6A4" w14:textId="77777777" w:rsidR="00365403" w:rsidRPr="00215DE6" w:rsidRDefault="00365403" w:rsidP="00365403">
      <w:pPr>
        <w:pStyle w:val="comandoseinstrucciones"/>
        <w:rPr>
          <w:lang w:val="en-US"/>
        </w:rPr>
      </w:pPr>
      <w:r>
        <w:rPr>
          <w:lang w:val="en-US"/>
        </w:rPr>
        <w:t xml:space="preserve">-- </w:t>
      </w:r>
      <w:r w:rsidRPr="00215DE6">
        <w:rPr>
          <w:lang w:val="en-US"/>
        </w:rPr>
        <w:t>expr REGEXP pat, expr RLIKE pat</w:t>
      </w:r>
    </w:p>
    <w:p w14:paraId="5302014E" w14:textId="77777777" w:rsidR="00365403" w:rsidRDefault="00365403" w:rsidP="00365403">
      <w:pPr>
        <w:pStyle w:val="comandoseinstrucciones"/>
        <w:rPr>
          <w:lang w:val="en-US"/>
        </w:rPr>
      </w:pPr>
      <w:r>
        <w:rPr>
          <w:lang w:val="en-US"/>
        </w:rPr>
        <w:t xml:space="preserve">-- </w:t>
      </w:r>
      <w:r w:rsidRPr="00215DE6">
        <w:rPr>
          <w:lang w:val="en-US"/>
        </w:rPr>
        <w:t>expr NOT REGEXP pat, expr NOT RLIKE pat</w:t>
      </w:r>
      <w:r>
        <w:rPr>
          <w:lang w:val="en-US"/>
        </w:rPr>
        <w:t xml:space="preserve">, </w:t>
      </w:r>
      <w:r w:rsidRPr="00215DE6">
        <w:rPr>
          <w:lang w:val="en-US"/>
        </w:rPr>
        <w:t>NOT (expr REGEXP pat)</w:t>
      </w:r>
    </w:p>
    <w:p w14:paraId="0EF9023A" w14:textId="77777777" w:rsidR="00365403" w:rsidRDefault="00365403" w:rsidP="00365403">
      <w:pPr>
        <w:pStyle w:val="comandoseinstrucciones"/>
        <w:rPr>
          <w:lang w:val="en-US"/>
        </w:rPr>
      </w:pPr>
    </w:p>
    <w:p w14:paraId="01D72C56" w14:textId="77777777" w:rsidR="00365403" w:rsidRDefault="00365403" w:rsidP="00365403">
      <w:pPr>
        <w:pStyle w:val="comandoseinstrucciones"/>
        <w:rPr>
          <w:lang w:val="en-US"/>
        </w:rPr>
      </w:pPr>
      <w:r w:rsidRPr="00F20B51">
        <w:rPr>
          <w:highlight w:val="green"/>
          <w:lang w:val="en-US"/>
        </w:rPr>
        <w:t>-- REGULAR EXPRESSION METACHARACTERS:</w:t>
      </w:r>
    </w:p>
    <w:p w14:paraId="36CC9ABC" w14:textId="77777777" w:rsidR="00365403" w:rsidRDefault="00365403" w:rsidP="00365403">
      <w:pPr>
        <w:pStyle w:val="comandoseinstrucciones"/>
        <w:rPr>
          <w:lang w:val="en-US"/>
        </w:rPr>
      </w:pPr>
    </w:p>
    <w:p w14:paraId="625900AE" w14:textId="77777777" w:rsidR="00365403" w:rsidRDefault="00365403" w:rsidP="00365403">
      <w:pPr>
        <w:pStyle w:val="comandoseinstrucciones"/>
        <w:rPr>
          <w:lang w:val="en-US"/>
        </w:rPr>
      </w:pPr>
      <w:r w:rsidRPr="00425106">
        <w:rPr>
          <w:lang w:val="en-US"/>
        </w:rPr>
        <w:t>A REGEXP pattern match succeeds if the pattern matches anywhere in the value being tested. (This differs from a LIKE pattern match, which succeeds only if the pattern matches the entire value.)</w:t>
      </w:r>
    </w:p>
    <w:p w14:paraId="0B7BF0A6" w14:textId="77777777" w:rsidR="00365403" w:rsidRDefault="00365403" w:rsidP="00365403">
      <w:pPr>
        <w:pStyle w:val="comandoseinstrucciones"/>
        <w:rPr>
          <w:lang w:val="en-US"/>
        </w:rPr>
      </w:pPr>
    </w:p>
    <w:p w14:paraId="2CCBD730" w14:textId="77777777" w:rsidR="00365403" w:rsidRPr="00E16484" w:rsidRDefault="00365403" w:rsidP="00365403">
      <w:pPr>
        <w:pStyle w:val="comandoseinstrucciones"/>
        <w:rPr>
          <w:lang w:val="en-US"/>
        </w:rPr>
      </w:pPr>
      <w:r w:rsidRPr="00853340">
        <w:rPr>
          <w:lang w:val="en-US"/>
        </w:rPr>
        <w:t>. match</w:t>
      </w:r>
      <w:r>
        <w:rPr>
          <w:lang w:val="en-US"/>
        </w:rPr>
        <w:t>one</w:t>
      </w:r>
      <w:r w:rsidRPr="00853340">
        <w:rPr>
          <w:lang w:val="en-US"/>
        </w:rPr>
        <w:t xml:space="preserve"> character</w:t>
      </w:r>
      <w:r>
        <w:rPr>
          <w:lang w:val="en-US"/>
        </w:rPr>
        <w:t xml:space="preserve">, any character. </w:t>
      </w:r>
      <w:r w:rsidRPr="00E16484">
        <w:rPr>
          <w:lang w:val="en-US"/>
        </w:rPr>
        <w:t>Acepta un caracter, cualquier character.</w:t>
      </w:r>
    </w:p>
    <w:p w14:paraId="230B1FD6" w14:textId="77777777" w:rsidR="00365403" w:rsidRPr="00853340" w:rsidRDefault="00365403" w:rsidP="00365403">
      <w:pPr>
        <w:pStyle w:val="comandoseinstrucciones"/>
        <w:rPr>
          <w:lang w:val="en-US"/>
        </w:rPr>
      </w:pPr>
      <w:r w:rsidRPr="00853340">
        <w:rPr>
          <w:lang w:val="en-US"/>
        </w:rPr>
        <w:t>? match zero or one</w:t>
      </w:r>
      <w:r>
        <w:rPr>
          <w:lang w:val="en-US"/>
        </w:rPr>
        <w:t xml:space="preserve"> character</w:t>
      </w:r>
    </w:p>
    <w:p w14:paraId="7CD10E95" w14:textId="77777777" w:rsidR="00365403" w:rsidRPr="00853340" w:rsidRDefault="00365403" w:rsidP="00365403">
      <w:pPr>
        <w:pStyle w:val="comandoseinstrucciones"/>
        <w:rPr>
          <w:lang w:val="en-US"/>
        </w:rPr>
      </w:pPr>
      <w:r w:rsidRPr="00853340">
        <w:rPr>
          <w:lang w:val="en-US"/>
        </w:rPr>
        <w:t>+ match one or more</w:t>
      </w:r>
      <w:r>
        <w:rPr>
          <w:lang w:val="en-US"/>
        </w:rPr>
        <w:t xml:space="preserve"> characters</w:t>
      </w:r>
    </w:p>
    <w:p w14:paraId="7B297305" w14:textId="77777777" w:rsidR="00365403" w:rsidRPr="00853340" w:rsidRDefault="00365403" w:rsidP="00365403">
      <w:pPr>
        <w:pStyle w:val="comandoseinstrucciones"/>
        <w:rPr>
          <w:lang w:val="en-US"/>
        </w:rPr>
      </w:pPr>
      <w:r w:rsidRPr="00853340">
        <w:rPr>
          <w:lang w:val="en-US"/>
        </w:rPr>
        <w:t>* match zero or more</w:t>
      </w:r>
      <w:r>
        <w:rPr>
          <w:lang w:val="en-US"/>
        </w:rPr>
        <w:t xml:space="preserve"> characters. </w:t>
      </w:r>
      <w:r w:rsidRPr="00C83B33">
        <w:rPr>
          <w:lang w:val="en-US"/>
        </w:rPr>
        <w:t>“*” matches zero or more instances of the thing preceding it. For example, “</w:t>
      </w:r>
      <w:r>
        <w:rPr>
          <w:lang w:val="en-US"/>
        </w:rPr>
        <w:t>p</w:t>
      </w:r>
      <w:r w:rsidRPr="00C83B33">
        <w:rPr>
          <w:lang w:val="en-US"/>
        </w:rPr>
        <w:t>*” matches any number of “</w:t>
      </w:r>
      <w:r>
        <w:rPr>
          <w:lang w:val="en-US"/>
        </w:rPr>
        <w:t>p</w:t>
      </w:r>
      <w:r w:rsidRPr="00C83B33">
        <w:rPr>
          <w:lang w:val="en-US"/>
        </w:rPr>
        <w:t>” character, “[0-9]*” matches any number of digits, and “.*” matches any number of anything.</w:t>
      </w:r>
    </w:p>
    <w:p w14:paraId="002E81A1" w14:textId="77777777" w:rsidR="00365403" w:rsidRDefault="00365403" w:rsidP="00365403">
      <w:pPr>
        <w:pStyle w:val="comandoseinstrucciones"/>
        <w:rPr>
          <w:lang w:val="en-US"/>
        </w:rPr>
      </w:pPr>
    </w:p>
    <w:p w14:paraId="132FA5E1" w14:textId="77777777" w:rsidR="00365403" w:rsidRPr="00853340" w:rsidRDefault="00365403" w:rsidP="00365403">
      <w:pPr>
        <w:pStyle w:val="comandoseinstrucciones"/>
        <w:rPr>
          <w:lang w:val="en-US"/>
        </w:rPr>
      </w:pPr>
      <w:r w:rsidRPr="00853340">
        <w:rPr>
          <w:lang w:val="en-US"/>
        </w:rPr>
        <w:t>{n} match n times</w:t>
      </w:r>
    </w:p>
    <w:p w14:paraId="25FB588C" w14:textId="77777777" w:rsidR="00365403" w:rsidRPr="00853340" w:rsidRDefault="00365403" w:rsidP="00365403">
      <w:pPr>
        <w:pStyle w:val="comandoseinstrucciones"/>
        <w:rPr>
          <w:lang w:val="en-US"/>
        </w:rPr>
      </w:pPr>
      <w:r w:rsidRPr="00853340">
        <w:rPr>
          <w:lang w:val="en-US"/>
        </w:rPr>
        <w:t>{m,n} match m through n times</w:t>
      </w:r>
    </w:p>
    <w:p w14:paraId="3680B05C" w14:textId="77777777" w:rsidR="00365403" w:rsidRPr="00853340" w:rsidRDefault="00365403" w:rsidP="00365403">
      <w:pPr>
        <w:pStyle w:val="comandoseinstrucciones"/>
        <w:rPr>
          <w:lang w:val="en-US"/>
        </w:rPr>
      </w:pPr>
      <w:r w:rsidRPr="00853340">
        <w:rPr>
          <w:lang w:val="en-US"/>
        </w:rPr>
        <w:t>{n,} match n or more times</w:t>
      </w:r>
    </w:p>
    <w:p w14:paraId="01FA79A4" w14:textId="77777777" w:rsidR="00365403" w:rsidRDefault="00365403" w:rsidP="00365403">
      <w:pPr>
        <w:pStyle w:val="comandoseinstrucciones"/>
        <w:rPr>
          <w:lang w:val="en-US"/>
        </w:rPr>
      </w:pPr>
      <w:r w:rsidRPr="000D1D9A">
        <w:rPr>
          <w:lang w:val="en-US"/>
        </w:rPr>
        <w:t>To be more precise</w:t>
      </w:r>
      <w:r>
        <w:rPr>
          <w:lang w:val="en-US"/>
        </w:rPr>
        <w:t>:</w:t>
      </w:r>
    </w:p>
    <w:p w14:paraId="01192F3F" w14:textId="77777777" w:rsidR="00365403" w:rsidRDefault="00365403" w:rsidP="00365403">
      <w:pPr>
        <w:pStyle w:val="comandoseinstrucciones"/>
        <w:rPr>
          <w:lang w:val="en-US"/>
        </w:rPr>
      </w:pPr>
      <w:r w:rsidRPr="000D1D9A">
        <w:rPr>
          <w:lang w:val="en-US"/>
        </w:rPr>
        <w:t>a{n} matches exactly n instances of a</w:t>
      </w:r>
    </w:p>
    <w:p w14:paraId="3E362CE0" w14:textId="77777777" w:rsidR="00365403" w:rsidRDefault="00365403" w:rsidP="00365403">
      <w:pPr>
        <w:pStyle w:val="comandoseinstrucciones"/>
        <w:rPr>
          <w:lang w:val="en-US"/>
        </w:rPr>
      </w:pPr>
      <w:r w:rsidRPr="000D1D9A">
        <w:rPr>
          <w:lang w:val="en-US"/>
        </w:rPr>
        <w:t>a{n,} matches n or more instances of a</w:t>
      </w:r>
    </w:p>
    <w:p w14:paraId="3F64658F" w14:textId="77777777" w:rsidR="00365403" w:rsidRDefault="00365403" w:rsidP="00365403">
      <w:pPr>
        <w:pStyle w:val="comandoseinstrucciones"/>
        <w:rPr>
          <w:lang w:val="en-US"/>
        </w:rPr>
      </w:pPr>
      <w:r w:rsidRPr="000D1D9A">
        <w:rPr>
          <w:lang w:val="en-US"/>
        </w:rPr>
        <w:t>a{m,n} matches m through n instances of a, inclusive.</w:t>
      </w:r>
    </w:p>
    <w:p w14:paraId="09990408" w14:textId="77777777" w:rsidR="00365403" w:rsidRDefault="00365403" w:rsidP="00365403">
      <w:pPr>
        <w:pStyle w:val="comandoseinstrucciones"/>
        <w:rPr>
          <w:lang w:val="en-US"/>
        </w:rPr>
      </w:pPr>
      <w:r w:rsidRPr="00B144E9">
        <w:rPr>
          <w:lang w:val="en-US"/>
        </w:rPr>
        <w:t>a*Can be written as a{0,}.</w:t>
      </w:r>
    </w:p>
    <w:p w14:paraId="4E3C5BA8" w14:textId="77777777" w:rsidR="00365403" w:rsidRDefault="00365403" w:rsidP="00365403">
      <w:pPr>
        <w:pStyle w:val="comandoseinstrucciones"/>
        <w:rPr>
          <w:lang w:val="en-US"/>
        </w:rPr>
      </w:pPr>
      <w:r w:rsidRPr="00B144E9">
        <w:rPr>
          <w:lang w:val="en-US"/>
        </w:rPr>
        <w:t>a+Can be written as a{1,}.</w:t>
      </w:r>
    </w:p>
    <w:p w14:paraId="7C951112" w14:textId="77777777" w:rsidR="00365403" w:rsidRDefault="00365403" w:rsidP="00365403">
      <w:pPr>
        <w:pStyle w:val="comandoseinstrucciones"/>
        <w:rPr>
          <w:lang w:val="en-US"/>
        </w:rPr>
      </w:pPr>
      <w:r w:rsidRPr="00B144E9">
        <w:rPr>
          <w:lang w:val="en-US"/>
        </w:rPr>
        <w:t>a?Can be written as a{0,1}.</w:t>
      </w:r>
    </w:p>
    <w:p w14:paraId="7DBCE5F5" w14:textId="77777777" w:rsidR="00365403" w:rsidRDefault="00365403" w:rsidP="00365403">
      <w:pPr>
        <w:pStyle w:val="comandoseinstrucciones"/>
        <w:rPr>
          <w:lang w:val="en-US"/>
        </w:rPr>
      </w:pPr>
    </w:p>
    <w:p w14:paraId="52CEE31C" w14:textId="77777777" w:rsidR="00365403" w:rsidRPr="00853340" w:rsidRDefault="00365403" w:rsidP="00365403">
      <w:pPr>
        <w:pStyle w:val="comandoseinstrucciones"/>
        <w:rPr>
          <w:lang w:val="en-US"/>
        </w:rPr>
      </w:pPr>
      <w:r w:rsidRPr="00853340">
        <w:rPr>
          <w:lang w:val="en-US"/>
        </w:rPr>
        <w:t>^ beginning of line</w:t>
      </w:r>
    </w:p>
    <w:p w14:paraId="65EB93CB" w14:textId="77777777" w:rsidR="00365403" w:rsidRDefault="00365403" w:rsidP="00365403">
      <w:pPr>
        <w:pStyle w:val="comandoseinstrucciones"/>
        <w:rPr>
          <w:lang w:val="en-US"/>
        </w:rPr>
      </w:pPr>
      <w:r w:rsidRPr="00853340">
        <w:rPr>
          <w:lang w:val="en-US"/>
        </w:rPr>
        <w:t>$ end of line</w:t>
      </w:r>
    </w:p>
    <w:p w14:paraId="1991BECC" w14:textId="77777777" w:rsidR="00365403" w:rsidRPr="00853340" w:rsidRDefault="00365403" w:rsidP="00365403">
      <w:pPr>
        <w:pStyle w:val="comandoseinstrucciones"/>
        <w:rPr>
          <w:lang w:val="en-US"/>
        </w:rPr>
      </w:pPr>
      <w:r w:rsidRPr="00425106">
        <w:rPr>
          <w:lang w:val="en-US"/>
        </w:rPr>
        <w:t>To anchor a pattern so that it must match the beginning or end of the value being tested, use “^” at the beginning or “$” at the end of the pattern.</w:t>
      </w:r>
    </w:p>
    <w:p w14:paraId="075148BE" w14:textId="77777777" w:rsidR="00365403" w:rsidRDefault="00365403" w:rsidP="00365403">
      <w:pPr>
        <w:pStyle w:val="comandoseinstrucciones"/>
        <w:rPr>
          <w:lang w:val="en-US"/>
        </w:rPr>
      </w:pPr>
    </w:p>
    <w:p w14:paraId="54605014" w14:textId="77777777" w:rsidR="00365403" w:rsidRDefault="00365403" w:rsidP="00365403">
      <w:pPr>
        <w:pStyle w:val="comandoseinstrucciones"/>
        <w:rPr>
          <w:lang w:val="en-US"/>
        </w:rPr>
      </w:pPr>
      <w:r w:rsidRPr="00853340">
        <w:rPr>
          <w:lang w:val="en-US"/>
        </w:rPr>
        <w:t>[abc] match one of enclosed chars</w:t>
      </w:r>
    </w:p>
    <w:p w14:paraId="0DECEBCE" w14:textId="77777777" w:rsidR="00365403" w:rsidRDefault="00365403" w:rsidP="00365403">
      <w:pPr>
        <w:pStyle w:val="comandoseinstrucciones"/>
        <w:rPr>
          <w:lang w:val="en-US"/>
        </w:rPr>
      </w:pPr>
      <w:r w:rsidRPr="00F777FA">
        <w:rPr>
          <w:lang w:val="en-US"/>
        </w:rPr>
        <w:t>[a-</w:t>
      </w:r>
      <w:r>
        <w:rPr>
          <w:lang w:val="en-US"/>
        </w:rPr>
        <w:t>m</w:t>
      </w:r>
      <w:r w:rsidRPr="00F777FA">
        <w:rPr>
          <w:lang w:val="en-US"/>
        </w:rPr>
        <w:t xml:space="preserve">] matches any </w:t>
      </w:r>
      <w:r>
        <w:rPr>
          <w:lang w:val="en-US"/>
        </w:rPr>
        <w:t>character from a to m</w:t>
      </w:r>
    </w:p>
    <w:p w14:paraId="551EFDD3" w14:textId="77777777" w:rsidR="00365403" w:rsidRDefault="00365403" w:rsidP="00365403">
      <w:pPr>
        <w:pStyle w:val="comandoseinstrucciones"/>
        <w:rPr>
          <w:lang w:val="en-US"/>
        </w:rPr>
      </w:pPr>
      <w:r w:rsidRPr="00F777FA">
        <w:rPr>
          <w:lang w:val="en-US"/>
        </w:rPr>
        <w:t>[a-</w:t>
      </w:r>
      <w:r>
        <w:rPr>
          <w:lang w:val="en-US"/>
        </w:rPr>
        <w:t>mw-z</w:t>
      </w:r>
      <w:r w:rsidRPr="00F777FA">
        <w:rPr>
          <w:lang w:val="en-US"/>
        </w:rPr>
        <w:t xml:space="preserve">] matches any </w:t>
      </w:r>
      <w:r>
        <w:rPr>
          <w:lang w:val="en-US"/>
        </w:rPr>
        <w:t xml:space="preserve">character from a to m or </w:t>
      </w:r>
      <w:r w:rsidR="00D153B8">
        <w:rPr>
          <w:lang w:val="en-US"/>
        </w:rPr>
        <w:t>from</w:t>
      </w:r>
      <w:r>
        <w:rPr>
          <w:lang w:val="en-US"/>
        </w:rPr>
        <w:t xml:space="preserve"> w to z</w:t>
      </w:r>
    </w:p>
    <w:p w14:paraId="20FC6624" w14:textId="77777777" w:rsidR="00365403" w:rsidRPr="00853340" w:rsidRDefault="00365403" w:rsidP="00365403">
      <w:pPr>
        <w:pStyle w:val="comandoseinstrucciones"/>
        <w:rPr>
          <w:lang w:val="en-US"/>
        </w:rPr>
      </w:pPr>
      <w:r w:rsidRPr="00F777FA">
        <w:rPr>
          <w:lang w:val="en-US"/>
        </w:rPr>
        <w:t>[0-</w:t>
      </w:r>
      <w:r>
        <w:rPr>
          <w:lang w:val="en-US"/>
        </w:rPr>
        <w:t>5</w:t>
      </w:r>
      <w:r w:rsidRPr="00F777FA">
        <w:rPr>
          <w:lang w:val="en-US"/>
        </w:rPr>
        <w:t>] matches any digit</w:t>
      </w:r>
      <w:r>
        <w:rPr>
          <w:lang w:val="en-US"/>
        </w:rPr>
        <w:t xml:space="preserve"> from 0 to 5</w:t>
      </w:r>
    </w:p>
    <w:p w14:paraId="0DE7286E" w14:textId="77777777" w:rsidR="00365403" w:rsidRDefault="00365403" w:rsidP="00365403">
      <w:pPr>
        <w:pStyle w:val="comandoseinstrucciones"/>
        <w:rPr>
          <w:lang w:val="en-US"/>
        </w:rPr>
      </w:pPr>
      <w:r w:rsidRPr="00853340">
        <w:rPr>
          <w:lang w:val="en-US"/>
        </w:rPr>
        <w:t>[^xyz] match any char not enclosed</w:t>
      </w:r>
    </w:p>
    <w:p w14:paraId="7806C406" w14:textId="77777777" w:rsidR="00365403" w:rsidRDefault="00365403" w:rsidP="00365403">
      <w:pPr>
        <w:pStyle w:val="comandoseinstrucciones"/>
        <w:rPr>
          <w:lang w:val="en-US"/>
        </w:rPr>
      </w:pPr>
      <w:r w:rsidRPr="00853340">
        <w:rPr>
          <w:lang w:val="en-US"/>
        </w:rPr>
        <w:t>| separates alternatives</w:t>
      </w:r>
    </w:p>
    <w:p w14:paraId="369AFFA2" w14:textId="77777777" w:rsidR="00365403" w:rsidRDefault="00365403" w:rsidP="00365403">
      <w:pPr>
        <w:pStyle w:val="comandoseinstrucciones"/>
        <w:rPr>
          <w:lang w:val="en-US"/>
        </w:rPr>
      </w:pPr>
    </w:p>
    <w:p w14:paraId="734DC197" w14:textId="77777777" w:rsidR="00365403" w:rsidRPr="00F20B51" w:rsidRDefault="00365403" w:rsidP="00365403">
      <w:pPr>
        <w:pStyle w:val="comandoseinstrucciones"/>
        <w:rPr>
          <w:i/>
          <w:lang w:val="en-US"/>
        </w:rPr>
      </w:pPr>
      <w:r w:rsidRPr="00F20B51">
        <w:rPr>
          <w:i/>
          <w:lang w:val="en-US"/>
        </w:rPr>
        <w:t>[[:&lt;:]] match beginning of words [[:&gt;:]] match ending of words</w:t>
      </w:r>
    </w:p>
    <w:p w14:paraId="0908B299" w14:textId="77777777" w:rsidR="00365403" w:rsidRPr="00F20B51" w:rsidRDefault="00365403" w:rsidP="00365403">
      <w:pPr>
        <w:pStyle w:val="comandoseinstrucciones"/>
        <w:rPr>
          <w:i/>
          <w:lang w:val="en-US"/>
        </w:rPr>
      </w:pPr>
      <w:r w:rsidRPr="00F20B51">
        <w:rPr>
          <w:i/>
          <w:lang w:val="en-US"/>
        </w:rPr>
        <w:t>[:class:] match a character class</w:t>
      </w:r>
    </w:p>
    <w:p w14:paraId="2DB84B0F" w14:textId="77777777" w:rsidR="00365403" w:rsidRPr="00F20B51" w:rsidRDefault="00365403" w:rsidP="00365403">
      <w:pPr>
        <w:pStyle w:val="comandoseinstrucciones"/>
        <w:rPr>
          <w:i/>
          <w:lang w:val="en-US"/>
        </w:rPr>
      </w:pPr>
      <w:r w:rsidRPr="00F20B51">
        <w:rPr>
          <w:i/>
          <w:lang w:val="en-US"/>
        </w:rPr>
        <w:t>i.e., [:alpha:] for letters</w:t>
      </w:r>
    </w:p>
    <w:p w14:paraId="12245020" w14:textId="77777777" w:rsidR="00365403" w:rsidRPr="00F20B51" w:rsidRDefault="00365403" w:rsidP="00365403">
      <w:pPr>
        <w:pStyle w:val="comandoseinstrucciones"/>
        <w:rPr>
          <w:i/>
          <w:lang w:val="en-US"/>
        </w:rPr>
      </w:pPr>
      <w:r w:rsidRPr="00F20B51">
        <w:rPr>
          <w:i/>
          <w:lang w:val="en-US"/>
        </w:rPr>
        <w:t>[:space:] for whitespace</w:t>
      </w:r>
    </w:p>
    <w:p w14:paraId="16228EA7" w14:textId="77777777" w:rsidR="00365403" w:rsidRPr="00F20B51" w:rsidRDefault="00365403" w:rsidP="00365403">
      <w:pPr>
        <w:pStyle w:val="comandoseinstrucciones"/>
        <w:rPr>
          <w:i/>
          <w:lang w:val="en-US"/>
        </w:rPr>
      </w:pPr>
      <w:r w:rsidRPr="00F20B51">
        <w:rPr>
          <w:i/>
          <w:lang w:val="en-US"/>
        </w:rPr>
        <w:t>[:punct:] for punctuation</w:t>
      </w:r>
    </w:p>
    <w:p w14:paraId="46C76AE5" w14:textId="77777777" w:rsidR="00365403" w:rsidRPr="00F20B51" w:rsidRDefault="00365403" w:rsidP="00365403">
      <w:pPr>
        <w:pStyle w:val="comandoseinstrucciones"/>
        <w:rPr>
          <w:i/>
          <w:lang w:val="en-US"/>
        </w:rPr>
      </w:pPr>
      <w:r w:rsidRPr="00F20B51">
        <w:rPr>
          <w:i/>
          <w:lang w:val="en-US"/>
        </w:rPr>
        <w:t>[:upper:] for upper case letters</w:t>
      </w:r>
    </w:p>
    <w:p w14:paraId="6B5C9EF1" w14:textId="77777777" w:rsidR="00365403" w:rsidRDefault="00365403" w:rsidP="00365403">
      <w:pPr>
        <w:pStyle w:val="comandoseinstrucciones"/>
        <w:rPr>
          <w:lang w:val="en-US"/>
        </w:rPr>
      </w:pPr>
    </w:p>
    <w:p w14:paraId="5B4A75E4" w14:textId="77777777" w:rsidR="00365403" w:rsidRPr="001510E5" w:rsidRDefault="00365403" w:rsidP="00365403">
      <w:pPr>
        <w:pStyle w:val="comandoseinstrucciones"/>
        <w:rPr>
          <w:lang w:val="en-US"/>
        </w:rPr>
      </w:pPr>
      <w:r w:rsidRPr="001510E5">
        <w:rPr>
          <w:lang w:val="en-US"/>
        </w:rPr>
        <w:t>If you really want to force a REGEXP comparison to be case sensitive, use the BINARY keyword to make one of the strings a binary string. This query matches only lowercase “b” at the beginning of a name:</w:t>
      </w:r>
    </w:p>
    <w:p w14:paraId="52998CDC" w14:textId="77777777" w:rsidR="00365403" w:rsidRPr="001510E5" w:rsidRDefault="00365403" w:rsidP="00365403">
      <w:pPr>
        <w:pStyle w:val="comandoseinstrucciones"/>
        <w:rPr>
          <w:lang w:val="en-US"/>
        </w:rPr>
      </w:pPr>
    </w:p>
    <w:p w14:paraId="67BDB660" w14:textId="77777777" w:rsidR="00365403" w:rsidRDefault="00365403" w:rsidP="00365403">
      <w:pPr>
        <w:pStyle w:val="comandoseinstrucciones"/>
        <w:rPr>
          <w:lang w:val="en-US"/>
        </w:rPr>
      </w:pPr>
      <w:r w:rsidRPr="001510E5">
        <w:rPr>
          <w:lang w:val="en-US"/>
        </w:rPr>
        <w:t>mysql&gt; SELECT * FROM pet WHERE name REGEXP BINARY '^b';</w:t>
      </w:r>
    </w:p>
    <w:p w14:paraId="740A74A3" w14:textId="77777777" w:rsidR="00365403" w:rsidRDefault="00365403" w:rsidP="00365403">
      <w:pPr>
        <w:pStyle w:val="comandoseinstrucciones"/>
        <w:rPr>
          <w:lang w:val="en-US"/>
        </w:rPr>
      </w:pPr>
    </w:p>
    <w:p w14:paraId="50298368" w14:textId="77777777" w:rsidR="00365403" w:rsidRDefault="00365403" w:rsidP="00365403">
      <w:pPr>
        <w:pStyle w:val="comandoseinstrucciones"/>
        <w:rPr>
          <w:lang w:val="en-US"/>
        </w:rPr>
      </w:pPr>
      <w:r w:rsidRPr="00C83EC2">
        <w:rPr>
          <w:highlight w:val="cyan"/>
          <w:lang w:val="en-US"/>
        </w:rPr>
        <w:t>-- EJEMPLOS:</w:t>
      </w:r>
    </w:p>
    <w:p w14:paraId="63A2FFBA" w14:textId="77777777" w:rsidR="00365403" w:rsidRDefault="00365403" w:rsidP="00365403">
      <w:pPr>
        <w:pStyle w:val="comandoseinstrucciones"/>
        <w:rPr>
          <w:lang w:val="en-US"/>
        </w:rPr>
      </w:pPr>
      <w:r w:rsidRPr="00AB5E89">
        <w:rPr>
          <w:lang w:val="en-US"/>
        </w:rPr>
        <w:t>To find names beginning with “b”:</w:t>
      </w:r>
    </w:p>
    <w:p w14:paraId="7F395F54" w14:textId="77777777" w:rsidR="00365403" w:rsidRDefault="00365403" w:rsidP="00365403">
      <w:pPr>
        <w:pStyle w:val="comandoseinstrucciones"/>
        <w:rPr>
          <w:lang w:val="en-US"/>
        </w:rPr>
      </w:pPr>
      <w:r w:rsidRPr="007E56ED">
        <w:rPr>
          <w:highlight w:val="yellow"/>
          <w:lang w:val="en-US"/>
        </w:rPr>
        <w:t>SELECT * FROM pet WHERE name LIKE 'b%';</w:t>
      </w:r>
    </w:p>
    <w:p w14:paraId="570B14C6" w14:textId="77777777" w:rsidR="00365403" w:rsidRPr="00AB5E89" w:rsidRDefault="00365403" w:rsidP="00365403">
      <w:pPr>
        <w:pStyle w:val="comandoseinstrucciones"/>
        <w:rPr>
          <w:lang w:val="en-US"/>
        </w:rPr>
      </w:pPr>
      <w:r w:rsidRPr="00AB5E89">
        <w:rPr>
          <w:highlight w:val="green"/>
          <w:lang w:val="en-US"/>
        </w:rPr>
        <w:t>SELECT * FROM pet WHERE name REGEXP '^b';</w:t>
      </w:r>
    </w:p>
    <w:p w14:paraId="5F28C220" w14:textId="77777777" w:rsidR="00365403" w:rsidRPr="00AB5E89" w:rsidRDefault="00365403" w:rsidP="00365403">
      <w:pPr>
        <w:pStyle w:val="comandoseinstrucciones"/>
        <w:rPr>
          <w:lang w:val="en-US"/>
        </w:rPr>
      </w:pPr>
      <w:r w:rsidRPr="00AB5E89">
        <w:rPr>
          <w:lang w:val="en-US"/>
        </w:rPr>
        <w:t>+--------+--------+---------+------+------------+------------+</w:t>
      </w:r>
    </w:p>
    <w:p w14:paraId="39AC296E" w14:textId="77777777" w:rsidR="00365403" w:rsidRPr="00AB5E89" w:rsidRDefault="00365403" w:rsidP="00365403">
      <w:pPr>
        <w:pStyle w:val="comandoseinstrucciones"/>
        <w:rPr>
          <w:lang w:val="en-US"/>
        </w:rPr>
      </w:pPr>
      <w:r w:rsidRPr="00AB5E89">
        <w:rPr>
          <w:lang w:val="en-US"/>
        </w:rPr>
        <w:t>| name   | owner  | species | sex  | birth      | death      |</w:t>
      </w:r>
    </w:p>
    <w:p w14:paraId="1CBE38B4" w14:textId="77777777" w:rsidR="00365403" w:rsidRPr="00AB5E89" w:rsidRDefault="00365403" w:rsidP="00365403">
      <w:pPr>
        <w:pStyle w:val="comandoseinstrucciones"/>
        <w:rPr>
          <w:lang w:val="en-US"/>
        </w:rPr>
      </w:pPr>
      <w:r w:rsidRPr="00AB5E89">
        <w:rPr>
          <w:lang w:val="en-US"/>
        </w:rPr>
        <w:t>+--------+--------+---------+------+------------+------------+</w:t>
      </w:r>
    </w:p>
    <w:p w14:paraId="48921FC4" w14:textId="77777777" w:rsidR="00365403" w:rsidRPr="00AB5E89" w:rsidRDefault="00365403" w:rsidP="00365403">
      <w:pPr>
        <w:pStyle w:val="comandoseinstrucciones"/>
        <w:rPr>
          <w:lang w:val="en-US"/>
        </w:rPr>
      </w:pPr>
      <w:r w:rsidRPr="00AB5E89">
        <w:rPr>
          <w:lang w:val="en-US"/>
        </w:rPr>
        <w:t>| Buffy  | Harold | dog     | f    | 1989-05-13 | NULL       |</w:t>
      </w:r>
    </w:p>
    <w:p w14:paraId="28D97BE5" w14:textId="77777777" w:rsidR="00365403" w:rsidRPr="00AB5E89" w:rsidRDefault="00365403" w:rsidP="00365403">
      <w:pPr>
        <w:pStyle w:val="comandoseinstrucciones"/>
        <w:rPr>
          <w:lang w:val="en-US"/>
        </w:rPr>
      </w:pPr>
      <w:r w:rsidRPr="00AB5E89">
        <w:rPr>
          <w:lang w:val="en-US"/>
        </w:rPr>
        <w:t>| Bowser | Diane  | dog     | m    | 1989-08-31 | 1995-07-29 |</w:t>
      </w:r>
    </w:p>
    <w:p w14:paraId="3A72C3ED" w14:textId="77777777" w:rsidR="00365403" w:rsidRPr="00AB5E89" w:rsidRDefault="00365403" w:rsidP="00365403">
      <w:pPr>
        <w:pStyle w:val="comandoseinstrucciones"/>
        <w:rPr>
          <w:lang w:val="en-US"/>
        </w:rPr>
      </w:pPr>
      <w:r w:rsidRPr="00AB5E89">
        <w:rPr>
          <w:lang w:val="en-US"/>
        </w:rPr>
        <w:lastRenderedPageBreak/>
        <w:t>+--------+--------+---------+------+------------+------------+</w:t>
      </w:r>
    </w:p>
    <w:p w14:paraId="5FD33CBA" w14:textId="77777777" w:rsidR="00365403" w:rsidRPr="00AB5E89" w:rsidRDefault="00365403" w:rsidP="00365403">
      <w:pPr>
        <w:pStyle w:val="comandoseinstrucciones"/>
        <w:rPr>
          <w:lang w:val="en-US"/>
        </w:rPr>
      </w:pPr>
    </w:p>
    <w:p w14:paraId="45CD9F69" w14:textId="77777777" w:rsidR="00365403" w:rsidRPr="00AB5E89" w:rsidRDefault="00365403" w:rsidP="00365403">
      <w:pPr>
        <w:pStyle w:val="comandoseinstrucciones"/>
        <w:rPr>
          <w:lang w:val="en-US"/>
        </w:rPr>
      </w:pPr>
      <w:r w:rsidRPr="00AB5E89">
        <w:rPr>
          <w:lang w:val="en-US"/>
        </w:rPr>
        <w:t>To find names ending with “fy”:</w:t>
      </w:r>
    </w:p>
    <w:p w14:paraId="7C6951F0" w14:textId="77777777" w:rsidR="00365403" w:rsidRPr="00AB5E89" w:rsidRDefault="00365403" w:rsidP="00365403">
      <w:pPr>
        <w:pStyle w:val="comandoseinstrucciones"/>
        <w:rPr>
          <w:lang w:val="en-US"/>
        </w:rPr>
      </w:pPr>
    </w:p>
    <w:p w14:paraId="6F79595F" w14:textId="77777777" w:rsidR="00365403" w:rsidRPr="007E56ED" w:rsidRDefault="00365403" w:rsidP="00365403">
      <w:pPr>
        <w:pStyle w:val="comandoseinstrucciones"/>
        <w:rPr>
          <w:highlight w:val="yellow"/>
          <w:lang w:val="en-US"/>
        </w:rPr>
      </w:pPr>
      <w:r w:rsidRPr="007E56ED">
        <w:rPr>
          <w:highlight w:val="yellow"/>
          <w:lang w:val="en-US"/>
        </w:rPr>
        <w:t>SELECT * FROM pet WHERE name LIKE '%fy';</w:t>
      </w:r>
    </w:p>
    <w:p w14:paraId="1D669503" w14:textId="77777777" w:rsidR="00365403" w:rsidRPr="00AB5E89" w:rsidRDefault="00365403" w:rsidP="00365403">
      <w:pPr>
        <w:pStyle w:val="comandoseinstrucciones"/>
        <w:rPr>
          <w:highlight w:val="green"/>
          <w:lang w:val="en-US"/>
        </w:rPr>
      </w:pPr>
      <w:r w:rsidRPr="00AB5E89">
        <w:rPr>
          <w:highlight w:val="green"/>
          <w:lang w:val="en-US"/>
        </w:rPr>
        <w:t>SELECT * FROM pet WHERE name REGEXP 'fy$';</w:t>
      </w:r>
    </w:p>
    <w:p w14:paraId="036F658A" w14:textId="77777777" w:rsidR="00365403" w:rsidRPr="00AB5E89" w:rsidRDefault="00365403" w:rsidP="00365403">
      <w:pPr>
        <w:pStyle w:val="comandoseinstrucciones"/>
        <w:rPr>
          <w:lang w:val="en-US"/>
        </w:rPr>
      </w:pPr>
      <w:r w:rsidRPr="00AB5E89">
        <w:rPr>
          <w:lang w:val="en-US"/>
        </w:rPr>
        <w:t>+--------+--------+---------+------+------------+-------+</w:t>
      </w:r>
    </w:p>
    <w:p w14:paraId="6397239E" w14:textId="77777777" w:rsidR="00365403" w:rsidRPr="00AB5E89" w:rsidRDefault="00365403" w:rsidP="00365403">
      <w:pPr>
        <w:pStyle w:val="comandoseinstrucciones"/>
        <w:rPr>
          <w:lang w:val="en-US"/>
        </w:rPr>
      </w:pPr>
      <w:r w:rsidRPr="00AB5E89">
        <w:rPr>
          <w:lang w:val="en-US"/>
        </w:rPr>
        <w:t>| name   | owner  | species | sex  | birth      | death |</w:t>
      </w:r>
    </w:p>
    <w:p w14:paraId="383E3EFD" w14:textId="77777777" w:rsidR="00365403" w:rsidRPr="00AB5E89" w:rsidRDefault="00365403" w:rsidP="00365403">
      <w:pPr>
        <w:pStyle w:val="comandoseinstrucciones"/>
        <w:rPr>
          <w:lang w:val="en-US"/>
        </w:rPr>
      </w:pPr>
      <w:r w:rsidRPr="00AB5E89">
        <w:rPr>
          <w:lang w:val="en-US"/>
        </w:rPr>
        <w:t>+--------+--------+---------+------+------------+-------+</w:t>
      </w:r>
    </w:p>
    <w:p w14:paraId="47033A8A" w14:textId="77777777" w:rsidR="00365403" w:rsidRPr="00AB5E89" w:rsidRDefault="00365403" w:rsidP="00365403">
      <w:pPr>
        <w:pStyle w:val="comandoseinstrucciones"/>
        <w:rPr>
          <w:lang w:val="en-US"/>
        </w:rPr>
      </w:pPr>
      <w:r w:rsidRPr="00AB5E89">
        <w:rPr>
          <w:lang w:val="en-US"/>
        </w:rPr>
        <w:t>| Fluffy | Harold | cat     | f    | 1993-02-04 | NULL  |</w:t>
      </w:r>
    </w:p>
    <w:p w14:paraId="61E996AC" w14:textId="77777777" w:rsidR="00365403" w:rsidRPr="00AB5E89" w:rsidRDefault="00365403" w:rsidP="00365403">
      <w:pPr>
        <w:pStyle w:val="comandoseinstrucciones"/>
        <w:rPr>
          <w:lang w:val="en-US"/>
        </w:rPr>
      </w:pPr>
      <w:r w:rsidRPr="00AB5E89">
        <w:rPr>
          <w:lang w:val="en-US"/>
        </w:rPr>
        <w:t>| Buffy  | Harold | dog     | f    | 1989-05-13 | NULL  |</w:t>
      </w:r>
    </w:p>
    <w:p w14:paraId="59463CD1" w14:textId="77777777" w:rsidR="00365403" w:rsidRPr="00AB5E89" w:rsidRDefault="00365403" w:rsidP="00365403">
      <w:pPr>
        <w:pStyle w:val="comandoseinstrucciones"/>
        <w:rPr>
          <w:lang w:val="en-US"/>
        </w:rPr>
      </w:pPr>
      <w:r w:rsidRPr="00AB5E89">
        <w:rPr>
          <w:lang w:val="en-US"/>
        </w:rPr>
        <w:t>+--------+--------+---------+------+------------+-------+</w:t>
      </w:r>
    </w:p>
    <w:p w14:paraId="76981330" w14:textId="77777777" w:rsidR="00365403" w:rsidRPr="00AB5E89" w:rsidRDefault="00365403" w:rsidP="00365403">
      <w:pPr>
        <w:pStyle w:val="comandoseinstrucciones"/>
        <w:rPr>
          <w:lang w:val="en-US"/>
        </w:rPr>
      </w:pPr>
    </w:p>
    <w:p w14:paraId="4324FC8B" w14:textId="77777777" w:rsidR="00365403" w:rsidRPr="00AB5E89" w:rsidRDefault="00365403" w:rsidP="00365403">
      <w:pPr>
        <w:pStyle w:val="comandoseinstrucciones"/>
        <w:rPr>
          <w:lang w:val="en-US"/>
        </w:rPr>
      </w:pPr>
      <w:r w:rsidRPr="00AB5E89">
        <w:rPr>
          <w:lang w:val="en-US"/>
        </w:rPr>
        <w:t>To find names containing a “w”:</w:t>
      </w:r>
    </w:p>
    <w:p w14:paraId="7CF92DBE" w14:textId="77777777" w:rsidR="00365403" w:rsidRPr="00AB5E89" w:rsidRDefault="00365403" w:rsidP="00365403">
      <w:pPr>
        <w:pStyle w:val="comandoseinstrucciones"/>
        <w:rPr>
          <w:lang w:val="en-US"/>
        </w:rPr>
      </w:pPr>
    </w:p>
    <w:p w14:paraId="7E5CDCA3" w14:textId="77777777" w:rsidR="00365403" w:rsidRPr="007E56ED" w:rsidRDefault="00365403" w:rsidP="00365403">
      <w:pPr>
        <w:pStyle w:val="comandoseinstrucciones"/>
        <w:rPr>
          <w:highlight w:val="yellow"/>
          <w:lang w:val="en-US"/>
        </w:rPr>
      </w:pPr>
      <w:r w:rsidRPr="007E56ED">
        <w:rPr>
          <w:highlight w:val="yellow"/>
          <w:lang w:val="en-US"/>
        </w:rPr>
        <w:t>SELECT * FROM pet WHERE name LIKE '%w%';</w:t>
      </w:r>
    </w:p>
    <w:p w14:paraId="4B895AEA" w14:textId="77777777" w:rsidR="00365403" w:rsidRPr="007E56ED" w:rsidRDefault="00365403" w:rsidP="00365403">
      <w:pPr>
        <w:pStyle w:val="comandoseinstrucciones"/>
        <w:rPr>
          <w:highlight w:val="green"/>
          <w:lang w:val="en-US"/>
        </w:rPr>
      </w:pPr>
      <w:r w:rsidRPr="007E56ED">
        <w:rPr>
          <w:highlight w:val="green"/>
          <w:lang w:val="en-US"/>
        </w:rPr>
        <w:t>SELECT * FROM pet WHERE name REGEXP 'w';</w:t>
      </w:r>
    </w:p>
    <w:p w14:paraId="6F71AD07" w14:textId="77777777" w:rsidR="00365403" w:rsidRPr="00AB5E89" w:rsidRDefault="00365403" w:rsidP="00365403">
      <w:pPr>
        <w:pStyle w:val="comandoseinstrucciones"/>
        <w:rPr>
          <w:lang w:val="en-US"/>
        </w:rPr>
      </w:pPr>
      <w:r w:rsidRPr="00AB5E89">
        <w:rPr>
          <w:lang w:val="en-US"/>
        </w:rPr>
        <w:t>+----------+-------+---------+------+------------+------------+</w:t>
      </w:r>
    </w:p>
    <w:p w14:paraId="7707E691" w14:textId="77777777" w:rsidR="00365403" w:rsidRPr="00AB5E89" w:rsidRDefault="00365403" w:rsidP="00365403">
      <w:pPr>
        <w:pStyle w:val="comandoseinstrucciones"/>
        <w:rPr>
          <w:lang w:val="en-US"/>
        </w:rPr>
      </w:pPr>
      <w:r w:rsidRPr="00AB5E89">
        <w:rPr>
          <w:lang w:val="en-US"/>
        </w:rPr>
        <w:t>| name     | owner | species | sex  | birth      | death      |</w:t>
      </w:r>
    </w:p>
    <w:p w14:paraId="052540CA" w14:textId="77777777" w:rsidR="00365403" w:rsidRPr="00AB5E89" w:rsidRDefault="00365403" w:rsidP="00365403">
      <w:pPr>
        <w:pStyle w:val="comandoseinstrucciones"/>
        <w:rPr>
          <w:lang w:val="en-US"/>
        </w:rPr>
      </w:pPr>
      <w:r w:rsidRPr="00AB5E89">
        <w:rPr>
          <w:lang w:val="en-US"/>
        </w:rPr>
        <w:t>+----------+-------+---------+------+------------+------------+</w:t>
      </w:r>
    </w:p>
    <w:p w14:paraId="01333F75" w14:textId="77777777" w:rsidR="00365403" w:rsidRPr="00AB5E89" w:rsidRDefault="00365403" w:rsidP="00365403">
      <w:pPr>
        <w:pStyle w:val="comandoseinstrucciones"/>
        <w:rPr>
          <w:lang w:val="en-US"/>
        </w:rPr>
      </w:pPr>
      <w:r w:rsidRPr="00AB5E89">
        <w:rPr>
          <w:lang w:val="en-US"/>
        </w:rPr>
        <w:t>| Claws    | Gwen  | cat     | m    | 1994-03-17 | NULL       |</w:t>
      </w:r>
    </w:p>
    <w:p w14:paraId="26161637" w14:textId="77777777" w:rsidR="00365403" w:rsidRPr="00AB5E89" w:rsidRDefault="00365403" w:rsidP="00365403">
      <w:pPr>
        <w:pStyle w:val="comandoseinstrucciones"/>
        <w:rPr>
          <w:lang w:val="en-US"/>
        </w:rPr>
      </w:pPr>
      <w:r w:rsidRPr="00AB5E89">
        <w:rPr>
          <w:lang w:val="en-US"/>
        </w:rPr>
        <w:t>| Bowser   | Diane | dog     | m    | 1989-08-31 | 1995-07-29 |</w:t>
      </w:r>
    </w:p>
    <w:p w14:paraId="385F03FD" w14:textId="77777777" w:rsidR="00365403" w:rsidRPr="00AB5E89" w:rsidRDefault="00365403" w:rsidP="00365403">
      <w:pPr>
        <w:pStyle w:val="comandoseinstrucciones"/>
        <w:rPr>
          <w:lang w:val="en-US"/>
        </w:rPr>
      </w:pPr>
      <w:r w:rsidRPr="00AB5E89">
        <w:rPr>
          <w:lang w:val="en-US"/>
        </w:rPr>
        <w:t>| Whistler | Gwen  | bird    | NULL | 1997-12-09 | NULL       |</w:t>
      </w:r>
    </w:p>
    <w:p w14:paraId="3028D53E" w14:textId="77777777" w:rsidR="00365403" w:rsidRPr="00AB5E89" w:rsidRDefault="00365403" w:rsidP="00365403">
      <w:pPr>
        <w:pStyle w:val="comandoseinstrucciones"/>
        <w:rPr>
          <w:lang w:val="en-US"/>
        </w:rPr>
      </w:pPr>
      <w:r w:rsidRPr="00AB5E89">
        <w:rPr>
          <w:lang w:val="en-US"/>
        </w:rPr>
        <w:t>+----------+-------+---------+------+------------+------------+</w:t>
      </w:r>
    </w:p>
    <w:p w14:paraId="298982E4" w14:textId="77777777" w:rsidR="00365403" w:rsidRPr="00AB5E89" w:rsidRDefault="00365403" w:rsidP="00365403">
      <w:pPr>
        <w:pStyle w:val="comandoseinstrucciones"/>
        <w:rPr>
          <w:lang w:val="en-US"/>
        </w:rPr>
      </w:pPr>
    </w:p>
    <w:p w14:paraId="1B6F36BA" w14:textId="77777777" w:rsidR="00365403" w:rsidRPr="00AB5E89" w:rsidRDefault="00365403" w:rsidP="00365403">
      <w:pPr>
        <w:pStyle w:val="comandoseinstrucciones"/>
        <w:rPr>
          <w:lang w:val="en-US"/>
        </w:rPr>
      </w:pPr>
      <w:r w:rsidRPr="00AB5E89">
        <w:rPr>
          <w:lang w:val="en-US"/>
        </w:rPr>
        <w:t>To find names containing exactly five characters, use five instances of the “_” pattern character:</w:t>
      </w:r>
    </w:p>
    <w:p w14:paraId="14934581" w14:textId="77777777" w:rsidR="00365403" w:rsidRPr="00AB5E89" w:rsidRDefault="00365403" w:rsidP="00365403">
      <w:pPr>
        <w:pStyle w:val="comandoseinstrucciones"/>
        <w:rPr>
          <w:lang w:val="en-US"/>
        </w:rPr>
      </w:pPr>
    </w:p>
    <w:p w14:paraId="70DE27B9" w14:textId="77777777" w:rsidR="00365403" w:rsidRPr="007E56ED" w:rsidRDefault="00365403" w:rsidP="00365403">
      <w:pPr>
        <w:pStyle w:val="comandoseinstrucciones"/>
        <w:rPr>
          <w:highlight w:val="yellow"/>
          <w:lang w:val="en-US"/>
        </w:rPr>
      </w:pPr>
      <w:r w:rsidRPr="007E56ED">
        <w:rPr>
          <w:highlight w:val="yellow"/>
          <w:lang w:val="en-US"/>
        </w:rPr>
        <w:t>SELECT * FROM pet WHERE name LIKE '_____';</w:t>
      </w:r>
    </w:p>
    <w:p w14:paraId="15A6D773" w14:textId="77777777" w:rsidR="00365403" w:rsidRPr="007E56ED" w:rsidRDefault="00365403" w:rsidP="00365403">
      <w:pPr>
        <w:pStyle w:val="comandoseinstrucciones"/>
        <w:rPr>
          <w:highlight w:val="green"/>
          <w:lang w:val="en-US"/>
        </w:rPr>
      </w:pPr>
      <w:r w:rsidRPr="007E56ED">
        <w:rPr>
          <w:highlight w:val="green"/>
          <w:lang w:val="en-US"/>
        </w:rPr>
        <w:t>SELECT * FROM pet WHERE name REGEXP '^.....$';</w:t>
      </w:r>
    </w:p>
    <w:p w14:paraId="3CA41857" w14:textId="77777777" w:rsidR="00365403" w:rsidRPr="007E56ED" w:rsidRDefault="00365403" w:rsidP="00365403">
      <w:pPr>
        <w:pStyle w:val="comandoseinstrucciones"/>
        <w:rPr>
          <w:highlight w:val="green"/>
          <w:lang w:val="en-US"/>
        </w:rPr>
      </w:pPr>
      <w:r w:rsidRPr="007E56ED">
        <w:rPr>
          <w:highlight w:val="green"/>
          <w:lang w:val="en-US"/>
        </w:rPr>
        <w:t>SELECT * FROM pet WHERE name REGEXP '^.{5}$';</w:t>
      </w:r>
    </w:p>
    <w:p w14:paraId="7E4698F8" w14:textId="77777777" w:rsidR="00365403" w:rsidRPr="00AB5E89" w:rsidRDefault="00365403" w:rsidP="00365403">
      <w:pPr>
        <w:pStyle w:val="comandoseinstrucciones"/>
        <w:rPr>
          <w:lang w:val="en-US"/>
        </w:rPr>
      </w:pPr>
      <w:r w:rsidRPr="00AB5E89">
        <w:rPr>
          <w:lang w:val="en-US"/>
        </w:rPr>
        <w:t>+-------+--------+---------+------+------------+-------+</w:t>
      </w:r>
    </w:p>
    <w:p w14:paraId="75675A5A" w14:textId="77777777" w:rsidR="00365403" w:rsidRPr="00AB5E89" w:rsidRDefault="00365403" w:rsidP="00365403">
      <w:pPr>
        <w:pStyle w:val="comandoseinstrucciones"/>
        <w:rPr>
          <w:lang w:val="en-US"/>
        </w:rPr>
      </w:pPr>
      <w:r w:rsidRPr="00AB5E89">
        <w:rPr>
          <w:lang w:val="en-US"/>
        </w:rPr>
        <w:t>| name  | owner  | species | sex  | birth      | death |</w:t>
      </w:r>
    </w:p>
    <w:p w14:paraId="19021D11" w14:textId="77777777" w:rsidR="00365403" w:rsidRPr="00AB5E89" w:rsidRDefault="00365403" w:rsidP="00365403">
      <w:pPr>
        <w:pStyle w:val="comandoseinstrucciones"/>
        <w:rPr>
          <w:lang w:val="en-US"/>
        </w:rPr>
      </w:pPr>
      <w:r w:rsidRPr="00AB5E89">
        <w:rPr>
          <w:lang w:val="en-US"/>
        </w:rPr>
        <w:t>+-------+--------+---------+------+------------+-------+</w:t>
      </w:r>
    </w:p>
    <w:p w14:paraId="0121DE16" w14:textId="77777777" w:rsidR="00365403" w:rsidRPr="00AB5E89" w:rsidRDefault="00365403" w:rsidP="00365403">
      <w:pPr>
        <w:pStyle w:val="comandoseinstrucciones"/>
        <w:rPr>
          <w:lang w:val="en-US"/>
        </w:rPr>
      </w:pPr>
      <w:r w:rsidRPr="00AB5E89">
        <w:rPr>
          <w:lang w:val="en-US"/>
        </w:rPr>
        <w:t>| Claws | Gwen   | cat     | m    | 1994-03-17 | NULL  |</w:t>
      </w:r>
    </w:p>
    <w:p w14:paraId="0B519B5B" w14:textId="77777777" w:rsidR="00365403" w:rsidRPr="00AB5E89" w:rsidRDefault="00365403" w:rsidP="00365403">
      <w:pPr>
        <w:pStyle w:val="comandoseinstrucciones"/>
        <w:rPr>
          <w:lang w:val="en-US"/>
        </w:rPr>
      </w:pPr>
      <w:r w:rsidRPr="00AB5E89">
        <w:rPr>
          <w:lang w:val="en-US"/>
        </w:rPr>
        <w:t>| Buffy | Harold | dog     | f    | 1989-05-13 | NULL  |</w:t>
      </w:r>
    </w:p>
    <w:p w14:paraId="54C1AFBA" w14:textId="77777777" w:rsidR="00365403" w:rsidRDefault="00365403" w:rsidP="00365403">
      <w:pPr>
        <w:pStyle w:val="comandoseinstrucciones"/>
        <w:rPr>
          <w:lang w:val="en-US"/>
        </w:rPr>
      </w:pPr>
      <w:r w:rsidRPr="00AB5E89">
        <w:rPr>
          <w:lang w:val="en-US"/>
        </w:rPr>
        <w:t>+-------+--------+---------+------+------------+-------+</w:t>
      </w:r>
    </w:p>
    <w:p w14:paraId="257F445B" w14:textId="77777777" w:rsidR="00365403" w:rsidRDefault="00365403" w:rsidP="00365403">
      <w:pPr>
        <w:pStyle w:val="comandoseinstrucciones"/>
        <w:rPr>
          <w:lang w:val="en-US"/>
        </w:rPr>
      </w:pPr>
    </w:p>
    <w:p w14:paraId="1E6E27AF" w14:textId="77777777" w:rsidR="00365403" w:rsidRDefault="00365403" w:rsidP="00365403">
      <w:pPr>
        <w:pStyle w:val="comandoseinstrucciones"/>
        <w:rPr>
          <w:lang w:val="en-US"/>
        </w:rPr>
      </w:pPr>
    </w:p>
    <w:p w14:paraId="02F52923" w14:textId="77777777" w:rsidR="00365403" w:rsidRDefault="00365403" w:rsidP="00365403">
      <w:pPr>
        <w:pStyle w:val="comandoseinstrucciones"/>
        <w:rPr>
          <w:lang w:val="en-US"/>
        </w:rPr>
      </w:pPr>
    </w:p>
    <w:p w14:paraId="1237DEE9" w14:textId="77777777" w:rsidR="00365403" w:rsidRPr="00365403" w:rsidRDefault="00365403" w:rsidP="00365403"/>
    <w:p w14:paraId="046F5729" w14:textId="77777777" w:rsidR="00365403" w:rsidRPr="00365403" w:rsidRDefault="00365403" w:rsidP="00365403"/>
    <w:p w14:paraId="3E6F6117" w14:textId="77777777" w:rsidR="00833AB1" w:rsidRDefault="00833AB1" w:rsidP="003C2E95">
      <w:pPr>
        <w:pStyle w:val="Ttulo3"/>
        <w:rPr>
          <w:lang w:val="en-US"/>
        </w:rPr>
      </w:pPr>
      <w:bookmarkStart w:id="176" w:name="_Toc127522941"/>
      <w:r>
        <w:rPr>
          <w:lang w:val="en-US"/>
        </w:rPr>
        <w:t>LENGTH</w:t>
      </w:r>
      <w:bookmarkEnd w:id="176"/>
    </w:p>
    <w:p w14:paraId="51EC74BD" w14:textId="77777777" w:rsidR="00833AB1" w:rsidRPr="00F57153" w:rsidRDefault="00833AB1" w:rsidP="00833AB1">
      <w:pPr>
        <w:rPr>
          <w:lang w:val="en-US"/>
        </w:rPr>
      </w:pPr>
      <w:r>
        <w:rPr>
          <w:lang w:val="en-US"/>
        </w:rPr>
        <w:t>Longitud de un texto.</w:t>
      </w:r>
    </w:p>
    <w:p w14:paraId="77475824" w14:textId="77777777" w:rsidR="00833AB1" w:rsidRPr="00F57153" w:rsidRDefault="00833AB1" w:rsidP="00833AB1">
      <w:pPr>
        <w:rPr>
          <w:lang w:val="en-US"/>
        </w:rPr>
      </w:pPr>
      <w:r>
        <w:rPr>
          <w:lang w:val="en-US"/>
        </w:rPr>
        <w:t>Equivale al LEN de Access</w:t>
      </w:r>
    </w:p>
    <w:p w14:paraId="070D42FC" w14:textId="77777777" w:rsidR="00833AB1" w:rsidRPr="00EF313D" w:rsidRDefault="00833AB1" w:rsidP="003C2E95">
      <w:pPr>
        <w:pStyle w:val="Ttulo3"/>
        <w:rPr>
          <w:lang w:val="en-US"/>
        </w:rPr>
      </w:pPr>
      <w:bookmarkStart w:id="177" w:name="_Toc127522942"/>
      <w:r>
        <w:rPr>
          <w:lang w:val="en-US"/>
        </w:rPr>
        <w:t>COUNT</w:t>
      </w:r>
      <w:bookmarkEnd w:id="172"/>
      <w:bookmarkEnd w:id="177"/>
    </w:p>
    <w:p w14:paraId="22CF7239" w14:textId="77777777" w:rsidR="00833AB1" w:rsidRPr="00021A4E" w:rsidRDefault="00833AB1" w:rsidP="000E46A5">
      <w:pPr>
        <w:pStyle w:val="comandoseinstrucciones"/>
        <w:rPr>
          <w:lang w:val="en-US"/>
        </w:rPr>
      </w:pPr>
      <w:r w:rsidRPr="00021A4E">
        <w:rPr>
          <w:lang w:val="en-US"/>
        </w:rPr>
        <w:t xml:space="preserve">SELECT COUNT(*) </w:t>
      </w:r>
    </w:p>
    <w:p w14:paraId="0B5DC2C9" w14:textId="77777777" w:rsidR="00833AB1" w:rsidRPr="00021A4E" w:rsidRDefault="00833AB1" w:rsidP="000E46A5">
      <w:pPr>
        <w:pStyle w:val="comandoseinstrucciones"/>
        <w:rPr>
          <w:lang w:val="en-US"/>
        </w:rPr>
      </w:pPr>
      <w:r w:rsidRPr="00021A4E">
        <w:rPr>
          <w:lang w:val="en-US"/>
        </w:rPr>
        <w:t xml:space="preserve"> FROM emple.clientes;</w:t>
      </w:r>
    </w:p>
    <w:p w14:paraId="270656D6" w14:textId="77777777" w:rsidR="00833AB1" w:rsidRPr="0067013D" w:rsidRDefault="001F6E7D" w:rsidP="00833AB1">
      <w:pPr>
        <w:pStyle w:val="Lista9"/>
      </w:pPr>
      <w:r w:rsidRPr="001F6E7D">
        <w:t xml:space="preserve">MySQL: </w:t>
      </w:r>
      <w:r w:rsidR="00833AB1" w:rsidRPr="0067013D">
        <w:t>El paréntesis tiene que estar pegado a COUNT (sin espacios en blanco entre ambos), caso contrario falla.</w:t>
      </w:r>
    </w:p>
    <w:p w14:paraId="393E23F6" w14:textId="77777777" w:rsidR="00833AB1" w:rsidRDefault="00833AB1" w:rsidP="00833AB1">
      <w:pPr>
        <w:tabs>
          <w:tab w:val="left" w:pos="1658"/>
        </w:tabs>
        <w:rPr>
          <w:lang w:val="en-US"/>
        </w:rPr>
      </w:pPr>
      <w:r>
        <w:rPr>
          <w:lang w:val="en-US"/>
        </w:rPr>
        <w:t>Ejemplo:</w:t>
      </w:r>
    </w:p>
    <w:p w14:paraId="1FF67481" w14:textId="77777777" w:rsidR="00833AB1" w:rsidRPr="00021A4E" w:rsidRDefault="00833AB1" w:rsidP="000E46A5">
      <w:pPr>
        <w:pStyle w:val="comandoseinstrucciones"/>
        <w:rPr>
          <w:lang w:val="en-US"/>
        </w:rPr>
      </w:pPr>
      <w:r w:rsidRPr="00021A4E">
        <w:rPr>
          <w:lang w:val="en-US"/>
        </w:rPr>
        <w:t xml:space="preserve">SELECT COUNT(DISTINCT LOCALIDAD) </w:t>
      </w:r>
    </w:p>
    <w:p w14:paraId="4CE02E10" w14:textId="77777777" w:rsidR="00833AB1" w:rsidRPr="00F76EBC" w:rsidRDefault="002D6F59" w:rsidP="000E46A5">
      <w:pPr>
        <w:pStyle w:val="comandoseinstrucciones"/>
      </w:pPr>
      <w:r w:rsidRPr="00F76EBC">
        <w:rPr>
          <w:rPrChange w:id="178" w:author="dani" w:date="2015-12-12T23:55:00Z">
            <w:rPr>
              <w:rFonts w:ascii="Garamond" w:hAnsi="Garamond"/>
              <w:b/>
              <w:sz w:val="24"/>
              <w:szCs w:val="24"/>
            </w:rPr>
          </w:rPrChange>
        </w:rPr>
        <w:t>FROM emple.clientes;</w:t>
      </w:r>
    </w:p>
    <w:p w14:paraId="4F53F44D" w14:textId="77777777" w:rsidR="00833AB1" w:rsidRPr="00F76EBC" w:rsidRDefault="00833AB1" w:rsidP="000E46A5">
      <w:pPr>
        <w:pStyle w:val="comandoseinstrucciones"/>
      </w:pPr>
    </w:p>
    <w:p w14:paraId="62D01BAA" w14:textId="77777777" w:rsidR="0045642A" w:rsidRDefault="0045642A" w:rsidP="001F6E7D">
      <w:r>
        <w:t xml:space="preserve">Existen </w:t>
      </w:r>
      <w:r w:rsidR="00AD5358">
        <w:t>3</w:t>
      </w:r>
      <w:r>
        <w:t xml:space="preserve"> posibilidades:</w:t>
      </w:r>
    </w:p>
    <w:p w14:paraId="64C245F6" w14:textId="77777777" w:rsidR="001F6E7D" w:rsidRDefault="001F6E7D" w:rsidP="0045642A">
      <w:pPr>
        <w:pStyle w:val="Lista1"/>
      </w:pPr>
      <w:r w:rsidRPr="001F6E7D">
        <w:lastRenderedPageBreak/>
        <w:t>COUNT (*) cuenta el número de filas de la tabla</w:t>
      </w:r>
      <w:r>
        <w:t>.</w:t>
      </w:r>
    </w:p>
    <w:p w14:paraId="0C02DC37" w14:textId="77777777" w:rsidR="001F6E7D" w:rsidRDefault="001F6E7D" w:rsidP="0045642A">
      <w:pPr>
        <w:pStyle w:val="Lista1"/>
      </w:pPr>
      <w:r w:rsidRPr="001F6E7D">
        <w:t>COUNT (</w:t>
      </w:r>
      <w:r w:rsidRPr="001F6E7D">
        <w:rPr>
          <w:i/>
        </w:rPr>
        <w:t>atributo</w:t>
      </w:r>
      <w:r w:rsidRPr="001F6E7D">
        <w:t>)</w:t>
      </w:r>
      <w:r>
        <w:t xml:space="preserve"> cuenta el número de filas en las que el </w:t>
      </w:r>
      <w:r w:rsidRPr="001F6E7D">
        <w:rPr>
          <w:i/>
        </w:rPr>
        <w:t>atributo</w:t>
      </w:r>
      <w:r>
        <w:t xml:space="preserve"> no es NULL.</w:t>
      </w:r>
    </w:p>
    <w:p w14:paraId="64C6E865" w14:textId="77777777" w:rsidR="002E3C61" w:rsidRDefault="002E3C61" w:rsidP="002E3C61">
      <w:pPr>
        <w:pStyle w:val="Lista1"/>
      </w:pPr>
      <w:bookmarkStart w:id="179" w:name="_Toc404112110"/>
      <w:r w:rsidRPr="001F6E7D">
        <w:t>COUNT (</w:t>
      </w:r>
      <w:r>
        <w:t xml:space="preserve">DISTINCT </w:t>
      </w:r>
      <w:r w:rsidRPr="001F6E7D">
        <w:rPr>
          <w:i/>
        </w:rPr>
        <w:t>atributo</w:t>
      </w:r>
      <w:r w:rsidRPr="001F6E7D">
        <w:t>)</w:t>
      </w:r>
      <w:r>
        <w:t xml:space="preserve"> cuenta el número de valores distintos y no nulos de  </w:t>
      </w:r>
      <w:r w:rsidRPr="002E3C61">
        <w:rPr>
          <w:i/>
        </w:rPr>
        <w:t>atributo</w:t>
      </w:r>
      <w:r>
        <w:t>.</w:t>
      </w:r>
    </w:p>
    <w:p w14:paraId="3DCE504B" w14:textId="77777777" w:rsidR="00833AB1" w:rsidRDefault="00833AB1" w:rsidP="003C2E95">
      <w:pPr>
        <w:pStyle w:val="Ttulo3"/>
        <w:rPr>
          <w:lang w:val="en-US"/>
        </w:rPr>
      </w:pPr>
      <w:bookmarkStart w:id="180" w:name="_Toc127522943"/>
      <w:r>
        <w:rPr>
          <w:lang w:val="en-US"/>
        </w:rPr>
        <w:t>Campo autonumérico</w:t>
      </w:r>
      <w:bookmarkEnd w:id="179"/>
      <w:bookmarkEnd w:id="180"/>
    </w:p>
    <w:p w14:paraId="2EEB32C6" w14:textId="77777777" w:rsidR="00833AB1" w:rsidRDefault="00833AB1" w:rsidP="00833AB1">
      <w:pPr>
        <w:rPr>
          <w:lang w:val="de-DE"/>
        </w:rPr>
      </w:pPr>
      <w:r>
        <w:rPr>
          <w:lang w:val="de-DE"/>
        </w:rPr>
        <w:t>En un campo autonumérico, si metemos un valor a mano (se puede hacer), depende de nosotros que se haya utilizado antes o no. Si el campo es clave, tampoco se puede insertar un valor que ya existe, pero si un valor ya utilizado y borrado.</w:t>
      </w:r>
    </w:p>
    <w:p w14:paraId="1007B47E" w14:textId="77777777" w:rsidR="00833AB1" w:rsidRPr="00021A4E" w:rsidRDefault="00833AB1" w:rsidP="00833AB1">
      <w:pPr>
        <w:pStyle w:val="comandoseinstrucciones"/>
        <w:rPr>
          <w:b/>
          <w:lang w:val="de-DE"/>
        </w:rPr>
      </w:pPr>
      <w:r w:rsidRPr="00021A4E">
        <w:rPr>
          <w:b/>
          <w:lang w:val="de-DE"/>
        </w:rPr>
        <w:t># estas 2 lineas son equivalentes</w:t>
      </w:r>
    </w:p>
    <w:p w14:paraId="12A40218" w14:textId="77777777" w:rsidR="00833AB1" w:rsidRPr="00021A4E" w:rsidRDefault="00833AB1" w:rsidP="00833AB1">
      <w:pPr>
        <w:pStyle w:val="comandoseinstrucciones"/>
        <w:rPr>
          <w:b/>
          <w:lang w:val="de-DE"/>
        </w:rPr>
      </w:pPr>
      <w:r w:rsidRPr="00021A4E">
        <w:rPr>
          <w:b/>
          <w:lang w:val="de-DE"/>
        </w:rPr>
        <w:t>idordentrabajo BIGINT UNSIGNED NOT NULL AUTO_INCREMENT UNIQUE,</w:t>
      </w:r>
    </w:p>
    <w:p w14:paraId="38F10EAA" w14:textId="77777777" w:rsidR="00833AB1" w:rsidRPr="00021A4E" w:rsidRDefault="00833AB1" w:rsidP="00833AB1">
      <w:pPr>
        <w:pStyle w:val="comandoseinstrucciones"/>
        <w:rPr>
          <w:b/>
          <w:lang w:val="de-DE"/>
        </w:rPr>
      </w:pPr>
      <w:r w:rsidRPr="00021A4E">
        <w:rPr>
          <w:b/>
          <w:lang w:val="de-DE"/>
        </w:rPr>
        <w:t>idordentrabajo SERIAL,</w:t>
      </w:r>
    </w:p>
    <w:p w14:paraId="12CC4F3A" w14:textId="77777777" w:rsidR="006E2742" w:rsidRDefault="006E2742" w:rsidP="003C2E95">
      <w:pPr>
        <w:pStyle w:val="Ttulo3"/>
      </w:pPr>
      <w:bookmarkStart w:id="181" w:name="_Toc127522944"/>
      <w:r>
        <w:t>GROUP BY</w:t>
      </w:r>
      <w:bookmarkEnd w:id="181"/>
    </w:p>
    <w:p w14:paraId="430811C7" w14:textId="77777777" w:rsidR="006E2742" w:rsidRDefault="008A3ED7" w:rsidP="006E2742">
      <w:r>
        <w:t>C</w:t>
      </w:r>
      <w:r w:rsidR="006E2742">
        <w:t>rea una su</w:t>
      </w:r>
      <w:r w:rsidR="007C664E">
        <w:t>b</w:t>
      </w:r>
      <w:r w:rsidR="006E2742">
        <w:t>tabla para cada valor del atributo (o atributos) indicados en GROUP BY.</w:t>
      </w:r>
    </w:p>
    <w:p w14:paraId="279ED17E" w14:textId="77777777" w:rsidR="006E2742" w:rsidRDefault="006E2742" w:rsidP="006E2742">
      <w:pPr>
        <w:pStyle w:val="Lista9"/>
      </w:pPr>
      <w:r>
        <w:t>Además crea una tabla para el  valor NULL</w:t>
      </w:r>
      <w:r w:rsidR="00EC00FE">
        <w:t>,</w:t>
      </w:r>
      <w:r>
        <w:t xml:space="preserve"> si es que en algún registro el atributo toma el valor NULL</w:t>
      </w:r>
    </w:p>
    <w:p w14:paraId="12D78C38" w14:textId="77777777" w:rsidR="00736F28" w:rsidRDefault="00736F28" w:rsidP="00736F28"/>
    <w:p w14:paraId="722AF1B8" w14:textId="77777777" w:rsidR="006E2EDF" w:rsidRDefault="006E2EDF" w:rsidP="006E2EDF">
      <w:pPr>
        <w:pStyle w:val="Piedefoto"/>
      </w:pPr>
      <w:r>
        <w:rPr>
          <w:noProof/>
        </w:rPr>
        <w:drawing>
          <wp:inline distT="0" distB="0" distL="0" distR="0" wp14:anchorId="6DCEC085" wp14:editId="2FBC9F3C">
            <wp:extent cx="3505200" cy="4493260"/>
            <wp:effectExtent l="0" t="0" r="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505200" cy="4493260"/>
                    </a:xfrm>
                    <a:prstGeom prst="rect">
                      <a:avLst/>
                    </a:prstGeom>
                    <a:noFill/>
                  </pic:spPr>
                </pic:pic>
              </a:graphicData>
            </a:graphic>
          </wp:inline>
        </w:drawing>
      </w:r>
    </w:p>
    <w:p w14:paraId="74881494" w14:textId="77777777" w:rsidR="006E2EDF" w:rsidRDefault="006E2EDF" w:rsidP="00736F28"/>
    <w:p w14:paraId="238A71F8" w14:textId="77777777" w:rsidR="006E2EDF" w:rsidRDefault="006E2EDF" w:rsidP="006E2EDF">
      <w:pPr>
        <w:pStyle w:val="Piedefoto"/>
      </w:pPr>
      <w:r>
        <w:rPr>
          <w:noProof/>
        </w:rPr>
        <w:lastRenderedPageBreak/>
        <w:drawing>
          <wp:inline distT="0" distB="0" distL="0" distR="0" wp14:anchorId="72359071" wp14:editId="0BF3427B">
            <wp:extent cx="4767580" cy="4944110"/>
            <wp:effectExtent l="0" t="0" r="0" b="88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767580" cy="4944110"/>
                    </a:xfrm>
                    <a:prstGeom prst="rect">
                      <a:avLst/>
                    </a:prstGeom>
                    <a:noFill/>
                  </pic:spPr>
                </pic:pic>
              </a:graphicData>
            </a:graphic>
          </wp:inline>
        </w:drawing>
      </w:r>
    </w:p>
    <w:p w14:paraId="114308D8" w14:textId="77777777" w:rsidR="00736F28" w:rsidRDefault="00736F28" w:rsidP="00736F28">
      <w:pPr>
        <w:pStyle w:val="Piedefoto"/>
      </w:pPr>
    </w:p>
    <w:p w14:paraId="53B70076" w14:textId="77777777" w:rsidR="00736F28" w:rsidRDefault="006E2EDF" w:rsidP="006E2EDF">
      <w:pPr>
        <w:pStyle w:val="Piedefoto"/>
      </w:pPr>
      <w:r>
        <w:rPr>
          <w:noProof/>
        </w:rPr>
        <w:lastRenderedPageBreak/>
        <w:drawing>
          <wp:inline distT="0" distB="0" distL="0" distR="0" wp14:anchorId="0E4A0CE1" wp14:editId="49DCBCF3">
            <wp:extent cx="5651500" cy="3828415"/>
            <wp:effectExtent l="0" t="0" r="635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651500" cy="3828415"/>
                    </a:xfrm>
                    <a:prstGeom prst="rect">
                      <a:avLst/>
                    </a:prstGeom>
                    <a:noFill/>
                  </pic:spPr>
                </pic:pic>
              </a:graphicData>
            </a:graphic>
          </wp:inline>
        </w:drawing>
      </w:r>
    </w:p>
    <w:p w14:paraId="2E999F56" w14:textId="77777777" w:rsidR="00736F28" w:rsidRDefault="00736F28" w:rsidP="00736F28"/>
    <w:p w14:paraId="5682725E" w14:textId="77777777" w:rsidR="00402583" w:rsidRDefault="00402583" w:rsidP="003C2E95">
      <w:pPr>
        <w:pStyle w:val="Ttulo3"/>
      </w:pPr>
      <w:bookmarkStart w:id="182" w:name="_Toc127522945"/>
      <w:r>
        <w:t>LIMIT</w:t>
      </w:r>
      <w:bookmarkEnd w:id="182"/>
    </w:p>
    <w:p w14:paraId="656A6EF7" w14:textId="77777777" w:rsidR="00EC00FE" w:rsidRDefault="00EC00FE" w:rsidP="00EC00FE">
      <w:pPr>
        <w:pStyle w:val="comandoseinstrucciones"/>
        <w:rPr>
          <w:lang w:val="en-US"/>
        </w:rPr>
      </w:pPr>
      <w:r w:rsidRPr="00EC00FE">
        <w:rPr>
          <w:lang w:val="en-US"/>
        </w:rPr>
        <w:t>[LIMIT {[offset,] row_count | row_count OFFSET offset}]</w:t>
      </w:r>
    </w:p>
    <w:p w14:paraId="3F2FEC5F" w14:textId="77777777" w:rsidR="008A4149" w:rsidRDefault="008A4149" w:rsidP="00EC00FE">
      <w:pPr>
        <w:pStyle w:val="comandoseinstrucciones"/>
        <w:rPr>
          <w:lang w:val="en-US"/>
        </w:rPr>
      </w:pPr>
    </w:p>
    <w:p w14:paraId="2C8BCEE8" w14:textId="77777777" w:rsidR="008A4149" w:rsidRPr="008B5D52" w:rsidRDefault="008A4149" w:rsidP="008A4149">
      <w:pPr>
        <w:pStyle w:val="comandoseinstrucciones"/>
        <w:rPr>
          <w:lang w:val="en-US"/>
        </w:rPr>
      </w:pPr>
      <w:r w:rsidRPr="008B5D52">
        <w:rPr>
          <w:lang w:val="en-US"/>
        </w:rPr>
        <w:t xml:space="preserve">ORDER BY salario DESC </w:t>
      </w:r>
      <w:r w:rsidRPr="00CE3BC2">
        <w:rPr>
          <w:rStyle w:val="Textoennegrita"/>
          <w:lang w:val="en-US"/>
        </w:rPr>
        <w:t xml:space="preserve">LIMIT </w:t>
      </w:r>
      <w:r w:rsidRPr="00A11B04">
        <w:rPr>
          <w:rStyle w:val="Textoennegrita"/>
          <w:lang w:val="en-US"/>
        </w:rPr>
        <w:t>4</w:t>
      </w:r>
      <w:r w:rsidRPr="00CE3BC2">
        <w:rPr>
          <w:rStyle w:val="Textoennegrita"/>
          <w:lang w:val="en-US"/>
        </w:rPr>
        <w:t>,1</w:t>
      </w:r>
      <w:r w:rsidRPr="008B5D52">
        <w:rPr>
          <w:lang w:val="en-US"/>
        </w:rPr>
        <w:t>;</w:t>
      </w:r>
    </w:p>
    <w:p w14:paraId="0A8D5E52" w14:textId="77777777" w:rsidR="008A4149" w:rsidRDefault="008A4149" w:rsidP="00EC00FE">
      <w:pPr>
        <w:pStyle w:val="comandoseinstrucciones"/>
        <w:rPr>
          <w:lang w:val="en-US"/>
        </w:rPr>
      </w:pPr>
    </w:p>
    <w:p w14:paraId="6C682091" w14:textId="77777777" w:rsidR="008A4149" w:rsidRPr="008B5D52" w:rsidRDefault="008A4149" w:rsidP="008A4149">
      <w:pPr>
        <w:pStyle w:val="comandoseinstrucciones"/>
        <w:rPr>
          <w:lang w:val="en-US"/>
        </w:rPr>
      </w:pPr>
      <w:r w:rsidRPr="008B5D52">
        <w:rPr>
          <w:lang w:val="en-US"/>
        </w:rPr>
        <w:t xml:space="preserve">ORDER BY salario DESC </w:t>
      </w:r>
      <w:r w:rsidRPr="00CE3BC2">
        <w:rPr>
          <w:rStyle w:val="Textoennegrita"/>
          <w:lang w:val="en-US"/>
        </w:rPr>
        <w:t>LIMIT 1</w:t>
      </w:r>
      <w:r w:rsidRPr="008B5D52">
        <w:rPr>
          <w:lang w:val="en-US"/>
        </w:rPr>
        <w:t>;</w:t>
      </w:r>
    </w:p>
    <w:p w14:paraId="71B63E07" w14:textId="77777777" w:rsidR="008A4149" w:rsidRPr="00EC00FE" w:rsidRDefault="008A4149" w:rsidP="00EC00FE">
      <w:pPr>
        <w:pStyle w:val="comandoseinstrucciones"/>
        <w:rPr>
          <w:lang w:val="en-US"/>
        </w:rPr>
      </w:pPr>
    </w:p>
    <w:p w14:paraId="77768D59" w14:textId="77777777" w:rsidR="00CA2E23" w:rsidRDefault="00CA2E23" w:rsidP="00572E29">
      <w:pPr>
        <w:pStyle w:val="Lista2"/>
      </w:pPr>
      <w:r>
        <w:t xml:space="preserve">Mostar las </w:t>
      </w:r>
      <w:r w:rsidRPr="00CA2E23">
        <w:rPr>
          <w:rStyle w:val="comandoseinstruccionesCarCar"/>
        </w:rPr>
        <w:t>row_count</w:t>
      </w:r>
      <w:r w:rsidR="000E766C">
        <w:t>filas</w:t>
      </w:r>
      <w:r>
        <w:t>, que se encuentran después</w:t>
      </w:r>
      <w:r w:rsidR="00271626">
        <w:t xml:space="preserve"> (sin incluir)</w:t>
      </w:r>
      <w:r>
        <w:t xml:space="preserve"> de la posición </w:t>
      </w:r>
      <w:r w:rsidRPr="00CA2E23">
        <w:rPr>
          <w:rStyle w:val="comandoseinstruccionesCarCar"/>
        </w:rPr>
        <w:t>offset</w:t>
      </w:r>
      <w:r>
        <w:t>.</w:t>
      </w:r>
    </w:p>
    <w:p w14:paraId="1A198473" w14:textId="77777777" w:rsidR="00402583" w:rsidRDefault="00402583" w:rsidP="00572E29">
      <w:pPr>
        <w:pStyle w:val="Lista2"/>
      </w:pPr>
      <w:r>
        <w:t xml:space="preserve">Podemos utilizarla, por ejemplo, para mostrar </w:t>
      </w:r>
      <w:r w:rsidR="000E766C">
        <w:t>las N primeras filas</w:t>
      </w:r>
      <w:r>
        <w:t xml:space="preserve"> que han sido ordenadas</w:t>
      </w:r>
      <w:r w:rsidR="000E766C">
        <w:t xml:space="preserve"> en orden creciente (decreciente)</w:t>
      </w:r>
      <w:r>
        <w:t xml:space="preserve">, de este modo podemos ver los N valores más </w:t>
      </w:r>
      <w:r w:rsidR="000E766C">
        <w:t>bajos (</w:t>
      </w:r>
      <w:r>
        <w:t>altos</w:t>
      </w:r>
      <w:r w:rsidR="000E766C">
        <w:t>).</w:t>
      </w:r>
    </w:p>
    <w:p w14:paraId="5FFADFA8" w14:textId="77777777" w:rsidR="005F3127" w:rsidRPr="00402583" w:rsidRDefault="005F3127" w:rsidP="005F3127">
      <w:pPr>
        <w:pStyle w:val="Piedefoto"/>
      </w:pPr>
      <w:r>
        <w:rPr>
          <w:noProof/>
        </w:rPr>
        <w:drawing>
          <wp:inline distT="0" distB="0" distL="0" distR="0" wp14:anchorId="34498C5F" wp14:editId="049AE70A">
            <wp:extent cx="5612130" cy="2244725"/>
            <wp:effectExtent l="0" t="0" r="7620"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cstate="print"/>
                    <a:stretch>
                      <a:fillRect/>
                    </a:stretch>
                  </pic:blipFill>
                  <pic:spPr>
                    <a:xfrm>
                      <a:off x="0" y="0"/>
                      <a:ext cx="5612130" cy="2244725"/>
                    </a:xfrm>
                    <a:prstGeom prst="rect">
                      <a:avLst/>
                    </a:prstGeom>
                  </pic:spPr>
                </pic:pic>
              </a:graphicData>
            </a:graphic>
          </wp:inline>
        </w:drawing>
      </w:r>
    </w:p>
    <w:p w14:paraId="36630C7E" w14:textId="77777777" w:rsidR="008E7AA9" w:rsidRDefault="008E7AA9" w:rsidP="003C2E95">
      <w:pPr>
        <w:pStyle w:val="Ttulo4"/>
      </w:pPr>
      <w:bookmarkStart w:id="183" w:name="_Toc127522946"/>
      <w:r>
        <w:lastRenderedPageBreak/>
        <w:t>Ejemplo: Encontrar a los empleados con el salario más alto:</w:t>
      </w:r>
      <w:r w:rsidR="00D653BB" w:rsidRPr="00D653BB">
        <w:rPr>
          <w:rStyle w:val="Textoennegrita"/>
        </w:rPr>
        <w:t>Subconsulta</w:t>
      </w:r>
      <w:bookmarkEnd w:id="183"/>
    </w:p>
    <w:p w14:paraId="10E31D29" w14:textId="77777777" w:rsidR="008E7AA9" w:rsidRDefault="008E7AA9" w:rsidP="008E7AA9">
      <w:r>
        <w:t xml:space="preserve">Supongamos que ordenamos a los empleados por el atributo salario, en orden </w:t>
      </w:r>
      <w:r w:rsidR="00AF7E42">
        <w:t>descendente</w:t>
      </w:r>
      <w:r>
        <w:t xml:space="preserve"> y deseamos mostrar a las personas con el salario más alto. </w:t>
      </w:r>
      <w:r w:rsidR="00AF7E42">
        <w:t>Con este método s</w:t>
      </w:r>
      <w:r>
        <w:t xml:space="preserve">i 3 personas tuviesen el salario más alto, solamente se mostrará a 1 de ellas, </w:t>
      </w:r>
      <w:r w:rsidR="00AF7E42">
        <w:t>p</w:t>
      </w:r>
      <w:r>
        <w:t xml:space="preserve">or este motivo esta solución </w:t>
      </w:r>
      <w:r w:rsidRPr="005B62A6">
        <w:rPr>
          <w:highlight w:val="yellow"/>
        </w:rPr>
        <w:t xml:space="preserve">no vale </w:t>
      </w:r>
      <w:r w:rsidR="005B62A6" w:rsidRPr="005B62A6">
        <w:rPr>
          <w:highlight w:val="yellow"/>
        </w:rPr>
        <w:t>para encontrar a los empleados</w:t>
      </w:r>
      <w:r w:rsidRPr="005B62A6">
        <w:rPr>
          <w:highlight w:val="yellow"/>
        </w:rPr>
        <w:t xml:space="preserve"> que tienen el salario más alto</w:t>
      </w:r>
      <w:r>
        <w:t>:</w:t>
      </w:r>
    </w:p>
    <w:p w14:paraId="73E26A22" w14:textId="77777777" w:rsidR="008E7AA9" w:rsidRPr="007C162D" w:rsidRDefault="008E7AA9" w:rsidP="000E46A5">
      <w:pPr>
        <w:pStyle w:val="comandoseinstrucciones"/>
        <w:rPr>
          <w:lang w:val="en-US"/>
        </w:rPr>
      </w:pPr>
      <w:r w:rsidRPr="007C162D">
        <w:rPr>
          <w:lang w:val="en-US"/>
        </w:rPr>
        <w:t>SELECT *</w:t>
      </w:r>
    </w:p>
    <w:p w14:paraId="500E9C0D" w14:textId="77777777" w:rsidR="008E7AA9" w:rsidRPr="007C162D" w:rsidRDefault="008E7AA9" w:rsidP="000E46A5">
      <w:pPr>
        <w:pStyle w:val="comandoseinstrucciones"/>
        <w:rPr>
          <w:lang w:val="en-US"/>
        </w:rPr>
      </w:pPr>
      <w:r w:rsidRPr="007C162D">
        <w:rPr>
          <w:lang w:val="en-US"/>
        </w:rPr>
        <w:t xml:space="preserve">FROM </w:t>
      </w:r>
      <w:r w:rsidR="00AF7E42">
        <w:rPr>
          <w:lang w:val="en-US"/>
        </w:rPr>
        <w:t>empleados</w:t>
      </w:r>
    </w:p>
    <w:p w14:paraId="5B8588BF" w14:textId="77777777" w:rsidR="008E7AA9" w:rsidRPr="007C162D" w:rsidRDefault="008E7AA9" w:rsidP="008E7AA9">
      <w:pPr>
        <w:pStyle w:val="comandoseinstrucciones"/>
        <w:rPr>
          <w:lang w:val="en-US"/>
        </w:rPr>
      </w:pPr>
      <w:r w:rsidRPr="007C162D">
        <w:rPr>
          <w:lang w:val="en-US"/>
        </w:rPr>
        <w:t>ORDER BY salario</w:t>
      </w:r>
    </w:p>
    <w:p w14:paraId="2CDBE20D" w14:textId="77777777" w:rsidR="008E7AA9" w:rsidRDefault="008E7AA9" w:rsidP="008E7AA9">
      <w:pPr>
        <w:pStyle w:val="comandoseinstrucciones"/>
      </w:pPr>
      <w:r>
        <w:t xml:space="preserve">LIMIT </w:t>
      </w:r>
      <w:r w:rsidR="005B62A6">
        <w:t>1</w:t>
      </w:r>
      <w:r>
        <w:t>;</w:t>
      </w:r>
    </w:p>
    <w:p w14:paraId="0A7BDE53" w14:textId="77777777" w:rsidR="00D653BB" w:rsidRDefault="00D653BB" w:rsidP="00D653BB">
      <w:r>
        <w:t>Esta sí es una solución correcta:</w:t>
      </w:r>
    </w:p>
    <w:p w14:paraId="4D0CC236" w14:textId="77777777" w:rsidR="00D653BB" w:rsidRPr="00A11B04" w:rsidRDefault="00D653BB" w:rsidP="000E46A5">
      <w:pPr>
        <w:pStyle w:val="comandoseinstrucciones"/>
        <w:rPr>
          <w:lang w:val="en-US"/>
        </w:rPr>
      </w:pPr>
      <w:r w:rsidRPr="00A11B04">
        <w:rPr>
          <w:lang w:val="en-US"/>
        </w:rPr>
        <w:t>SELECT *</w:t>
      </w:r>
    </w:p>
    <w:p w14:paraId="7D8363F6" w14:textId="77777777" w:rsidR="00D653BB" w:rsidRPr="00A11B04" w:rsidRDefault="00D653BB" w:rsidP="000E46A5">
      <w:pPr>
        <w:pStyle w:val="comandoseinstrucciones"/>
        <w:rPr>
          <w:lang w:val="en-US"/>
        </w:rPr>
      </w:pPr>
      <w:r w:rsidRPr="00A11B04">
        <w:rPr>
          <w:lang w:val="en-US"/>
        </w:rPr>
        <w:t xml:space="preserve">FROM empleados WHERE salario = </w:t>
      </w:r>
    </w:p>
    <w:p w14:paraId="349EC61C" w14:textId="77777777" w:rsidR="00D653BB" w:rsidRDefault="00D653BB" w:rsidP="000E46A5">
      <w:pPr>
        <w:pStyle w:val="comandoseinstrucciones"/>
      </w:pPr>
      <w:r w:rsidRPr="00A11B04">
        <w:rPr>
          <w:lang w:val="en-US"/>
        </w:rPr>
        <w:tab/>
      </w:r>
      <w:r>
        <w:t>(</w:t>
      </w:r>
    </w:p>
    <w:p w14:paraId="4A22EFD2" w14:textId="77777777" w:rsidR="00D653BB" w:rsidRDefault="00D653BB" w:rsidP="000E46A5">
      <w:pPr>
        <w:pStyle w:val="comandoseinstrucciones"/>
      </w:pPr>
      <w:r>
        <w:tab/>
        <w:t>SELECT MAX(salario)</w:t>
      </w:r>
    </w:p>
    <w:p w14:paraId="3957285A" w14:textId="77777777" w:rsidR="00D653BB" w:rsidRDefault="00D653BB" w:rsidP="000E46A5">
      <w:pPr>
        <w:pStyle w:val="comandoseinstrucciones"/>
      </w:pPr>
      <w:r>
        <w:tab/>
        <w:t>FROM empleados</w:t>
      </w:r>
    </w:p>
    <w:p w14:paraId="5FB3CF19" w14:textId="77777777" w:rsidR="00AF7E42" w:rsidRDefault="00D653BB" w:rsidP="000E46A5">
      <w:pPr>
        <w:pStyle w:val="comandoseinstrucciones"/>
      </w:pPr>
      <w:r>
        <w:tab/>
        <w:t>);</w:t>
      </w:r>
    </w:p>
    <w:p w14:paraId="101CDA16" w14:textId="77777777" w:rsidR="00572E29" w:rsidRDefault="007961CA" w:rsidP="003C2E95">
      <w:pPr>
        <w:pStyle w:val="Ttulo4"/>
      </w:pPr>
      <w:bookmarkStart w:id="184" w:name="_Toc127522947"/>
      <w:r>
        <w:t xml:space="preserve">Ejemplo: </w:t>
      </w:r>
      <w:r w:rsidR="00976497">
        <w:t xml:space="preserve">Encontrar </w:t>
      </w:r>
      <w:r w:rsidR="00F0191E">
        <w:t>a los empleados</w:t>
      </w:r>
      <w:r w:rsidR="005B62A6">
        <w:t xml:space="preserve"> cuyos salarios están entre los </w:t>
      </w:r>
      <w:r w:rsidR="00685A84">
        <w:t>5</w:t>
      </w:r>
      <w:r w:rsidR="00976497">
        <w:t xml:space="preserve"> salarios más altos</w:t>
      </w:r>
      <w:r w:rsidR="005B62A6">
        <w:t xml:space="preserve"> de la empresa</w:t>
      </w:r>
      <w:r w:rsidR="00976497">
        <w:t xml:space="preserve">: </w:t>
      </w:r>
      <w:r w:rsidR="00976497" w:rsidRPr="00D653BB">
        <w:rPr>
          <w:rStyle w:val="Textoennegrita"/>
        </w:rPr>
        <w:t xml:space="preserve">LIMIT </w:t>
      </w:r>
      <w:r w:rsidR="00685A84">
        <w:rPr>
          <w:rStyle w:val="Textoennegrita"/>
        </w:rPr>
        <w:t>4</w:t>
      </w:r>
      <w:r w:rsidR="00976497" w:rsidRPr="00D653BB">
        <w:rPr>
          <w:rStyle w:val="Textoennegrita"/>
        </w:rPr>
        <w:t>,1</w:t>
      </w:r>
      <w:bookmarkEnd w:id="184"/>
    </w:p>
    <w:p w14:paraId="3DE735F7" w14:textId="77777777" w:rsidR="00DA02A7" w:rsidRDefault="00DA02A7" w:rsidP="00DA02A7">
      <w:r>
        <w:t>Supongamos que ordenamos</w:t>
      </w:r>
      <w:r w:rsidR="00D653BB">
        <w:t xml:space="preserve"> en descendente</w:t>
      </w:r>
      <w:r>
        <w:t xml:space="preserve"> los registros por el atributo salario y deseamos mostrar a </w:t>
      </w:r>
      <w:r w:rsidR="00F0191E">
        <w:t>los empleados</w:t>
      </w:r>
      <w:r>
        <w:t xml:space="preserve"> con los </w:t>
      </w:r>
      <w:r w:rsidR="00CE3BC2">
        <w:t>5</w:t>
      </w:r>
      <w:r>
        <w:t xml:space="preserve"> salarios más altos. Si </w:t>
      </w:r>
      <w:r w:rsidR="00F0191E">
        <w:t xml:space="preserve">hay </w:t>
      </w:r>
      <w:r w:rsidR="00CE3BC2">
        <w:t>6</w:t>
      </w:r>
      <w:r>
        <w:t xml:space="preserve"> personas </w:t>
      </w:r>
      <w:r w:rsidR="00F0191E">
        <w:t xml:space="preserve">cuyos salarios están entre los </w:t>
      </w:r>
      <w:r w:rsidR="00CE3BC2">
        <w:t xml:space="preserve">5 </w:t>
      </w:r>
      <w:r w:rsidR="00F0191E">
        <w:t xml:space="preserve">salarios más altos, este método solo mostrará a </w:t>
      </w:r>
      <w:r w:rsidR="00CE3BC2">
        <w:t>5</w:t>
      </w:r>
      <w:r w:rsidR="00F0191E">
        <w:t xml:space="preserve"> de ellas, por lo que </w:t>
      </w:r>
      <w:r w:rsidR="005B62A6">
        <w:t xml:space="preserve">este método </w:t>
      </w:r>
      <w:r w:rsidR="00F0191E" w:rsidRPr="005B62A6">
        <w:rPr>
          <w:highlight w:val="yellow"/>
        </w:rPr>
        <w:t>no sirve como solución</w:t>
      </w:r>
      <w:r w:rsidR="005B62A6">
        <w:t>:</w:t>
      </w:r>
    </w:p>
    <w:p w14:paraId="6A0E1281" w14:textId="77777777" w:rsidR="00DA02A7" w:rsidRPr="005B62A6" w:rsidRDefault="00DA02A7" w:rsidP="00DA02A7">
      <w:pPr>
        <w:pStyle w:val="comandoseinstrucciones"/>
      </w:pPr>
      <w:r w:rsidRPr="005B62A6">
        <w:t xml:space="preserve">SELECT </w:t>
      </w:r>
      <w:r w:rsidR="005B62A6" w:rsidRPr="005B62A6">
        <w:t>salario, emp_no, apellido</w:t>
      </w:r>
    </w:p>
    <w:p w14:paraId="38E8CD88" w14:textId="77777777" w:rsidR="00DA02A7" w:rsidRPr="005B62A6" w:rsidRDefault="005B62A6" w:rsidP="00DA02A7">
      <w:pPr>
        <w:pStyle w:val="comandoseinstrucciones"/>
      </w:pPr>
      <w:r w:rsidRPr="005B62A6">
        <w:t>FROM empleados</w:t>
      </w:r>
    </w:p>
    <w:p w14:paraId="5621BF1C" w14:textId="77777777" w:rsidR="00DA02A7" w:rsidRPr="00A11B04" w:rsidRDefault="00DA02A7" w:rsidP="00DA02A7">
      <w:pPr>
        <w:pStyle w:val="comandoseinstrucciones"/>
        <w:rPr>
          <w:lang w:val="en-US"/>
        </w:rPr>
      </w:pPr>
      <w:r w:rsidRPr="00A11B04">
        <w:rPr>
          <w:lang w:val="en-US"/>
        </w:rPr>
        <w:t>ORDER BY salario</w:t>
      </w:r>
      <w:r w:rsidR="005B62A6" w:rsidRPr="00A11B04">
        <w:rPr>
          <w:lang w:val="en-US"/>
        </w:rPr>
        <w:t xml:space="preserve"> DESC</w:t>
      </w:r>
    </w:p>
    <w:p w14:paraId="67AD73CE" w14:textId="77777777" w:rsidR="00DA02A7" w:rsidRPr="00A11B04" w:rsidRDefault="00DA02A7" w:rsidP="00DA02A7">
      <w:pPr>
        <w:pStyle w:val="comandoseinstrucciones"/>
        <w:rPr>
          <w:lang w:val="en-US"/>
        </w:rPr>
      </w:pPr>
      <w:r w:rsidRPr="00A11B04">
        <w:rPr>
          <w:lang w:val="en-US"/>
        </w:rPr>
        <w:t xml:space="preserve">LIMIT </w:t>
      </w:r>
      <w:r w:rsidR="00685A84" w:rsidRPr="00A11B04">
        <w:rPr>
          <w:lang w:val="en-US"/>
        </w:rPr>
        <w:t>5</w:t>
      </w:r>
      <w:r w:rsidRPr="00A11B04">
        <w:rPr>
          <w:lang w:val="en-US"/>
        </w:rPr>
        <w:t>;</w:t>
      </w:r>
    </w:p>
    <w:p w14:paraId="04408F7D" w14:textId="77777777" w:rsidR="00DA02A7" w:rsidRDefault="005B62A6" w:rsidP="00DA02A7">
      <w:r>
        <w:t xml:space="preserve">Esta </w:t>
      </w:r>
      <w:r w:rsidRPr="00F069B5">
        <w:rPr>
          <w:highlight w:val="yellow"/>
        </w:rPr>
        <w:t>sí es</w:t>
      </w:r>
      <w:r w:rsidR="00D653BB" w:rsidRPr="00F069B5">
        <w:rPr>
          <w:highlight w:val="yellow"/>
        </w:rPr>
        <w:t xml:space="preserve"> una solución</w:t>
      </w:r>
      <w:r w:rsidRPr="00F069B5">
        <w:rPr>
          <w:highlight w:val="yellow"/>
        </w:rPr>
        <w:t xml:space="preserve"> correcta</w:t>
      </w:r>
      <w:r>
        <w:t>:</w:t>
      </w:r>
    </w:p>
    <w:p w14:paraId="3BCD663B" w14:textId="77777777" w:rsidR="00F069B5" w:rsidRPr="00F069B5" w:rsidRDefault="00F069B5" w:rsidP="008B5D52">
      <w:pPr>
        <w:pStyle w:val="comandoseinstrucciones"/>
      </w:pPr>
      <w:r w:rsidRPr="00F069B5">
        <w:t>#guardar en la variable @</w:t>
      </w:r>
      <w:r w:rsidR="00685A84">
        <w:t>quinto</w:t>
      </w:r>
      <w:r w:rsidRPr="00F069B5">
        <w:t>Salario</w:t>
      </w:r>
      <w:r w:rsidR="00685A84">
        <w:t>MasAlto</w:t>
      </w:r>
      <w:r>
        <w:t xml:space="preserve"> el valor del </w:t>
      </w:r>
      <w:r w:rsidR="00271626">
        <w:t>quinto</w:t>
      </w:r>
      <w:r>
        <w:t xml:space="preserve"> salario distinto más alto</w:t>
      </w:r>
    </w:p>
    <w:p w14:paraId="51D7CBA3" w14:textId="77777777" w:rsidR="008B5D52" w:rsidRPr="008B5D52" w:rsidRDefault="008B5D52" w:rsidP="008B5D52">
      <w:pPr>
        <w:pStyle w:val="comandoseinstrucciones"/>
        <w:rPr>
          <w:lang w:val="en-US"/>
        </w:rPr>
      </w:pPr>
      <w:r w:rsidRPr="008B5D52">
        <w:rPr>
          <w:lang w:val="en-US"/>
        </w:rPr>
        <w:t xml:space="preserve">SELECT </w:t>
      </w:r>
      <w:r w:rsidRPr="005F3127">
        <w:rPr>
          <w:rStyle w:val="Textoennegrita"/>
          <w:lang w:val="en-US"/>
        </w:rPr>
        <w:t>DISTINCT</w:t>
      </w:r>
      <w:r w:rsidRPr="008B5D52">
        <w:rPr>
          <w:lang w:val="en-US"/>
        </w:rPr>
        <w:t>salario INTO @</w:t>
      </w:r>
      <w:r w:rsidR="00685A84" w:rsidRPr="00685A84">
        <w:rPr>
          <w:lang w:val="en-US"/>
        </w:rPr>
        <w:t>quintoSalarioMasAlto</w:t>
      </w:r>
    </w:p>
    <w:p w14:paraId="5EABFCC3" w14:textId="77777777" w:rsidR="008B5D52" w:rsidRPr="008B5D52" w:rsidRDefault="008B5D52" w:rsidP="008B5D52">
      <w:pPr>
        <w:pStyle w:val="comandoseinstrucciones"/>
        <w:rPr>
          <w:lang w:val="en-US"/>
        </w:rPr>
      </w:pPr>
      <w:r w:rsidRPr="008B5D52">
        <w:rPr>
          <w:lang w:val="en-US"/>
        </w:rPr>
        <w:t xml:space="preserve">FROM empleados </w:t>
      </w:r>
    </w:p>
    <w:p w14:paraId="070CA8CC" w14:textId="77777777" w:rsidR="008B5D52" w:rsidRPr="008B5D52" w:rsidRDefault="008B5D52" w:rsidP="008B5D52">
      <w:pPr>
        <w:pStyle w:val="comandoseinstrucciones"/>
        <w:rPr>
          <w:lang w:val="en-US"/>
        </w:rPr>
      </w:pPr>
      <w:r w:rsidRPr="008B5D52">
        <w:rPr>
          <w:lang w:val="en-US"/>
        </w:rPr>
        <w:t xml:space="preserve">ORDER BY salario DESC </w:t>
      </w:r>
      <w:r w:rsidRPr="00CE3BC2">
        <w:rPr>
          <w:rStyle w:val="Textoennegrita"/>
          <w:lang w:val="en-US"/>
        </w:rPr>
        <w:t xml:space="preserve">LIMIT </w:t>
      </w:r>
      <w:r w:rsidR="00685A84" w:rsidRPr="00A11B04">
        <w:rPr>
          <w:rStyle w:val="Textoennegrita"/>
          <w:lang w:val="en-US"/>
        </w:rPr>
        <w:t>4</w:t>
      </w:r>
      <w:r w:rsidRPr="00CE3BC2">
        <w:rPr>
          <w:rStyle w:val="Textoennegrita"/>
          <w:lang w:val="en-US"/>
        </w:rPr>
        <w:t>,1</w:t>
      </w:r>
      <w:r w:rsidRPr="008B5D52">
        <w:rPr>
          <w:lang w:val="en-US"/>
        </w:rPr>
        <w:t>;</w:t>
      </w:r>
    </w:p>
    <w:p w14:paraId="0BB4596D" w14:textId="77777777" w:rsidR="008B5D52" w:rsidRDefault="008B5D52" w:rsidP="008B5D52">
      <w:pPr>
        <w:pStyle w:val="comandoseinstrucciones"/>
        <w:rPr>
          <w:lang w:val="en-US"/>
        </w:rPr>
      </w:pPr>
    </w:p>
    <w:p w14:paraId="20D770BC" w14:textId="77777777" w:rsidR="00F069B5" w:rsidRPr="00F069B5" w:rsidRDefault="00F069B5" w:rsidP="008B5D52">
      <w:pPr>
        <w:pStyle w:val="comandoseinstrucciones"/>
      </w:pPr>
      <w:r w:rsidRPr="00F069B5">
        <w:t>#mostrar a los empleados cuyo salario es mayor o igual a @</w:t>
      </w:r>
      <w:r w:rsidR="00685A84">
        <w:t>quinto</w:t>
      </w:r>
      <w:r w:rsidR="00685A84" w:rsidRPr="00F069B5">
        <w:t>Salario</w:t>
      </w:r>
      <w:r w:rsidR="00685A84">
        <w:t>MasAlto</w:t>
      </w:r>
    </w:p>
    <w:p w14:paraId="040C9060" w14:textId="77777777" w:rsidR="008B5D52" w:rsidRPr="00F069B5" w:rsidRDefault="008B5D52" w:rsidP="008B5D52">
      <w:pPr>
        <w:pStyle w:val="comandoseinstrucciones"/>
        <w:rPr>
          <w:lang w:val="en-US"/>
        </w:rPr>
      </w:pPr>
      <w:r w:rsidRPr="00F069B5">
        <w:rPr>
          <w:lang w:val="en-US"/>
        </w:rPr>
        <w:t xml:space="preserve">SELECT * FROM empleados </w:t>
      </w:r>
    </w:p>
    <w:p w14:paraId="710B6F90" w14:textId="77777777" w:rsidR="00D653BB" w:rsidRDefault="008B5D52" w:rsidP="008B5D52">
      <w:pPr>
        <w:pStyle w:val="comandoseinstrucciones"/>
        <w:rPr>
          <w:lang w:val="en-US"/>
        </w:rPr>
      </w:pPr>
      <w:r w:rsidRPr="00A11B04">
        <w:rPr>
          <w:lang w:val="en-US"/>
        </w:rPr>
        <w:t>WHERE salario &gt;= @</w:t>
      </w:r>
      <w:r w:rsidR="00685A84" w:rsidRPr="00A11B04">
        <w:rPr>
          <w:lang w:val="en-US"/>
        </w:rPr>
        <w:t>quintoSalarioMasAlto</w:t>
      </w:r>
      <w:r w:rsidRPr="00A11B04">
        <w:rPr>
          <w:lang w:val="en-US"/>
        </w:rPr>
        <w:t>;</w:t>
      </w:r>
    </w:p>
    <w:p w14:paraId="5EC3EC75" w14:textId="77777777" w:rsidR="00A11B04" w:rsidRPr="00A11B04" w:rsidRDefault="00A11B04" w:rsidP="00A11B04">
      <w:r w:rsidRPr="002B11AA">
        <w:rPr>
          <w:highlight w:val="yellow"/>
        </w:rPr>
        <w:t>Otra solución correcta</w:t>
      </w:r>
      <w:r w:rsidRPr="00A11B04">
        <w:t>:</w:t>
      </w:r>
    </w:p>
    <w:p w14:paraId="1D533C2B" w14:textId="77777777" w:rsidR="00A11B04" w:rsidRPr="00A11B04" w:rsidRDefault="00A11B04" w:rsidP="00511DD4">
      <w:pPr>
        <w:pStyle w:val="comandoseinstrucciones"/>
      </w:pPr>
      <w:r w:rsidRPr="00A11B04">
        <w:t>SELECT *</w:t>
      </w:r>
    </w:p>
    <w:p w14:paraId="1D37F42C" w14:textId="77777777" w:rsidR="00A11B04" w:rsidRPr="00A11B04" w:rsidRDefault="00A11B04" w:rsidP="00511DD4">
      <w:pPr>
        <w:pStyle w:val="comandoseinstrucciones"/>
      </w:pPr>
      <w:r w:rsidRPr="00A11B04">
        <w:t>FROM empleados</w:t>
      </w:r>
    </w:p>
    <w:p w14:paraId="069EF875" w14:textId="77777777" w:rsidR="00A11B04" w:rsidRPr="00A11B04" w:rsidRDefault="00A11B04" w:rsidP="00511DD4">
      <w:pPr>
        <w:pStyle w:val="comandoseinstrucciones"/>
        <w:rPr>
          <w:lang w:val="en-US"/>
        </w:rPr>
      </w:pPr>
      <w:r w:rsidRPr="00A11B04">
        <w:rPr>
          <w:lang w:val="en-US"/>
        </w:rPr>
        <w:t>WHERE salario &gt;= (</w:t>
      </w:r>
    </w:p>
    <w:p w14:paraId="1BAE4406" w14:textId="77777777" w:rsidR="00A11B04" w:rsidRPr="00A11B04" w:rsidRDefault="00A11B04" w:rsidP="00511DD4">
      <w:pPr>
        <w:pStyle w:val="comandoseinstrucciones"/>
        <w:rPr>
          <w:lang w:val="en-US"/>
        </w:rPr>
      </w:pPr>
      <w:r w:rsidRPr="00A11B04">
        <w:rPr>
          <w:lang w:val="en-US"/>
        </w:rPr>
        <w:tab/>
        <w:t>SELECT salario</w:t>
      </w:r>
    </w:p>
    <w:p w14:paraId="07745168" w14:textId="77777777" w:rsidR="00A11B04" w:rsidRPr="00A11B04" w:rsidRDefault="00A11B04" w:rsidP="00511DD4">
      <w:pPr>
        <w:pStyle w:val="comandoseinstrucciones"/>
        <w:rPr>
          <w:lang w:val="en-US"/>
        </w:rPr>
      </w:pPr>
      <w:r w:rsidRPr="00A11B04">
        <w:rPr>
          <w:lang w:val="en-US"/>
        </w:rPr>
        <w:tab/>
        <w:t>FROM empleados</w:t>
      </w:r>
    </w:p>
    <w:p w14:paraId="1463B13D" w14:textId="77777777" w:rsidR="00A11B04" w:rsidRPr="00A11B04" w:rsidRDefault="00A11B04" w:rsidP="00511DD4">
      <w:pPr>
        <w:pStyle w:val="comandoseinstrucciones"/>
        <w:rPr>
          <w:lang w:val="en-US"/>
        </w:rPr>
      </w:pPr>
      <w:r w:rsidRPr="00A11B04">
        <w:rPr>
          <w:lang w:val="en-US"/>
        </w:rPr>
        <w:tab/>
        <w:t>ORDER BY salario DESC LIMIT 4 ,1</w:t>
      </w:r>
    </w:p>
    <w:p w14:paraId="4F933C50" w14:textId="77777777" w:rsidR="00A11B04" w:rsidRPr="00A11B04" w:rsidRDefault="00A11B04" w:rsidP="00511DD4">
      <w:pPr>
        <w:pStyle w:val="comandoseinstrucciones"/>
      </w:pPr>
      <w:r w:rsidRPr="00A11B04">
        <w:t>);</w:t>
      </w:r>
    </w:p>
    <w:p w14:paraId="5E7DAA05" w14:textId="77777777" w:rsidR="00F069B5" w:rsidRPr="00611A8C" w:rsidRDefault="00BE2404" w:rsidP="00F069B5">
      <w:r w:rsidRPr="00A86086">
        <w:rPr>
          <w:highlight w:val="yellow"/>
        </w:rPr>
        <w:t>Otra solución correcta</w:t>
      </w:r>
      <w:r w:rsidR="00FA6E62">
        <w:t xml:space="preserve"> (utiliza una </w:t>
      </w:r>
      <w:r w:rsidR="00A5014C">
        <w:t>variable</w:t>
      </w:r>
      <w:r w:rsidR="00FA6E62">
        <w:t>):</w:t>
      </w:r>
    </w:p>
    <w:p w14:paraId="15F05D4F" w14:textId="77777777" w:rsidR="00611A8C" w:rsidRPr="00B60E18" w:rsidRDefault="00611A8C" w:rsidP="00611A8C">
      <w:pPr>
        <w:pStyle w:val="comandoseinstrucciones"/>
        <w:rPr>
          <w:b/>
        </w:rPr>
      </w:pPr>
      <w:r w:rsidRPr="00B60E18">
        <w:rPr>
          <w:b/>
        </w:rPr>
        <w:t xml:space="preserve">#guardar en la variable </w:t>
      </w:r>
      <w:r w:rsidR="00685A84" w:rsidRPr="00B60E18">
        <w:rPr>
          <w:b/>
        </w:rPr>
        <w:t xml:space="preserve">@quintoSalarioMasAlto </w:t>
      </w:r>
      <w:r w:rsidRPr="00B60E18">
        <w:rPr>
          <w:b/>
        </w:rPr>
        <w:t>el valor del tercer salario distinto más alto</w:t>
      </w:r>
    </w:p>
    <w:p w14:paraId="41384ADC" w14:textId="77777777" w:rsidR="00611A8C" w:rsidRPr="00B60E18" w:rsidRDefault="00611A8C" w:rsidP="00511DD4">
      <w:pPr>
        <w:pStyle w:val="comandoseinstrucciones"/>
        <w:rPr>
          <w:lang w:val="en-US"/>
        </w:rPr>
      </w:pPr>
      <w:r w:rsidRPr="00B60E18">
        <w:rPr>
          <w:lang w:val="en-US"/>
        </w:rPr>
        <w:t xml:space="preserve">SELECT MIN(salario) INTO </w:t>
      </w:r>
      <w:r w:rsidR="00685A84" w:rsidRPr="00B60E18">
        <w:rPr>
          <w:lang w:val="en-US"/>
        </w:rPr>
        <w:t xml:space="preserve">@quintoSalarioMasAlto </w:t>
      </w:r>
      <w:r w:rsidRPr="00B60E18">
        <w:rPr>
          <w:lang w:val="en-US"/>
        </w:rPr>
        <w:t xml:space="preserve">FROM  </w:t>
      </w:r>
    </w:p>
    <w:p w14:paraId="279CA560" w14:textId="77777777" w:rsidR="00611A8C" w:rsidRPr="00B60E18" w:rsidRDefault="00611A8C" w:rsidP="00511DD4">
      <w:pPr>
        <w:pStyle w:val="comandoseinstrucciones"/>
        <w:rPr>
          <w:lang w:val="en-US"/>
        </w:rPr>
      </w:pPr>
      <w:r w:rsidRPr="00B60E18">
        <w:rPr>
          <w:lang w:val="en-US"/>
        </w:rPr>
        <w:tab/>
        <w:t>(</w:t>
      </w:r>
    </w:p>
    <w:p w14:paraId="3F812A58" w14:textId="77777777" w:rsidR="00611A8C" w:rsidRPr="00B60E18" w:rsidRDefault="00611A8C" w:rsidP="00511DD4">
      <w:pPr>
        <w:pStyle w:val="comandoseinstrucciones"/>
        <w:rPr>
          <w:lang w:val="en-US"/>
        </w:rPr>
      </w:pPr>
      <w:r w:rsidRPr="00B60E18">
        <w:rPr>
          <w:lang w:val="en-US"/>
        </w:rPr>
        <w:tab/>
        <w:t xml:space="preserve">SELECT DISTINCT salario </w:t>
      </w:r>
    </w:p>
    <w:p w14:paraId="59423CF9" w14:textId="77777777" w:rsidR="00611A8C" w:rsidRPr="00B60E18" w:rsidRDefault="00611A8C" w:rsidP="00511DD4">
      <w:pPr>
        <w:pStyle w:val="comandoseinstrucciones"/>
        <w:rPr>
          <w:lang w:val="en-US"/>
        </w:rPr>
      </w:pPr>
      <w:r w:rsidRPr="00B60E18">
        <w:rPr>
          <w:lang w:val="en-US"/>
        </w:rPr>
        <w:tab/>
        <w:t>FROM empleados</w:t>
      </w:r>
    </w:p>
    <w:p w14:paraId="5D29EF7A" w14:textId="77777777" w:rsidR="00611A8C" w:rsidRPr="00B60E18" w:rsidRDefault="00611A8C" w:rsidP="00511DD4">
      <w:pPr>
        <w:pStyle w:val="comandoseinstrucciones"/>
        <w:rPr>
          <w:lang w:val="en-US"/>
        </w:rPr>
      </w:pPr>
      <w:r w:rsidRPr="00B60E18">
        <w:rPr>
          <w:lang w:val="en-US"/>
        </w:rPr>
        <w:lastRenderedPageBreak/>
        <w:tab/>
        <w:t>ORDER BY 1 DESC LIMIT 3</w:t>
      </w:r>
    </w:p>
    <w:p w14:paraId="2CD4FF0D" w14:textId="77777777" w:rsidR="00611A8C" w:rsidRPr="00B60E18" w:rsidRDefault="00611A8C" w:rsidP="00511DD4">
      <w:pPr>
        <w:pStyle w:val="comandoseinstrucciones"/>
      </w:pPr>
      <w:r w:rsidRPr="00B60E18">
        <w:rPr>
          <w:lang w:val="en-US"/>
        </w:rPr>
        <w:tab/>
      </w:r>
      <w:r w:rsidRPr="00B60E18">
        <w:t>) AS minimos;</w:t>
      </w:r>
    </w:p>
    <w:p w14:paraId="02496680" w14:textId="77777777" w:rsidR="00611A8C" w:rsidRPr="00B60E18" w:rsidRDefault="00611A8C" w:rsidP="00511DD4">
      <w:pPr>
        <w:pStyle w:val="comandoseinstrucciones"/>
      </w:pPr>
    </w:p>
    <w:p w14:paraId="54EDE8A2" w14:textId="77777777" w:rsidR="00611A8C" w:rsidRPr="00B60E18" w:rsidRDefault="00611A8C" w:rsidP="00511DD4">
      <w:pPr>
        <w:pStyle w:val="comandoseinstrucciones"/>
      </w:pPr>
      <w:r w:rsidRPr="00B60E18">
        <w:t xml:space="preserve">#mostrar a los empleados cuyo salario es mayor o igual a </w:t>
      </w:r>
      <w:r w:rsidR="00685A84" w:rsidRPr="00B60E18">
        <w:t>@quintoSalarioMasAlto</w:t>
      </w:r>
    </w:p>
    <w:p w14:paraId="4602682B" w14:textId="77777777" w:rsidR="00611A8C" w:rsidRPr="00B60E18" w:rsidRDefault="00611A8C" w:rsidP="00511DD4">
      <w:pPr>
        <w:pStyle w:val="comandoseinstrucciones"/>
        <w:rPr>
          <w:lang w:val="en-US"/>
        </w:rPr>
      </w:pPr>
      <w:r w:rsidRPr="00B60E18">
        <w:rPr>
          <w:lang w:val="en-US"/>
        </w:rPr>
        <w:t>SELECT *</w:t>
      </w:r>
    </w:p>
    <w:p w14:paraId="656317E1" w14:textId="77777777" w:rsidR="00611A8C" w:rsidRPr="00B60E18" w:rsidRDefault="00611A8C" w:rsidP="00511DD4">
      <w:pPr>
        <w:pStyle w:val="comandoseinstrucciones"/>
        <w:rPr>
          <w:lang w:val="en-US"/>
        </w:rPr>
      </w:pPr>
      <w:r w:rsidRPr="00B60E18">
        <w:rPr>
          <w:lang w:val="en-US"/>
        </w:rPr>
        <w:t>FROM empleados</w:t>
      </w:r>
    </w:p>
    <w:p w14:paraId="2597FFE9" w14:textId="77777777" w:rsidR="00BE2404" w:rsidRPr="00B60E18" w:rsidRDefault="00611A8C" w:rsidP="00511DD4">
      <w:pPr>
        <w:pStyle w:val="comandoseinstrucciones"/>
        <w:rPr>
          <w:lang w:val="en-US"/>
        </w:rPr>
      </w:pPr>
      <w:r w:rsidRPr="00B60E18">
        <w:rPr>
          <w:lang w:val="en-US"/>
        </w:rPr>
        <w:t xml:space="preserve">WHERE salario &gt;= </w:t>
      </w:r>
      <w:r w:rsidR="00685A84" w:rsidRPr="00B60E18">
        <w:rPr>
          <w:lang w:val="en-US"/>
        </w:rPr>
        <w:t>@quintoSalarioMasAlto</w:t>
      </w:r>
      <w:r w:rsidRPr="00B60E18">
        <w:rPr>
          <w:lang w:val="en-US"/>
        </w:rPr>
        <w:t>;</w:t>
      </w:r>
    </w:p>
    <w:p w14:paraId="53415A12" w14:textId="77777777" w:rsidR="00F069B5" w:rsidRDefault="00611A8C" w:rsidP="00F069B5">
      <w:r w:rsidRPr="00611A8C">
        <w:t xml:space="preserve">Esta solución </w:t>
      </w:r>
      <w:r w:rsidRPr="002B11AA">
        <w:rPr>
          <w:highlight w:val="magenta"/>
        </w:rPr>
        <w:t>no funciona</w:t>
      </w:r>
      <w:r w:rsidRPr="00611A8C">
        <w:t>:</w:t>
      </w:r>
    </w:p>
    <w:p w14:paraId="0D2948DF" w14:textId="77777777" w:rsidR="00611A8C" w:rsidRDefault="00611A8C" w:rsidP="00611A8C">
      <w:pPr>
        <w:pStyle w:val="comandoseinstrucciones"/>
      </w:pPr>
      <w:r>
        <w:t>#esta no funciona porque MySQL 5.6 no permite incluir LIMIT</w:t>
      </w:r>
      <w:r w:rsidR="00A11B04">
        <w:t xml:space="preserve"> junto con</w:t>
      </w:r>
      <w:r>
        <w:t xml:space="preserve"> IN/ANY/SOME/ALL en una subconsulta</w:t>
      </w:r>
    </w:p>
    <w:p w14:paraId="03DD4ECF" w14:textId="77777777" w:rsidR="00611A8C" w:rsidRPr="00611A8C" w:rsidRDefault="00611A8C" w:rsidP="00611A8C">
      <w:pPr>
        <w:pStyle w:val="comandoseinstrucciones"/>
        <w:rPr>
          <w:lang w:val="en-US"/>
        </w:rPr>
      </w:pPr>
      <w:r w:rsidRPr="00611A8C">
        <w:rPr>
          <w:lang w:val="en-US"/>
        </w:rPr>
        <w:t xml:space="preserve">SELECT * FROM empleados WHERE salario </w:t>
      </w:r>
      <w:r w:rsidRPr="00A11B04">
        <w:rPr>
          <w:highlight w:val="yellow"/>
          <w:lang w:val="en-US"/>
        </w:rPr>
        <w:t>IN</w:t>
      </w:r>
      <w:r w:rsidRPr="00611A8C">
        <w:rPr>
          <w:lang w:val="en-US"/>
        </w:rPr>
        <w:t xml:space="preserve"> (</w:t>
      </w:r>
    </w:p>
    <w:p w14:paraId="5C250CBA" w14:textId="77777777" w:rsidR="00611A8C" w:rsidRPr="00611A8C" w:rsidRDefault="00611A8C" w:rsidP="00611A8C">
      <w:pPr>
        <w:pStyle w:val="comandoseinstrucciones"/>
        <w:rPr>
          <w:lang w:val="en-US"/>
        </w:rPr>
      </w:pPr>
      <w:r w:rsidRPr="00611A8C">
        <w:rPr>
          <w:lang w:val="en-US"/>
        </w:rPr>
        <w:tab/>
        <w:t>SELECT salario</w:t>
      </w:r>
    </w:p>
    <w:p w14:paraId="146617E3" w14:textId="77777777" w:rsidR="00611A8C" w:rsidRPr="00611A8C" w:rsidRDefault="00611A8C" w:rsidP="00611A8C">
      <w:pPr>
        <w:pStyle w:val="comandoseinstrucciones"/>
        <w:rPr>
          <w:lang w:val="en-US"/>
        </w:rPr>
      </w:pPr>
      <w:r w:rsidRPr="00611A8C">
        <w:rPr>
          <w:lang w:val="en-US"/>
        </w:rPr>
        <w:tab/>
        <w:t>FROM empleados</w:t>
      </w:r>
    </w:p>
    <w:p w14:paraId="2BAF0A8D" w14:textId="77777777" w:rsidR="00611A8C" w:rsidRPr="00611A8C" w:rsidRDefault="00611A8C" w:rsidP="00611A8C">
      <w:pPr>
        <w:pStyle w:val="comandoseinstrucciones"/>
        <w:rPr>
          <w:lang w:val="en-US"/>
        </w:rPr>
      </w:pPr>
      <w:r w:rsidRPr="00611A8C">
        <w:rPr>
          <w:lang w:val="en-US"/>
        </w:rPr>
        <w:tab/>
        <w:t xml:space="preserve">ORDER BY 1 DESC </w:t>
      </w:r>
      <w:r w:rsidRPr="002B11AA">
        <w:rPr>
          <w:highlight w:val="magenta"/>
          <w:lang w:val="en-US"/>
        </w:rPr>
        <w:t>LIMIT</w:t>
      </w:r>
      <w:r w:rsidRPr="00611A8C">
        <w:rPr>
          <w:lang w:val="en-US"/>
        </w:rPr>
        <w:t xml:space="preserve"> 5</w:t>
      </w:r>
    </w:p>
    <w:p w14:paraId="753487B4" w14:textId="77777777" w:rsidR="00611A8C" w:rsidRPr="00611A8C" w:rsidRDefault="00611A8C" w:rsidP="00611A8C">
      <w:pPr>
        <w:pStyle w:val="comandoseinstrucciones"/>
      </w:pPr>
      <w:r>
        <w:t>);</w:t>
      </w:r>
    </w:p>
    <w:p w14:paraId="7B470557" w14:textId="77777777" w:rsidR="00976497" w:rsidRDefault="007961CA" w:rsidP="003C2E95">
      <w:pPr>
        <w:pStyle w:val="Ttulo4"/>
      </w:pPr>
      <w:bookmarkStart w:id="185" w:name="_Toc127522948"/>
      <w:r>
        <w:t xml:space="preserve">Ejemplo: </w:t>
      </w:r>
      <w:r w:rsidR="00BA16E2">
        <w:t>Encontrar a los 3 empleados que más ganan en la empresa</w:t>
      </w:r>
      <w:bookmarkEnd w:id="185"/>
    </w:p>
    <w:p w14:paraId="6EA4CBAB" w14:textId="77777777" w:rsidR="00BA16E2" w:rsidRDefault="00BA16E2" w:rsidP="00BA16E2">
      <w:r>
        <w:t>Si hay varios tuviesen el mismo salario y eso hiciese que por ejemplo 4 de ellos estuviesen</w:t>
      </w:r>
      <w:r w:rsidR="00F029DE">
        <w:t xml:space="preserve"> en</w:t>
      </w:r>
      <w:r>
        <w:t xml:space="preserve"> el </w:t>
      </w:r>
      <w:r w:rsidR="00F029DE">
        <w:t>grupo</w:t>
      </w:r>
      <w:r>
        <w:t xml:space="preserve"> de los 3 que más ganan, entonces debería mostrarse a los 4 empleados y no a 3 de ellos (eso sería engañoso).</w:t>
      </w:r>
    </w:p>
    <w:p w14:paraId="43266312" w14:textId="77777777" w:rsidR="003B136A" w:rsidRDefault="003B136A" w:rsidP="003B136A">
      <w:pPr>
        <w:pStyle w:val="comandoseinstrucciones"/>
      </w:pPr>
    </w:p>
    <w:p w14:paraId="32B37E6F" w14:textId="77777777" w:rsidR="003B136A" w:rsidRPr="003B136A" w:rsidRDefault="003B136A" w:rsidP="00511DD4">
      <w:pPr>
        <w:pStyle w:val="comandoseinstrucciones"/>
        <w:rPr>
          <w:lang w:val="en-US"/>
        </w:rPr>
      </w:pPr>
      <w:r w:rsidRPr="003B136A">
        <w:rPr>
          <w:lang w:val="en-US"/>
        </w:rPr>
        <w:t>SELECT salario INTO @tercerSalario</w:t>
      </w:r>
    </w:p>
    <w:p w14:paraId="2B063A72" w14:textId="77777777" w:rsidR="003B136A" w:rsidRPr="003B136A" w:rsidRDefault="003B136A" w:rsidP="00511DD4">
      <w:pPr>
        <w:pStyle w:val="comandoseinstrucciones"/>
        <w:rPr>
          <w:lang w:val="en-US"/>
        </w:rPr>
      </w:pPr>
      <w:r w:rsidRPr="003B136A">
        <w:rPr>
          <w:lang w:val="en-US"/>
        </w:rPr>
        <w:t xml:space="preserve">FROM empleados </w:t>
      </w:r>
    </w:p>
    <w:p w14:paraId="28FD0440" w14:textId="77777777" w:rsidR="003B136A" w:rsidRPr="003B136A" w:rsidRDefault="003B136A" w:rsidP="00511DD4">
      <w:pPr>
        <w:pStyle w:val="comandoseinstrucciones"/>
        <w:rPr>
          <w:lang w:val="en-US"/>
        </w:rPr>
      </w:pPr>
      <w:r w:rsidRPr="003B136A">
        <w:rPr>
          <w:lang w:val="en-US"/>
        </w:rPr>
        <w:t xml:space="preserve">ORDER BY salario DESC </w:t>
      </w:r>
      <w:r w:rsidRPr="00CE3BC2">
        <w:rPr>
          <w:rStyle w:val="Textoennegrita"/>
          <w:lang w:val="en-US"/>
        </w:rPr>
        <w:t>LIMIT 2,1</w:t>
      </w:r>
      <w:r w:rsidRPr="003B136A">
        <w:rPr>
          <w:lang w:val="en-US"/>
        </w:rPr>
        <w:t>;</w:t>
      </w:r>
    </w:p>
    <w:p w14:paraId="0D98E71E" w14:textId="77777777" w:rsidR="003B136A" w:rsidRPr="003B136A" w:rsidRDefault="003B136A" w:rsidP="00511DD4">
      <w:pPr>
        <w:pStyle w:val="comandoseinstrucciones"/>
        <w:rPr>
          <w:lang w:val="en-US"/>
        </w:rPr>
      </w:pPr>
    </w:p>
    <w:p w14:paraId="3DE71189" w14:textId="77777777" w:rsidR="003B136A" w:rsidRPr="00A11B04" w:rsidRDefault="003B136A" w:rsidP="00511DD4">
      <w:pPr>
        <w:pStyle w:val="comandoseinstrucciones"/>
        <w:rPr>
          <w:lang w:val="en-US"/>
        </w:rPr>
      </w:pPr>
      <w:r w:rsidRPr="00A11B04">
        <w:rPr>
          <w:lang w:val="en-US"/>
        </w:rPr>
        <w:t>SELECT @tercerSalario;</w:t>
      </w:r>
    </w:p>
    <w:p w14:paraId="649891FA" w14:textId="77777777" w:rsidR="003B136A" w:rsidRPr="00A11B04" w:rsidRDefault="003B136A" w:rsidP="00511DD4">
      <w:pPr>
        <w:pStyle w:val="comandoseinstrucciones"/>
        <w:rPr>
          <w:lang w:val="en-US"/>
        </w:rPr>
      </w:pPr>
    </w:p>
    <w:p w14:paraId="4C252286" w14:textId="77777777" w:rsidR="003B136A" w:rsidRPr="00A11B04" w:rsidRDefault="003B136A" w:rsidP="00511DD4">
      <w:pPr>
        <w:pStyle w:val="comandoseinstrucciones"/>
        <w:rPr>
          <w:lang w:val="en-US"/>
        </w:rPr>
      </w:pPr>
    </w:p>
    <w:p w14:paraId="47AA4E70" w14:textId="77777777" w:rsidR="003B136A" w:rsidRPr="00A11B04" w:rsidRDefault="003B136A" w:rsidP="00511DD4">
      <w:pPr>
        <w:pStyle w:val="comandoseinstrucciones"/>
        <w:rPr>
          <w:lang w:val="en-US"/>
        </w:rPr>
      </w:pPr>
      <w:r w:rsidRPr="00A11B04">
        <w:rPr>
          <w:lang w:val="en-US"/>
        </w:rPr>
        <w:t xml:space="preserve">SELECT * FROM empleados </w:t>
      </w:r>
    </w:p>
    <w:p w14:paraId="6B8FFDC5" w14:textId="77777777" w:rsidR="00BA16E2" w:rsidRPr="00A11B04" w:rsidRDefault="003B136A" w:rsidP="00511DD4">
      <w:pPr>
        <w:pStyle w:val="comandoseinstrucciones"/>
        <w:rPr>
          <w:lang w:val="en-US"/>
        </w:rPr>
      </w:pPr>
      <w:r w:rsidRPr="00A11B04">
        <w:rPr>
          <w:lang w:val="en-US"/>
        </w:rPr>
        <w:t>WHERE salario &gt;= @tercerSalario;</w:t>
      </w:r>
    </w:p>
    <w:p w14:paraId="0E075BAA" w14:textId="77777777" w:rsidR="003B136A" w:rsidRDefault="0085693F" w:rsidP="003B136A">
      <w:r>
        <w:t>Aunque</w:t>
      </w:r>
      <w:r w:rsidR="003B136A">
        <w:t xml:space="preserve"> esta solución parece igual a la del apartado (</w:t>
      </w:r>
      <w:r w:rsidRPr="0085693F">
        <w:t>Encontrar a los empleados cuyos salarios están entre los 5 salarios más altos de la empresa: LIMIT 4,1</w:t>
      </w:r>
      <w:r w:rsidR="003B136A">
        <w:t xml:space="preserve">), pero no es así, esta no incluye DISTINCT </w:t>
      </w:r>
    </w:p>
    <w:p w14:paraId="4B544E37" w14:textId="77777777" w:rsidR="002D55AA" w:rsidRDefault="002D55AA" w:rsidP="002D55AA">
      <w:pPr>
        <w:pStyle w:val="Ttulo4"/>
      </w:pPr>
      <w:bookmarkStart w:id="186" w:name="_Toc127522949"/>
      <w:r>
        <w:t>TOP (Access)</w:t>
      </w:r>
      <w:bookmarkEnd w:id="186"/>
    </w:p>
    <w:p w14:paraId="7C497C6D" w14:textId="77777777" w:rsidR="002D55AA" w:rsidRPr="002D55AA" w:rsidRDefault="002D55AA" w:rsidP="002D55AA">
      <w:r>
        <w:t>TOP es el comando usado en Access en lugar de LIMIT</w:t>
      </w:r>
    </w:p>
    <w:p w14:paraId="2A3769BE" w14:textId="77777777" w:rsidR="002D55AA" w:rsidRPr="00021A4E" w:rsidRDefault="00000000" w:rsidP="002D55AA">
      <w:pPr>
        <w:pStyle w:val="comandoseinstrucciones"/>
        <w:rPr>
          <w:b/>
        </w:rPr>
      </w:pPr>
      <w:hyperlink r:id="rId105" w:history="1">
        <w:r w:rsidR="002D55AA" w:rsidRPr="00021A4E">
          <w:rPr>
            <w:rStyle w:val="Hipervnculo"/>
            <w:b/>
          </w:rPr>
          <w:t>http://www.w3schools.com/sql/sql_top.asp</w:t>
        </w:r>
      </w:hyperlink>
    </w:p>
    <w:p w14:paraId="2AE07983" w14:textId="77777777" w:rsidR="002D55AA" w:rsidRDefault="002D55AA" w:rsidP="002D55AA">
      <w:pPr>
        <w:tabs>
          <w:tab w:val="left" w:pos="1658"/>
        </w:tabs>
      </w:pPr>
      <w:r>
        <w:t xml:space="preserve">TOP </w:t>
      </w:r>
      <w:r w:rsidRPr="00A55A81">
        <w:rPr>
          <w:rStyle w:val="Textoennegrita"/>
        </w:rPr>
        <w:t>n</w:t>
      </w:r>
      <w:r>
        <w:t xml:space="preserve"> muestra </w:t>
      </w:r>
      <w:r w:rsidRPr="00A55A81">
        <w:rPr>
          <w:rStyle w:val="Textoennegrita"/>
        </w:rPr>
        <w:t>n</w:t>
      </w:r>
      <w:r>
        <w:t xml:space="preserve"> o más registros. Si hay m registros (m &gt; n) con los n valores TOP (debido a repeticiones del valor), entonces TOP los muestra todos (muestra los m registros).</w:t>
      </w:r>
    </w:p>
    <w:p w14:paraId="00A2681E" w14:textId="77777777" w:rsidR="002D55AA" w:rsidRDefault="002D55AA" w:rsidP="002D55AA">
      <w:pPr>
        <w:pStyle w:val="Lista0"/>
      </w:pPr>
      <w:r>
        <w:t>Ejemplo:</w:t>
      </w:r>
    </w:p>
    <w:p w14:paraId="7180EBFC" w14:textId="77777777" w:rsidR="002D55AA" w:rsidRPr="002F7866" w:rsidRDefault="002D55AA" w:rsidP="002D55AA">
      <w:pPr>
        <w:pStyle w:val="comandoseinstrucciones"/>
      </w:pPr>
      <w:r w:rsidRPr="00021A4E">
        <w:rPr>
          <w:lang w:val="en-US"/>
        </w:rPr>
        <w:t>SELECT TOP 5 consumo</w:t>
      </w:r>
    </w:p>
    <w:p w14:paraId="79EA1F60" w14:textId="77777777" w:rsidR="002D55AA" w:rsidRPr="002F7866" w:rsidRDefault="002D55AA" w:rsidP="002D55AA">
      <w:pPr>
        <w:pStyle w:val="comandoseinstrucciones"/>
      </w:pPr>
      <w:r w:rsidRPr="002F7866">
        <w:t>FROM Automóviles</w:t>
      </w:r>
    </w:p>
    <w:p w14:paraId="25C2A2C8" w14:textId="77777777" w:rsidR="002D55AA" w:rsidRPr="002F7866" w:rsidRDefault="002D55AA" w:rsidP="002D55AA">
      <w:pPr>
        <w:pStyle w:val="comandoseinstrucciones"/>
      </w:pPr>
      <w:r w:rsidRPr="002F7866">
        <w:t>ORDER BY 1 ASC</w:t>
      </w:r>
    </w:p>
    <w:p w14:paraId="36EBA4B4" w14:textId="77777777" w:rsidR="002D55AA" w:rsidRPr="00021A4E" w:rsidRDefault="002D55AA" w:rsidP="002D55AA">
      <w:pPr>
        <w:pStyle w:val="comandoseinstrucciones"/>
      </w:pPr>
      <w:r w:rsidRPr="00021A4E">
        <w:t>;</w:t>
      </w:r>
    </w:p>
    <w:p w14:paraId="091A6343" w14:textId="77777777" w:rsidR="002D55AA" w:rsidRDefault="002D55AA" w:rsidP="002D55AA">
      <w:pPr>
        <w:tabs>
          <w:tab w:val="left" w:pos="1658"/>
        </w:tabs>
      </w:pPr>
      <w:r>
        <w:t>Si existen 6 coches con un consumo más bajo, entonces muestran los 6 coches, la base de datos no se atreve a descartar uno, pues no sabría cuál.</w:t>
      </w:r>
    </w:p>
    <w:p w14:paraId="545EBAF5" w14:textId="77777777" w:rsidR="002D55AA" w:rsidRDefault="002D55AA" w:rsidP="002D55AA">
      <w:pPr>
        <w:tabs>
          <w:tab w:val="left" w:pos="1658"/>
        </w:tabs>
      </w:pPr>
    </w:p>
    <w:p w14:paraId="51373CFE" w14:textId="77777777" w:rsidR="002D55AA" w:rsidRDefault="002D55AA" w:rsidP="003B136A"/>
    <w:p w14:paraId="4F2BBD01" w14:textId="77777777" w:rsidR="002D55AA" w:rsidRDefault="002D55AA" w:rsidP="003B136A"/>
    <w:p w14:paraId="5BFEBC4F" w14:textId="77777777" w:rsidR="00402583" w:rsidRDefault="000D1DEC" w:rsidP="003C2E95">
      <w:pPr>
        <w:pStyle w:val="Ttulo3"/>
      </w:pPr>
      <w:bookmarkStart w:id="187" w:name="_Toc127522950"/>
      <w:r w:rsidRPr="003A5142">
        <w:lastRenderedPageBreak/>
        <w:t xml:space="preserve">Fechas, como trabajar con </w:t>
      </w:r>
      <w:r w:rsidR="003A5142" w:rsidRPr="003A5142">
        <w:t>f</w:t>
      </w:r>
      <w:r w:rsidR="003A5142">
        <w:t>echas</w:t>
      </w:r>
      <w:bookmarkEnd w:id="187"/>
    </w:p>
    <w:p w14:paraId="568B0095" w14:textId="77777777" w:rsidR="00D81FFB" w:rsidRDefault="00000000" w:rsidP="00D81FFB">
      <w:pPr>
        <w:pStyle w:val="comandoseinstrucciones"/>
      </w:pPr>
      <w:hyperlink r:id="rId106" w:history="1">
        <w:r w:rsidR="00D81FFB" w:rsidRPr="004B384E">
          <w:rPr>
            <w:rStyle w:val="Hipervnculo"/>
          </w:rPr>
          <w:t>http://forums.mysql.com/read.php?71,154336,154380</w:t>
        </w:r>
      </w:hyperlink>
    </w:p>
    <w:p w14:paraId="2DA244D3" w14:textId="77777777" w:rsidR="00D81FFB" w:rsidRDefault="00000000" w:rsidP="00D81FFB">
      <w:pPr>
        <w:pStyle w:val="comandoseinstrucciones"/>
        <w:rPr>
          <w:rStyle w:val="Hipervnculo"/>
        </w:rPr>
      </w:pPr>
      <w:hyperlink r:id="rId107" w:history="1">
        <w:r w:rsidR="00D81FFB" w:rsidRPr="004B384E">
          <w:rPr>
            <w:rStyle w:val="Hipervnculo"/>
          </w:rPr>
          <w:t>https://dev.mysql.com/doc/refman/5.6/en/date-and-time-functions.html</w:t>
        </w:r>
      </w:hyperlink>
    </w:p>
    <w:p w14:paraId="45370D52" w14:textId="77777777" w:rsidR="00B409D6" w:rsidRDefault="00B409D6" w:rsidP="00B409D6">
      <w:pPr>
        <w:pStyle w:val="comandoseinstrucciones"/>
      </w:pPr>
      <w:r>
        <w:t>Re</w:t>
      </w:r>
      <w:r w:rsidR="00F02B88">
        <w:t>a</w:t>
      </w:r>
      <w:r>
        <w:t xml:space="preserve">lizar cálculos con fechas: </w:t>
      </w:r>
      <w:hyperlink r:id="rId108" w:history="1">
        <w:r w:rsidRPr="007C5621">
          <w:rPr>
            <w:rStyle w:val="Hipervnculo"/>
          </w:rPr>
          <w:t>http://dev.mysql.com/doc/refman/5.7/en/date-calculations.htm</w:t>
        </w:r>
      </w:hyperlink>
    </w:p>
    <w:p w14:paraId="6C06E53E" w14:textId="77777777" w:rsidR="009E74F9" w:rsidRDefault="00FD560B" w:rsidP="000D1DEC">
      <w:r w:rsidRPr="005B2640">
        <w:t>El</w:t>
      </w:r>
      <w:r>
        <w:t xml:space="preserve">único </w:t>
      </w:r>
      <w:r w:rsidR="005B2640" w:rsidRPr="005B2640">
        <w:t xml:space="preserve">formato con el </w:t>
      </w:r>
      <w:r w:rsidR="009E74F9">
        <w:t>que se pueden almacenar</w:t>
      </w:r>
      <w:r w:rsidR="005B2640">
        <w:t xml:space="preserve"> las fechas</w:t>
      </w:r>
      <w:r w:rsidR="005B2640" w:rsidRPr="005B2640">
        <w:t xml:space="preserve"> en</w:t>
      </w:r>
      <w:r w:rsidR="009E74F9">
        <w:t>MySQL</w:t>
      </w:r>
      <w:r w:rsidR="005B2640">
        <w:t xml:space="preserve"> es el </w:t>
      </w:r>
      <w:r w:rsidR="009C222D">
        <w:t>americano</w:t>
      </w:r>
      <w:r w:rsidR="009E74F9">
        <w:t>:</w:t>
      </w:r>
    </w:p>
    <w:p w14:paraId="5F956F49" w14:textId="77777777" w:rsidR="000D1DEC" w:rsidRDefault="005B2640" w:rsidP="00511DD4">
      <w:pPr>
        <w:pStyle w:val="comandoseinstrucciones"/>
      </w:pPr>
      <w:r w:rsidRPr="009C222D">
        <w:rPr>
          <w:rStyle w:val="Textoennegrita"/>
        </w:rPr>
        <w:t>YYYY-MM-DD</w:t>
      </w:r>
    </w:p>
    <w:p w14:paraId="02DB35CA" w14:textId="77777777" w:rsidR="005B2640" w:rsidRPr="005B2640" w:rsidRDefault="005B2640" w:rsidP="005B2640">
      <w:r>
        <w:t>Para insertar una fecha es obligatorio proporcionarla en el formato YYYY-MM-DD, como separador se pueden usar símbolos: (</w:t>
      </w:r>
      <w:r w:rsidRPr="005B2640">
        <w:rPr>
          <w:rStyle w:val="Textoennegrita"/>
        </w:rPr>
        <w:t>-./@</w:t>
      </w:r>
      <w:r>
        <w:t>)</w:t>
      </w:r>
      <w:r w:rsidRPr="005B2640">
        <w:t>. Ejemplo:</w:t>
      </w:r>
    </w:p>
    <w:p w14:paraId="2EAB39EF" w14:textId="77777777" w:rsidR="005B2640" w:rsidRPr="00D81FFB" w:rsidRDefault="005B2640" w:rsidP="005B2640">
      <w:pPr>
        <w:pStyle w:val="comandoseinstrucciones"/>
      </w:pPr>
      <w:r w:rsidRPr="00D81FFB">
        <w:t>INSERT INTO mytabla (fecha) VALUES ('</w:t>
      </w:r>
      <w:r w:rsidR="00FD560B" w:rsidRPr="00D81FFB">
        <w:t>201</w:t>
      </w:r>
      <w:r w:rsidRPr="00D81FFB">
        <w:t>3-05-21'), (</w:t>
      </w:r>
      <w:r w:rsidR="00FD560B" w:rsidRPr="00D81FFB">
        <w:t>'2013</w:t>
      </w:r>
      <w:r w:rsidRPr="00D81FFB">
        <w:t>.05.2</w:t>
      </w:r>
      <w:r w:rsidR="00FD560B" w:rsidRPr="00D81FFB">
        <w:t>2</w:t>
      </w:r>
      <w:r w:rsidRPr="00D81FFB">
        <w:t>'</w:t>
      </w:r>
      <w:r w:rsidR="00FD560B" w:rsidRPr="00D81FFB">
        <w:t>), ('2013/05/23'), (''2013@05@24')</w:t>
      </w:r>
      <w:r w:rsidRPr="00D81FFB">
        <w:t>);</w:t>
      </w:r>
    </w:p>
    <w:p w14:paraId="79DA5E77" w14:textId="77777777" w:rsidR="000D1DEC" w:rsidRPr="009C222D" w:rsidRDefault="009C222D" w:rsidP="000D1DEC">
      <w:r w:rsidRPr="009C222D">
        <w:t xml:space="preserve">Para mostrar una fecha almacenada </w:t>
      </w:r>
      <w:r w:rsidR="002212CF">
        <w:t>tenemos varias opciones</w:t>
      </w:r>
      <w:r w:rsidRPr="009C222D">
        <w:t>:</w:t>
      </w:r>
    </w:p>
    <w:p w14:paraId="4966E780" w14:textId="77777777" w:rsidR="009C222D" w:rsidRDefault="009C222D" w:rsidP="009C222D">
      <w:pPr>
        <w:pStyle w:val="Lista3"/>
      </w:pPr>
      <w:r>
        <w:t xml:space="preserve">Mostrarla en el </w:t>
      </w:r>
      <w:r w:rsidRPr="009C222D">
        <w:rPr>
          <w:rStyle w:val="Textoennegrita"/>
        </w:rPr>
        <w:t>formato americano</w:t>
      </w:r>
    </w:p>
    <w:p w14:paraId="0BCC057A" w14:textId="77777777" w:rsidR="009C222D" w:rsidRPr="009C222D" w:rsidRDefault="009C222D" w:rsidP="009C222D">
      <w:pPr>
        <w:pStyle w:val="Lista3"/>
      </w:pPr>
      <w:r>
        <w:t xml:space="preserve">Especificar un </w:t>
      </w:r>
      <w:r w:rsidRPr="009C222D">
        <w:rPr>
          <w:rStyle w:val="Textoennegrita"/>
        </w:rPr>
        <w:t>formato distinto</w:t>
      </w:r>
      <w:r>
        <w:t xml:space="preserve">: función </w:t>
      </w:r>
      <w:r w:rsidRPr="009C222D">
        <w:rPr>
          <w:rStyle w:val="Textoennegrita"/>
        </w:rPr>
        <w:t>DATE_FORMAT</w:t>
      </w:r>
    </w:p>
    <w:p w14:paraId="2CFAC2FB" w14:textId="77777777" w:rsidR="000D1DEC" w:rsidRPr="002212CF" w:rsidRDefault="000D1DEC" w:rsidP="000D1DEC">
      <w:r w:rsidRPr="002212CF">
        <w:t>Código de ejemplo:</w:t>
      </w:r>
    </w:p>
    <w:p w14:paraId="2B16F0B9" w14:textId="77777777" w:rsidR="000D1DEC" w:rsidRPr="00D81FFB" w:rsidRDefault="000D1DEC" w:rsidP="00511DD4">
      <w:pPr>
        <w:pStyle w:val="comandoseinstrucciones"/>
      </w:pPr>
      <w:r w:rsidRPr="00D81FFB">
        <w:t>CREATE TABLE `mytabla` (</w:t>
      </w:r>
    </w:p>
    <w:p w14:paraId="2A1DC55F" w14:textId="77777777" w:rsidR="000D1DEC" w:rsidRPr="00860080" w:rsidRDefault="000D1DEC" w:rsidP="00511DD4">
      <w:pPr>
        <w:pStyle w:val="comandoseinstrucciones"/>
        <w:rPr>
          <w:lang w:val="en-US"/>
        </w:rPr>
      </w:pPr>
      <w:r w:rsidRPr="00860080">
        <w:rPr>
          <w:lang w:val="en-US"/>
        </w:rPr>
        <w:t>`id` int(11) NOT NULL auto_increment,</w:t>
      </w:r>
    </w:p>
    <w:p w14:paraId="53299105" w14:textId="77777777" w:rsidR="000D1DEC" w:rsidRPr="00860080" w:rsidRDefault="000D1DEC" w:rsidP="00511DD4">
      <w:pPr>
        <w:pStyle w:val="comandoseinstrucciones"/>
        <w:rPr>
          <w:lang w:val="en-US"/>
        </w:rPr>
      </w:pPr>
      <w:r w:rsidRPr="00860080">
        <w:rPr>
          <w:lang w:val="en-US"/>
        </w:rPr>
        <w:t xml:space="preserve">  `fecha` varchar(10) default NULL,</w:t>
      </w:r>
    </w:p>
    <w:p w14:paraId="7CAD5FE7" w14:textId="77777777" w:rsidR="000D1DEC" w:rsidRPr="00860080" w:rsidRDefault="000D1DEC" w:rsidP="00511DD4">
      <w:pPr>
        <w:pStyle w:val="comandoseinstrucciones"/>
        <w:rPr>
          <w:lang w:val="en-US"/>
        </w:rPr>
      </w:pPr>
      <w:r w:rsidRPr="00860080">
        <w:rPr>
          <w:lang w:val="en-US"/>
        </w:rPr>
        <w:t xml:space="preserve">  PRIMARY KEY  (`id`)</w:t>
      </w:r>
    </w:p>
    <w:p w14:paraId="2245211F" w14:textId="77777777" w:rsidR="000D1DEC" w:rsidRPr="00860080" w:rsidRDefault="000D1DEC" w:rsidP="00511DD4">
      <w:pPr>
        <w:pStyle w:val="comandoseinstrucciones"/>
        <w:rPr>
          <w:lang w:val="en-US"/>
        </w:rPr>
      </w:pPr>
      <w:r w:rsidRPr="00860080">
        <w:rPr>
          <w:lang w:val="en-US"/>
        </w:rPr>
        <w:t>);</w:t>
      </w:r>
    </w:p>
    <w:p w14:paraId="51147402" w14:textId="77777777" w:rsidR="000D1DEC" w:rsidRPr="000D1DEC" w:rsidRDefault="000D1DEC" w:rsidP="00511DD4">
      <w:pPr>
        <w:pStyle w:val="comandoseinstrucciones"/>
        <w:rPr>
          <w:lang w:val="en-US"/>
        </w:rPr>
      </w:pPr>
    </w:p>
    <w:p w14:paraId="18B35116" w14:textId="77777777" w:rsidR="000D1DEC" w:rsidRPr="000D1DEC" w:rsidRDefault="000D1DEC" w:rsidP="00511DD4">
      <w:pPr>
        <w:pStyle w:val="comandoseinstrucciones"/>
        <w:rPr>
          <w:lang w:val="en-US"/>
        </w:rPr>
      </w:pPr>
      <w:r w:rsidRPr="000D1DEC">
        <w:rPr>
          <w:lang w:val="en-US"/>
        </w:rPr>
        <w:t>INSERT INTO mytabla (fecha) VALUES ('</w:t>
      </w:r>
      <w:r w:rsidR="005B2640">
        <w:rPr>
          <w:lang w:val="en-US"/>
        </w:rPr>
        <w:t>2013</w:t>
      </w:r>
      <w:r w:rsidRPr="000D1DEC">
        <w:rPr>
          <w:lang w:val="en-US"/>
        </w:rPr>
        <w:t>/5/</w:t>
      </w:r>
      <w:r w:rsidR="005B2640">
        <w:rPr>
          <w:lang w:val="en-US"/>
        </w:rPr>
        <w:t>2</w:t>
      </w:r>
      <w:r w:rsidRPr="000D1DEC">
        <w:rPr>
          <w:lang w:val="en-US"/>
        </w:rPr>
        <w:t>3'), (</w:t>
      </w:r>
      <w:r w:rsidR="005B2640" w:rsidRPr="000D1DEC">
        <w:rPr>
          <w:lang w:val="en-US"/>
        </w:rPr>
        <w:t>'</w:t>
      </w:r>
      <w:r w:rsidR="005B2640">
        <w:rPr>
          <w:lang w:val="en-US"/>
        </w:rPr>
        <w:t>2013</w:t>
      </w:r>
      <w:r w:rsidR="005B2640" w:rsidRPr="000D1DEC">
        <w:rPr>
          <w:lang w:val="en-US"/>
        </w:rPr>
        <w:t>/5/</w:t>
      </w:r>
      <w:r w:rsidR="005B2640">
        <w:rPr>
          <w:lang w:val="en-US"/>
        </w:rPr>
        <w:t>2</w:t>
      </w:r>
      <w:r w:rsidRPr="000D1DEC">
        <w:rPr>
          <w:lang w:val="en-US"/>
        </w:rPr>
        <w:t>4'), (</w:t>
      </w:r>
      <w:r w:rsidR="005B2640" w:rsidRPr="000D1DEC">
        <w:rPr>
          <w:lang w:val="en-US"/>
        </w:rPr>
        <w:t>'</w:t>
      </w:r>
      <w:r w:rsidR="005B2640">
        <w:rPr>
          <w:lang w:val="en-US"/>
        </w:rPr>
        <w:t>2013</w:t>
      </w:r>
      <w:r w:rsidR="005B2640" w:rsidRPr="000D1DEC">
        <w:rPr>
          <w:lang w:val="en-US"/>
        </w:rPr>
        <w:t>/5/</w:t>
      </w:r>
      <w:r w:rsidR="005B2640">
        <w:rPr>
          <w:lang w:val="en-US"/>
        </w:rPr>
        <w:t>2</w:t>
      </w:r>
      <w:r w:rsidRPr="000D1DEC">
        <w:rPr>
          <w:lang w:val="en-US"/>
        </w:rPr>
        <w:t>5'), (</w:t>
      </w:r>
      <w:r w:rsidR="005B2640" w:rsidRPr="000D1DEC">
        <w:rPr>
          <w:lang w:val="en-US"/>
        </w:rPr>
        <w:t>'</w:t>
      </w:r>
      <w:r w:rsidR="005B2640">
        <w:rPr>
          <w:lang w:val="en-US"/>
        </w:rPr>
        <w:t>2013</w:t>
      </w:r>
      <w:r w:rsidR="005B2640" w:rsidRPr="000D1DEC">
        <w:rPr>
          <w:lang w:val="en-US"/>
        </w:rPr>
        <w:t>/5/</w:t>
      </w:r>
      <w:r w:rsidR="005B2640">
        <w:rPr>
          <w:lang w:val="en-US"/>
        </w:rPr>
        <w:t>2</w:t>
      </w:r>
      <w:r w:rsidRPr="000D1DEC">
        <w:rPr>
          <w:lang w:val="en-US"/>
        </w:rPr>
        <w:t>6'), (</w:t>
      </w:r>
      <w:r w:rsidR="005B2640" w:rsidRPr="000D1DEC">
        <w:rPr>
          <w:lang w:val="en-US"/>
        </w:rPr>
        <w:t>'</w:t>
      </w:r>
      <w:r w:rsidR="005B2640">
        <w:rPr>
          <w:lang w:val="en-US"/>
        </w:rPr>
        <w:t>2013</w:t>
      </w:r>
      <w:r w:rsidR="005B2640" w:rsidRPr="000D1DEC">
        <w:rPr>
          <w:lang w:val="en-US"/>
        </w:rPr>
        <w:t>/5/</w:t>
      </w:r>
      <w:r w:rsidR="005B2640">
        <w:rPr>
          <w:lang w:val="en-US"/>
        </w:rPr>
        <w:t>2</w:t>
      </w:r>
      <w:r w:rsidRPr="000D1DEC">
        <w:rPr>
          <w:lang w:val="en-US"/>
        </w:rPr>
        <w:t>7');</w:t>
      </w:r>
    </w:p>
    <w:p w14:paraId="323A8319" w14:textId="77777777" w:rsidR="000D1DEC" w:rsidRPr="000D1DEC" w:rsidRDefault="000D1DEC" w:rsidP="00511DD4">
      <w:pPr>
        <w:pStyle w:val="comandoseinstrucciones"/>
        <w:rPr>
          <w:lang w:val="en-US"/>
        </w:rPr>
      </w:pPr>
    </w:p>
    <w:p w14:paraId="09C42236" w14:textId="77777777" w:rsidR="000D1DEC" w:rsidRPr="000D1DEC" w:rsidRDefault="000D1DEC" w:rsidP="00511DD4">
      <w:pPr>
        <w:pStyle w:val="comandoseinstrucciones"/>
        <w:rPr>
          <w:lang w:val="en-US"/>
        </w:rPr>
      </w:pPr>
      <w:r w:rsidRPr="000D1DEC">
        <w:rPr>
          <w:lang w:val="en-US"/>
        </w:rPr>
        <w:t>SELECT * FROM mytabla;</w:t>
      </w:r>
    </w:p>
    <w:p w14:paraId="44613A13" w14:textId="77777777" w:rsidR="000D1DEC" w:rsidRPr="000D1DEC" w:rsidRDefault="000D1DEC" w:rsidP="00511DD4">
      <w:pPr>
        <w:pStyle w:val="comandoseinstrucciones"/>
        <w:rPr>
          <w:lang w:val="en-US"/>
        </w:rPr>
      </w:pPr>
    </w:p>
    <w:p w14:paraId="60FDB72D" w14:textId="77777777" w:rsidR="000D1DEC" w:rsidRPr="000D1DEC" w:rsidRDefault="000D1DEC" w:rsidP="00511DD4">
      <w:pPr>
        <w:pStyle w:val="comandoseinstrucciones"/>
        <w:rPr>
          <w:lang w:val="en-US"/>
        </w:rPr>
      </w:pPr>
      <w:r w:rsidRPr="000D1DEC">
        <w:rPr>
          <w:lang w:val="en-US"/>
        </w:rPr>
        <w:t>SELECT id, DATE_FORMAT(fecha, '%d/%m/%y') AS fecha FROM mytabla;</w:t>
      </w:r>
    </w:p>
    <w:p w14:paraId="0069361C" w14:textId="77777777" w:rsidR="000D1DEC" w:rsidRPr="000D1DEC" w:rsidRDefault="000D1DEC" w:rsidP="00511DD4">
      <w:pPr>
        <w:pStyle w:val="comandoseinstrucciones"/>
        <w:rPr>
          <w:lang w:val="en-US"/>
        </w:rPr>
      </w:pPr>
    </w:p>
    <w:p w14:paraId="5F4D6DD8" w14:textId="77777777" w:rsidR="000D1DEC" w:rsidRPr="000D1DEC" w:rsidRDefault="000D1DEC" w:rsidP="00511DD4">
      <w:pPr>
        <w:pStyle w:val="comandoseinstrucciones"/>
        <w:rPr>
          <w:lang w:val="en-US"/>
        </w:rPr>
      </w:pPr>
      <w:r w:rsidRPr="000D1DEC">
        <w:rPr>
          <w:lang w:val="en-US"/>
        </w:rPr>
        <w:t>SELECT id, DATE_FORMAT(fecha, '%d/%m/%Y') AS fecha FROM mytabla;</w:t>
      </w:r>
    </w:p>
    <w:p w14:paraId="387BCE9D" w14:textId="77777777" w:rsidR="000D1DEC" w:rsidRPr="000D1DEC" w:rsidRDefault="000D1DEC" w:rsidP="00511DD4">
      <w:pPr>
        <w:pStyle w:val="comandoseinstrucciones"/>
        <w:rPr>
          <w:lang w:val="en-US"/>
        </w:rPr>
      </w:pPr>
    </w:p>
    <w:p w14:paraId="00B2286B" w14:textId="77777777" w:rsidR="000D1DEC" w:rsidRDefault="000D1DEC" w:rsidP="00511DD4">
      <w:pPr>
        <w:pStyle w:val="comandoseinstrucciones"/>
        <w:rPr>
          <w:lang w:val="en-US"/>
        </w:rPr>
      </w:pPr>
      <w:r w:rsidRPr="000D1DEC">
        <w:rPr>
          <w:lang w:val="en-US"/>
        </w:rPr>
        <w:t>SELECT id, DATE_FORMAT(fecha, '%e/%c/%Y') AS fecha FROM mytabla;</w:t>
      </w:r>
    </w:p>
    <w:p w14:paraId="4DC53A02" w14:textId="77777777" w:rsidR="000D1DEC" w:rsidRDefault="002212CF" w:rsidP="003C2E95">
      <w:pPr>
        <w:pStyle w:val="Ttulo4"/>
        <w:rPr>
          <w:lang w:val="en-US"/>
        </w:rPr>
      </w:pPr>
      <w:bookmarkStart w:id="188" w:name="_Toc127522951"/>
      <w:r>
        <w:rPr>
          <w:lang w:val="en-US"/>
        </w:rPr>
        <w:t>DATE_FORMAT()</w:t>
      </w:r>
      <w:bookmarkEnd w:id="188"/>
    </w:p>
    <w:p w14:paraId="224F2DDB" w14:textId="77777777" w:rsidR="002212CF" w:rsidRPr="002212CF" w:rsidRDefault="002D6F59" w:rsidP="002212CF">
      <w:pPr>
        <w:pStyle w:val="comandoseinstrucciones"/>
        <w:rPr>
          <w:lang w:val="en-US"/>
        </w:rPr>
      </w:pPr>
      <w:r>
        <w:fldChar w:fldCharType="begin"/>
      </w:r>
      <w:r w:rsidRPr="002D6F59">
        <w:rPr>
          <w:lang w:val="en-US"/>
          <w:rPrChange w:id="189" w:author="dani" w:date="2015-12-12T23:55:00Z">
            <w:rPr>
              <w:rFonts w:ascii="Garamond" w:hAnsi="Garamond"/>
              <w:sz w:val="24"/>
              <w:szCs w:val="24"/>
            </w:rPr>
          </w:rPrChange>
        </w:rPr>
        <w:instrText xml:space="preserve"> HYPERLINK "http://www.w3schools.com/sql/func_date_format.asp" </w:instrText>
      </w:r>
      <w:r>
        <w:fldChar w:fldCharType="separate"/>
      </w:r>
      <w:r w:rsidR="002212CF" w:rsidRPr="002212CF">
        <w:rPr>
          <w:rStyle w:val="Hipervnculo"/>
          <w:lang w:val="en-US"/>
        </w:rPr>
        <w:t>http://www.w3schools.com/sql/func_date_format.asp</w:t>
      </w:r>
      <w:r>
        <w:rPr>
          <w:rStyle w:val="Hipervnculo"/>
          <w:lang w:val="en-US"/>
        </w:rPr>
        <w:fldChar w:fldCharType="end"/>
      </w:r>
    </w:p>
    <w:p w14:paraId="529EE24E" w14:textId="77777777" w:rsidR="005C3AF5" w:rsidRPr="005C3AF5" w:rsidRDefault="005C3AF5" w:rsidP="000D1DEC">
      <w:r w:rsidRPr="005C3AF5">
        <w:t>Función que cambia el formato en que se muestra una fecha.</w:t>
      </w:r>
    </w:p>
    <w:p w14:paraId="345CA992" w14:textId="77777777" w:rsidR="005C3AF5" w:rsidRPr="005C3AF5" w:rsidRDefault="005C3AF5" w:rsidP="005C3AF5">
      <w:pPr>
        <w:pStyle w:val="comandoseinstrucciones"/>
        <w:rPr>
          <w:lang w:val="en-US"/>
        </w:rPr>
      </w:pPr>
      <w:r w:rsidRPr="005C3AF5">
        <w:rPr>
          <w:lang w:val="en-US"/>
        </w:rPr>
        <w:t>DATE_FORMAT(date,format)</w:t>
      </w:r>
    </w:p>
    <w:p w14:paraId="61E21AB5" w14:textId="77777777" w:rsidR="000D1DEC" w:rsidRDefault="005C3AF5" w:rsidP="000D1DEC">
      <w:pPr>
        <w:rPr>
          <w:lang w:val="en-US"/>
        </w:rPr>
      </w:pPr>
      <w:r>
        <w:rPr>
          <w:lang w:val="en-US"/>
        </w:rPr>
        <w:t>Ejemplo:</w:t>
      </w:r>
    </w:p>
    <w:p w14:paraId="3A277556" w14:textId="77777777" w:rsidR="005C3AF5" w:rsidRPr="005C3AF5" w:rsidRDefault="005C3AF5" w:rsidP="005C3AF5">
      <w:pPr>
        <w:pStyle w:val="comandoseinstrucciones"/>
        <w:rPr>
          <w:lang w:val="en-US"/>
        </w:rPr>
      </w:pPr>
      <w:r>
        <w:rPr>
          <w:lang w:val="en-US"/>
        </w:rPr>
        <w:t xml:space="preserve">SELECT </w:t>
      </w:r>
      <w:r w:rsidRPr="005C3AF5">
        <w:rPr>
          <w:lang w:val="en-US"/>
        </w:rPr>
        <w:t>DATE_FORMAT(NOW(),'%b %d %Y %h:%i %p')</w:t>
      </w:r>
    </w:p>
    <w:p w14:paraId="16CD2715" w14:textId="77777777" w:rsidR="005C3AF5" w:rsidRPr="005C3AF5" w:rsidRDefault="005C3AF5" w:rsidP="005C3AF5">
      <w:pPr>
        <w:pStyle w:val="comandoseinstrucciones"/>
        <w:rPr>
          <w:lang w:val="en-US"/>
        </w:rPr>
      </w:pPr>
      <w:r>
        <w:rPr>
          <w:lang w:val="en-US"/>
        </w:rPr>
        <w:t xml:space="preserve">SELECT </w:t>
      </w:r>
      <w:r w:rsidRPr="005C3AF5">
        <w:rPr>
          <w:lang w:val="en-US"/>
        </w:rPr>
        <w:t>DATE_FORMAT(NOW(),'%m-%d-%Y')</w:t>
      </w:r>
    </w:p>
    <w:p w14:paraId="57610501" w14:textId="77777777" w:rsidR="005C3AF5" w:rsidRPr="005C3AF5" w:rsidRDefault="005C3AF5" w:rsidP="005C3AF5">
      <w:pPr>
        <w:pStyle w:val="comandoseinstrucciones"/>
        <w:rPr>
          <w:lang w:val="en-US"/>
        </w:rPr>
      </w:pPr>
      <w:r>
        <w:rPr>
          <w:lang w:val="en-US"/>
        </w:rPr>
        <w:t xml:space="preserve">SELECT </w:t>
      </w:r>
      <w:r w:rsidRPr="005C3AF5">
        <w:rPr>
          <w:lang w:val="en-US"/>
        </w:rPr>
        <w:t>DATE_FORMAT(NOW(),'%d %b %y')</w:t>
      </w:r>
    </w:p>
    <w:p w14:paraId="4009CFEE" w14:textId="77777777" w:rsidR="005C3AF5" w:rsidRDefault="005C3AF5" w:rsidP="00D272B9">
      <w:pPr>
        <w:pStyle w:val="comandoseinstrucciones"/>
        <w:tabs>
          <w:tab w:val="left" w:pos="6363"/>
        </w:tabs>
        <w:rPr>
          <w:lang w:val="en-US"/>
        </w:rPr>
      </w:pPr>
      <w:r>
        <w:rPr>
          <w:lang w:val="en-US"/>
        </w:rPr>
        <w:t xml:space="preserve">SELECT </w:t>
      </w:r>
      <w:r w:rsidRPr="005C3AF5">
        <w:rPr>
          <w:lang w:val="en-US"/>
        </w:rPr>
        <w:t>DATE_FORMAT(NOW(),'%d %b %Y %T:%f')</w:t>
      </w:r>
    </w:p>
    <w:p w14:paraId="537AABC3" w14:textId="77777777" w:rsidR="00D272B9" w:rsidRDefault="00D272B9" w:rsidP="00D272B9">
      <w:pPr>
        <w:pStyle w:val="comandoseinstrucciones"/>
        <w:tabs>
          <w:tab w:val="left" w:pos="6363"/>
        </w:tabs>
        <w:rPr>
          <w:lang w:val="en-US"/>
        </w:rPr>
      </w:pPr>
    </w:p>
    <w:p w14:paraId="241C2A90" w14:textId="77777777" w:rsidR="00D272B9" w:rsidRPr="00D272B9" w:rsidRDefault="00D272B9" w:rsidP="00D272B9">
      <w:pPr>
        <w:pStyle w:val="comandoseinstrucciones"/>
        <w:tabs>
          <w:tab w:val="left" w:pos="6363"/>
        </w:tabs>
      </w:pPr>
      <w:r w:rsidRPr="00D272B9">
        <w:t>-- salida:</w:t>
      </w:r>
    </w:p>
    <w:p w14:paraId="67999E2B" w14:textId="77777777" w:rsidR="00D272B9" w:rsidRDefault="00D272B9" w:rsidP="00D272B9">
      <w:pPr>
        <w:pStyle w:val="comandoseinstrucciones"/>
        <w:tabs>
          <w:tab w:val="left" w:pos="6363"/>
        </w:tabs>
      </w:pPr>
      <w:r>
        <w:t>Nov 04 2014 11:45 PM</w:t>
      </w:r>
    </w:p>
    <w:p w14:paraId="0B55B8E2" w14:textId="77777777" w:rsidR="00D272B9" w:rsidRDefault="00D272B9" w:rsidP="00D272B9">
      <w:pPr>
        <w:pStyle w:val="comandoseinstrucciones"/>
        <w:tabs>
          <w:tab w:val="left" w:pos="6363"/>
        </w:tabs>
      </w:pPr>
      <w:r>
        <w:t>11-04-2014</w:t>
      </w:r>
    </w:p>
    <w:p w14:paraId="72A260BC" w14:textId="77777777" w:rsidR="00D272B9" w:rsidRDefault="00D272B9" w:rsidP="00D272B9">
      <w:pPr>
        <w:pStyle w:val="comandoseinstrucciones"/>
        <w:tabs>
          <w:tab w:val="left" w:pos="6363"/>
        </w:tabs>
      </w:pPr>
      <w:r>
        <w:t>04 Nov 14</w:t>
      </w:r>
    </w:p>
    <w:p w14:paraId="5A65F3B2" w14:textId="77777777" w:rsidR="00D272B9" w:rsidRPr="00D272B9" w:rsidRDefault="00D272B9" w:rsidP="00D272B9">
      <w:pPr>
        <w:pStyle w:val="comandoseinstrucciones"/>
        <w:tabs>
          <w:tab w:val="left" w:pos="6363"/>
        </w:tabs>
      </w:pPr>
      <w:r>
        <w:t>04 Nov 2014 11:45:34:243</w:t>
      </w:r>
    </w:p>
    <w:p w14:paraId="1442E6FB" w14:textId="77777777" w:rsidR="000D1DEC" w:rsidRDefault="005C3AF5" w:rsidP="000D1DEC">
      <w:pPr>
        <w:rPr>
          <w:lang w:val="en-US"/>
        </w:rPr>
      </w:pPr>
      <w:r>
        <w:rPr>
          <w:lang w:val="en-US"/>
        </w:rPr>
        <w:t>Códigos de formato:</w:t>
      </w:r>
    </w:p>
    <w:p w14:paraId="65A3F390" w14:textId="77777777" w:rsidR="005C3AF5" w:rsidRPr="005C3AF5" w:rsidRDefault="005C3AF5" w:rsidP="005C3AF5">
      <w:pPr>
        <w:rPr>
          <w:lang w:val="en-US"/>
        </w:rPr>
      </w:pPr>
    </w:p>
    <w:tbl>
      <w:tblPr>
        <w:tblW w:w="4832"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68"/>
        <w:gridCol w:w="8452"/>
      </w:tblGrid>
      <w:tr w:rsidR="005C3AF5" w:rsidRPr="00AD522B" w14:paraId="61CB0579" w14:textId="77777777" w:rsidTr="005C3AF5">
        <w:trPr>
          <w:trHeight w:val="284"/>
          <w:tblHeader/>
          <w:tblCellSpacing w:w="15" w:type="dxa"/>
        </w:trPr>
        <w:tc>
          <w:tcPr>
            <w:tcW w:w="383" w:type="pct"/>
            <w:shd w:val="clear" w:color="auto" w:fill="FFFF00"/>
            <w:vAlign w:val="center"/>
            <w:hideMark/>
          </w:tcPr>
          <w:p w14:paraId="5DC3C6FC" w14:textId="77777777" w:rsidR="005C3AF5" w:rsidRPr="00AD522B" w:rsidRDefault="005C3AF5" w:rsidP="005C3AF5">
            <w:pPr>
              <w:ind w:left="0"/>
              <w:rPr>
                <w:b/>
              </w:rPr>
            </w:pPr>
            <w:r w:rsidRPr="00AD522B">
              <w:rPr>
                <w:b/>
              </w:rPr>
              <w:lastRenderedPageBreak/>
              <w:t>Formato</w:t>
            </w:r>
          </w:p>
        </w:tc>
        <w:tc>
          <w:tcPr>
            <w:tcW w:w="4569" w:type="pct"/>
            <w:shd w:val="clear" w:color="auto" w:fill="FFFF00"/>
            <w:vAlign w:val="center"/>
            <w:hideMark/>
          </w:tcPr>
          <w:p w14:paraId="3AB58C10" w14:textId="77777777" w:rsidR="005C3AF5" w:rsidRPr="00AD522B" w:rsidRDefault="005C3AF5" w:rsidP="005C3AF5">
            <w:pPr>
              <w:ind w:left="101"/>
              <w:rPr>
                <w:b/>
              </w:rPr>
            </w:pPr>
            <w:r w:rsidRPr="00AD522B">
              <w:rPr>
                <w:b/>
              </w:rPr>
              <w:t>Descripción</w:t>
            </w:r>
          </w:p>
        </w:tc>
      </w:tr>
      <w:tr w:rsidR="005C3AF5" w:rsidRPr="00F76EBC" w14:paraId="3B2781D8" w14:textId="77777777" w:rsidTr="005C3AF5">
        <w:trPr>
          <w:trHeight w:val="284"/>
          <w:tblCellSpacing w:w="15" w:type="dxa"/>
        </w:trPr>
        <w:tc>
          <w:tcPr>
            <w:tcW w:w="383" w:type="pct"/>
            <w:vAlign w:val="center"/>
            <w:hideMark/>
          </w:tcPr>
          <w:p w14:paraId="449DCD9F" w14:textId="77777777" w:rsidR="005C3AF5" w:rsidRPr="00AD522B" w:rsidRDefault="005C3AF5" w:rsidP="005C3AF5">
            <w:pPr>
              <w:ind w:left="0"/>
              <w:rPr>
                <w:b/>
              </w:rPr>
            </w:pPr>
            <w:r w:rsidRPr="00AD522B">
              <w:rPr>
                <w:b/>
              </w:rPr>
              <w:t>%a</w:t>
            </w:r>
          </w:p>
        </w:tc>
        <w:tc>
          <w:tcPr>
            <w:tcW w:w="4569" w:type="pct"/>
            <w:vAlign w:val="center"/>
            <w:hideMark/>
          </w:tcPr>
          <w:p w14:paraId="74E61E5B" w14:textId="77777777" w:rsidR="005C3AF5" w:rsidRPr="005C3AF5" w:rsidRDefault="005C3AF5" w:rsidP="005C3AF5">
            <w:pPr>
              <w:ind w:left="101"/>
              <w:rPr>
                <w:lang w:val="en-US"/>
              </w:rPr>
            </w:pPr>
            <w:r w:rsidRPr="005C3AF5">
              <w:rPr>
                <w:lang w:val="en-US"/>
              </w:rPr>
              <w:t>Abbreviated weekday name (Sun-Sat)</w:t>
            </w:r>
          </w:p>
        </w:tc>
      </w:tr>
      <w:tr w:rsidR="005C3AF5" w:rsidRPr="00F76EBC" w14:paraId="60E53DFC" w14:textId="77777777" w:rsidTr="005C3AF5">
        <w:trPr>
          <w:trHeight w:val="284"/>
          <w:tblCellSpacing w:w="15" w:type="dxa"/>
        </w:trPr>
        <w:tc>
          <w:tcPr>
            <w:tcW w:w="383" w:type="pct"/>
            <w:vAlign w:val="center"/>
            <w:hideMark/>
          </w:tcPr>
          <w:p w14:paraId="75AD0DD0" w14:textId="77777777" w:rsidR="005C3AF5" w:rsidRPr="00AD522B" w:rsidRDefault="005C3AF5" w:rsidP="005C3AF5">
            <w:pPr>
              <w:ind w:left="0"/>
              <w:rPr>
                <w:b/>
              </w:rPr>
            </w:pPr>
            <w:r w:rsidRPr="00AD522B">
              <w:rPr>
                <w:b/>
              </w:rPr>
              <w:t>%b</w:t>
            </w:r>
          </w:p>
        </w:tc>
        <w:tc>
          <w:tcPr>
            <w:tcW w:w="4569" w:type="pct"/>
            <w:vAlign w:val="center"/>
            <w:hideMark/>
          </w:tcPr>
          <w:p w14:paraId="0AF7D64F" w14:textId="77777777" w:rsidR="005C3AF5" w:rsidRPr="005C3AF5" w:rsidRDefault="005C3AF5" w:rsidP="005C3AF5">
            <w:pPr>
              <w:ind w:left="101"/>
              <w:rPr>
                <w:lang w:val="en-US"/>
              </w:rPr>
            </w:pPr>
            <w:r w:rsidRPr="005C3AF5">
              <w:rPr>
                <w:lang w:val="en-US"/>
              </w:rPr>
              <w:t>Abbreviated month name (Jan-Dec)</w:t>
            </w:r>
          </w:p>
        </w:tc>
      </w:tr>
      <w:tr w:rsidR="005C3AF5" w14:paraId="339730E7" w14:textId="77777777" w:rsidTr="005C3AF5">
        <w:trPr>
          <w:trHeight w:val="284"/>
          <w:tblCellSpacing w:w="15" w:type="dxa"/>
        </w:trPr>
        <w:tc>
          <w:tcPr>
            <w:tcW w:w="383" w:type="pct"/>
            <w:vAlign w:val="center"/>
            <w:hideMark/>
          </w:tcPr>
          <w:p w14:paraId="5587C99B" w14:textId="77777777" w:rsidR="005C3AF5" w:rsidRPr="00AD522B" w:rsidRDefault="005C3AF5" w:rsidP="005C3AF5">
            <w:pPr>
              <w:ind w:left="0"/>
              <w:rPr>
                <w:b/>
              </w:rPr>
            </w:pPr>
            <w:r w:rsidRPr="00AD522B">
              <w:rPr>
                <w:b/>
              </w:rPr>
              <w:t>%c</w:t>
            </w:r>
          </w:p>
        </w:tc>
        <w:tc>
          <w:tcPr>
            <w:tcW w:w="4569" w:type="pct"/>
            <w:vAlign w:val="center"/>
            <w:hideMark/>
          </w:tcPr>
          <w:p w14:paraId="554E3013" w14:textId="77777777" w:rsidR="005C3AF5" w:rsidRDefault="005C3AF5" w:rsidP="005C3AF5">
            <w:pPr>
              <w:ind w:left="101"/>
            </w:pPr>
            <w:r>
              <w:t>Month, numeric (0-12)</w:t>
            </w:r>
          </w:p>
        </w:tc>
      </w:tr>
      <w:tr w:rsidR="005C3AF5" w:rsidRPr="00F76EBC" w14:paraId="65368FA2" w14:textId="77777777" w:rsidTr="005C3AF5">
        <w:trPr>
          <w:trHeight w:val="284"/>
          <w:tblCellSpacing w:w="15" w:type="dxa"/>
        </w:trPr>
        <w:tc>
          <w:tcPr>
            <w:tcW w:w="383" w:type="pct"/>
            <w:vAlign w:val="center"/>
            <w:hideMark/>
          </w:tcPr>
          <w:p w14:paraId="4A3BEC41" w14:textId="77777777" w:rsidR="005C3AF5" w:rsidRPr="00AD522B" w:rsidRDefault="005C3AF5" w:rsidP="005C3AF5">
            <w:pPr>
              <w:ind w:left="0"/>
              <w:rPr>
                <w:b/>
              </w:rPr>
            </w:pPr>
            <w:r w:rsidRPr="00AD522B">
              <w:rPr>
                <w:b/>
              </w:rPr>
              <w:t>%D</w:t>
            </w:r>
          </w:p>
        </w:tc>
        <w:tc>
          <w:tcPr>
            <w:tcW w:w="4569" w:type="pct"/>
            <w:vAlign w:val="center"/>
            <w:hideMark/>
          </w:tcPr>
          <w:p w14:paraId="77E34763" w14:textId="77777777" w:rsidR="005C3AF5" w:rsidRPr="005C3AF5" w:rsidRDefault="005C3AF5" w:rsidP="00F636D6">
            <w:pPr>
              <w:ind w:left="101"/>
              <w:rPr>
                <w:lang w:val="en-US"/>
              </w:rPr>
            </w:pPr>
            <w:r w:rsidRPr="005C3AF5">
              <w:rPr>
                <w:lang w:val="en-US"/>
              </w:rPr>
              <w:t>Day of month with English suffix (0th, 1st, 2nd, 3rd, )</w:t>
            </w:r>
          </w:p>
        </w:tc>
      </w:tr>
      <w:tr w:rsidR="005C3AF5" w14:paraId="431E13E2" w14:textId="77777777" w:rsidTr="005C3AF5">
        <w:trPr>
          <w:trHeight w:val="284"/>
          <w:tblCellSpacing w:w="15" w:type="dxa"/>
        </w:trPr>
        <w:tc>
          <w:tcPr>
            <w:tcW w:w="383" w:type="pct"/>
            <w:vAlign w:val="center"/>
            <w:hideMark/>
          </w:tcPr>
          <w:p w14:paraId="79311EA0" w14:textId="77777777" w:rsidR="005C3AF5" w:rsidRPr="00AD522B" w:rsidRDefault="005C3AF5" w:rsidP="005C3AF5">
            <w:pPr>
              <w:ind w:left="0"/>
              <w:rPr>
                <w:b/>
              </w:rPr>
            </w:pPr>
            <w:r w:rsidRPr="00AD522B">
              <w:rPr>
                <w:b/>
              </w:rPr>
              <w:t>%d</w:t>
            </w:r>
          </w:p>
        </w:tc>
        <w:tc>
          <w:tcPr>
            <w:tcW w:w="4569" w:type="pct"/>
            <w:vAlign w:val="center"/>
            <w:hideMark/>
          </w:tcPr>
          <w:p w14:paraId="6C70EC17" w14:textId="77777777" w:rsidR="005C3AF5" w:rsidRDefault="005C3AF5" w:rsidP="005C3AF5">
            <w:pPr>
              <w:ind w:left="101"/>
            </w:pPr>
            <w:r>
              <w:t>Day of month, numeric (00-31)</w:t>
            </w:r>
          </w:p>
        </w:tc>
      </w:tr>
      <w:tr w:rsidR="005C3AF5" w14:paraId="2627BE40" w14:textId="77777777" w:rsidTr="005C3AF5">
        <w:trPr>
          <w:trHeight w:val="284"/>
          <w:tblCellSpacing w:w="15" w:type="dxa"/>
        </w:trPr>
        <w:tc>
          <w:tcPr>
            <w:tcW w:w="383" w:type="pct"/>
            <w:vAlign w:val="center"/>
            <w:hideMark/>
          </w:tcPr>
          <w:p w14:paraId="73EDA3BC" w14:textId="77777777" w:rsidR="005C3AF5" w:rsidRPr="00AD522B" w:rsidRDefault="005C3AF5" w:rsidP="005C3AF5">
            <w:pPr>
              <w:ind w:left="0"/>
              <w:rPr>
                <w:b/>
              </w:rPr>
            </w:pPr>
            <w:r w:rsidRPr="00AD522B">
              <w:rPr>
                <w:b/>
              </w:rPr>
              <w:t>%e</w:t>
            </w:r>
          </w:p>
        </w:tc>
        <w:tc>
          <w:tcPr>
            <w:tcW w:w="4569" w:type="pct"/>
            <w:vAlign w:val="center"/>
            <w:hideMark/>
          </w:tcPr>
          <w:p w14:paraId="7EAF4CF1" w14:textId="77777777" w:rsidR="005C3AF5" w:rsidRDefault="005C3AF5" w:rsidP="005C3AF5">
            <w:pPr>
              <w:ind w:left="101"/>
            </w:pPr>
            <w:r>
              <w:t>Day of month, numeric (0-31)</w:t>
            </w:r>
          </w:p>
        </w:tc>
      </w:tr>
      <w:tr w:rsidR="005C3AF5" w14:paraId="784EDA6C" w14:textId="77777777" w:rsidTr="005C3AF5">
        <w:trPr>
          <w:trHeight w:val="284"/>
          <w:tblCellSpacing w:w="15" w:type="dxa"/>
        </w:trPr>
        <w:tc>
          <w:tcPr>
            <w:tcW w:w="383" w:type="pct"/>
            <w:vAlign w:val="center"/>
            <w:hideMark/>
          </w:tcPr>
          <w:p w14:paraId="5DBA6B19" w14:textId="77777777" w:rsidR="005C3AF5" w:rsidRPr="00AD522B" w:rsidRDefault="005C3AF5" w:rsidP="005C3AF5">
            <w:pPr>
              <w:ind w:left="0"/>
              <w:rPr>
                <w:b/>
              </w:rPr>
            </w:pPr>
            <w:r w:rsidRPr="00AD522B">
              <w:rPr>
                <w:b/>
              </w:rPr>
              <w:t>%f</w:t>
            </w:r>
          </w:p>
        </w:tc>
        <w:tc>
          <w:tcPr>
            <w:tcW w:w="4569" w:type="pct"/>
            <w:vAlign w:val="center"/>
            <w:hideMark/>
          </w:tcPr>
          <w:p w14:paraId="53AB93B8" w14:textId="77777777" w:rsidR="005C3AF5" w:rsidRDefault="005C3AF5" w:rsidP="005C3AF5">
            <w:pPr>
              <w:ind w:left="101"/>
            </w:pPr>
            <w:r>
              <w:t>Microseconds (000000-999999)</w:t>
            </w:r>
          </w:p>
        </w:tc>
      </w:tr>
      <w:tr w:rsidR="005C3AF5" w14:paraId="1B294845" w14:textId="77777777" w:rsidTr="005C3AF5">
        <w:trPr>
          <w:trHeight w:val="284"/>
          <w:tblCellSpacing w:w="15" w:type="dxa"/>
        </w:trPr>
        <w:tc>
          <w:tcPr>
            <w:tcW w:w="383" w:type="pct"/>
            <w:vAlign w:val="center"/>
            <w:hideMark/>
          </w:tcPr>
          <w:p w14:paraId="041E669C" w14:textId="77777777" w:rsidR="005C3AF5" w:rsidRPr="00AD522B" w:rsidRDefault="005C3AF5" w:rsidP="005C3AF5">
            <w:pPr>
              <w:ind w:left="0"/>
              <w:rPr>
                <w:b/>
              </w:rPr>
            </w:pPr>
            <w:r w:rsidRPr="00AD522B">
              <w:rPr>
                <w:b/>
              </w:rPr>
              <w:t>%H</w:t>
            </w:r>
          </w:p>
        </w:tc>
        <w:tc>
          <w:tcPr>
            <w:tcW w:w="4569" w:type="pct"/>
            <w:vAlign w:val="center"/>
            <w:hideMark/>
          </w:tcPr>
          <w:p w14:paraId="1D532E70" w14:textId="77777777" w:rsidR="005C3AF5" w:rsidRDefault="005C3AF5" w:rsidP="005C3AF5">
            <w:pPr>
              <w:ind w:left="101"/>
            </w:pPr>
            <w:r>
              <w:t>Hour (00-23)</w:t>
            </w:r>
          </w:p>
        </w:tc>
      </w:tr>
      <w:tr w:rsidR="005C3AF5" w14:paraId="2ABA723D" w14:textId="77777777" w:rsidTr="005C3AF5">
        <w:trPr>
          <w:trHeight w:val="284"/>
          <w:tblCellSpacing w:w="15" w:type="dxa"/>
        </w:trPr>
        <w:tc>
          <w:tcPr>
            <w:tcW w:w="383" w:type="pct"/>
            <w:vAlign w:val="center"/>
            <w:hideMark/>
          </w:tcPr>
          <w:p w14:paraId="19C640C8" w14:textId="77777777" w:rsidR="005C3AF5" w:rsidRPr="00AD522B" w:rsidRDefault="005C3AF5" w:rsidP="005C3AF5">
            <w:pPr>
              <w:ind w:left="0"/>
              <w:rPr>
                <w:b/>
              </w:rPr>
            </w:pPr>
            <w:r w:rsidRPr="00AD522B">
              <w:rPr>
                <w:b/>
              </w:rPr>
              <w:t>%h</w:t>
            </w:r>
          </w:p>
        </w:tc>
        <w:tc>
          <w:tcPr>
            <w:tcW w:w="4569" w:type="pct"/>
            <w:vAlign w:val="center"/>
            <w:hideMark/>
          </w:tcPr>
          <w:p w14:paraId="65AFF798" w14:textId="77777777" w:rsidR="005C3AF5" w:rsidRDefault="005C3AF5" w:rsidP="005C3AF5">
            <w:pPr>
              <w:ind w:left="101"/>
            </w:pPr>
            <w:r>
              <w:t>Hour (01-12)</w:t>
            </w:r>
          </w:p>
        </w:tc>
      </w:tr>
      <w:tr w:rsidR="005C3AF5" w14:paraId="28567BEA" w14:textId="77777777" w:rsidTr="005C3AF5">
        <w:trPr>
          <w:trHeight w:val="284"/>
          <w:tblCellSpacing w:w="15" w:type="dxa"/>
        </w:trPr>
        <w:tc>
          <w:tcPr>
            <w:tcW w:w="383" w:type="pct"/>
            <w:vAlign w:val="center"/>
            <w:hideMark/>
          </w:tcPr>
          <w:p w14:paraId="4DBD56D7" w14:textId="77777777" w:rsidR="005C3AF5" w:rsidRPr="00AD522B" w:rsidRDefault="005C3AF5" w:rsidP="005C3AF5">
            <w:pPr>
              <w:ind w:left="0"/>
              <w:rPr>
                <w:b/>
              </w:rPr>
            </w:pPr>
            <w:r w:rsidRPr="00AD522B">
              <w:rPr>
                <w:b/>
              </w:rPr>
              <w:t>%I</w:t>
            </w:r>
          </w:p>
        </w:tc>
        <w:tc>
          <w:tcPr>
            <w:tcW w:w="4569" w:type="pct"/>
            <w:vAlign w:val="center"/>
            <w:hideMark/>
          </w:tcPr>
          <w:p w14:paraId="73B95749" w14:textId="77777777" w:rsidR="005C3AF5" w:rsidRDefault="005C3AF5" w:rsidP="005C3AF5">
            <w:pPr>
              <w:ind w:left="101"/>
            </w:pPr>
            <w:r>
              <w:t>Hour (01-12)</w:t>
            </w:r>
          </w:p>
        </w:tc>
      </w:tr>
      <w:tr w:rsidR="005C3AF5" w14:paraId="5A9B636E" w14:textId="77777777" w:rsidTr="005C3AF5">
        <w:trPr>
          <w:trHeight w:val="284"/>
          <w:tblCellSpacing w:w="15" w:type="dxa"/>
        </w:trPr>
        <w:tc>
          <w:tcPr>
            <w:tcW w:w="383" w:type="pct"/>
            <w:vAlign w:val="center"/>
            <w:hideMark/>
          </w:tcPr>
          <w:p w14:paraId="18DC852B" w14:textId="77777777" w:rsidR="005C3AF5" w:rsidRPr="00AD522B" w:rsidRDefault="005C3AF5" w:rsidP="005C3AF5">
            <w:pPr>
              <w:ind w:left="0"/>
              <w:rPr>
                <w:b/>
              </w:rPr>
            </w:pPr>
            <w:r w:rsidRPr="00AD522B">
              <w:rPr>
                <w:b/>
              </w:rPr>
              <w:t>%i</w:t>
            </w:r>
          </w:p>
        </w:tc>
        <w:tc>
          <w:tcPr>
            <w:tcW w:w="4569" w:type="pct"/>
            <w:vAlign w:val="center"/>
            <w:hideMark/>
          </w:tcPr>
          <w:p w14:paraId="5EED8F32" w14:textId="77777777" w:rsidR="005C3AF5" w:rsidRDefault="005C3AF5" w:rsidP="005C3AF5">
            <w:pPr>
              <w:ind w:left="101"/>
            </w:pPr>
            <w:r>
              <w:t>Minutes, numeric (00-59)</w:t>
            </w:r>
          </w:p>
        </w:tc>
      </w:tr>
      <w:tr w:rsidR="005C3AF5" w14:paraId="7ECF9CB8" w14:textId="77777777" w:rsidTr="005C3AF5">
        <w:trPr>
          <w:trHeight w:val="284"/>
          <w:tblCellSpacing w:w="15" w:type="dxa"/>
        </w:trPr>
        <w:tc>
          <w:tcPr>
            <w:tcW w:w="383" w:type="pct"/>
            <w:vAlign w:val="center"/>
            <w:hideMark/>
          </w:tcPr>
          <w:p w14:paraId="16424CE1" w14:textId="77777777" w:rsidR="005C3AF5" w:rsidRPr="00AD522B" w:rsidRDefault="005C3AF5" w:rsidP="005C3AF5">
            <w:pPr>
              <w:ind w:left="0"/>
              <w:rPr>
                <w:b/>
              </w:rPr>
            </w:pPr>
            <w:r w:rsidRPr="00AD522B">
              <w:rPr>
                <w:b/>
              </w:rPr>
              <w:t>%j</w:t>
            </w:r>
          </w:p>
        </w:tc>
        <w:tc>
          <w:tcPr>
            <w:tcW w:w="4569" w:type="pct"/>
            <w:vAlign w:val="center"/>
            <w:hideMark/>
          </w:tcPr>
          <w:p w14:paraId="088C0605" w14:textId="77777777" w:rsidR="005C3AF5" w:rsidRDefault="005C3AF5" w:rsidP="005C3AF5">
            <w:pPr>
              <w:ind w:left="101"/>
            </w:pPr>
            <w:r>
              <w:t>Day of year (001-366)</w:t>
            </w:r>
          </w:p>
        </w:tc>
      </w:tr>
      <w:tr w:rsidR="005C3AF5" w14:paraId="31E2BDA5" w14:textId="77777777" w:rsidTr="005C3AF5">
        <w:trPr>
          <w:trHeight w:val="284"/>
          <w:tblCellSpacing w:w="15" w:type="dxa"/>
        </w:trPr>
        <w:tc>
          <w:tcPr>
            <w:tcW w:w="383" w:type="pct"/>
            <w:vAlign w:val="center"/>
            <w:hideMark/>
          </w:tcPr>
          <w:p w14:paraId="7DBC33CE" w14:textId="77777777" w:rsidR="005C3AF5" w:rsidRPr="00AD522B" w:rsidRDefault="005C3AF5" w:rsidP="005C3AF5">
            <w:pPr>
              <w:ind w:left="0"/>
              <w:rPr>
                <w:b/>
              </w:rPr>
            </w:pPr>
            <w:r w:rsidRPr="00AD522B">
              <w:rPr>
                <w:b/>
              </w:rPr>
              <w:t>%k</w:t>
            </w:r>
          </w:p>
        </w:tc>
        <w:tc>
          <w:tcPr>
            <w:tcW w:w="4569" w:type="pct"/>
            <w:vAlign w:val="center"/>
            <w:hideMark/>
          </w:tcPr>
          <w:p w14:paraId="381C5481" w14:textId="77777777" w:rsidR="005C3AF5" w:rsidRDefault="005C3AF5" w:rsidP="005C3AF5">
            <w:pPr>
              <w:ind w:left="101"/>
            </w:pPr>
            <w:r>
              <w:t>Hour (0-23)</w:t>
            </w:r>
          </w:p>
        </w:tc>
      </w:tr>
      <w:tr w:rsidR="005C3AF5" w14:paraId="071916B9" w14:textId="77777777" w:rsidTr="005C3AF5">
        <w:trPr>
          <w:trHeight w:val="284"/>
          <w:tblCellSpacing w:w="15" w:type="dxa"/>
        </w:trPr>
        <w:tc>
          <w:tcPr>
            <w:tcW w:w="383" w:type="pct"/>
            <w:vAlign w:val="center"/>
            <w:hideMark/>
          </w:tcPr>
          <w:p w14:paraId="6292222E" w14:textId="77777777" w:rsidR="005C3AF5" w:rsidRPr="00AD522B" w:rsidRDefault="005C3AF5" w:rsidP="005C3AF5">
            <w:pPr>
              <w:ind w:left="0"/>
              <w:rPr>
                <w:b/>
              </w:rPr>
            </w:pPr>
            <w:r w:rsidRPr="00AD522B">
              <w:rPr>
                <w:b/>
              </w:rPr>
              <w:t>%l</w:t>
            </w:r>
          </w:p>
        </w:tc>
        <w:tc>
          <w:tcPr>
            <w:tcW w:w="4569" w:type="pct"/>
            <w:vAlign w:val="center"/>
            <w:hideMark/>
          </w:tcPr>
          <w:p w14:paraId="1B36243E" w14:textId="77777777" w:rsidR="005C3AF5" w:rsidRDefault="005C3AF5" w:rsidP="005C3AF5">
            <w:pPr>
              <w:ind w:left="101"/>
            </w:pPr>
            <w:r>
              <w:t>Hour (1-12)</w:t>
            </w:r>
          </w:p>
        </w:tc>
      </w:tr>
      <w:tr w:rsidR="005C3AF5" w14:paraId="35825260" w14:textId="77777777" w:rsidTr="005C3AF5">
        <w:trPr>
          <w:trHeight w:val="284"/>
          <w:tblCellSpacing w:w="15" w:type="dxa"/>
        </w:trPr>
        <w:tc>
          <w:tcPr>
            <w:tcW w:w="383" w:type="pct"/>
            <w:vAlign w:val="center"/>
            <w:hideMark/>
          </w:tcPr>
          <w:p w14:paraId="68897386" w14:textId="77777777" w:rsidR="005C3AF5" w:rsidRPr="00AD522B" w:rsidRDefault="005C3AF5" w:rsidP="005C3AF5">
            <w:pPr>
              <w:ind w:left="0"/>
              <w:rPr>
                <w:b/>
              </w:rPr>
            </w:pPr>
            <w:r w:rsidRPr="00AD522B">
              <w:rPr>
                <w:b/>
              </w:rPr>
              <w:t>%M</w:t>
            </w:r>
          </w:p>
        </w:tc>
        <w:tc>
          <w:tcPr>
            <w:tcW w:w="4569" w:type="pct"/>
            <w:vAlign w:val="center"/>
            <w:hideMark/>
          </w:tcPr>
          <w:p w14:paraId="7C21BDFB" w14:textId="77777777" w:rsidR="005C3AF5" w:rsidRDefault="005C3AF5" w:rsidP="005C3AF5">
            <w:pPr>
              <w:ind w:left="101"/>
            </w:pPr>
            <w:r>
              <w:t>Month name (January-December)</w:t>
            </w:r>
          </w:p>
        </w:tc>
      </w:tr>
      <w:tr w:rsidR="005C3AF5" w14:paraId="4E477DDE" w14:textId="77777777" w:rsidTr="005C3AF5">
        <w:trPr>
          <w:trHeight w:val="284"/>
          <w:tblCellSpacing w:w="15" w:type="dxa"/>
        </w:trPr>
        <w:tc>
          <w:tcPr>
            <w:tcW w:w="383" w:type="pct"/>
            <w:vAlign w:val="center"/>
            <w:hideMark/>
          </w:tcPr>
          <w:p w14:paraId="639F0105" w14:textId="77777777" w:rsidR="005C3AF5" w:rsidRPr="00AD522B" w:rsidRDefault="005C3AF5" w:rsidP="005C3AF5">
            <w:pPr>
              <w:ind w:left="0"/>
              <w:rPr>
                <w:b/>
              </w:rPr>
            </w:pPr>
            <w:r w:rsidRPr="00AD522B">
              <w:rPr>
                <w:b/>
              </w:rPr>
              <w:t>%m</w:t>
            </w:r>
          </w:p>
        </w:tc>
        <w:tc>
          <w:tcPr>
            <w:tcW w:w="4569" w:type="pct"/>
            <w:vAlign w:val="center"/>
            <w:hideMark/>
          </w:tcPr>
          <w:p w14:paraId="65F6F5FB" w14:textId="77777777" w:rsidR="005C3AF5" w:rsidRDefault="005C3AF5" w:rsidP="005C3AF5">
            <w:pPr>
              <w:ind w:left="101"/>
            </w:pPr>
            <w:r>
              <w:t>Month, numeric (00-12)</w:t>
            </w:r>
          </w:p>
        </w:tc>
      </w:tr>
      <w:tr w:rsidR="005C3AF5" w14:paraId="6989B388" w14:textId="77777777" w:rsidTr="005C3AF5">
        <w:trPr>
          <w:trHeight w:val="284"/>
          <w:tblCellSpacing w:w="15" w:type="dxa"/>
        </w:trPr>
        <w:tc>
          <w:tcPr>
            <w:tcW w:w="383" w:type="pct"/>
            <w:vAlign w:val="center"/>
            <w:hideMark/>
          </w:tcPr>
          <w:p w14:paraId="27B485C4" w14:textId="77777777" w:rsidR="005C3AF5" w:rsidRPr="00AD522B" w:rsidRDefault="005C3AF5" w:rsidP="005C3AF5">
            <w:pPr>
              <w:ind w:left="0"/>
              <w:rPr>
                <w:b/>
              </w:rPr>
            </w:pPr>
            <w:r w:rsidRPr="00AD522B">
              <w:rPr>
                <w:b/>
              </w:rPr>
              <w:t>%p</w:t>
            </w:r>
          </w:p>
        </w:tc>
        <w:tc>
          <w:tcPr>
            <w:tcW w:w="4569" w:type="pct"/>
            <w:vAlign w:val="center"/>
            <w:hideMark/>
          </w:tcPr>
          <w:p w14:paraId="537C7B0E" w14:textId="77777777" w:rsidR="005C3AF5" w:rsidRDefault="005C3AF5" w:rsidP="005C3AF5">
            <w:pPr>
              <w:ind w:left="101"/>
            </w:pPr>
            <w:r>
              <w:t>AM or PM</w:t>
            </w:r>
          </w:p>
        </w:tc>
      </w:tr>
      <w:tr w:rsidR="005C3AF5" w:rsidRPr="00F76EBC" w14:paraId="05C32CE2" w14:textId="77777777" w:rsidTr="005C3AF5">
        <w:trPr>
          <w:trHeight w:val="284"/>
          <w:tblCellSpacing w:w="15" w:type="dxa"/>
        </w:trPr>
        <w:tc>
          <w:tcPr>
            <w:tcW w:w="383" w:type="pct"/>
            <w:vAlign w:val="center"/>
            <w:hideMark/>
          </w:tcPr>
          <w:p w14:paraId="62B95460" w14:textId="77777777" w:rsidR="005C3AF5" w:rsidRPr="00AD522B" w:rsidRDefault="005C3AF5" w:rsidP="005C3AF5">
            <w:pPr>
              <w:ind w:left="0"/>
              <w:rPr>
                <w:b/>
              </w:rPr>
            </w:pPr>
            <w:r w:rsidRPr="00AD522B">
              <w:rPr>
                <w:b/>
              </w:rPr>
              <w:t>%r</w:t>
            </w:r>
          </w:p>
        </w:tc>
        <w:tc>
          <w:tcPr>
            <w:tcW w:w="4569" w:type="pct"/>
            <w:vAlign w:val="center"/>
            <w:hideMark/>
          </w:tcPr>
          <w:p w14:paraId="7AE6DD42" w14:textId="77777777" w:rsidR="005C3AF5" w:rsidRPr="005C3AF5" w:rsidRDefault="005C3AF5" w:rsidP="005C3AF5">
            <w:pPr>
              <w:ind w:left="101"/>
              <w:rPr>
                <w:lang w:val="en-US"/>
              </w:rPr>
            </w:pPr>
            <w:r w:rsidRPr="005C3AF5">
              <w:rPr>
                <w:lang w:val="en-US"/>
              </w:rPr>
              <w:t>Time, 12-hour (hh:mm:ss followed by AM or PM)</w:t>
            </w:r>
          </w:p>
        </w:tc>
      </w:tr>
      <w:tr w:rsidR="005C3AF5" w14:paraId="34483694" w14:textId="77777777" w:rsidTr="005C3AF5">
        <w:trPr>
          <w:trHeight w:val="284"/>
          <w:tblCellSpacing w:w="15" w:type="dxa"/>
        </w:trPr>
        <w:tc>
          <w:tcPr>
            <w:tcW w:w="383" w:type="pct"/>
            <w:vAlign w:val="center"/>
            <w:hideMark/>
          </w:tcPr>
          <w:p w14:paraId="2B9D8FFA" w14:textId="77777777" w:rsidR="005C3AF5" w:rsidRPr="00AD522B" w:rsidRDefault="005C3AF5" w:rsidP="005C3AF5">
            <w:pPr>
              <w:ind w:left="0"/>
              <w:rPr>
                <w:b/>
              </w:rPr>
            </w:pPr>
            <w:r w:rsidRPr="00AD522B">
              <w:rPr>
                <w:b/>
              </w:rPr>
              <w:t>%S</w:t>
            </w:r>
          </w:p>
        </w:tc>
        <w:tc>
          <w:tcPr>
            <w:tcW w:w="4569" w:type="pct"/>
            <w:vAlign w:val="center"/>
            <w:hideMark/>
          </w:tcPr>
          <w:p w14:paraId="56A9344C" w14:textId="77777777" w:rsidR="005C3AF5" w:rsidRDefault="005C3AF5" w:rsidP="005C3AF5">
            <w:pPr>
              <w:ind w:left="101"/>
            </w:pPr>
            <w:r>
              <w:t>Seconds (00-59)</w:t>
            </w:r>
          </w:p>
        </w:tc>
      </w:tr>
      <w:tr w:rsidR="005C3AF5" w14:paraId="4D911407" w14:textId="77777777" w:rsidTr="005C3AF5">
        <w:trPr>
          <w:trHeight w:val="284"/>
          <w:tblCellSpacing w:w="15" w:type="dxa"/>
        </w:trPr>
        <w:tc>
          <w:tcPr>
            <w:tcW w:w="383" w:type="pct"/>
            <w:vAlign w:val="center"/>
            <w:hideMark/>
          </w:tcPr>
          <w:p w14:paraId="5162A5FB" w14:textId="77777777" w:rsidR="005C3AF5" w:rsidRPr="00AD522B" w:rsidRDefault="005C3AF5" w:rsidP="005C3AF5">
            <w:pPr>
              <w:ind w:left="0"/>
              <w:rPr>
                <w:b/>
              </w:rPr>
            </w:pPr>
            <w:r w:rsidRPr="00AD522B">
              <w:rPr>
                <w:b/>
              </w:rPr>
              <w:t>%s</w:t>
            </w:r>
          </w:p>
        </w:tc>
        <w:tc>
          <w:tcPr>
            <w:tcW w:w="4569" w:type="pct"/>
            <w:vAlign w:val="center"/>
            <w:hideMark/>
          </w:tcPr>
          <w:p w14:paraId="50865C55" w14:textId="77777777" w:rsidR="005C3AF5" w:rsidRDefault="005C3AF5" w:rsidP="005C3AF5">
            <w:pPr>
              <w:ind w:left="101"/>
            </w:pPr>
            <w:r>
              <w:t>Seconds (00-59)</w:t>
            </w:r>
          </w:p>
        </w:tc>
      </w:tr>
      <w:tr w:rsidR="005C3AF5" w:rsidRPr="00F76EBC" w14:paraId="7BA66808" w14:textId="77777777" w:rsidTr="005C3AF5">
        <w:trPr>
          <w:trHeight w:val="284"/>
          <w:tblCellSpacing w:w="15" w:type="dxa"/>
        </w:trPr>
        <w:tc>
          <w:tcPr>
            <w:tcW w:w="383" w:type="pct"/>
            <w:vAlign w:val="center"/>
            <w:hideMark/>
          </w:tcPr>
          <w:p w14:paraId="51BA20A4" w14:textId="77777777" w:rsidR="005C3AF5" w:rsidRPr="00AD522B" w:rsidRDefault="005C3AF5" w:rsidP="005C3AF5">
            <w:pPr>
              <w:ind w:left="0"/>
              <w:rPr>
                <w:b/>
              </w:rPr>
            </w:pPr>
            <w:r w:rsidRPr="00AD522B">
              <w:rPr>
                <w:b/>
              </w:rPr>
              <w:t>%T</w:t>
            </w:r>
          </w:p>
        </w:tc>
        <w:tc>
          <w:tcPr>
            <w:tcW w:w="4569" w:type="pct"/>
            <w:vAlign w:val="center"/>
            <w:hideMark/>
          </w:tcPr>
          <w:p w14:paraId="6C831415" w14:textId="77777777" w:rsidR="005C3AF5" w:rsidRPr="005C3AF5" w:rsidRDefault="005C3AF5" w:rsidP="005C3AF5">
            <w:pPr>
              <w:ind w:left="101"/>
              <w:rPr>
                <w:lang w:val="en-US"/>
              </w:rPr>
            </w:pPr>
            <w:r w:rsidRPr="005C3AF5">
              <w:rPr>
                <w:lang w:val="en-US"/>
              </w:rPr>
              <w:t>Time, 24-hour (hh:mm:ss)</w:t>
            </w:r>
          </w:p>
        </w:tc>
      </w:tr>
      <w:tr w:rsidR="005C3AF5" w:rsidRPr="00F76EBC" w14:paraId="18CC79A8" w14:textId="77777777" w:rsidTr="005C3AF5">
        <w:trPr>
          <w:trHeight w:val="284"/>
          <w:tblCellSpacing w:w="15" w:type="dxa"/>
        </w:trPr>
        <w:tc>
          <w:tcPr>
            <w:tcW w:w="383" w:type="pct"/>
            <w:vAlign w:val="center"/>
            <w:hideMark/>
          </w:tcPr>
          <w:p w14:paraId="39F1E53B" w14:textId="77777777" w:rsidR="005C3AF5" w:rsidRPr="00AD522B" w:rsidRDefault="005C3AF5" w:rsidP="005C3AF5">
            <w:pPr>
              <w:ind w:left="0"/>
              <w:rPr>
                <w:b/>
              </w:rPr>
            </w:pPr>
            <w:r w:rsidRPr="00AD522B">
              <w:rPr>
                <w:b/>
              </w:rPr>
              <w:t>%U</w:t>
            </w:r>
          </w:p>
        </w:tc>
        <w:tc>
          <w:tcPr>
            <w:tcW w:w="4569" w:type="pct"/>
            <w:vAlign w:val="center"/>
            <w:hideMark/>
          </w:tcPr>
          <w:p w14:paraId="0FF3D8AF" w14:textId="77777777" w:rsidR="005C3AF5" w:rsidRPr="005C3AF5" w:rsidRDefault="005C3AF5" w:rsidP="005C3AF5">
            <w:pPr>
              <w:ind w:left="101"/>
              <w:rPr>
                <w:lang w:val="en-US"/>
              </w:rPr>
            </w:pPr>
            <w:r w:rsidRPr="005C3AF5">
              <w:rPr>
                <w:lang w:val="en-US"/>
              </w:rPr>
              <w:t>Week (00-53) where Sunday is the first day of week</w:t>
            </w:r>
          </w:p>
        </w:tc>
      </w:tr>
      <w:tr w:rsidR="005C3AF5" w:rsidRPr="00F76EBC" w14:paraId="71CE849D" w14:textId="77777777" w:rsidTr="005C3AF5">
        <w:trPr>
          <w:trHeight w:val="284"/>
          <w:tblCellSpacing w:w="15" w:type="dxa"/>
        </w:trPr>
        <w:tc>
          <w:tcPr>
            <w:tcW w:w="383" w:type="pct"/>
            <w:vAlign w:val="center"/>
            <w:hideMark/>
          </w:tcPr>
          <w:p w14:paraId="7763F1D4" w14:textId="77777777" w:rsidR="005C3AF5" w:rsidRPr="00AD522B" w:rsidRDefault="005C3AF5" w:rsidP="005C3AF5">
            <w:pPr>
              <w:ind w:left="0"/>
              <w:rPr>
                <w:b/>
              </w:rPr>
            </w:pPr>
            <w:r w:rsidRPr="00AD522B">
              <w:rPr>
                <w:b/>
              </w:rPr>
              <w:t>%u</w:t>
            </w:r>
          </w:p>
        </w:tc>
        <w:tc>
          <w:tcPr>
            <w:tcW w:w="4569" w:type="pct"/>
            <w:vAlign w:val="center"/>
            <w:hideMark/>
          </w:tcPr>
          <w:p w14:paraId="50413D03" w14:textId="77777777" w:rsidR="005C3AF5" w:rsidRPr="005C3AF5" w:rsidRDefault="005C3AF5" w:rsidP="005C3AF5">
            <w:pPr>
              <w:ind w:left="101"/>
              <w:rPr>
                <w:lang w:val="en-US"/>
              </w:rPr>
            </w:pPr>
            <w:r w:rsidRPr="005C3AF5">
              <w:rPr>
                <w:lang w:val="en-US"/>
              </w:rPr>
              <w:t>Week (00-53) where Monday is the first day of week</w:t>
            </w:r>
          </w:p>
        </w:tc>
      </w:tr>
      <w:tr w:rsidR="005C3AF5" w:rsidRPr="00F76EBC" w14:paraId="3CF4A0BC" w14:textId="77777777" w:rsidTr="005C3AF5">
        <w:trPr>
          <w:trHeight w:val="284"/>
          <w:tblCellSpacing w:w="15" w:type="dxa"/>
        </w:trPr>
        <w:tc>
          <w:tcPr>
            <w:tcW w:w="383" w:type="pct"/>
            <w:vAlign w:val="center"/>
            <w:hideMark/>
          </w:tcPr>
          <w:p w14:paraId="1AC263CA" w14:textId="77777777" w:rsidR="005C3AF5" w:rsidRPr="00AD522B" w:rsidRDefault="005C3AF5" w:rsidP="005C3AF5">
            <w:pPr>
              <w:ind w:left="0"/>
              <w:rPr>
                <w:b/>
              </w:rPr>
            </w:pPr>
            <w:r w:rsidRPr="00AD522B">
              <w:rPr>
                <w:b/>
              </w:rPr>
              <w:t>%V</w:t>
            </w:r>
          </w:p>
        </w:tc>
        <w:tc>
          <w:tcPr>
            <w:tcW w:w="4569" w:type="pct"/>
            <w:vAlign w:val="center"/>
            <w:hideMark/>
          </w:tcPr>
          <w:p w14:paraId="2E7AED76" w14:textId="77777777" w:rsidR="005C3AF5" w:rsidRPr="005C3AF5" w:rsidRDefault="005C3AF5" w:rsidP="005C3AF5">
            <w:pPr>
              <w:ind w:left="101"/>
              <w:rPr>
                <w:lang w:val="en-US"/>
              </w:rPr>
            </w:pPr>
            <w:r w:rsidRPr="005C3AF5">
              <w:rPr>
                <w:lang w:val="en-US"/>
              </w:rPr>
              <w:t>Week (01-53) where Sunday is the first day of week, used with %X</w:t>
            </w:r>
          </w:p>
        </w:tc>
      </w:tr>
      <w:tr w:rsidR="005C3AF5" w:rsidRPr="00F76EBC" w14:paraId="3E98B980" w14:textId="77777777" w:rsidTr="005C3AF5">
        <w:trPr>
          <w:trHeight w:val="284"/>
          <w:tblCellSpacing w:w="15" w:type="dxa"/>
        </w:trPr>
        <w:tc>
          <w:tcPr>
            <w:tcW w:w="383" w:type="pct"/>
            <w:vAlign w:val="center"/>
            <w:hideMark/>
          </w:tcPr>
          <w:p w14:paraId="0FC7101C" w14:textId="77777777" w:rsidR="005C3AF5" w:rsidRPr="00AD522B" w:rsidRDefault="005C3AF5" w:rsidP="005C3AF5">
            <w:pPr>
              <w:ind w:left="0"/>
              <w:rPr>
                <w:b/>
              </w:rPr>
            </w:pPr>
            <w:r w:rsidRPr="00AD522B">
              <w:rPr>
                <w:b/>
              </w:rPr>
              <w:t>%v</w:t>
            </w:r>
          </w:p>
        </w:tc>
        <w:tc>
          <w:tcPr>
            <w:tcW w:w="4569" w:type="pct"/>
            <w:vAlign w:val="center"/>
            <w:hideMark/>
          </w:tcPr>
          <w:p w14:paraId="62C1C468" w14:textId="77777777" w:rsidR="005C3AF5" w:rsidRPr="005C3AF5" w:rsidRDefault="005C3AF5" w:rsidP="005C3AF5">
            <w:pPr>
              <w:ind w:left="101"/>
              <w:rPr>
                <w:lang w:val="en-US"/>
              </w:rPr>
            </w:pPr>
            <w:r w:rsidRPr="005C3AF5">
              <w:rPr>
                <w:lang w:val="en-US"/>
              </w:rPr>
              <w:t>Week (01-53) where Monday is the first day of week, used with %x</w:t>
            </w:r>
          </w:p>
        </w:tc>
      </w:tr>
      <w:tr w:rsidR="005C3AF5" w14:paraId="621520E9" w14:textId="77777777" w:rsidTr="005C3AF5">
        <w:trPr>
          <w:trHeight w:val="284"/>
          <w:tblCellSpacing w:w="15" w:type="dxa"/>
        </w:trPr>
        <w:tc>
          <w:tcPr>
            <w:tcW w:w="383" w:type="pct"/>
            <w:vAlign w:val="center"/>
            <w:hideMark/>
          </w:tcPr>
          <w:p w14:paraId="041136AD" w14:textId="77777777" w:rsidR="005C3AF5" w:rsidRPr="00AD522B" w:rsidRDefault="005C3AF5" w:rsidP="005C3AF5">
            <w:pPr>
              <w:ind w:left="0"/>
              <w:rPr>
                <w:b/>
              </w:rPr>
            </w:pPr>
            <w:r w:rsidRPr="00AD522B">
              <w:rPr>
                <w:b/>
              </w:rPr>
              <w:t>%W</w:t>
            </w:r>
          </w:p>
        </w:tc>
        <w:tc>
          <w:tcPr>
            <w:tcW w:w="4569" w:type="pct"/>
            <w:vAlign w:val="center"/>
            <w:hideMark/>
          </w:tcPr>
          <w:p w14:paraId="236B2FCA" w14:textId="77777777" w:rsidR="005C3AF5" w:rsidRDefault="005C3AF5" w:rsidP="005C3AF5">
            <w:pPr>
              <w:ind w:left="101"/>
            </w:pPr>
            <w:r>
              <w:t>Weekday name (Sunday-Saturday)</w:t>
            </w:r>
          </w:p>
        </w:tc>
      </w:tr>
      <w:tr w:rsidR="005C3AF5" w:rsidRPr="00F76EBC" w14:paraId="66F25FDF" w14:textId="77777777" w:rsidTr="005C3AF5">
        <w:trPr>
          <w:trHeight w:val="284"/>
          <w:tblCellSpacing w:w="15" w:type="dxa"/>
        </w:trPr>
        <w:tc>
          <w:tcPr>
            <w:tcW w:w="383" w:type="pct"/>
            <w:vAlign w:val="center"/>
            <w:hideMark/>
          </w:tcPr>
          <w:p w14:paraId="5F9C8440" w14:textId="77777777" w:rsidR="005C3AF5" w:rsidRPr="00AD522B" w:rsidRDefault="005C3AF5" w:rsidP="005C3AF5">
            <w:pPr>
              <w:ind w:left="0"/>
              <w:rPr>
                <w:b/>
              </w:rPr>
            </w:pPr>
            <w:r w:rsidRPr="00AD522B">
              <w:rPr>
                <w:b/>
              </w:rPr>
              <w:t>%w</w:t>
            </w:r>
          </w:p>
        </w:tc>
        <w:tc>
          <w:tcPr>
            <w:tcW w:w="4569" w:type="pct"/>
            <w:vAlign w:val="center"/>
            <w:hideMark/>
          </w:tcPr>
          <w:p w14:paraId="128A83E3" w14:textId="77777777" w:rsidR="005C3AF5" w:rsidRPr="005C3AF5" w:rsidRDefault="005C3AF5" w:rsidP="005C3AF5">
            <w:pPr>
              <w:ind w:left="101"/>
              <w:rPr>
                <w:lang w:val="en-US"/>
              </w:rPr>
            </w:pPr>
            <w:r w:rsidRPr="005C3AF5">
              <w:rPr>
                <w:lang w:val="en-US"/>
              </w:rPr>
              <w:t>Day of the week (0=Sunday, 6=Saturday)</w:t>
            </w:r>
          </w:p>
        </w:tc>
      </w:tr>
      <w:tr w:rsidR="005C3AF5" w:rsidRPr="00F76EBC" w14:paraId="6C96DC34" w14:textId="77777777" w:rsidTr="005C3AF5">
        <w:trPr>
          <w:trHeight w:val="284"/>
          <w:tblCellSpacing w:w="15" w:type="dxa"/>
        </w:trPr>
        <w:tc>
          <w:tcPr>
            <w:tcW w:w="383" w:type="pct"/>
            <w:vAlign w:val="center"/>
            <w:hideMark/>
          </w:tcPr>
          <w:p w14:paraId="7B54E7FE" w14:textId="77777777" w:rsidR="005C3AF5" w:rsidRPr="00AD522B" w:rsidRDefault="005C3AF5" w:rsidP="005C3AF5">
            <w:pPr>
              <w:ind w:left="0"/>
              <w:rPr>
                <w:b/>
              </w:rPr>
            </w:pPr>
            <w:r w:rsidRPr="00AD522B">
              <w:rPr>
                <w:b/>
              </w:rPr>
              <w:t>%X</w:t>
            </w:r>
          </w:p>
        </w:tc>
        <w:tc>
          <w:tcPr>
            <w:tcW w:w="4569" w:type="pct"/>
            <w:vAlign w:val="center"/>
            <w:hideMark/>
          </w:tcPr>
          <w:p w14:paraId="0354F064" w14:textId="77777777" w:rsidR="005C3AF5" w:rsidRPr="005C3AF5" w:rsidRDefault="005C3AF5" w:rsidP="005C3AF5">
            <w:pPr>
              <w:ind w:left="101"/>
              <w:rPr>
                <w:lang w:val="en-US"/>
              </w:rPr>
            </w:pPr>
            <w:r w:rsidRPr="005C3AF5">
              <w:rPr>
                <w:lang w:val="en-US"/>
              </w:rPr>
              <w:t>Year for the week where Sunday is the first day of week, four digits, used with %V</w:t>
            </w:r>
          </w:p>
        </w:tc>
      </w:tr>
      <w:tr w:rsidR="005C3AF5" w:rsidRPr="00F76EBC" w14:paraId="57E8D922" w14:textId="77777777" w:rsidTr="005C3AF5">
        <w:trPr>
          <w:trHeight w:val="284"/>
          <w:tblCellSpacing w:w="15" w:type="dxa"/>
        </w:trPr>
        <w:tc>
          <w:tcPr>
            <w:tcW w:w="383" w:type="pct"/>
            <w:vAlign w:val="center"/>
            <w:hideMark/>
          </w:tcPr>
          <w:p w14:paraId="728AB9B7" w14:textId="77777777" w:rsidR="005C3AF5" w:rsidRPr="00AD522B" w:rsidRDefault="005C3AF5" w:rsidP="005C3AF5">
            <w:pPr>
              <w:ind w:left="0"/>
              <w:rPr>
                <w:b/>
              </w:rPr>
            </w:pPr>
            <w:r w:rsidRPr="00AD522B">
              <w:rPr>
                <w:b/>
              </w:rPr>
              <w:t>%x</w:t>
            </w:r>
          </w:p>
        </w:tc>
        <w:tc>
          <w:tcPr>
            <w:tcW w:w="4569" w:type="pct"/>
            <w:vAlign w:val="center"/>
            <w:hideMark/>
          </w:tcPr>
          <w:p w14:paraId="4F0397F1" w14:textId="77777777" w:rsidR="005C3AF5" w:rsidRPr="005C3AF5" w:rsidRDefault="005C3AF5" w:rsidP="005C3AF5">
            <w:pPr>
              <w:ind w:left="101"/>
              <w:rPr>
                <w:lang w:val="en-US"/>
              </w:rPr>
            </w:pPr>
            <w:r w:rsidRPr="005C3AF5">
              <w:rPr>
                <w:lang w:val="en-US"/>
              </w:rPr>
              <w:t>Year for the week where Monday is the first day of week, four digits, used with %v</w:t>
            </w:r>
          </w:p>
        </w:tc>
      </w:tr>
      <w:tr w:rsidR="005C3AF5" w14:paraId="3357A9CE" w14:textId="77777777" w:rsidTr="005C3AF5">
        <w:trPr>
          <w:trHeight w:val="284"/>
          <w:tblCellSpacing w:w="15" w:type="dxa"/>
        </w:trPr>
        <w:tc>
          <w:tcPr>
            <w:tcW w:w="383" w:type="pct"/>
            <w:vAlign w:val="center"/>
            <w:hideMark/>
          </w:tcPr>
          <w:p w14:paraId="1ADECC5D" w14:textId="77777777" w:rsidR="005C3AF5" w:rsidRPr="00AD522B" w:rsidRDefault="005C3AF5" w:rsidP="005C3AF5">
            <w:pPr>
              <w:ind w:left="0"/>
              <w:rPr>
                <w:b/>
              </w:rPr>
            </w:pPr>
            <w:r w:rsidRPr="00AD522B">
              <w:rPr>
                <w:b/>
              </w:rPr>
              <w:lastRenderedPageBreak/>
              <w:t>%Y</w:t>
            </w:r>
          </w:p>
        </w:tc>
        <w:tc>
          <w:tcPr>
            <w:tcW w:w="4569" w:type="pct"/>
            <w:vAlign w:val="center"/>
            <w:hideMark/>
          </w:tcPr>
          <w:p w14:paraId="7052CB8C" w14:textId="77777777" w:rsidR="005C3AF5" w:rsidRDefault="005C3AF5" w:rsidP="005C3AF5">
            <w:pPr>
              <w:ind w:left="101"/>
            </w:pPr>
            <w:r>
              <w:t>Year, numeric, four digits</w:t>
            </w:r>
          </w:p>
        </w:tc>
      </w:tr>
      <w:tr w:rsidR="005C3AF5" w14:paraId="0C4D35B2" w14:textId="77777777" w:rsidTr="005C3AF5">
        <w:trPr>
          <w:trHeight w:val="284"/>
          <w:tblCellSpacing w:w="15" w:type="dxa"/>
        </w:trPr>
        <w:tc>
          <w:tcPr>
            <w:tcW w:w="383" w:type="pct"/>
            <w:vAlign w:val="center"/>
            <w:hideMark/>
          </w:tcPr>
          <w:p w14:paraId="451A05B3" w14:textId="77777777" w:rsidR="005C3AF5" w:rsidRPr="00AD522B" w:rsidRDefault="005C3AF5" w:rsidP="005C3AF5">
            <w:pPr>
              <w:ind w:left="0"/>
              <w:rPr>
                <w:b/>
              </w:rPr>
            </w:pPr>
            <w:r w:rsidRPr="00AD522B">
              <w:rPr>
                <w:b/>
              </w:rPr>
              <w:t>%y</w:t>
            </w:r>
          </w:p>
        </w:tc>
        <w:tc>
          <w:tcPr>
            <w:tcW w:w="4569" w:type="pct"/>
            <w:vAlign w:val="center"/>
            <w:hideMark/>
          </w:tcPr>
          <w:p w14:paraId="125970E8" w14:textId="77777777" w:rsidR="005C3AF5" w:rsidRDefault="005C3AF5" w:rsidP="005C3AF5">
            <w:pPr>
              <w:ind w:left="101"/>
            </w:pPr>
            <w:r>
              <w:t>Year, numeric, two digits</w:t>
            </w:r>
          </w:p>
        </w:tc>
      </w:tr>
    </w:tbl>
    <w:p w14:paraId="0911B719" w14:textId="77777777" w:rsidR="00B409D6" w:rsidRDefault="00B409D6" w:rsidP="00B409D6"/>
    <w:p w14:paraId="07A9EDDC" w14:textId="77777777" w:rsidR="00B409D6" w:rsidRDefault="00B409D6" w:rsidP="003C2E95">
      <w:pPr>
        <w:pStyle w:val="Ttulo4"/>
      </w:pPr>
      <w:bookmarkStart w:id="190" w:name="_Toc127522952"/>
      <w:r>
        <w:t>Re</w:t>
      </w:r>
      <w:r w:rsidR="00F02B88">
        <w:t>a</w:t>
      </w:r>
      <w:r>
        <w:t>lizar cálculos con fechas</w:t>
      </w:r>
      <w:bookmarkEnd w:id="190"/>
    </w:p>
    <w:p w14:paraId="1D16D81B" w14:textId="77777777" w:rsidR="00B409D6" w:rsidRDefault="00000000" w:rsidP="00B409D6">
      <w:pPr>
        <w:pStyle w:val="comandoseinstrucciones"/>
      </w:pPr>
      <w:hyperlink r:id="rId109" w:history="1">
        <w:r w:rsidR="00B409D6" w:rsidRPr="007C5621">
          <w:rPr>
            <w:rStyle w:val="Hipervnculo"/>
          </w:rPr>
          <w:t>http://dev.mysql.com/d</w:t>
        </w:r>
        <w:r w:rsidR="00B409D6" w:rsidRPr="00B409D6">
          <w:rPr>
            <w:rStyle w:val="comandoseinstruccionesCarCar"/>
          </w:rPr>
          <w:t>o</w:t>
        </w:r>
        <w:r w:rsidR="00B409D6" w:rsidRPr="007C5621">
          <w:rPr>
            <w:rStyle w:val="Hipervnculo"/>
          </w:rPr>
          <w:t>c/refman/5.7/en/date-calculations.htm</w:t>
        </w:r>
      </w:hyperlink>
    </w:p>
    <w:p w14:paraId="106D4CB8" w14:textId="77777777" w:rsidR="005C3AF5" w:rsidRDefault="005C3AF5" w:rsidP="005C3AF5"/>
    <w:p w14:paraId="4C24D834" w14:textId="77777777" w:rsidR="005C3AF5" w:rsidRDefault="000E7E07" w:rsidP="003C2E95">
      <w:pPr>
        <w:pStyle w:val="Ttulo3"/>
      </w:pPr>
      <w:bookmarkStart w:id="191" w:name="_SELECT_INTO"/>
      <w:bookmarkStart w:id="192" w:name="_Toc127522953"/>
      <w:bookmarkEnd w:id="191"/>
      <w:r>
        <w:t>SELECT INTO</w:t>
      </w:r>
      <w:r w:rsidR="003160C7">
        <w:t xml:space="preserve"> OUTFILE</w:t>
      </w:r>
      <w:r w:rsidR="00386676">
        <w:t>: guardar en un fichero el resultado de un SELECT</w:t>
      </w:r>
      <w:bookmarkEnd w:id="192"/>
    </w:p>
    <w:p w14:paraId="3C8726EC" w14:textId="77777777" w:rsidR="000E7E07" w:rsidRPr="000E7E07" w:rsidRDefault="000E7E07" w:rsidP="00BD3C4F">
      <w:pPr>
        <w:pStyle w:val="Lista2"/>
        <w:rPr>
          <w:lang w:val="en-US"/>
        </w:rPr>
      </w:pPr>
      <w:r w:rsidRPr="000E7E07">
        <w:rPr>
          <w:lang w:val="en-US"/>
        </w:rPr>
        <w:t xml:space="preserve">query result to be stored in </w:t>
      </w:r>
      <w:r w:rsidRPr="0024490F">
        <w:rPr>
          <w:rStyle w:val="Textoennegrita"/>
          <w:lang w:val="en-US"/>
        </w:rPr>
        <w:t>variables</w:t>
      </w:r>
      <w:r w:rsidRPr="000E7E07">
        <w:rPr>
          <w:lang w:val="en-US"/>
        </w:rPr>
        <w:t xml:space="preserve"> or written to a </w:t>
      </w:r>
      <w:r w:rsidRPr="0024490F">
        <w:rPr>
          <w:rStyle w:val="Textoennegrita"/>
          <w:lang w:val="en-US"/>
        </w:rPr>
        <w:t>file</w:t>
      </w:r>
      <w:r w:rsidRPr="000E7E07">
        <w:rPr>
          <w:lang w:val="en-US"/>
        </w:rPr>
        <w:t>:</w:t>
      </w:r>
    </w:p>
    <w:p w14:paraId="27ECF205" w14:textId="77777777" w:rsidR="000E7E07" w:rsidRPr="000E7E07" w:rsidRDefault="000E7E07" w:rsidP="000E7E07">
      <w:pPr>
        <w:pStyle w:val="comandoseinstrucciones"/>
        <w:rPr>
          <w:lang w:val="en-US"/>
        </w:rPr>
      </w:pPr>
      <w:r>
        <w:rPr>
          <w:lang w:val="en-US"/>
        </w:rPr>
        <w:t>#</w:t>
      </w:r>
      <w:r w:rsidRPr="000E7E07">
        <w:rPr>
          <w:lang w:val="en-US"/>
        </w:rPr>
        <w:t>selects column values and stores them into variables.</w:t>
      </w:r>
    </w:p>
    <w:p w14:paraId="480D6BD4" w14:textId="77777777" w:rsidR="000E7E07" w:rsidRPr="007E47F7" w:rsidRDefault="000E7E07" w:rsidP="00511DD4">
      <w:pPr>
        <w:pStyle w:val="comandoseinstrucciones"/>
        <w:rPr>
          <w:rStyle w:val="Textoennegrita"/>
          <w:lang w:val="en-US"/>
        </w:rPr>
      </w:pPr>
      <w:r w:rsidRPr="007E47F7">
        <w:rPr>
          <w:rStyle w:val="Textoennegrita"/>
          <w:lang w:val="en-US"/>
        </w:rPr>
        <w:t xml:space="preserve">SELECT ... INTO var_list </w:t>
      </w:r>
    </w:p>
    <w:p w14:paraId="45EE7ED4" w14:textId="77777777" w:rsidR="000E7E07" w:rsidRDefault="000E7E07" w:rsidP="00511DD4">
      <w:pPr>
        <w:pStyle w:val="comandoseinstrucciones"/>
        <w:rPr>
          <w:lang w:val="en-US"/>
        </w:rPr>
      </w:pPr>
    </w:p>
    <w:p w14:paraId="69846A8C" w14:textId="77777777" w:rsidR="000E7E07" w:rsidRDefault="000E7E07" w:rsidP="00511DD4">
      <w:pPr>
        <w:pStyle w:val="comandoseinstrucciones"/>
        <w:rPr>
          <w:lang w:val="en-US"/>
        </w:rPr>
      </w:pPr>
      <w:r>
        <w:rPr>
          <w:lang w:val="en-US"/>
        </w:rPr>
        <w:t>#</w:t>
      </w:r>
      <w:r w:rsidRPr="000E7E07">
        <w:rPr>
          <w:lang w:val="en-US"/>
        </w:rPr>
        <w:t>writes the selected rows to a file. Column and line terminators can be specified to produce a specific output</w:t>
      </w:r>
    </w:p>
    <w:p w14:paraId="17F86D68" w14:textId="77777777" w:rsidR="000E7E07" w:rsidRPr="000E7E07" w:rsidRDefault="000E7E07" w:rsidP="00511DD4">
      <w:pPr>
        <w:pStyle w:val="comandoseinstrucciones"/>
        <w:rPr>
          <w:rStyle w:val="Textoennegrita"/>
          <w:lang w:val="en-US"/>
        </w:rPr>
      </w:pPr>
      <w:r w:rsidRPr="000E7E07">
        <w:rPr>
          <w:rStyle w:val="Textoennegrita"/>
          <w:lang w:val="en-US"/>
        </w:rPr>
        <w:t>SELECT ... INTO OUTFILE format.</w:t>
      </w:r>
    </w:p>
    <w:p w14:paraId="3089DB84" w14:textId="77777777" w:rsidR="000E7E07" w:rsidRDefault="000E7E07" w:rsidP="00511DD4">
      <w:pPr>
        <w:pStyle w:val="comandoseinstrucciones"/>
        <w:rPr>
          <w:lang w:val="en-US"/>
        </w:rPr>
      </w:pPr>
    </w:p>
    <w:p w14:paraId="33B71B4A" w14:textId="77777777" w:rsidR="000E7E07" w:rsidRDefault="000E7E07" w:rsidP="00511DD4">
      <w:pPr>
        <w:pStyle w:val="comandoseinstrucciones"/>
        <w:rPr>
          <w:lang w:val="en-US"/>
        </w:rPr>
      </w:pPr>
      <w:r>
        <w:rPr>
          <w:lang w:val="en-US"/>
        </w:rPr>
        <w:t>#</w:t>
      </w:r>
      <w:r w:rsidRPr="000E7E07">
        <w:rPr>
          <w:lang w:val="en-US"/>
        </w:rPr>
        <w:t>writes a single row to a file without any formatting.</w:t>
      </w:r>
    </w:p>
    <w:p w14:paraId="129EB28A" w14:textId="77777777" w:rsidR="000E7E07" w:rsidRPr="000E7E07" w:rsidRDefault="000E7E07" w:rsidP="00511DD4">
      <w:pPr>
        <w:pStyle w:val="comandoseinstrucciones"/>
        <w:rPr>
          <w:rStyle w:val="Textoennegrita"/>
        </w:rPr>
      </w:pPr>
      <w:r w:rsidRPr="000E7E07">
        <w:rPr>
          <w:rStyle w:val="Textoennegrita"/>
        </w:rPr>
        <w:t xml:space="preserve">SELECT ... INTO DUMPFILE </w:t>
      </w:r>
    </w:p>
    <w:p w14:paraId="6D3404A3" w14:textId="77777777" w:rsidR="000E7E07" w:rsidRDefault="000E7E07" w:rsidP="000E7E07">
      <w:pPr>
        <w:rPr>
          <w:lang w:val="en-US"/>
        </w:rPr>
      </w:pPr>
    </w:p>
    <w:p w14:paraId="7FA2DD5E" w14:textId="77777777" w:rsidR="000E7E07" w:rsidRPr="000E7E07" w:rsidRDefault="000E7E07" w:rsidP="000E7E07">
      <w:pPr>
        <w:rPr>
          <w:lang w:val="en-US"/>
        </w:rPr>
      </w:pPr>
    </w:p>
    <w:p w14:paraId="26135E9A" w14:textId="77777777" w:rsidR="000E7E07" w:rsidRDefault="000347E3" w:rsidP="00BD3C4F">
      <w:pPr>
        <w:pStyle w:val="Lista2"/>
        <w:rPr>
          <w:lang w:val="en-US"/>
        </w:rPr>
      </w:pPr>
      <w:r w:rsidRPr="000347E3">
        <w:rPr>
          <w:lang w:val="en-US"/>
        </w:rPr>
        <w:t>An INTO clause should not be used in a nested SELECT</w:t>
      </w:r>
    </w:p>
    <w:p w14:paraId="502112BC" w14:textId="77777777" w:rsidR="000347E3" w:rsidRDefault="000347E3" w:rsidP="00BD3C4F">
      <w:pPr>
        <w:pStyle w:val="Lista2"/>
        <w:rPr>
          <w:lang w:val="en-US"/>
        </w:rPr>
      </w:pPr>
      <w:r w:rsidRPr="000347E3">
        <w:rPr>
          <w:lang w:val="en-US"/>
        </w:rPr>
        <w:t>The INTO clause can name a list of one or more variables,</w:t>
      </w:r>
    </w:p>
    <w:p w14:paraId="1FD89981" w14:textId="77777777" w:rsidR="00BD3C4F" w:rsidRDefault="000347E3" w:rsidP="00BD3C4F">
      <w:pPr>
        <w:pStyle w:val="Lista2"/>
        <w:rPr>
          <w:lang w:val="en-US"/>
        </w:rPr>
      </w:pPr>
      <w:r w:rsidRPr="000E7E07">
        <w:rPr>
          <w:lang w:val="en-US"/>
        </w:rPr>
        <w:t xml:space="preserve">The selected </w:t>
      </w:r>
      <w:r w:rsidRPr="00624E3B">
        <w:rPr>
          <w:rStyle w:val="Textoennegrita"/>
          <w:lang w:val="en-US"/>
        </w:rPr>
        <w:t>values are assigned to the variables</w:t>
      </w:r>
      <w:r w:rsidR="00624E3B" w:rsidRPr="00624E3B">
        <w:rPr>
          <w:rStyle w:val="Textoennegrita"/>
          <w:lang w:val="en-US"/>
        </w:rPr>
        <w:t>:</w:t>
      </w:r>
    </w:p>
    <w:p w14:paraId="5385B038" w14:textId="77777777" w:rsidR="00BD3C4F" w:rsidRDefault="000347E3" w:rsidP="00BD3C4F">
      <w:pPr>
        <w:pStyle w:val="Lista3"/>
        <w:rPr>
          <w:lang w:val="en-US"/>
        </w:rPr>
      </w:pPr>
      <w:r w:rsidRPr="000E7E07">
        <w:rPr>
          <w:lang w:val="en-US"/>
        </w:rPr>
        <w:t xml:space="preserve">The </w:t>
      </w:r>
      <w:r w:rsidRPr="0024490F">
        <w:rPr>
          <w:rStyle w:val="Textoennegrita"/>
          <w:lang w:val="en-US"/>
        </w:rPr>
        <w:t>number of variables must match the number of columns</w:t>
      </w:r>
      <w:r w:rsidRPr="000E7E07">
        <w:rPr>
          <w:lang w:val="en-US"/>
        </w:rPr>
        <w:t xml:space="preserve">. </w:t>
      </w:r>
    </w:p>
    <w:p w14:paraId="4AC643B0" w14:textId="77777777" w:rsidR="00BD3C4F" w:rsidRDefault="000347E3" w:rsidP="00BD3C4F">
      <w:pPr>
        <w:pStyle w:val="Lista3"/>
        <w:rPr>
          <w:lang w:val="en-US"/>
        </w:rPr>
      </w:pPr>
      <w:r w:rsidRPr="000E7E07">
        <w:rPr>
          <w:lang w:val="en-US"/>
        </w:rPr>
        <w:t xml:space="preserve">The query should return a </w:t>
      </w:r>
      <w:r w:rsidRPr="0024490F">
        <w:rPr>
          <w:rStyle w:val="Textoennegrita"/>
          <w:lang w:val="en-US"/>
        </w:rPr>
        <w:t>single row</w:t>
      </w:r>
      <w:r w:rsidRPr="000E7E07">
        <w:rPr>
          <w:lang w:val="en-US"/>
        </w:rPr>
        <w:t xml:space="preserve">. </w:t>
      </w:r>
    </w:p>
    <w:p w14:paraId="331F8DA1" w14:textId="77777777" w:rsidR="00BD3C4F" w:rsidRDefault="000347E3" w:rsidP="00BD3C4F">
      <w:pPr>
        <w:pStyle w:val="Lista3"/>
        <w:rPr>
          <w:lang w:val="en-US"/>
        </w:rPr>
      </w:pPr>
      <w:r w:rsidRPr="000E7E07">
        <w:rPr>
          <w:lang w:val="en-US"/>
        </w:rPr>
        <w:t xml:space="preserve">If the query returns </w:t>
      </w:r>
      <w:r w:rsidRPr="0024490F">
        <w:rPr>
          <w:rStyle w:val="Textoennegrita"/>
          <w:lang w:val="en-US"/>
        </w:rPr>
        <w:t>no rows</w:t>
      </w:r>
      <w:r w:rsidRPr="000E7E07">
        <w:rPr>
          <w:lang w:val="en-US"/>
        </w:rPr>
        <w:t xml:space="preserve">, a </w:t>
      </w:r>
      <w:r w:rsidRPr="0024490F">
        <w:rPr>
          <w:rStyle w:val="Textoennegrita"/>
          <w:lang w:val="en-US"/>
        </w:rPr>
        <w:t>warning</w:t>
      </w:r>
      <w:r w:rsidRPr="000E7E07">
        <w:rPr>
          <w:lang w:val="en-US"/>
        </w:rPr>
        <w:t xml:space="preserve"> with </w:t>
      </w:r>
      <w:r w:rsidRPr="007E47F7">
        <w:rPr>
          <w:rStyle w:val="comandoseinstruccionesCarCar"/>
          <w:lang w:val="en-US"/>
        </w:rPr>
        <w:t>error code 1329</w:t>
      </w:r>
      <w:r w:rsidRPr="000E7E07">
        <w:rPr>
          <w:lang w:val="en-US"/>
        </w:rPr>
        <w:t xml:space="preserve"> occurs (No data), and the </w:t>
      </w:r>
      <w:r w:rsidRPr="0024490F">
        <w:rPr>
          <w:rStyle w:val="Textoennegrita"/>
          <w:lang w:val="en-US"/>
        </w:rPr>
        <w:t>variable</w:t>
      </w:r>
      <w:r w:rsidRPr="000E7E07">
        <w:rPr>
          <w:lang w:val="en-US"/>
        </w:rPr>
        <w:t xml:space="preserve"> values remain </w:t>
      </w:r>
      <w:r w:rsidRPr="0024490F">
        <w:rPr>
          <w:rStyle w:val="Textoennegrita"/>
          <w:lang w:val="en-US"/>
        </w:rPr>
        <w:t>unchanged</w:t>
      </w:r>
      <w:r w:rsidRPr="000E7E07">
        <w:rPr>
          <w:lang w:val="en-US"/>
        </w:rPr>
        <w:t xml:space="preserve">. </w:t>
      </w:r>
    </w:p>
    <w:p w14:paraId="5C893965" w14:textId="77777777" w:rsidR="00BD3C4F" w:rsidRDefault="000347E3" w:rsidP="00BD3C4F">
      <w:pPr>
        <w:pStyle w:val="Lista3"/>
        <w:rPr>
          <w:lang w:val="en-US"/>
        </w:rPr>
      </w:pPr>
      <w:r w:rsidRPr="000E7E07">
        <w:rPr>
          <w:lang w:val="en-US"/>
        </w:rPr>
        <w:t xml:space="preserve">If the query returns </w:t>
      </w:r>
      <w:r w:rsidRPr="0024490F">
        <w:rPr>
          <w:rStyle w:val="Textoennegrita"/>
          <w:lang w:val="en-US"/>
        </w:rPr>
        <w:t>multiple rows</w:t>
      </w:r>
      <w:r w:rsidRPr="000E7E07">
        <w:rPr>
          <w:lang w:val="en-US"/>
        </w:rPr>
        <w:t xml:space="preserve">, </w:t>
      </w:r>
      <w:r w:rsidRPr="0024490F">
        <w:rPr>
          <w:rStyle w:val="Textoennegrita"/>
          <w:lang w:val="en-US"/>
        </w:rPr>
        <w:t>error</w:t>
      </w:r>
      <w:r w:rsidRPr="007E47F7">
        <w:rPr>
          <w:rStyle w:val="comandoseinstruccionesCarCar"/>
          <w:lang w:val="en-US"/>
        </w:rPr>
        <w:t xml:space="preserve"> 1172</w:t>
      </w:r>
      <w:r w:rsidRPr="000E7E07">
        <w:rPr>
          <w:lang w:val="en-US"/>
        </w:rPr>
        <w:t xml:space="preserve"> occurs (Result consisted of more than one row). </w:t>
      </w:r>
    </w:p>
    <w:p w14:paraId="176BC4B7" w14:textId="77777777" w:rsidR="000347E3" w:rsidRPr="000E7E07" w:rsidRDefault="000347E3" w:rsidP="00BD3C4F">
      <w:pPr>
        <w:pStyle w:val="Lista3"/>
        <w:rPr>
          <w:lang w:val="en-US"/>
        </w:rPr>
      </w:pPr>
      <w:r w:rsidRPr="000E7E07">
        <w:rPr>
          <w:lang w:val="en-US"/>
        </w:rPr>
        <w:t xml:space="preserve">If it is possible that the statement may retrieve multiple rows, you can use </w:t>
      </w:r>
      <w:r w:rsidRPr="0024490F">
        <w:rPr>
          <w:rStyle w:val="Textoennegrita"/>
          <w:lang w:val="en-US"/>
        </w:rPr>
        <w:t>LIMIT 1</w:t>
      </w:r>
      <w:r w:rsidRPr="000E7E07">
        <w:rPr>
          <w:lang w:val="en-US"/>
        </w:rPr>
        <w:t xml:space="preserve"> to limit the result set to a single row.</w:t>
      </w:r>
    </w:p>
    <w:p w14:paraId="1C665EF9" w14:textId="77777777" w:rsidR="000347E3" w:rsidRDefault="000347E3" w:rsidP="000347E3">
      <w:pPr>
        <w:pStyle w:val="comandoseinstrucciones"/>
        <w:rPr>
          <w:lang w:val="en-US"/>
        </w:rPr>
      </w:pPr>
      <w:r w:rsidRPr="000E7E07">
        <w:rPr>
          <w:lang w:val="en-US"/>
        </w:rPr>
        <w:t>SELECT id, data INTO @x, @y FROM test.t1 LIMIT 1;</w:t>
      </w:r>
    </w:p>
    <w:p w14:paraId="1E563CAB" w14:textId="77777777" w:rsidR="00746770" w:rsidRDefault="000347E3" w:rsidP="00BD3C4F">
      <w:pPr>
        <w:pStyle w:val="Lista2"/>
        <w:rPr>
          <w:lang w:val="en-US"/>
        </w:rPr>
      </w:pPr>
      <w:r w:rsidRPr="000347E3">
        <w:rPr>
          <w:lang w:val="en-US"/>
        </w:rPr>
        <w:t xml:space="preserve">The </w:t>
      </w:r>
      <w:r w:rsidRPr="0024490F">
        <w:rPr>
          <w:rStyle w:val="Textoennegrita"/>
          <w:lang w:val="en-US"/>
        </w:rPr>
        <w:t>SELECT ... INTO OUTFILE 'file_name'</w:t>
      </w:r>
      <w:r w:rsidRPr="000347E3">
        <w:rPr>
          <w:lang w:val="en-US"/>
        </w:rPr>
        <w:t xml:space="preserve"> form of SELECT writes the selected rows to a file. </w:t>
      </w:r>
    </w:p>
    <w:p w14:paraId="6D62272A" w14:textId="77777777" w:rsidR="00746770" w:rsidRDefault="000347E3" w:rsidP="00746770">
      <w:pPr>
        <w:pStyle w:val="Lista3"/>
        <w:rPr>
          <w:lang w:val="en-US"/>
        </w:rPr>
      </w:pPr>
      <w:r w:rsidRPr="000347E3">
        <w:rPr>
          <w:lang w:val="en-US"/>
        </w:rPr>
        <w:t xml:space="preserve">The file is created on the server host, so you must have the FILE privilege to use this syntax. </w:t>
      </w:r>
    </w:p>
    <w:p w14:paraId="69855531" w14:textId="77777777" w:rsidR="000347E3" w:rsidRDefault="000347E3" w:rsidP="00746770">
      <w:pPr>
        <w:pStyle w:val="Lista3"/>
        <w:rPr>
          <w:lang w:val="en-US"/>
        </w:rPr>
      </w:pPr>
      <w:r w:rsidRPr="0024490F">
        <w:rPr>
          <w:rStyle w:val="Textoennegrita"/>
          <w:lang w:val="en-US"/>
        </w:rPr>
        <w:t>file_name cannot be an existing file</w:t>
      </w:r>
      <w:r w:rsidRPr="000347E3">
        <w:rPr>
          <w:lang w:val="en-US"/>
        </w:rPr>
        <w:t xml:space="preserve">, which among other things prevents files such as </w:t>
      </w:r>
      <w:r w:rsidRPr="00606C85">
        <w:rPr>
          <w:i/>
          <w:lang w:val="en-US"/>
        </w:rPr>
        <w:t>/etc/passwd</w:t>
      </w:r>
      <w:r w:rsidRPr="000347E3">
        <w:rPr>
          <w:lang w:val="en-US"/>
        </w:rPr>
        <w:t xml:space="preserve"> and database tables from being destroyed.</w:t>
      </w:r>
    </w:p>
    <w:p w14:paraId="3B221809" w14:textId="77777777" w:rsidR="00BD3C4F" w:rsidRDefault="000347E3" w:rsidP="00BD3C4F">
      <w:pPr>
        <w:pStyle w:val="Lista2"/>
        <w:rPr>
          <w:lang w:val="en-US"/>
        </w:rPr>
      </w:pPr>
      <w:r w:rsidRPr="000347E3">
        <w:rPr>
          <w:lang w:val="en-US"/>
        </w:rPr>
        <w:t>If you want to create the resulting file on some other host than the server host, you normally cannot</w:t>
      </w:r>
      <w:r>
        <w:rPr>
          <w:lang w:val="en-US"/>
        </w:rPr>
        <w:t xml:space="preserve">. </w:t>
      </w:r>
    </w:p>
    <w:p w14:paraId="2600E5F1" w14:textId="77777777" w:rsidR="00BD3C4F" w:rsidRDefault="00BD3C4F" w:rsidP="00746770">
      <w:pPr>
        <w:pStyle w:val="Lista3"/>
        <w:rPr>
          <w:lang w:val="en-US"/>
        </w:rPr>
      </w:pPr>
      <w:r w:rsidRPr="00BD3C4F">
        <w:rPr>
          <w:lang w:val="en-US"/>
        </w:rPr>
        <w:lastRenderedPageBreak/>
        <w:t>It is also possible to create the resulting file on a different host other than the server host, if the location of the file on the remote host can be accessed using a network-mapped path on the server's file system</w:t>
      </w:r>
      <w:r>
        <w:rPr>
          <w:lang w:val="en-US"/>
        </w:rPr>
        <w:t>.</w:t>
      </w:r>
    </w:p>
    <w:p w14:paraId="0B820BC5" w14:textId="77777777" w:rsidR="00746770" w:rsidRDefault="000347E3" w:rsidP="00746770">
      <w:pPr>
        <w:pStyle w:val="Lista3"/>
        <w:rPr>
          <w:lang w:val="en-US"/>
        </w:rPr>
      </w:pPr>
      <w:r w:rsidRPr="000347E3">
        <w:rPr>
          <w:lang w:val="en-US"/>
        </w:rPr>
        <w:t xml:space="preserve">However, if the MySQL client software is installed on the remote machine, you can instead use </w:t>
      </w:r>
      <w:r w:rsidR="00746770">
        <w:rPr>
          <w:lang w:val="en-US"/>
        </w:rPr>
        <w:t xml:space="preserve">this </w:t>
      </w:r>
      <w:r w:rsidRPr="000347E3">
        <w:rPr>
          <w:lang w:val="en-US"/>
        </w:rPr>
        <w:t xml:space="preserve">client command </w:t>
      </w:r>
      <w:r w:rsidR="00746770" w:rsidRPr="000347E3">
        <w:rPr>
          <w:lang w:val="en-US"/>
        </w:rPr>
        <w:t>to generate the file on the client host.</w:t>
      </w:r>
    </w:p>
    <w:p w14:paraId="170A4768" w14:textId="77777777" w:rsidR="00746770" w:rsidRDefault="000347E3" w:rsidP="00746770">
      <w:pPr>
        <w:pStyle w:val="comandoseinstrucciones"/>
        <w:rPr>
          <w:lang w:val="en-US"/>
        </w:rPr>
      </w:pPr>
      <w:r w:rsidRPr="000347E3">
        <w:rPr>
          <w:lang w:val="en-US"/>
        </w:rPr>
        <w:t xml:space="preserve">mysql -e "SELECT ..." &gt; file_name </w:t>
      </w:r>
    </w:p>
    <w:p w14:paraId="00621529" w14:textId="77777777" w:rsidR="000347E3" w:rsidRDefault="00BD3C4F" w:rsidP="00BD3C4F">
      <w:pPr>
        <w:pStyle w:val="Lista2"/>
        <w:rPr>
          <w:lang w:val="en-US"/>
        </w:rPr>
      </w:pPr>
      <w:r w:rsidRPr="00BD3C4F">
        <w:rPr>
          <w:lang w:val="en-US"/>
        </w:rPr>
        <w:t xml:space="preserve">SELECT ... INTO OUTFILE is the </w:t>
      </w:r>
      <w:r w:rsidRPr="0024490F">
        <w:rPr>
          <w:rStyle w:val="Textoennegrita"/>
          <w:lang w:val="en-US"/>
        </w:rPr>
        <w:t>complement</w:t>
      </w:r>
      <w:r w:rsidRPr="00BD3C4F">
        <w:rPr>
          <w:lang w:val="en-US"/>
        </w:rPr>
        <w:t xml:space="preserve"> of </w:t>
      </w:r>
      <w:hyperlink w:anchor="_LOAD_DATA_INFILE" w:history="1">
        <w:r w:rsidRPr="00222094">
          <w:rPr>
            <w:rStyle w:val="Hipervnculo"/>
            <w:lang w:val="en-US"/>
          </w:rPr>
          <w:t>LOAD DATA INFILE</w:t>
        </w:r>
      </w:hyperlink>
      <w:r w:rsidRPr="00BD3C4F">
        <w:rPr>
          <w:lang w:val="en-US"/>
        </w:rPr>
        <w:t>.</w:t>
      </w:r>
    </w:p>
    <w:p w14:paraId="4DD27819" w14:textId="77777777" w:rsidR="000347E3" w:rsidRDefault="000C22E6" w:rsidP="000C22E6">
      <w:pPr>
        <w:pStyle w:val="Lista0"/>
        <w:rPr>
          <w:lang w:val="en-US"/>
        </w:rPr>
      </w:pPr>
      <w:r>
        <w:rPr>
          <w:lang w:val="en-US"/>
        </w:rPr>
        <w:t>Ejemplos</w:t>
      </w:r>
    </w:p>
    <w:p w14:paraId="1E562563" w14:textId="77777777" w:rsidR="000C22E6" w:rsidRPr="000C22E6" w:rsidRDefault="00EA31E9" w:rsidP="000C22E6">
      <w:r>
        <w:t>Los siguientes comandos</w:t>
      </w:r>
      <w:r w:rsidR="00CA3369">
        <w:t>:</w:t>
      </w:r>
    </w:p>
    <w:p w14:paraId="69E501B5" w14:textId="77777777" w:rsidR="00896B26" w:rsidRDefault="00896B26" w:rsidP="000C22E6">
      <w:pPr>
        <w:pStyle w:val="comandoseinstrucciones"/>
      </w:pPr>
      <w:r w:rsidRPr="00896B26">
        <w:t>#no</w:t>
      </w:r>
      <w:r w:rsidR="00D465DF">
        <w:t>s</w:t>
      </w:r>
      <w:r w:rsidRPr="00896B26">
        <w:t xml:space="preserve"> situamos en una BD </w:t>
      </w:r>
    </w:p>
    <w:p w14:paraId="117F662E" w14:textId="77777777" w:rsidR="00EA31E9" w:rsidRPr="00896B26" w:rsidRDefault="00EA31E9" w:rsidP="000C22E6">
      <w:pPr>
        <w:pStyle w:val="comandoseinstrucciones"/>
      </w:pPr>
      <w:r w:rsidRPr="00896B26">
        <w:t>USE bdempleados;</w:t>
      </w:r>
    </w:p>
    <w:p w14:paraId="5F7FBBFD" w14:textId="77777777" w:rsidR="00896B26" w:rsidRDefault="00896B26" w:rsidP="000C22E6">
      <w:pPr>
        <w:pStyle w:val="comandoseinstrucciones"/>
      </w:pPr>
    </w:p>
    <w:p w14:paraId="425BCB7A" w14:textId="77777777" w:rsidR="00896B26" w:rsidRPr="00896B26" w:rsidRDefault="00896B26" w:rsidP="000C22E6">
      <w:pPr>
        <w:pStyle w:val="comandoseinstrucciones"/>
      </w:pPr>
      <w:r>
        <w:t>#volcamos el SELECT</w:t>
      </w:r>
    </w:p>
    <w:p w14:paraId="5699D6BE" w14:textId="77777777" w:rsidR="000C22E6" w:rsidRPr="000C22E6" w:rsidRDefault="000C22E6" w:rsidP="000C22E6">
      <w:pPr>
        <w:pStyle w:val="comandoseinstrucciones"/>
        <w:rPr>
          <w:lang w:val="en-US"/>
        </w:rPr>
      </w:pPr>
      <w:r w:rsidRPr="000C22E6">
        <w:rPr>
          <w:lang w:val="en-US"/>
        </w:rPr>
        <w:t>SELECT *</w:t>
      </w:r>
    </w:p>
    <w:p w14:paraId="66D0258A" w14:textId="77777777" w:rsidR="000C22E6" w:rsidRPr="000C22E6" w:rsidRDefault="000C22E6" w:rsidP="000C22E6">
      <w:pPr>
        <w:pStyle w:val="comandoseinstrucciones"/>
        <w:rPr>
          <w:lang w:val="en-US"/>
        </w:rPr>
      </w:pPr>
      <w:r w:rsidRPr="000C22E6">
        <w:rPr>
          <w:lang w:val="en-US"/>
        </w:rPr>
        <w:t>INTO OUTFILE 'empleados.txt'</w:t>
      </w:r>
    </w:p>
    <w:p w14:paraId="5A3D1C43" w14:textId="77777777" w:rsidR="000C22E6" w:rsidRPr="00FE6276" w:rsidRDefault="000C22E6" w:rsidP="000C22E6">
      <w:pPr>
        <w:pStyle w:val="comandoseinstrucciones"/>
      </w:pPr>
      <w:r w:rsidRPr="00FE6276">
        <w:t xml:space="preserve">FROM bdempleados.empleados </w:t>
      </w:r>
    </w:p>
    <w:p w14:paraId="75721D37" w14:textId="77777777" w:rsidR="000347E3" w:rsidRPr="007E47F7" w:rsidRDefault="000C22E6" w:rsidP="000C22E6">
      <w:pPr>
        <w:pStyle w:val="comandoseinstrucciones"/>
      </w:pPr>
      <w:r w:rsidRPr="007E47F7">
        <w:t>;</w:t>
      </w:r>
    </w:p>
    <w:p w14:paraId="35D7AFE2" w14:textId="77777777" w:rsidR="00EA31E9" w:rsidRDefault="00EA31E9" w:rsidP="00E7605D">
      <w:r w:rsidRPr="000C22E6">
        <w:t>Crea</w:t>
      </w:r>
      <w:r>
        <w:t>n</w:t>
      </w:r>
      <w:r w:rsidRPr="000C22E6">
        <w:t xml:space="preserve"> el fichero </w:t>
      </w:r>
      <w:r w:rsidR="00313A79">
        <w:t>en la carpeta</w:t>
      </w:r>
      <w:r w:rsidR="00725FB2">
        <w:t xml:space="preserve"> (Windows/Linux)</w:t>
      </w:r>
      <w:r w:rsidR="00313A79">
        <w:t>:</w:t>
      </w:r>
    </w:p>
    <w:p w14:paraId="2E832FF8" w14:textId="77777777" w:rsidR="00EA31E9" w:rsidRDefault="00EA31E9" w:rsidP="00EA31E9">
      <w:pPr>
        <w:pStyle w:val="comandoseinstrucciones"/>
        <w:rPr>
          <w:rStyle w:val="comandoseinstruccionesCarCar"/>
        </w:rPr>
      </w:pPr>
      <w:r w:rsidRPr="000C22E6">
        <w:rPr>
          <w:rStyle w:val="comandoseinstruccionesCarCar"/>
        </w:rPr>
        <w:t>/var/lib/mysql/</w:t>
      </w:r>
      <w:r w:rsidRPr="00EA31E9">
        <w:t>bdempleados</w:t>
      </w:r>
      <w:r>
        <w:rPr>
          <w:rStyle w:val="comandoseinstruccionesCarCar"/>
        </w:rPr>
        <w:t>/</w:t>
      </w:r>
      <w:r w:rsidRPr="000C22E6">
        <w:rPr>
          <w:rStyle w:val="comandoseinstruccionesCarCar"/>
        </w:rPr>
        <w:t>empleados.txt</w:t>
      </w:r>
    </w:p>
    <w:p w14:paraId="79D3FFC7" w14:textId="77777777" w:rsidR="00725FB2" w:rsidRPr="000C22E6" w:rsidRDefault="00725FB2" w:rsidP="00EA31E9">
      <w:pPr>
        <w:pStyle w:val="comandoseinstrucciones"/>
      </w:pPr>
      <w:r w:rsidRPr="00725FB2">
        <w:t>C:\ProgramData\MySQL\MySQL Server 5.6\data\bdempleados</w:t>
      </w:r>
      <w:r>
        <w:t>\</w:t>
      </w:r>
      <w:r w:rsidRPr="000C22E6">
        <w:rPr>
          <w:rStyle w:val="comandoseinstruccionesCarCar"/>
        </w:rPr>
        <w:t>empleados.txt</w:t>
      </w:r>
    </w:p>
    <w:p w14:paraId="55086875" w14:textId="77777777" w:rsidR="00EA31E9" w:rsidRDefault="00896B26" w:rsidP="000E7E07">
      <w:r>
        <w:t>Si no hemos predefinido</w:t>
      </w:r>
      <w:r w:rsidR="00EA31E9">
        <w:t xml:space="preserve"> ninguna BD con USE, entonces el fichero se crea en la carpeta</w:t>
      </w:r>
      <w:r w:rsidR="00725FB2">
        <w:t xml:space="preserve"> (Windows/Linux)</w:t>
      </w:r>
      <w:r w:rsidR="00EA31E9">
        <w:t>:</w:t>
      </w:r>
    </w:p>
    <w:p w14:paraId="3E9C3163" w14:textId="77777777" w:rsidR="00EA31E9" w:rsidRPr="000C22E6" w:rsidRDefault="00EA31E9" w:rsidP="00EA31E9">
      <w:pPr>
        <w:pStyle w:val="comandoseinstrucciones"/>
      </w:pPr>
      <w:r w:rsidRPr="000C22E6">
        <w:rPr>
          <w:rStyle w:val="comandoseinstruccionesCarCar"/>
        </w:rPr>
        <w:t>/var/lib/mysql/empleados.txt</w:t>
      </w:r>
    </w:p>
    <w:p w14:paraId="091F777D" w14:textId="77777777" w:rsidR="00725FB2" w:rsidRPr="000C22E6" w:rsidRDefault="00725FB2" w:rsidP="00725FB2">
      <w:pPr>
        <w:pStyle w:val="comandoseinstrucciones"/>
      </w:pPr>
      <w:r w:rsidRPr="00725FB2">
        <w:t>C:\ProgramData\MySQL\MySQL Server 5.6\data\</w:t>
      </w:r>
      <w:r w:rsidRPr="000C22E6">
        <w:rPr>
          <w:rStyle w:val="comandoseinstruccionesCarCar"/>
        </w:rPr>
        <w:t>empleados.txt</w:t>
      </w:r>
    </w:p>
    <w:p w14:paraId="1737A5B1" w14:textId="77777777" w:rsidR="000C22E6" w:rsidRPr="00CA3369" w:rsidRDefault="00313A79" w:rsidP="000E7E07">
      <w:r>
        <w:t>Contenido</w:t>
      </w:r>
      <w:r w:rsidR="00EA31E9">
        <w:t xml:space="preserve"> del</w:t>
      </w:r>
      <w:r w:rsidRPr="00CA3369">
        <w:t>fichero:</w:t>
      </w:r>
    </w:p>
    <w:p w14:paraId="4CDC4261" w14:textId="77777777" w:rsidR="00CA3369" w:rsidRPr="00CA3369" w:rsidRDefault="00CA3369" w:rsidP="00CA3369">
      <w:pPr>
        <w:pStyle w:val="comandoseinstrucciones"/>
        <w:rPr>
          <w:sz w:val="12"/>
        </w:rPr>
      </w:pPr>
      <w:r w:rsidRPr="00CA3369">
        <w:rPr>
          <w:sz w:val="12"/>
        </w:rPr>
        <w:t>1000</w:t>
      </w:r>
      <w:r w:rsidRPr="00CA3369">
        <w:rPr>
          <w:sz w:val="12"/>
        </w:rPr>
        <w:tab/>
        <w:t>TOUCEDA</w:t>
      </w:r>
      <w:r w:rsidRPr="00CA3369">
        <w:rPr>
          <w:sz w:val="12"/>
        </w:rPr>
        <w:tab/>
        <w:t>VENDEDOR</w:t>
      </w:r>
      <w:r w:rsidRPr="00CA3369">
        <w:rPr>
          <w:sz w:val="12"/>
        </w:rPr>
        <w:tab/>
        <w:t>7698</w:t>
      </w:r>
      <w:r w:rsidRPr="00CA3369">
        <w:rPr>
          <w:sz w:val="12"/>
        </w:rPr>
        <w:tab/>
        <w:t>2007-02-06 00:00:00</w:t>
      </w:r>
      <w:r w:rsidRPr="00CA3369">
        <w:rPr>
          <w:sz w:val="12"/>
        </w:rPr>
        <w:tab/>
        <w:t>100000</w:t>
      </w:r>
      <w:r w:rsidRPr="00CA3369">
        <w:rPr>
          <w:sz w:val="12"/>
        </w:rPr>
        <w:tab/>
        <w:t>0</w:t>
      </w:r>
      <w:r w:rsidRPr="00CA3369">
        <w:rPr>
          <w:sz w:val="12"/>
        </w:rPr>
        <w:tab/>
        <w:t>\N</w:t>
      </w:r>
      <w:r w:rsidRPr="00CA3369">
        <w:rPr>
          <w:sz w:val="12"/>
        </w:rPr>
        <w:tab/>
        <w:t>\N</w:t>
      </w:r>
    </w:p>
    <w:p w14:paraId="38EB5D3A" w14:textId="77777777" w:rsidR="00CA3369" w:rsidRDefault="00CA3369" w:rsidP="00CA3369">
      <w:pPr>
        <w:pStyle w:val="comandoseinstrucciones"/>
        <w:rPr>
          <w:sz w:val="12"/>
        </w:rPr>
      </w:pPr>
      <w:r w:rsidRPr="00CA3369">
        <w:rPr>
          <w:sz w:val="12"/>
        </w:rPr>
        <w:t>7499</w:t>
      </w:r>
      <w:r w:rsidRPr="00CA3369">
        <w:rPr>
          <w:sz w:val="12"/>
        </w:rPr>
        <w:tab/>
        <w:t>ALONSO</w:t>
      </w:r>
      <w:r w:rsidRPr="00CA3369">
        <w:rPr>
          <w:sz w:val="12"/>
        </w:rPr>
        <w:tab/>
        <w:t>VENDEDOR</w:t>
      </w:r>
      <w:r w:rsidRPr="00CA3369">
        <w:rPr>
          <w:sz w:val="12"/>
        </w:rPr>
        <w:tab/>
        <w:t>7698</w:t>
      </w:r>
      <w:r w:rsidRPr="00CA3369">
        <w:rPr>
          <w:sz w:val="12"/>
        </w:rPr>
        <w:tab/>
        <w:t>1981-02-20 00:00:00</w:t>
      </w:r>
      <w:r w:rsidRPr="00CA3369">
        <w:rPr>
          <w:sz w:val="12"/>
        </w:rPr>
        <w:tab/>
        <w:t>140000</w:t>
      </w:r>
      <w:r w:rsidRPr="00CA3369">
        <w:rPr>
          <w:sz w:val="12"/>
        </w:rPr>
        <w:tab/>
        <w:t>40000</w:t>
      </w:r>
      <w:r w:rsidRPr="00CA3369">
        <w:rPr>
          <w:sz w:val="12"/>
        </w:rPr>
        <w:tab/>
        <w:t>30</w:t>
      </w:r>
      <w:r w:rsidRPr="00CA3369">
        <w:rPr>
          <w:sz w:val="12"/>
        </w:rPr>
        <w:tab/>
        <w:t>\N</w:t>
      </w:r>
    </w:p>
    <w:p w14:paraId="386459AE" w14:textId="77777777" w:rsidR="00313A79" w:rsidRDefault="00313A79" w:rsidP="00CA3369">
      <w:r>
        <w:t>En el fichero de salida:</w:t>
      </w:r>
    </w:p>
    <w:p w14:paraId="7CD1395B" w14:textId="77777777" w:rsidR="00313A79" w:rsidRDefault="00CA3369" w:rsidP="00313A79">
      <w:pPr>
        <w:pStyle w:val="Lista1"/>
      </w:pPr>
      <w:r>
        <w:t xml:space="preserve">los </w:t>
      </w:r>
      <w:r w:rsidR="004D30EF">
        <w:rPr>
          <w:rStyle w:val="Textoennegrita"/>
        </w:rPr>
        <w:t>NULL</w:t>
      </w:r>
      <w:r>
        <w:t xml:space="preserve"> se escriben con </w:t>
      </w:r>
      <w:r w:rsidRPr="006C1F22">
        <w:rPr>
          <w:rStyle w:val="Textoennegrita"/>
        </w:rPr>
        <w:t>\N</w:t>
      </w:r>
    </w:p>
    <w:p w14:paraId="01924D67" w14:textId="77777777" w:rsidR="00CA3369" w:rsidRDefault="00CA3369" w:rsidP="00313A79">
      <w:pPr>
        <w:pStyle w:val="Lista1"/>
      </w:pPr>
      <w:r>
        <w:t xml:space="preserve">los </w:t>
      </w:r>
      <w:r w:rsidRPr="006C1F22">
        <w:rPr>
          <w:rStyle w:val="Textoennegrita"/>
        </w:rPr>
        <w:t>atributos se separan</w:t>
      </w:r>
      <w:r>
        <w:t xml:space="preserve"> con carácter de </w:t>
      </w:r>
      <w:r w:rsidRPr="006C1F22">
        <w:rPr>
          <w:rStyle w:val="Textoennegrita"/>
        </w:rPr>
        <w:t>tabulación</w:t>
      </w:r>
      <w:r>
        <w:t>.</w:t>
      </w:r>
    </w:p>
    <w:p w14:paraId="64B006E9" w14:textId="77777777" w:rsidR="00A64D5F" w:rsidRDefault="00A64D5F" w:rsidP="003C2E95">
      <w:pPr>
        <w:pStyle w:val="Ttulo4"/>
      </w:pPr>
      <w:bookmarkStart w:id="193" w:name="_Toc127522954"/>
      <w:r w:rsidRPr="00A64D5F">
        <w:t>Esp</w:t>
      </w:r>
      <w:r>
        <w:t>ecificar el formato del fichero</w:t>
      </w:r>
      <w:bookmarkEnd w:id="193"/>
    </w:p>
    <w:p w14:paraId="50061613" w14:textId="77777777" w:rsidR="00592690" w:rsidRPr="00592690" w:rsidRDefault="00592690" w:rsidP="00592690">
      <w:r>
        <w:t>Es posible e</w:t>
      </w:r>
      <w:r w:rsidRPr="00592690">
        <w:t>specificar el formato del fichero</w:t>
      </w:r>
      <w:r>
        <w:t>:</w:t>
      </w:r>
    </w:p>
    <w:p w14:paraId="1489BEC2" w14:textId="77777777" w:rsidR="00D465DF" w:rsidRDefault="00D465DF" w:rsidP="00D465DF">
      <w:pPr>
        <w:pStyle w:val="Lista1"/>
      </w:pPr>
      <w:r>
        <w:t xml:space="preserve">el </w:t>
      </w:r>
      <w:r w:rsidR="004F57A1">
        <w:t>carácter</w:t>
      </w:r>
      <w:r>
        <w:t xml:space="preserve"> de separación de columnas</w:t>
      </w:r>
      <w:r w:rsidR="00FE6276">
        <w:t>: típico ;</w:t>
      </w:r>
    </w:p>
    <w:p w14:paraId="0367C284" w14:textId="77777777" w:rsidR="00CA3369" w:rsidRDefault="00D465DF" w:rsidP="00D465DF">
      <w:pPr>
        <w:pStyle w:val="Lista1"/>
      </w:pPr>
      <w:r>
        <w:t xml:space="preserve">el </w:t>
      </w:r>
      <w:r w:rsidR="004F57A1">
        <w:t>carácter</w:t>
      </w:r>
      <w:r>
        <w:t xml:space="preserve"> de </w:t>
      </w:r>
      <w:r w:rsidR="004F57A1">
        <w:t>separación</w:t>
      </w:r>
      <w:r>
        <w:t xml:space="preserve"> de filas:</w:t>
      </w:r>
      <w:r w:rsidR="00FE6276">
        <w:t xml:space="preserve"> típico \n</w:t>
      </w:r>
    </w:p>
    <w:p w14:paraId="3E9DF19C" w14:textId="77777777" w:rsidR="00D465DF" w:rsidRDefault="00FE6276" w:rsidP="00D465DF">
      <w:pPr>
        <w:pStyle w:val="Lista1"/>
      </w:pPr>
      <w:r>
        <w:t xml:space="preserve">delimitador de texto: </w:t>
      </w:r>
      <w:r w:rsidR="00D465DF">
        <w:t>entre que caracteres (normalmente comillas simples o dobles) se guardan los tipos de datos texto y fecha.</w:t>
      </w:r>
    </w:p>
    <w:p w14:paraId="4C4AB53A" w14:textId="77777777" w:rsidR="00D465DF" w:rsidRDefault="00D465DF" w:rsidP="00D465DF">
      <w:pPr>
        <w:pStyle w:val="comandoseinstrucciones"/>
      </w:pPr>
      <w:r w:rsidRPr="00896B26">
        <w:t>#no</w:t>
      </w:r>
      <w:r>
        <w:t>s</w:t>
      </w:r>
      <w:r w:rsidRPr="00896B26">
        <w:t xml:space="preserve"> situamos en una BD </w:t>
      </w:r>
    </w:p>
    <w:p w14:paraId="69175DD1" w14:textId="77777777" w:rsidR="00D465DF" w:rsidRPr="00896B26" w:rsidRDefault="00D465DF" w:rsidP="00D465DF">
      <w:pPr>
        <w:pStyle w:val="comandoseinstrucciones"/>
      </w:pPr>
      <w:r w:rsidRPr="00896B26">
        <w:t xml:space="preserve">USE bdempleados; </w:t>
      </w:r>
    </w:p>
    <w:p w14:paraId="4076FC68" w14:textId="77777777" w:rsidR="00D465DF" w:rsidRDefault="00D465DF" w:rsidP="00D465DF">
      <w:pPr>
        <w:pStyle w:val="comandoseinstrucciones"/>
      </w:pPr>
    </w:p>
    <w:p w14:paraId="2FBE07AF" w14:textId="77777777" w:rsidR="00D465DF" w:rsidRPr="0024490F" w:rsidRDefault="00D465DF" w:rsidP="00D465DF">
      <w:pPr>
        <w:pStyle w:val="comandoseinstrucciones"/>
        <w:rPr>
          <w:lang w:val="en-US"/>
        </w:rPr>
      </w:pPr>
      <w:r w:rsidRPr="0024490F">
        <w:rPr>
          <w:lang w:val="en-US"/>
        </w:rPr>
        <w:t>#volcamos el SELECT</w:t>
      </w:r>
    </w:p>
    <w:p w14:paraId="28399F9D" w14:textId="77777777" w:rsidR="00D465DF" w:rsidRPr="000C22E6" w:rsidRDefault="00D465DF" w:rsidP="00D465DF">
      <w:pPr>
        <w:pStyle w:val="comandoseinstrucciones"/>
        <w:rPr>
          <w:lang w:val="en-US"/>
        </w:rPr>
      </w:pPr>
      <w:r w:rsidRPr="000C22E6">
        <w:rPr>
          <w:lang w:val="en-US"/>
        </w:rPr>
        <w:t>SELECT *</w:t>
      </w:r>
    </w:p>
    <w:p w14:paraId="45AD181C" w14:textId="77777777" w:rsidR="00D465DF" w:rsidRDefault="00D465DF" w:rsidP="00511DD4">
      <w:pPr>
        <w:pStyle w:val="comandoseinstrucciones"/>
        <w:rPr>
          <w:lang w:val="en-US"/>
        </w:rPr>
      </w:pPr>
      <w:r w:rsidRPr="000C22E6">
        <w:rPr>
          <w:lang w:val="en-US"/>
        </w:rPr>
        <w:t>INTO OUTFILE 'empleados</w:t>
      </w:r>
      <w:r>
        <w:rPr>
          <w:lang w:val="en-US"/>
        </w:rPr>
        <w:t>ConSeparadoresEspeciales</w:t>
      </w:r>
      <w:r w:rsidRPr="000C22E6">
        <w:rPr>
          <w:lang w:val="en-US"/>
        </w:rPr>
        <w:t>.txt'</w:t>
      </w:r>
    </w:p>
    <w:p w14:paraId="1C82CE5A" w14:textId="77777777" w:rsidR="00D465DF" w:rsidRPr="00D465DF" w:rsidRDefault="00D465DF" w:rsidP="00511DD4">
      <w:pPr>
        <w:pStyle w:val="comandoseinstrucciones"/>
        <w:rPr>
          <w:lang w:val="en-US"/>
        </w:rPr>
      </w:pPr>
      <w:r w:rsidRPr="00D465DF">
        <w:rPr>
          <w:lang w:val="en-US"/>
        </w:rPr>
        <w:t xml:space="preserve">  FIELDS TERMINATED BY '</w:t>
      </w:r>
      <w:r w:rsidR="004C18FF">
        <w:rPr>
          <w:lang w:val="en-US"/>
        </w:rPr>
        <w:t>;</w:t>
      </w:r>
      <w:r w:rsidRPr="00D465DF">
        <w:rPr>
          <w:lang w:val="en-US"/>
        </w:rPr>
        <w:t>' OPTIONALLY ENCLOSED BY '</w:t>
      </w:r>
      <w:r w:rsidR="00C224FF">
        <w:rPr>
          <w:lang w:val="en-US"/>
        </w:rPr>
        <w:t>\'</w:t>
      </w:r>
      <w:r w:rsidRPr="00D465DF">
        <w:rPr>
          <w:lang w:val="en-US"/>
        </w:rPr>
        <w:t>'</w:t>
      </w:r>
    </w:p>
    <w:p w14:paraId="613326EA" w14:textId="77777777" w:rsidR="00D465DF" w:rsidRPr="00D465DF" w:rsidRDefault="00D465DF" w:rsidP="00511DD4">
      <w:pPr>
        <w:pStyle w:val="comandoseinstrucciones"/>
        <w:rPr>
          <w:lang w:val="en-US"/>
        </w:rPr>
      </w:pPr>
      <w:r w:rsidRPr="00D465DF">
        <w:rPr>
          <w:lang w:val="en-US"/>
        </w:rPr>
        <w:t xml:space="preserve">  LINES TERMINATED BY '\n'</w:t>
      </w:r>
    </w:p>
    <w:p w14:paraId="0268BF25" w14:textId="77777777" w:rsidR="00D465DF" w:rsidRPr="000C22E6" w:rsidRDefault="00D465DF" w:rsidP="00511DD4">
      <w:pPr>
        <w:pStyle w:val="comandoseinstrucciones"/>
        <w:rPr>
          <w:lang w:val="en-US"/>
        </w:rPr>
      </w:pPr>
      <w:r w:rsidRPr="000C22E6">
        <w:rPr>
          <w:lang w:val="en-US"/>
        </w:rPr>
        <w:t xml:space="preserve">FROM bdempleados.empleados </w:t>
      </w:r>
    </w:p>
    <w:p w14:paraId="0779A3A5" w14:textId="77777777" w:rsidR="00D465DF" w:rsidRPr="0024490F" w:rsidRDefault="00D465DF" w:rsidP="00511DD4">
      <w:pPr>
        <w:pStyle w:val="comandoseinstrucciones"/>
      </w:pPr>
      <w:r w:rsidRPr="0024490F">
        <w:lastRenderedPageBreak/>
        <w:t>;</w:t>
      </w:r>
    </w:p>
    <w:p w14:paraId="6087A312" w14:textId="77777777" w:rsidR="00D465DF" w:rsidRPr="0024490F" w:rsidRDefault="00D465DF" w:rsidP="00511DD4">
      <w:pPr>
        <w:pStyle w:val="comandoseinstrucciones"/>
      </w:pPr>
    </w:p>
    <w:p w14:paraId="4E87C7DD" w14:textId="77777777" w:rsidR="00A123F6" w:rsidRDefault="00C224FF" w:rsidP="00CA3369">
      <w:r>
        <w:t xml:space="preserve">Para cargar </w:t>
      </w:r>
      <w:r w:rsidR="00FE6276">
        <w:t>ese</w:t>
      </w:r>
      <w:r>
        <w:t xml:space="preserve"> fichero</w:t>
      </w:r>
      <w:r w:rsidR="00FE6276">
        <w:t xml:space="preserve"> con formato especial</w:t>
      </w:r>
      <w:r>
        <w:t xml:space="preserve"> en una tabla se ejecutaría este comando:</w:t>
      </w:r>
    </w:p>
    <w:p w14:paraId="4A0B4E23" w14:textId="77777777" w:rsidR="00C224FF" w:rsidRPr="00C224FF" w:rsidRDefault="00C224FF" w:rsidP="00511DD4">
      <w:pPr>
        <w:pStyle w:val="comandoseinstrucciones"/>
        <w:rPr>
          <w:lang w:val="en-US"/>
        </w:rPr>
      </w:pPr>
      <w:r w:rsidRPr="00C224FF">
        <w:rPr>
          <w:lang w:val="en-US"/>
        </w:rPr>
        <w:t xml:space="preserve">LOAD DATA INFILE 'empleadosConSeparadoresEspeciales.txt' </w:t>
      </w:r>
    </w:p>
    <w:p w14:paraId="2EC1814A" w14:textId="77777777" w:rsidR="00C224FF" w:rsidRPr="00C224FF" w:rsidRDefault="00C224FF" w:rsidP="00511DD4">
      <w:pPr>
        <w:pStyle w:val="comandoseinstrucciones"/>
        <w:rPr>
          <w:lang w:val="en-US"/>
        </w:rPr>
      </w:pPr>
      <w:r w:rsidRPr="00C224FF">
        <w:rPr>
          <w:lang w:val="en-US"/>
        </w:rPr>
        <w:t xml:space="preserve">INTO TABLE empleados </w:t>
      </w:r>
    </w:p>
    <w:p w14:paraId="5089AEED" w14:textId="77777777" w:rsidR="00C224FF" w:rsidRPr="00C224FF" w:rsidRDefault="00C224FF" w:rsidP="00511DD4">
      <w:pPr>
        <w:pStyle w:val="comandoseinstrucciones"/>
        <w:rPr>
          <w:lang w:val="en-US"/>
        </w:rPr>
      </w:pPr>
      <w:r w:rsidRPr="00C224FF">
        <w:rPr>
          <w:lang w:val="en-US"/>
        </w:rPr>
        <w:t xml:space="preserve">  FIELDS TERMINATED BY '</w:t>
      </w:r>
      <w:r w:rsidR="004C18FF">
        <w:rPr>
          <w:lang w:val="en-US"/>
        </w:rPr>
        <w:t>;</w:t>
      </w:r>
      <w:r w:rsidRPr="00C224FF">
        <w:rPr>
          <w:lang w:val="en-US"/>
        </w:rPr>
        <w:t>' OPTIONALLY ENCLOSED BY '\''</w:t>
      </w:r>
    </w:p>
    <w:p w14:paraId="4D089908" w14:textId="77777777" w:rsidR="00C224FF" w:rsidRPr="0024490F" w:rsidRDefault="00C224FF" w:rsidP="00511DD4">
      <w:pPr>
        <w:pStyle w:val="comandoseinstrucciones"/>
        <w:rPr>
          <w:lang w:val="en-US"/>
        </w:rPr>
      </w:pPr>
      <w:r w:rsidRPr="0024490F">
        <w:rPr>
          <w:lang w:val="en-US"/>
        </w:rPr>
        <w:t>LINES TERMINATED BY '\n'</w:t>
      </w:r>
    </w:p>
    <w:p w14:paraId="5DE3A710" w14:textId="77777777" w:rsidR="00C224FF" w:rsidRPr="0024490F" w:rsidRDefault="00C224FF" w:rsidP="00511DD4">
      <w:pPr>
        <w:pStyle w:val="comandoseinstrucciones"/>
        <w:rPr>
          <w:lang w:val="en-US"/>
        </w:rPr>
      </w:pPr>
      <w:r w:rsidRPr="0024490F">
        <w:rPr>
          <w:lang w:val="en-US"/>
        </w:rPr>
        <w:t>;</w:t>
      </w:r>
    </w:p>
    <w:p w14:paraId="018D04E1" w14:textId="77777777" w:rsidR="0063760E" w:rsidRPr="0063760E" w:rsidRDefault="0063760E" w:rsidP="003C2E95">
      <w:pPr>
        <w:pStyle w:val="Ttulo4"/>
      </w:pPr>
      <w:bookmarkStart w:id="194" w:name="_Toc127522955"/>
      <w:r w:rsidRPr="0063760E">
        <w:t xml:space="preserve">mysql -e "SELECT ..." &gt; file_name </w:t>
      </w:r>
      <w:r>
        <w:t xml:space="preserve">: </w:t>
      </w:r>
      <w:r w:rsidRPr="0063760E">
        <w:t>Otra manera de</w:t>
      </w:r>
      <w:r>
        <w:t xml:space="preserve"> volcar una tabla en un fichero</w:t>
      </w:r>
      <w:bookmarkEnd w:id="194"/>
    </w:p>
    <w:p w14:paraId="1A00ED14" w14:textId="77777777" w:rsidR="0063760E" w:rsidRDefault="0063760E" w:rsidP="0063760E">
      <w:pPr>
        <w:rPr>
          <w:lang w:val="en-US"/>
        </w:rPr>
      </w:pPr>
      <w:r w:rsidRPr="00D465DF">
        <w:rPr>
          <w:lang w:val="en-US"/>
        </w:rPr>
        <w:t xml:space="preserve">However, if the MySQL client software is installed on the remote machine, you can instead use a client command such as </w:t>
      </w:r>
    </w:p>
    <w:p w14:paraId="3093DABB" w14:textId="77777777" w:rsidR="0063760E" w:rsidRDefault="0063760E" w:rsidP="0063760E">
      <w:pPr>
        <w:pStyle w:val="comandoseinstrucciones"/>
        <w:rPr>
          <w:lang w:val="en-US"/>
        </w:rPr>
      </w:pPr>
      <w:r w:rsidRPr="00D465DF">
        <w:rPr>
          <w:lang w:val="en-US"/>
        </w:rPr>
        <w:t xml:space="preserve">mysql -e "SELECT ..." &gt; file_name </w:t>
      </w:r>
    </w:p>
    <w:p w14:paraId="333AFB55" w14:textId="77777777" w:rsidR="0063760E" w:rsidRDefault="0063760E" w:rsidP="0063760E">
      <w:pPr>
        <w:rPr>
          <w:lang w:val="en-US"/>
        </w:rPr>
      </w:pPr>
      <w:r w:rsidRPr="00D465DF">
        <w:rPr>
          <w:lang w:val="en-US"/>
        </w:rPr>
        <w:t>to generate the file on the client host.</w:t>
      </w:r>
    </w:p>
    <w:p w14:paraId="78C8C155" w14:textId="77777777" w:rsidR="007715DD" w:rsidRDefault="007715DD" w:rsidP="007715DD">
      <w:pPr>
        <w:pStyle w:val="Lista0"/>
        <w:rPr>
          <w:lang w:val="en-US"/>
        </w:rPr>
      </w:pPr>
      <w:r>
        <w:rPr>
          <w:lang w:val="en-US"/>
        </w:rPr>
        <w:t>Ejemplo</w:t>
      </w:r>
    </w:p>
    <w:p w14:paraId="48ADCD15" w14:textId="77777777" w:rsidR="00A123F6" w:rsidRPr="007715DD" w:rsidRDefault="007715DD" w:rsidP="007715DD">
      <w:pPr>
        <w:pStyle w:val="comandoseinstrucciones"/>
      </w:pPr>
      <w:r w:rsidRPr="007715DD">
        <w:t xml:space="preserve">profesor@ubu:~$ </w:t>
      </w:r>
      <w:r w:rsidRPr="007715DD">
        <w:rPr>
          <w:b/>
        </w:rPr>
        <w:t>mysql -u root -pAbcd1234. bdempleados -e "SELECT * FROM empleados" &gt; empleadosDesdeConsola.txt</w:t>
      </w:r>
    </w:p>
    <w:p w14:paraId="4EA16FC7" w14:textId="77777777" w:rsidR="003160C7" w:rsidRDefault="003160C7" w:rsidP="003160C7">
      <w:pPr>
        <w:pStyle w:val="Ttulo4"/>
        <w:rPr>
          <w:lang w:val="en-US"/>
        </w:rPr>
      </w:pPr>
      <w:bookmarkStart w:id="195" w:name="_Toc127522956"/>
      <w:r w:rsidRPr="00C4493B">
        <w:rPr>
          <w:lang w:val="en-US"/>
        </w:rPr>
        <w:t xml:space="preserve">ERROR: </w:t>
      </w:r>
      <w:r w:rsidRPr="001D6E25">
        <w:rPr>
          <w:lang w:val="en-US"/>
        </w:rPr>
        <w:t xml:space="preserve">The MySQL server is running with the </w:t>
      </w:r>
      <w:r w:rsidRPr="00A66B07">
        <w:rPr>
          <w:highlight w:val="yellow"/>
          <w:lang w:val="en-US"/>
        </w:rPr>
        <w:t>--secure-file-priv option</w:t>
      </w:r>
      <w:r w:rsidRPr="001D6E25">
        <w:rPr>
          <w:lang w:val="en-US"/>
        </w:rPr>
        <w:t xml:space="preserve"> so it cannot execute this statement</w:t>
      </w:r>
      <w:bookmarkEnd w:id="195"/>
    </w:p>
    <w:p w14:paraId="2249F445" w14:textId="77777777" w:rsidR="0061610B" w:rsidRPr="00C4493B" w:rsidRDefault="0061610B" w:rsidP="0061610B">
      <w:r w:rsidRPr="00C4493B">
        <w:t xml:space="preserve">El comando falla </w:t>
      </w:r>
      <w:r w:rsidR="0078681B">
        <w:t>y produce un error</w:t>
      </w:r>
      <w:r w:rsidRPr="00C4493B">
        <w:t>:</w:t>
      </w:r>
    </w:p>
    <w:p w14:paraId="0A2CBFC7" w14:textId="77777777" w:rsidR="0078681B" w:rsidRPr="0078681B" w:rsidRDefault="0078681B" w:rsidP="0078681B">
      <w:pPr>
        <w:pStyle w:val="comandoseinstrucciones"/>
        <w:rPr>
          <w:b/>
        </w:rPr>
      </w:pPr>
      <w:r w:rsidRPr="0078681B">
        <w:rPr>
          <w:b/>
        </w:rPr>
        <w:t xml:space="preserve">#volcamos el resultado del SELECT en un fichero con la opción </w:t>
      </w:r>
      <w:r w:rsidRPr="0078681B">
        <w:rPr>
          <w:b/>
          <w:highlight w:val="green"/>
        </w:rPr>
        <w:t>INTO OUTFILE</w:t>
      </w:r>
      <w:r w:rsidRPr="0078681B">
        <w:rPr>
          <w:b/>
        </w:rPr>
        <w:t xml:space="preserve"> </w:t>
      </w:r>
    </w:p>
    <w:p w14:paraId="71C5FE6C" w14:textId="77777777" w:rsidR="0078681B" w:rsidRPr="0078681B" w:rsidRDefault="0078681B" w:rsidP="0078681B">
      <w:pPr>
        <w:pStyle w:val="comandoseinstrucciones"/>
        <w:rPr>
          <w:b/>
        </w:rPr>
      </w:pPr>
      <w:r w:rsidRPr="0078681B">
        <w:rPr>
          <w:b/>
        </w:rPr>
        <w:t>SELECT *</w:t>
      </w:r>
    </w:p>
    <w:p w14:paraId="53BE59DD" w14:textId="77777777" w:rsidR="0078681B" w:rsidRPr="0078681B" w:rsidRDefault="0078681B" w:rsidP="0078681B">
      <w:pPr>
        <w:pStyle w:val="comandoseinstrucciones"/>
        <w:rPr>
          <w:b/>
        </w:rPr>
      </w:pPr>
      <w:r w:rsidRPr="0078681B">
        <w:rPr>
          <w:b/>
        </w:rPr>
        <w:tab/>
        <w:t>FROM bdempleados.pedidos</w:t>
      </w:r>
    </w:p>
    <w:p w14:paraId="488A4B07" w14:textId="77777777" w:rsidR="0078681B" w:rsidRPr="0078681B" w:rsidRDefault="0078681B" w:rsidP="0078681B">
      <w:pPr>
        <w:pStyle w:val="comandoseinstrucciones"/>
        <w:rPr>
          <w:b/>
        </w:rPr>
      </w:pPr>
      <w:r w:rsidRPr="0078681B">
        <w:rPr>
          <w:b/>
        </w:rPr>
        <w:tab/>
        <w:t>WHERE YEAR(FECHA_PEDIDO) = '2000'</w:t>
      </w:r>
    </w:p>
    <w:p w14:paraId="7C6D19EA" w14:textId="77777777" w:rsidR="0078681B" w:rsidRPr="0078681B" w:rsidRDefault="0078681B" w:rsidP="0078681B">
      <w:pPr>
        <w:pStyle w:val="comandoseinstrucciones"/>
        <w:rPr>
          <w:b/>
        </w:rPr>
      </w:pPr>
      <w:r w:rsidRPr="0078681B">
        <w:rPr>
          <w:b/>
        </w:rPr>
        <w:tab/>
      </w:r>
      <w:r w:rsidRPr="0078681B">
        <w:rPr>
          <w:b/>
          <w:highlight w:val="green"/>
        </w:rPr>
        <w:t>INTO OUTFILE '</w:t>
      </w:r>
      <w:r w:rsidRPr="0078681B">
        <w:rPr>
          <w:b/>
          <w:i/>
          <w:highlight w:val="green"/>
        </w:rPr>
        <w:t>pedidos2000servidor.txt</w:t>
      </w:r>
      <w:r w:rsidRPr="0078681B">
        <w:rPr>
          <w:b/>
          <w:highlight w:val="green"/>
        </w:rPr>
        <w:t>'</w:t>
      </w:r>
    </w:p>
    <w:p w14:paraId="00882611" w14:textId="77777777" w:rsidR="0078681B" w:rsidRPr="0078681B" w:rsidRDefault="0078681B" w:rsidP="0078681B">
      <w:pPr>
        <w:pStyle w:val="comandoseinstrucciones"/>
        <w:rPr>
          <w:b/>
        </w:rPr>
      </w:pPr>
      <w:r w:rsidRPr="0078681B">
        <w:rPr>
          <w:b/>
        </w:rPr>
        <w:t>;</w:t>
      </w:r>
    </w:p>
    <w:p w14:paraId="0228F7A0" w14:textId="77777777" w:rsidR="0078681B" w:rsidRPr="0078681B" w:rsidRDefault="0078681B" w:rsidP="003160C7">
      <w:pPr>
        <w:pStyle w:val="comandoseinstrucciones"/>
        <w:rPr>
          <w:b/>
        </w:rPr>
      </w:pPr>
    </w:p>
    <w:p w14:paraId="78B0775C" w14:textId="77777777" w:rsidR="0078681B" w:rsidRDefault="0078681B" w:rsidP="0078681B">
      <w:pPr>
        <w:pStyle w:val="comandoseinstrucciones"/>
        <w:rPr>
          <w:b/>
        </w:rPr>
      </w:pPr>
      <w:r w:rsidRPr="00F95748">
        <w:rPr>
          <w:b/>
        </w:rPr>
        <w:t>#</w:t>
      </w:r>
      <w:r>
        <w:rPr>
          <w:b/>
        </w:rPr>
        <w:t>produce este error:</w:t>
      </w:r>
    </w:p>
    <w:p w14:paraId="24DFFFA4" w14:textId="77777777" w:rsidR="0078681B" w:rsidRDefault="0078681B" w:rsidP="0078681B">
      <w:pPr>
        <w:pStyle w:val="comandoseinstrucciones"/>
        <w:rPr>
          <w:b/>
          <w:lang w:val="en-US"/>
        </w:rPr>
      </w:pPr>
      <w:r w:rsidRPr="003B4362">
        <w:rPr>
          <w:b/>
          <w:highlight w:val="yellow"/>
          <w:lang w:val="en-US"/>
        </w:rPr>
        <w:t>Error Code</w:t>
      </w:r>
      <w:r w:rsidRPr="003B4362">
        <w:rPr>
          <w:b/>
          <w:lang w:val="en-US"/>
        </w:rPr>
        <w:t xml:space="preserve">: 1290. </w:t>
      </w:r>
      <w:r w:rsidRPr="0084663C">
        <w:rPr>
          <w:b/>
          <w:lang w:val="en-US"/>
        </w:rPr>
        <w:t xml:space="preserve">The MySQL server is running with the </w:t>
      </w:r>
      <w:r w:rsidRPr="00023912">
        <w:rPr>
          <w:b/>
          <w:highlight w:val="yellow"/>
          <w:lang w:val="en-US"/>
        </w:rPr>
        <w:t>--secure-file-priv</w:t>
      </w:r>
      <w:r w:rsidRPr="0084663C">
        <w:rPr>
          <w:b/>
          <w:lang w:val="en-US"/>
        </w:rPr>
        <w:t xml:space="preserve"> option so it cannot execute this statement</w:t>
      </w:r>
    </w:p>
    <w:p w14:paraId="405F016F" w14:textId="77777777" w:rsidR="008F2FDA" w:rsidRDefault="0078681B" w:rsidP="008F2FDA">
      <w:r>
        <w:t>explicación del error</w:t>
      </w:r>
      <w:r w:rsidRPr="0084663C">
        <w:t>:</w:t>
      </w:r>
      <w:r>
        <w:t xml:space="preserve"> buscamos el </w:t>
      </w:r>
      <w:r w:rsidR="00E57CCF">
        <w:t>significado</w:t>
      </w:r>
      <w:r>
        <w:t xml:space="preserve"> de esa variable de sistema en: </w:t>
      </w:r>
    </w:p>
    <w:p w14:paraId="17C6C469" w14:textId="77777777" w:rsidR="0078681B" w:rsidRDefault="00000000" w:rsidP="008F2FDA">
      <w:pPr>
        <w:pStyle w:val="comandoseinstrucciones"/>
      </w:pPr>
      <w:hyperlink r:id="rId110" w:history="1">
        <w:r w:rsidR="0078681B" w:rsidRPr="002101E7">
          <w:rPr>
            <w:rStyle w:val="Hipervnculo"/>
            <w:b/>
          </w:rPr>
          <w:t>https://dev.mysql.com/doc/refman/8.0/en/server-system-variable-reference.html</w:t>
        </w:r>
      </w:hyperlink>
    </w:p>
    <w:p w14:paraId="3F69B5C1" w14:textId="77777777" w:rsidR="0078681B" w:rsidRDefault="0078681B" w:rsidP="0078681B">
      <w:pPr>
        <w:pStyle w:val="comandoseinstrucciones"/>
        <w:rPr>
          <w:b/>
        </w:rPr>
      </w:pPr>
      <w:r>
        <w:rPr>
          <w:b/>
        </w:rPr>
        <w:t xml:space="preserve">#pulsamos en el hiperenlace de esa variable y no lleva aquí: </w:t>
      </w:r>
    </w:p>
    <w:p w14:paraId="556E7D23" w14:textId="77777777" w:rsidR="0078681B" w:rsidRDefault="00000000" w:rsidP="0078681B">
      <w:pPr>
        <w:pStyle w:val="comandoseinstrucciones"/>
        <w:rPr>
          <w:b/>
        </w:rPr>
      </w:pPr>
      <w:hyperlink r:id="rId111" w:anchor="sysvar_secure_file_priv" w:history="1">
        <w:r w:rsidR="0078681B" w:rsidRPr="002101E7">
          <w:rPr>
            <w:rStyle w:val="Hipervnculo"/>
            <w:b/>
          </w:rPr>
          <w:t>https://dev.mysql.com/doc/refman/8.0/en/server-system-variables.html#sysvar_secure_file_priv</w:t>
        </w:r>
      </w:hyperlink>
    </w:p>
    <w:p w14:paraId="0AC38142" w14:textId="77777777" w:rsidR="0078681B" w:rsidRDefault="0078681B" w:rsidP="008F2FDA">
      <w:r>
        <w:t>consultamos al servidor cuál es el valor de la variable global de sistema que produce este error:</w:t>
      </w:r>
    </w:p>
    <w:p w14:paraId="094276C7" w14:textId="77777777" w:rsidR="0078681B" w:rsidRPr="008760A3" w:rsidRDefault="0078681B" w:rsidP="0078681B">
      <w:pPr>
        <w:pStyle w:val="comandoseinstrucciones"/>
        <w:rPr>
          <w:b/>
        </w:rPr>
      </w:pPr>
      <w:r w:rsidRPr="008760A3">
        <w:rPr>
          <w:b/>
        </w:rPr>
        <w:t>SELECT @@secure_file_priv;</w:t>
      </w:r>
    </w:p>
    <w:p w14:paraId="55D373CD" w14:textId="77777777" w:rsidR="0078681B" w:rsidRPr="008760A3" w:rsidRDefault="0078681B" w:rsidP="0078681B">
      <w:pPr>
        <w:pStyle w:val="comandoseinstrucciones"/>
        <w:rPr>
          <w:b/>
        </w:rPr>
      </w:pPr>
    </w:p>
    <w:p w14:paraId="2C0E7290" w14:textId="77777777" w:rsidR="0078681B" w:rsidRPr="008760A3" w:rsidRDefault="0078681B" w:rsidP="0078681B">
      <w:pPr>
        <w:pStyle w:val="comandoseinstrucciones"/>
        <w:rPr>
          <w:b/>
        </w:rPr>
      </w:pPr>
      <w:r w:rsidRPr="008760A3">
        <w:rPr>
          <w:b/>
        </w:rPr>
        <w:t>#nos indica que la carpeta donde se pueden guardar y leer ficheros es: '</w:t>
      </w:r>
      <w:r w:rsidRPr="008760A3">
        <w:rPr>
          <w:b/>
          <w:highlight w:val="cyan"/>
        </w:rPr>
        <w:t>/var/lib/mysql-files/</w:t>
      </w:r>
      <w:r w:rsidRPr="008760A3">
        <w:rPr>
          <w:b/>
        </w:rPr>
        <w:t>'</w:t>
      </w:r>
    </w:p>
    <w:p w14:paraId="414DD827" w14:textId="77777777" w:rsidR="0078681B" w:rsidRDefault="0078681B" w:rsidP="008F2FDA">
      <w:r>
        <w:t>por tanto debemos cambiar el comando anterior para que escriba el fichero en esa carpeta:</w:t>
      </w:r>
    </w:p>
    <w:p w14:paraId="626A21D7" w14:textId="77777777" w:rsidR="0078681B" w:rsidRPr="00F95748" w:rsidRDefault="0078681B" w:rsidP="0078681B">
      <w:pPr>
        <w:pStyle w:val="comandoseinstrucciones"/>
        <w:rPr>
          <w:b/>
        </w:rPr>
      </w:pPr>
      <w:r w:rsidRPr="00F95748">
        <w:rPr>
          <w:b/>
        </w:rPr>
        <w:t>SELECT *</w:t>
      </w:r>
    </w:p>
    <w:p w14:paraId="1CA10E7F" w14:textId="77777777" w:rsidR="0078681B" w:rsidRPr="00F95748" w:rsidRDefault="0078681B" w:rsidP="0078681B">
      <w:pPr>
        <w:pStyle w:val="comandoseinstrucciones"/>
        <w:rPr>
          <w:b/>
        </w:rPr>
      </w:pPr>
      <w:r w:rsidRPr="00F95748">
        <w:rPr>
          <w:b/>
        </w:rPr>
        <w:tab/>
        <w:t>FROM bdempleados.pedidos</w:t>
      </w:r>
    </w:p>
    <w:p w14:paraId="69B5EC5C" w14:textId="77777777" w:rsidR="0078681B" w:rsidRPr="00F95748" w:rsidRDefault="0078681B" w:rsidP="0078681B">
      <w:pPr>
        <w:pStyle w:val="comandoseinstrucciones"/>
        <w:rPr>
          <w:b/>
        </w:rPr>
      </w:pPr>
      <w:r w:rsidRPr="00F95748">
        <w:rPr>
          <w:b/>
        </w:rPr>
        <w:tab/>
        <w:t>WHERE YEAR(FECHA_PEDIDO) = '2000'</w:t>
      </w:r>
    </w:p>
    <w:p w14:paraId="0339778B" w14:textId="77777777" w:rsidR="0078681B" w:rsidRPr="00F95748" w:rsidRDefault="0078681B" w:rsidP="0078681B">
      <w:pPr>
        <w:pStyle w:val="comandoseinstrucciones"/>
        <w:rPr>
          <w:b/>
        </w:rPr>
      </w:pPr>
      <w:r w:rsidRPr="00F95748">
        <w:rPr>
          <w:b/>
        </w:rPr>
        <w:tab/>
      </w:r>
      <w:r w:rsidRPr="008760A3">
        <w:rPr>
          <w:b/>
          <w:highlight w:val="green"/>
        </w:rPr>
        <w:t>INTO OUTFILE '</w:t>
      </w:r>
      <w:r w:rsidRPr="008760A3">
        <w:rPr>
          <w:b/>
          <w:highlight w:val="cyan"/>
        </w:rPr>
        <w:t>/var/lib/mysql-files/</w:t>
      </w:r>
      <w:r w:rsidRPr="008760A3">
        <w:rPr>
          <w:b/>
          <w:highlight w:val="green"/>
        </w:rPr>
        <w:t>pedidos2000servidor.txt'</w:t>
      </w:r>
    </w:p>
    <w:p w14:paraId="4EABB51C" w14:textId="77777777" w:rsidR="0078681B" w:rsidRPr="00F95748" w:rsidRDefault="0078681B" w:rsidP="0078681B">
      <w:pPr>
        <w:pStyle w:val="comandoseinstrucciones"/>
        <w:rPr>
          <w:b/>
        </w:rPr>
      </w:pPr>
      <w:r w:rsidRPr="00F95748">
        <w:rPr>
          <w:b/>
        </w:rPr>
        <w:lastRenderedPageBreak/>
        <w:t>;</w:t>
      </w:r>
    </w:p>
    <w:p w14:paraId="2C4FD40F" w14:textId="77777777" w:rsidR="0078681B" w:rsidRDefault="0078681B" w:rsidP="0078681B">
      <w:pPr>
        <w:pStyle w:val="comandoseinstrucciones"/>
        <w:rPr>
          <w:b/>
        </w:rPr>
      </w:pPr>
    </w:p>
    <w:p w14:paraId="0D87089D" w14:textId="77777777" w:rsidR="0078681B" w:rsidRPr="008760A3" w:rsidRDefault="0078681B" w:rsidP="008F2FDA">
      <w:r>
        <w:t>Ahora sí funciona, vemos que se ha creado el fichero y es correcto:</w:t>
      </w:r>
    </w:p>
    <w:p w14:paraId="10621540" w14:textId="77777777" w:rsidR="0078681B" w:rsidRPr="008760A3" w:rsidRDefault="0078681B" w:rsidP="0078681B">
      <w:pPr>
        <w:pStyle w:val="comandoseinstrucciones"/>
        <w:rPr>
          <w:b/>
        </w:rPr>
      </w:pPr>
      <w:r w:rsidRPr="008760A3">
        <w:rPr>
          <w:rStyle w:val="Textoennegrita"/>
        </w:rPr>
        <w:t>sudo ls /var/lib/mysql-files/ -al</w:t>
      </w:r>
    </w:p>
    <w:p w14:paraId="1DD60428" w14:textId="77777777" w:rsidR="0078681B" w:rsidRPr="00142F48" w:rsidRDefault="0078681B" w:rsidP="0078681B">
      <w:pPr>
        <w:pStyle w:val="comandoseinstrucciones"/>
        <w:rPr>
          <w:b/>
        </w:rPr>
      </w:pPr>
    </w:p>
    <w:p w14:paraId="366A2615" w14:textId="77777777" w:rsidR="0078681B" w:rsidRPr="008760A3" w:rsidRDefault="0078681B" w:rsidP="0078681B">
      <w:pPr>
        <w:pStyle w:val="comandoseinstrucciones"/>
        <w:rPr>
          <w:b/>
          <w:lang w:val="en-US"/>
        </w:rPr>
      </w:pPr>
      <w:r w:rsidRPr="008760A3">
        <w:rPr>
          <w:b/>
          <w:lang w:val="en-US"/>
        </w:rPr>
        <w:t>drwxrwx---  2 mysql mysql 4096 ene 15 09:18 .</w:t>
      </w:r>
    </w:p>
    <w:p w14:paraId="2143CC45" w14:textId="77777777" w:rsidR="0078681B" w:rsidRPr="008760A3" w:rsidRDefault="0078681B" w:rsidP="0078681B">
      <w:pPr>
        <w:pStyle w:val="comandoseinstrucciones"/>
        <w:rPr>
          <w:b/>
          <w:lang w:val="en-US"/>
        </w:rPr>
      </w:pPr>
      <w:r w:rsidRPr="008760A3">
        <w:rPr>
          <w:b/>
          <w:lang w:val="en-US"/>
        </w:rPr>
        <w:t>drwxr-xr-x 67 root  root  4096 oct 15 09:18 ..</w:t>
      </w:r>
    </w:p>
    <w:p w14:paraId="41004856" w14:textId="77777777" w:rsidR="0078681B" w:rsidRPr="008760A3" w:rsidRDefault="0078681B" w:rsidP="0078681B">
      <w:pPr>
        <w:pStyle w:val="comandoseinstrucciones"/>
        <w:rPr>
          <w:b/>
        </w:rPr>
      </w:pPr>
      <w:r w:rsidRPr="008760A3">
        <w:rPr>
          <w:b/>
        </w:rPr>
        <w:t>-rw-r-----  1 mysql mysql  186 ene 15 09:18 pedidos2000servidor2.txt</w:t>
      </w:r>
    </w:p>
    <w:p w14:paraId="42E3D9D8" w14:textId="77777777" w:rsidR="0078681B" w:rsidRPr="008760A3" w:rsidRDefault="0078681B" w:rsidP="0078681B">
      <w:pPr>
        <w:pStyle w:val="comandoseinstrucciones"/>
        <w:rPr>
          <w:b/>
        </w:rPr>
      </w:pPr>
      <w:r w:rsidRPr="008760A3">
        <w:rPr>
          <w:b/>
        </w:rPr>
        <w:t>-rw-r-----  1 mysql mysql  246 ene 15 09:15 pedidos2000servidor.txt</w:t>
      </w:r>
    </w:p>
    <w:p w14:paraId="3A28FBB3" w14:textId="77777777" w:rsidR="0078681B" w:rsidRPr="0078681B" w:rsidRDefault="0078681B" w:rsidP="003160C7">
      <w:pPr>
        <w:pStyle w:val="comandoseinstrucciones"/>
      </w:pPr>
    </w:p>
    <w:p w14:paraId="514CDFC3" w14:textId="77777777" w:rsidR="008F2FDA" w:rsidRDefault="008F2FDA" w:rsidP="008F2FDA">
      <w:pPr>
        <w:pStyle w:val="Ttulo5"/>
      </w:pPr>
      <w:bookmarkStart w:id="196" w:name="_Toc127522957"/>
      <w:r>
        <w:t>Soclución alternativa, cambiar configuración del servidor:</w:t>
      </w:r>
      <w:bookmarkEnd w:id="196"/>
    </w:p>
    <w:p w14:paraId="0D311E99" w14:textId="77777777" w:rsidR="008D0663" w:rsidRDefault="00C83C11" w:rsidP="00A47DB6">
      <w:r>
        <w:t>Una solución alternativa sería cambiar el valor de la variable del servidor</w:t>
      </w:r>
      <w:r w:rsidR="0061610B">
        <w:t>:</w:t>
      </w:r>
    </w:p>
    <w:p w14:paraId="306F967F" w14:textId="77777777" w:rsidR="0061610B" w:rsidRDefault="00000000" w:rsidP="0061610B">
      <w:pPr>
        <w:pStyle w:val="comandoseinstrucciones"/>
      </w:pPr>
      <w:hyperlink r:id="rId112" w:history="1">
        <w:r w:rsidR="0061610B" w:rsidRPr="00E568F8">
          <w:rPr>
            <w:rStyle w:val="Hipervnculo"/>
          </w:rPr>
          <w:t>http://stackoverflow.com/questions/32737478/how-should-i-tackle-secure-file-priv-in-mysql</w:t>
        </w:r>
      </w:hyperlink>
    </w:p>
    <w:p w14:paraId="43ED417B" w14:textId="77777777" w:rsidR="003160C7" w:rsidRDefault="002B7363" w:rsidP="00005076">
      <w:pPr>
        <w:pStyle w:val="Lista0"/>
      </w:pPr>
      <w:r>
        <w:t>Solución en servidor sobre Windows:</w:t>
      </w:r>
    </w:p>
    <w:p w14:paraId="7FF5E020" w14:textId="77777777" w:rsidR="002B7363" w:rsidRPr="00C4493B" w:rsidRDefault="002B7363" w:rsidP="002B7363">
      <w:pPr>
        <w:pStyle w:val="Lista4"/>
        <w:numPr>
          <w:ilvl w:val="0"/>
          <w:numId w:val="43"/>
        </w:numPr>
        <w:rPr>
          <w:lang w:val="en-US"/>
        </w:rPr>
      </w:pPr>
      <w:r w:rsidRPr="00C4493B">
        <w:rPr>
          <w:lang w:val="en-US"/>
        </w:rPr>
        <w:t xml:space="preserve">Stop the MySQL server service by going into </w:t>
      </w:r>
      <w:r w:rsidRPr="00C4493B">
        <w:rPr>
          <w:rFonts w:ascii="Courier New" w:hAnsi="Courier New" w:cs="Courier New"/>
          <w:sz w:val="20"/>
          <w:szCs w:val="20"/>
          <w:lang w:val="en-US"/>
        </w:rPr>
        <w:t>services.msc</w:t>
      </w:r>
      <w:r w:rsidRPr="00C4493B">
        <w:rPr>
          <w:lang w:val="en-US"/>
        </w:rPr>
        <w:t xml:space="preserve">. </w:t>
      </w:r>
    </w:p>
    <w:p w14:paraId="16A420AA" w14:textId="77777777" w:rsidR="002B7363" w:rsidRPr="00C4493B" w:rsidRDefault="002B7363" w:rsidP="002B7363">
      <w:pPr>
        <w:pStyle w:val="Lista4"/>
        <w:rPr>
          <w:lang w:val="en-US"/>
        </w:rPr>
      </w:pPr>
      <w:r w:rsidRPr="00C4493B">
        <w:rPr>
          <w:lang w:val="en-US"/>
        </w:rPr>
        <w:t xml:space="preserve">Go to </w:t>
      </w:r>
      <w:r w:rsidRPr="00C4493B">
        <w:rPr>
          <w:rFonts w:ascii="Courier New" w:hAnsi="Courier New" w:cs="Courier New"/>
          <w:sz w:val="20"/>
          <w:szCs w:val="20"/>
          <w:lang w:val="en-US"/>
        </w:rPr>
        <w:t>C:\ProgramData\MySQL\MySQL Server 5.6</w:t>
      </w:r>
      <w:r w:rsidRPr="00C4493B">
        <w:rPr>
          <w:lang w:val="en-US"/>
        </w:rPr>
        <w:t xml:space="preserve"> (</w:t>
      </w:r>
      <w:r w:rsidRPr="00C4493B">
        <w:rPr>
          <w:rFonts w:ascii="Courier New" w:hAnsi="Courier New" w:cs="Courier New"/>
          <w:sz w:val="20"/>
          <w:szCs w:val="20"/>
          <w:lang w:val="en-US"/>
        </w:rPr>
        <w:t>ProgramData</w:t>
      </w:r>
      <w:r w:rsidRPr="00C4493B">
        <w:rPr>
          <w:lang w:val="en-US"/>
        </w:rPr>
        <w:t xml:space="preserve"> was a hidden folder in my case). </w:t>
      </w:r>
    </w:p>
    <w:p w14:paraId="3185E91C" w14:textId="77777777" w:rsidR="002B7363" w:rsidRPr="00C4493B" w:rsidRDefault="002B7363" w:rsidP="002B7363">
      <w:pPr>
        <w:pStyle w:val="Lista4"/>
        <w:rPr>
          <w:lang w:val="en-US"/>
        </w:rPr>
      </w:pPr>
      <w:r w:rsidRPr="00C4493B">
        <w:rPr>
          <w:lang w:val="en-US"/>
        </w:rPr>
        <w:t xml:space="preserve">Open the </w:t>
      </w:r>
      <w:r w:rsidRPr="00C4493B">
        <w:rPr>
          <w:rFonts w:ascii="Courier New" w:hAnsi="Courier New" w:cs="Courier New"/>
          <w:sz w:val="20"/>
          <w:szCs w:val="20"/>
          <w:lang w:val="en-US"/>
        </w:rPr>
        <w:t>my.ini</w:t>
      </w:r>
      <w:r w:rsidRPr="00C4493B">
        <w:rPr>
          <w:lang w:val="en-US"/>
        </w:rPr>
        <w:t xml:space="preserve"> file in Notepad. </w:t>
      </w:r>
    </w:p>
    <w:p w14:paraId="794C985B" w14:textId="77777777" w:rsidR="002B7363" w:rsidRPr="00C4493B" w:rsidRDefault="002B7363" w:rsidP="002B7363">
      <w:pPr>
        <w:pStyle w:val="Lista4"/>
        <w:rPr>
          <w:lang w:val="en-US"/>
        </w:rPr>
      </w:pPr>
      <w:r w:rsidRPr="00C4493B">
        <w:rPr>
          <w:lang w:val="en-US"/>
        </w:rPr>
        <w:t xml:space="preserve">Search for 'secure-file-priv'. </w:t>
      </w:r>
    </w:p>
    <w:p w14:paraId="0A7DDC50" w14:textId="77777777" w:rsidR="002B7363" w:rsidRPr="00C4493B" w:rsidRDefault="002B7363" w:rsidP="002B7363">
      <w:pPr>
        <w:pStyle w:val="Lista4"/>
        <w:rPr>
          <w:lang w:val="en-US"/>
        </w:rPr>
      </w:pPr>
      <w:r w:rsidRPr="00C4493B">
        <w:rPr>
          <w:lang w:val="en-US"/>
        </w:rPr>
        <w:t xml:space="preserve">Comment the line out by adding '#' at the start of the line. </w:t>
      </w:r>
    </w:p>
    <w:p w14:paraId="1979A947" w14:textId="77777777" w:rsidR="002B7363" w:rsidRPr="002B7363" w:rsidRDefault="002B7363" w:rsidP="002B7363">
      <w:pPr>
        <w:pStyle w:val="Lista4"/>
      </w:pPr>
      <w:r w:rsidRPr="002B7363">
        <w:t xml:space="preserve">Save the file. </w:t>
      </w:r>
    </w:p>
    <w:p w14:paraId="6B5FD5D1" w14:textId="77777777" w:rsidR="002B7363" w:rsidRPr="00C4493B" w:rsidRDefault="002B7363" w:rsidP="002B7363">
      <w:pPr>
        <w:pStyle w:val="Lista4"/>
        <w:rPr>
          <w:lang w:val="en-US"/>
        </w:rPr>
      </w:pPr>
      <w:r w:rsidRPr="00C4493B">
        <w:rPr>
          <w:lang w:val="en-US"/>
        </w:rPr>
        <w:t xml:space="preserve">Start the MySQL server service by going into </w:t>
      </w:r>
      <w:r w:rsidRPr="00C4493B">
        <w:rPr>
          <w:rFonts w:ascii="Courier New" w:hAnsi="Courier New" w:cs="Courier New"/>
          <w:sz w:val="20"/>
          <w:szCs w:val="20"/>
          <w:lang w:val="en-US"/>
        </w:rPr>
        <w:t>services.msc</w:t>
      </w:r>
    </w:p>
    <w:p w14:paraId="569AA8A3" w14:textId="77777777" w:rsidR="00005076" w:rsidRDefault="00005076" w:rsidP="00005076">
      <w:pPr>
        <w:pStyle w:val="Lista0"/>
      </w:pPr>
      <w:r>
        <w:t>Solución en servidor sobre Linux:</w:t>
      </w:r>
    </w:p>
    <w:p w14:paraId="06445CD8" w14:textId="77777777" w:rsidR="00005076" w:rsidRPr="00C4493B" w:rsidRDefault="00005076" w:rsidP="00005076">
      <w:pPr>
        <w:rPr>
          <w:lang w:val="en-US"/>
        </w:rPr>
      </w:pPr>
      <w:r w:rsidRPr="00C4493B">
        <w:rPr>
          <w:lang w:val="en-US"/>
        </w:rPr>
        <w:t xml:space="preserve">On Ubuntu 14 and Mysql 5.5.53 this setting seems to be enabled by default. To disable it you need to add </w:t>
      </w:r>
      <w:r w:rsidRPr="00C4493B">
        <w:rPr>
          <w:rStyle w:val="comandoseinstruccionesCarCar"/>
          <w:lang w:val="en-US"/>
        </w:rPr>
        <w:t>secure-file-priv = ""</w:t>
      </w:r>
      <w:r w:rsidRPr="00C4493B">
        <w:rPr>
          <w:lang w:val="en-US"/>
        </w:rPr>
        <w:t xml:space="preserve"> to your </w:t>
      </w:r>
      <w:r w:rsidRPr="00C4493B">
        <w:rPr>
          <w:rStyle w:val="Textoennegrita"/>
          <w:lang w:val="en-US"/>
        </w:rPr>
        <w:t>my.cnf</w:t>
      </w:r>
      <w:r w:rsidRPr="00C4493B">
        <w:rPr>
          <w:lang w:val="en-US"/>
        </w:rPr>
        <w:t xml:space="preserve"> file under the mysqld config group. eg:</w:t>
      </w:r>
    </w:p>
    <w:p w14:paraId="07AA85F7" w14:textId="77777777" w:rsidR="00005076" w:rsidRDefault="00005076" w:rsidP="00005076">
      <w:pPr>
        <w:pStyle w:val="comandoseinstrucciones"/>
        <w:rPr>
          <w:rStyle w:val="pln"/>
        </w:rPr>
      </w:pPr>
      <w:r>
        <w:rPr>
          <w:rStyle w:val="pun"/>
        </w:rPr>
        <w:t>[</w:t>
      </w:r>
      <w:r>
        <w:rPr>
          <w:rStyle w:val="pln"/>
        </w:rPr>
        <w:t>mysqld</w:t>
      </w:r>
      <w:r>
        <w:rPr>
          <w:rStyle w:val="pun"/>
        </w:rPr>
        <w:t>]</w:t>
      </w:r>
    </w:p>
    <w:p w14:paraId="33E210C0" w14:textId="77777777" w:rsidR="00005076" w:rsidRDefault="00005076" w:rsidP="00005076">
      <w:pPr>
        <w:pStyle w:val="comandoseinstrucciones"/>
      </w:pPr>
      <w:r>
        <w:rPr>
          <w:rStyle w:val="pln"/>
        </w:rPr>
        <w:t>secure-file-priv</w:t>
      </w:r>
      <w:r>
        <w:rPr>
          <w:rStyle w:val="pun"/>
        </w:rPr>
        <w:t>=</w:t>
      </w:r>
      <w:r>
        <w:rPr>
          <w:rStyle w:val="str"/>
        </w:rPr>
        <w:t>""</w:t>
      </w:r>
    </w:p>
    <w:p w14:paraId="02A95C30" w14:textId="77777777" w:rsidR="0061610B" w:rsidRDefault="0061610B" w:rsidP="00A47DB6"/>
    <w:p w14:paraId="36424706" w14:textId="77777777" w:rsidR="003160C7" w:rsidRPr="006E4593" w:rsidRDefault="003160C7" w:rsidP="00A47DB6"/>
    <w:p w14:paraId="27AB83C1" w14:textId="77777777" w:rsidR="00F203A5" w:rsidRDefault="00F203A5" w:rsidP="003C2E95">
      <w:pPr>
        <w:pStyle w:val="Ttulo2"/>
        <w:rPr>
          <w:lang w:val="en-US"/>
        </w:rPr>
      </w:pPr>
      <w:bookmarkStart w:id="197" w:name="_Toc127522958"/>
      <w:r>
        <w:rPr>
          <w:lang w:val="en-US"/>
        </w:rPr>
        <w:t>Funciones en MySQL</w:t>
      </w:r>
      <w:bookmarkEnd w:id="197"/>
    </w:p>
    <w:p w14:paraId="79EA5408" w14:textId="77777777" w:rsidR="00F203A5" w:rsidRDefault="00000000" w:rsidP="00F203A5">
      <w:pPr>
        <w:pStyle w:val="comandoseinstrucciones"/>
        <w:rPr>
          <w:lang w:val="en-US"/>
        </w:rPr>
      </w:pPr>
      <w:hyperlink r:id="rId113" w:history="1">
        <w:r w:rsidR="00F203A5" w:rsidRPr="00990C60">
          <w:rPr>
            <w:rStyle w:val="Hipervnculo"/>
            <w:lang w:val="en-US"/>
          </w:rPr>
          <w:t>http://dev.mysql.com/doc/refman/5.7/en/functions.html</w:t>
        </w:r>
      </w:hyperlink>
    </w:p>
    <w:p w14:paraId="2DA6BDB4" w14:textId="77777777" w:rsidR="00F203A5" w:rsidRDefault="00000000" w:rsidP="00F203A5">
      <w:pPr>
        <w:pStyle w:val="comandoseinstrucciones"/>
        <w:rPr>
          <w:lang w:val="en-US"/>
        </w:rPr>
      </w:pPr>
      <w:hyperlink r:id="rId114" w:history="1">
        <w:r w:rsidR="00F203A5" w:rsidRPr="00990C60">
          <w:rPr>
            <w:rStyle w:val="Hipervnculo"/>
            <w:lang w:val="en-US"/>
          </w:rPr>
          <w:t>http://dev.mysql.com/doc/refman/5.7/en/func-op-summary-ref.html</w:t>
        </w:r>
      </w:hyperlink>
    </w:p>
    <w:p w14:paraId="70C87389" w14:textId="77777777" w:rsidR="00F203A5" w:rsidRDefault="00F203A5" w:rsidP="00F203A5">
      <w:pPr>
        <w:rPr>
          <w:lang w:val="en-US"/>
        </w:rPr>
      </w:pPr>
    </w:p>
    <w:p w14:paraId="5505441B" w14:textId="77777777" w:rsidR="00F203A5" w:rsidRPr="00F203A5" w:rsidRDefault="00B32CFB" w:rsidP="003C2E95">
      <w:pPr>
        <w:pStyle w:val="Ttulo3"/>
        <w:rPr>
          <w:lang w:val="en-US"/>
        </w:rPr>
      </w:pPr>
      <w:bookmarkStart w:id="198" w:name="_Toc127522959"/>
      <w:r w:rsidRPr="00B32CFB">
        <w:rPr>
          <w:lang w:val="en-US"/>
        </w:rPr>
        <w:t>Table 12.2 Operators</w:t>
      </w:r>
      <w:bookmarkEnd w:id="198"/>
    </w:p>
    <w:tbl>
      <w:tblPr>
        <w:tblStyle w:val="Tablaconcuadrcula"/>
        <w:tblW w:w="0" w:type="auto"/>
        <w:tblInd w:w="1134" w:type="dxa"/>
        <w:tblLook w:val="04A0" w:firstRow="1" w:lastRow="0" w:firstColumn="1" w:lastColumn="0" w:noHBand="0" w:noVBand="1"/>
      </w:tblPr>
      <w:tblGrid>
        <w:gridCol w:w="2367"/>
        <w:gridCol w:w="6353"/>
      </w:tblGrid>
      <w:tr w:rsidR="00F203A5" w:rsidRPr="00F203A5" w14:paraId="6688B4D7" w14:textId="77777777" w:rsidTr="00F203A5">
        <w:tc>
          <w:tcPr>
            <w:tcW w:w="0" w:type="auto"/>
          </w:tcPr>
          <w:p w14:paraId="4612AB08" w14:textId="77777777" w:rsidR="00F203A5" w:rsidRPr="00F203A5" w:rsidRDefault="00F203A5" w:rsidP="00F203A5">
            <w:pPr>
              <w:ind w:left="0"/>
              <w:rPr>
                <w:lang w:val="en-US"/>
              </w:rPr>
            </w:pPr>
            <w:r w:rsidRPr="00F203A5">
              <w:rPr>
                <w:lang w:val="en-US"/>
              </w:rPr>
              <w:t>Name</w:t>
            </w:r>
          </w:p>
        </w:tc>
        <w:tc>
          <w:tcPr>
            <w:tcW w:w="0" w:type="auto"/>
          </w:tcPr>
          <w:p w14:paraId="553828F9" w14:textId="77777777" w:rsidR="00F203A5" w:rsidRPr="00F203A5" w:rsidRDefault="00F203A5" w:rsidP="00F203A5">
            <w:pPr>
              <w:ind w:left="0"/>
              <w:rPr>
                <w:lang w:val="en-US"/>
              </w:rPr>
            </w:pPr>
            <w:r w:rsidRPr="00F203A5">
              <w:rPr>
                <w:lang w:val="en-US"/>
              </w:rPr>
              <w:t>Description</w:t>
            </w:r>
          </w:p>
        </w:tc>
      </w:tr>
      <w:tr w:rsidR="00F203A5" w:rsidRPr="00F203A5" w14:paraId="16EABDFB" w14:textId="77777777" w:rsidTr="00F203A5">
        <w:tc>
          <w:tcPr>
            <w:tcW w:w="0" w:type="auto"/>
          </w:tcPr>
          <w:p w14:paraId="258E9AE3" w14:textId="77777777" w:rsidR="00F203A5" w:rsidRPr="00F203A5" w:rsidRDefault="00F203A5" w:rsidP="00F203A5">
            <w:pPr>
              <w:ind w:left="0"/>
              <w:rPr>
                <w:lang w:val="en-US"/>
              </w:rPr>
            </w:pPr>
            <w:r w:rsidRPr="00F203A5">
              <w:rPr>
                <w:lang w:val="en-US"/>
              </w:rPr>
              <w:t>AND, &amp;&amp;</w:t>
            </w:r>
          </w:p>
        </w:tc>
        <w:tc>
          <w:tcPr>
            <w:tcW w:w="0" w:type="auto"/>
          </w:tcPr>
          <w:p w14:paraId="6AD8B6D3" w14:textId="77777777" w:rsidR="00F203A5" w:rsidRPr="00F203A5" w:rsidRDefault="00F203A5" w:rsidP="00F203A5">
            <w:pPr>
              <w:ind w:left="0"/>
              <w:rPr>
                <w:lang w:val="en-US"/>
              </w:rPr>
            </w:pPr>
            <w:r w:rsidRPr="00F203A5">
              <w:rPr>
                <w:lang w:val="en-US"/>
              </w:rPr>
              <w:t>Logical AND</w:t>
            </w:r>
          </w:p>
        </w:tc>
      </w:tr>
      <w:tr w:rsidR="00F203A5" w:rsidRPr="00F76EBC" w14:paraId="26D48AB4" w14:textId="77777777" w:rsidTr="00F203A5">
        <w:tc>
          <w:tcPr>
            <w:tcW w:w="0" w:type="auto"/>
          </w:tcPr>
          <w:p w14:paraId="46870D71" w14:textId="77777777" w:rsidR="00F203A5" w:rsidRPr="00F203A5" w:rsidRDefault="00F203A5" w:rsidP="00F203A5">
            <w:pPr>
              <w:ind w:left="0"/>
              <w:rPr>
                <w:lang w:val="en-US"/>
              </w:rPr>
            </w:pPr>
            <w:r w:rsidRPr="00F203A5">
              <w:rPr>
                <w:lang w:val="en-US"/>
              </w:rPr>
              <w:t>=</w:t>
            </w:r>
          </w:p>
        </w:tc>
        <w:tc>
          <w:tcPr>
            <w:tcW w:w="0" w:type="auto"/>
          </w:tcPr>
          <w:p w14:paraId="461B77ED" w14:textId="77777777" w:rsidR="00F203A5" w:rsidRPr="00F203A5" w:rsidRDefault="00F203A5" w:rsidP="00F203A5">
            <w:pPr>
              <w:ind w:left="0"/>
              <w:rPr>
                <w:lang w:val="en-US"/>
              </w:rPr>
            </w:pPr>
            <w:r w:rsidRPr="00F203A5">
              <w:rPr>
                <w:lang w:val="en-US"/>
              </w:rPr>
              <w:t>Assign a value (as part of a SET statement, or as part of the SET clause in an UPDATE statement)</w:t>
            </w:r>
          </w:p>
        </w:tc>
      </w:tr>
      <w:tr w:rsidR="00F203A5" w:rsidRPr="00F203A5" w14:paraId="0AFC31C4" w14:textId="77777777" w:rsidTr="00F203A5">
        <w:tc>
          <w:tcPr>
            <w:tcW w:w="0" w:type="auto"/>
          </w:tcPr>
          <w:p w14:paraId="42D9D96E" w14:textId="77777777" w:rsidR="00F203A5" w:rsidRPr="00F203A5" w:rsidRDefault="00F203A5" w:rsidP="00F203A5">
            <w:pPr>
              <w:ind w:left="0"/>
              <w:rPr>
                <w:lang w:val="en-US"/>
              </w:rPr>
            </w:pPr>
            <w:r w:rsidRPr="00F203A5">
              <w:rPr>
                <w:lang w:val="en-US"/>
              </w:rPr>
              <w:lastRenderedPageBreak/>
              <w:t>:=</w:t>
            </w:r>
          </w:p>
        </w:tc>
        <w:tc>
          <w:tcPr>
            <w:tcW w:w="0" w:type="auto"/>
          </w:tcPr>
          <w:p w14:paraId="3A773A16" w14:textId="77777777" w:rsidR="00F203A5" w:rsidRPr="00F203A5" w:rsidRDefault="00F203A5" w:rsidP="00F203A5">
            <w:pPr>
              <w:ind w:left="0"/>
              <w:rPr>
                <w:lang w:val="en-US"/>
              </w:rPr>
            </w:pPr>
            <w:r w:rsidRPr="00F203A5">
              <w:rPr>
                <w:lang w:val="en-US"/>
              </w:rPr>
              <w:t>Assign a value</w:t>
            </w:r>
          </w:p>
        </w:tc>
      </w:tr>
      <w:tr w:rsidR="00F203A5" w:rsidRPr="00F76EBC" w14:paraId="0E225A57" w14:textId="77777777" w:rsidTr="00F203A5">
        <w:tc>
          <w:tcPr>
            <w:tcW w:w="0" w:type="auto"/>
          </w:tcPr>
          <w:p w14:paraId="080DE288" w14:textId="77777777" w:rsidR="00F203A5" w:rsidRPr="00F203A5" w:rsidRDefault="00F203A5" w:rsidP="00F203A5">
            <w:pPr>
              <w:ind w:left="0"/>
              <w:rPr>
                <w:lang w:val="en-US"/>
              </w:rPr>
            </w:pPr>
            <w:r w:rsidRPr="00F203A5">
              <w:rPr>
                <w:lang w:val="en-US"/>
              </w:rPr>
              <w:t>BETWEEN ... AND ...</w:t>
            </w:r>
          </w:p>
        </w:tc>
        <w:tc>
          <w:tcPr>
            <w:tcW w:w="0" w:type="auto"/>
          </w:tcPr>
          <w:p w14:paraId="17B822F9" w14:textId="77777777" w:rsidR="00F203A5" w:rsidRPr="00F203A5" w:rsidRDefault="00F203A5" w:rsidP="00F203A5">
            <w:pPr>
              <w:ind w:left="0"/>
              <w:rPr>
                <w:lang w:val="en-US"/>
              </w:rPr>
            </w:pPr>
            <w:r w:rsidRPr="00F203A5">
              <w:rPr>
                <w:lang w:val="en-US"/>
              </w:rPr>
              <w:t>Check whether a value is within a range of values</w:t>
            </w:r>
          </w:p>
        </w:tc>
      </w:tr>
      <w:tr w:rsidR="00F203A5" w:rsidRPr="00F76EBC" w14:paraId="77E9BF88" w14:textId="77777777" w:rsidTr="00F203A5">
        <w:tc>
          <w:tcPr>
            <w:tcW w:w="0" w:type="auto"/>
          </w:tcPr>
          <w:p w14:paraId="56F071B4" w14:textId="77777777" w:rsidR="00F203A5" w:rsidRPr="00F203A5" w:rsidRDefault="00F203A5" w:rsidP="00F203A5">
            <w:pPr>
              <w:ind w:left="0"/>
              <w:rPr>
                <w:lang w:val="en-US"/>
              </w:rPr>
            </w:pPr>
            <w:r w:rsidRPr="00F203A5">
              <w:rPr>
                <w:lang w:val="en-US"/>
              </w:rPr>
              <w:t>BINARY</w:t>
            </w:r>
          </w:p>
        </w:tc>
        <w:tc>
          <w:tcPr>
            <w:tcW w:w="0" w:type="auto"/>
          </w:tcPr>
          <w:p w14:paraId="6146E5C6" w14:textId="77777777" w:rsidR="00F203A5" w:rsidRPr="00F203A5" w:rsidRDefault="00F203A5" w:rsidP="00F203A5">
            <w:pPr>
              <w:ind w:left="0"/>
              <w:rPr>
                <w:lang w:val="en-US"/>
              </w:rPr>
            </w:pPr>
            <w:r w:rsidRPr="00F203A5">
              <w:rPr>
                <w:lang w:val="en-US"/>
              </w:rPr>
              <w:t>Cast a string to a binary string</w:t>
            </w:r>
          </w:p>
        </w:tc>
      </w:tr>
      <w:tr w:rsidR="00F203A5" w:rsidRPr="00F203A5" w14:paraId="26CA3D0B" w14:textId="77777777" w:rsidTr="00F203A5">
        <w:tc>
          <w:tcPr>
            <w:tcW w:w="0" w:type="auto"/>
          </w:tcPr>
          <w:p w14:paraId="5D65C61B" w14:textId="77777777" w:rsidR="00F203A5" w:rsidRPr="00F203A5" w:rsidRDefault="00F203A5" w:rsidP="00F203A5">
            <w:pPr>
              <w:ind w:left="0"/>
              <w:rPr>
                <w:lang w:val="en-US"/>
              </w:rPr>
            </w:pPr>
            <w:r w:rsidRPr="00F203A5">
              <w:rPr>
                <w:lang w:val="en-US"/>
              </w:rPr>
              <w:t>&amp;</w:t>
            </w:r>
          </w:p>
        </w:tc>
        <w:tc>
          <w:tcPr>
            <w:tcW w:w="0" w:type="auto"/>
          </w:tcPr>
          <w:p w14:paraId="246DE3D6" w14:textId="77777777" w:rsidR="00F203A5" w:rsidRPr="00F203A5" w:rsidRDefault="00F203A5" w:rsidP="00F203A5">
            <w:pPr>
              <w:ind w:left="0"/>
              <w:rPr>
                <w:lang w:val="en-US"/>
              </w:rPr>
            </w:pPr>
            <w:r w:rsidRPr="00F203A5">
              <w:rPr>
                <w:lang w:val="en-US"/>
              </w:rPr>
              <w:t>Bitwise AND</w:t>
            </w:r>
          </w:p>
        </w:tc>
      </w:tr>
      <w:tr w:rsidR="00F203A5" w:rsidRPr="00F203A5" w14:paraId="7D9B9AEC" w14:textId="77777777" w:rsidTr="00F203A5">
        <w:tc>
          <w:tcPr>
            <w:tcW w:w="0" w:type="auto"/>
          </w:tcPr>
          <w:p w14:paraId="3794A098" w14:textId="77777777" w:rsidR="00F203A5" w:rsidRPr="00F203A5" w:rsidRDefault="00F203A5" w:rsidP="00F203A5">
            <w:pPr>
              <w:ind w:left="0"/>
              <w:rPr>
                <w:lang w:val="en-US"/>
              </w:rPr>
            </w:pPr>
            <w:r w:rsidRPr="00F203A5">
              <w:rPr>
                <w:lang w:val="en-US"/>
              </w:rPr>
              <w:t>~</w:t>
            </w:r>
          </w:p>
        </w:tc>
        <w:tc>
          <w:tcPr>
            <w:tcW w:w="0" w:type="auto"/>
          </w:tcPr>
          <w:p w14:paraId="5BE1B9A3" w14:textId="77777777" w:rsidR="00F203A5" w:rsidRPr="00F203A5" w:rsidRDefault="00F203A5" w:rsidP="00F203A5">
            <w:pPr>
              <w:ind w:left="0"/>
              <w:rPr>
                <w:lang w:val="en-US"/>
              </w:rPr>
            </w:pPr>
            <w:r w:rsidRPr="00F203A5">
              <w:rPr>
                <w:lang w:val="en-US"/>
              </w:rPr>
              <w:t>Bitwise inversion</w:t>
            </w:r>
          </w:p>
        </w:tc>
      </w:tr>
      <w:tr w:rsidR="00F203A5" w:rsidRPr="00F203A5" w14:paraId="79826B27" w14:textId="77777777" w:rsidTr="00F203A5">
        <w:tc>
          <w:tcPr>
            <w:tcW w:w="0" w:type="auto"/>
          </w:tcPr>
          <w:p w14:paraId="55934179" w14:textId="77777777" w:rsidR="00F203A5" w:rsidRPr="00F203A5" w:rsidRDefault="00F203A5" w:rsidP="00F203A5">
            <w:pPr>
              <w:ind w:left="0"/>
              <w:rPr>
                <w:lang w:val="en-US"/>
              </w:rPr>
            </w:pPr>
            <w:r w:rsidRPr="00F203A5">
              <w:rPr>
                <w:lang w:val="en-US"/>
              </w:rPr>
              <w:t>|</w:t>
            </w:r>
          </w:p>
        </w:tc>
        <w:tc>
          <w:tcPr>
            <w:tcW w:w="0" w:type="auto"/>
          </w:tcPr>
          <w:p w14:paraId="0D43B4F9" w14:textId="77777777" w:rsidR="00F203A5" w:rsidRPr="00F203A5" w:rsidRDefault="00F203A5" w:rsidP="00F203A5">
            <w:pPr>
              <w:ind w:left="0"/>
              <w:rPr>
                <w:lang w:val="en-US"/>
              </w:rPr>
            </w:pPr>
            <w:r w:rsidRPr="00F203A5">
              <w:rPr>
                <w:lang w:val="en-US"/>
              </w:rPr>
              <w:t>Bitwise OR</w:t>
            </w:r>
          </w:p>
        </w:tc>
      </w:tr>
      <w:tr w:rsidR="00F203A5" w:rsidRPr="00F203A5" w14:paraId="02BD53DD" w14:textId="77777777" w:rsidTr="00F203A5">
        <w:tc>
          <w:tcPr>
            <w:tcW w:w="0" w:type="auto"/>
          </w:tcPr>
          <w:p w14:paraId="1B55A7F0" w14:textId="77777777" w:rsidR="00F203A5" w:rsidRPr="00F203A5" w:rsidRDefault="00F203A5" w:rsidP="00F203A5">
            <w:pPr>
              <w:ind w:left="0"/>
              <w:rPr>
                <w:lang w:val="en-US"/>
              </w:rPr>
            </w:pPr>
            <w:r w:rsidRPr="00F203A5">
              <w:rPr>
                <w:lang w:val="en-US"/>
              </w:rPr>
              <w:t>^</w:t>
            </w:r>
          </w:p>
        </w:tc>
        <w:tc>
          <w:tcPr>
            <w:tcW w:w="0" w:type="auto"/>
          </w:tcPr>
          <w:p w14:paraId="401863E6" w14:textId="77777777" w:rsidR="00F203A5" w:rsidRPr="00F203A5" w:rsidRDefault="00F203A5" w:rsidP="00F203A5">
            <w:pPr>
              <w:ind w:left="0"/>
              <w:rPr>
                <w:lang w:val="en-US"/>
              </w:rPr>
            </w:pPr>
            <w:r w:rsidRPr="00F203A5">
              <w:rPr>
                <w:lang w:val="en-US"/>
              </w:rPr>
              <w:t>Bitwise XOR</w:t>
            </w:r>
          </w:p>
        </w:tc>
      </w:tr>
      <w:tr w:rsidR="00F203A5" w:rsidRPr="00F203A5" w14:paraId="2449939A" w14:textId="77777777" w:rsidTr="00F203A5">
        <w:tc>
          <w:tcPr>
            <w:tcW w:w="0" w:type="auto"/>
          </w:tcPr>
          <w:p w14:paraId="3446E894" w14:textId="77777777" w:rsidR="00F203A5" w:rsidRPr="00F203A5" w:rsidRDefault="00F203A5" w:rsidP="00F203A5">
            <w:pPr>
              <w:ind w:left="0"/>
              <w:rPr>
                <w:lang w:val="en-US"/>
              </w:rPr>
            </w:pPr>
            <w:r w:rsidRPr="00F203A5">
              <w:rPr>
                <w:lang w:val="en-US"/>
              </w:rPr>
              <w:t>CASE</w:t>
            </w:r>
          </w:p>
        </w:tc>
        <w:tc>
          <w:tcPr>
            <w:tcW w:w="0" w:type="auto"/>
          </w:tcPr>
          <w:p w14:paraId="1F553E73" w14:textId="77777777" w:rsidR="00F203A5" w:rsidRPr="00F203A5" w:rsidRDefault="00F203A5" w:rsidP="00F203A5">
            <w:pPr>
              <w:ind w:left="0"/>
              <w:rPr>
                <w:lang w:val="en-US"/>
              </w:rPr>
            </w:pPr>
            <w:r w:rsidRPr="00F203A5">
              <w:rPr>
                <w:lang w:val="en-US"/>
              </w:rPr>
              <w:t>Case operator</w:t>
            </w:r>
          </w:p>
        </w:tc>
      </w:tr>
      <w:tr w:rsidR="00F203A5" w:rsidRPr="00F203A5" w14:paraId="57852FFD" w14:textId="77777777" w:rsidTr="00F203A5">
        <w:tc>
          <w:tcPr>
            <w:tcW w:w="0" w:type="auto"/>
          </w:tcPr>
          <w:p w14:paraId="35B03BE9" w14:textId="77777777" w:rsidR="00F203A5" w:rsidRPr="00F203A5" w:rsidRDefault="00F203A5" w:rsidP="00F203A5">
            <w:pPr>
              <w:ind w:left="0"/>
              <w:rPr>
                <w:lang w:val="en-US"/>
              </w:rPr>
            </w:pPr>
            <w:r w:rsidRPr="00F203A5">
              <w:rPr>
                <w:lang w:val="en-US"/>
              </w:rPr>
              <w:t>DIV</w:t>
            </w:r>
          </w:p>
        </w:tc>
        <w:tc>
          <w:tcPr>
            <w:tcW w:w="0" w:type="auto"/>
          </w:tcPr>
          <w:p w14:paraId="44F71FA1" w14:textId="77777777" w:rsidR="00F203A5" w:rsidRPr="00F203A5" w:rsidRDefault="00F203A5" w:rsidP="00F203A5">
            <w:pPr>
              <w:ind w:left="0"/>
              <w:rPr>
                <w:lang w:val="en-US"/>
              </w:rPr>
            </w:pPr>
            <w:r w:rsidRPr="00F203A5">
              <w:rPr>
                <w:lang w:val="en-US"/>
              </w:rPr>
              <w:t>Integer division</w:t>
            </w:r>
          </w:p>
        </w:tc>
      </w:tr>
      <w:tr w:rsidR="00F203A5" w:rsidRPr="00F203A5" w14:paraId="54DD4A26" w14:textId="77777777" w:rsidTr="00F203A5">
        <w:tc>
          <w:tcPr>
            <w:tcW w:w="0" w:type="auto"/>
          </w:tcPr>
          <w:p w14:paraId="2B8EE836" w14:textId="77777777" w:rsidR="00F203A5" w:rsidRPr="00F203A5" w:rsidRDefault="00F203A5" w:rsidP="00F203A5">
            <w:pPr>
              <w:ind w:left="0"/>
              <w:rPr>
                <w:lang w:val="en-US"/>
              </w:rPr>
            </w:pPr>
            <w:r w:rsidRPr="00F203A5">
              <w:rPr>
                <w:lang w:val="en-US"/>
              </w:rPr>
              <w:t>/</w:t>
            </w:r>
          </w:p>
        </w:tc>
        <w:tc>
          <w:tcPr>
            <w:tcW w:w="0" w:type="auto"/>
          </w:tcPr>
          <w:p w14:paraId="246F174A" w14:textId="77777777" w:rsidR="00F203A5" w:rsidRPr="00F203A5" w:rsidRDefault="00F203A5" w:rsidP="00F203A5">
            <w:pPr>
              <w:ind w:left="0"/>
              <w:rPr>
                <w:lang w:val="en-US"/>
              </w:rPr>
            </w:pPr>
            <w:r w:rsidRPr="00F203A5">
              <w:rPr>
                <w:lang w:val="en-US"/>
              </w:rPr>
              <w:t>Division operator</w:t>
            </w:r>
          </w:p>
        </w:tc>
      </w:tr>
      <w:tr w:rsidR="00F203A5" w:rsidRPr="00F76EBC" w14:paraId="31E0A9F5" w14:textId="77777777" w:rsidTr="00F203A5">
        <w:tc>
          <w:tcPr>
            <w:tcW w:w="0" w:type="auto"/>
          </w:tcPr>
          <w:p w14:paraId="48726C98" w14:textId="77777777" w:rsidR="00F203A5" w:rsidRPr="00F203A5" w:rsidRDefault="00F203A5" w:rsidP="00F203A5">
            <w:pPr>
              <w:ind w:left="0"/>
              <w:rPr>
                <w:lang w:val="en-US"/>
              </w:rPr>
            </w:pPr>
            <w:r w:rsidRPr="00F203A5">
              <w:rPr>
                <w:lang w:val="en-US"/>
              </w:rPr>
              <w:t>&lt;=&gt;</w:t>
            </w:r>
          </w:p>
        </w:tc>
        <w:tc>
          <w:tcPr>
            <w:tcW w:w="0" w:type="auto"/>
          </w:tcPr>
          <w:p w14:paraId="68BCE66C" w14:textId="77777777" w:rsidR="00F203A5" w:rsidRPr="00F203A5" w:rsidRDefault="00F203A5" w:rsidP="00F203A5">
            <w:pPr>
              <w:ind w:left="0"/>
              <w:rPr>
                <w:lang w:val="en-US"/>
              </w:rPr>
            </w:pPr>
            <w:r w:rsidRPr="00F203A5">
              <w:rPr>
                <w:lang w:val="en-US"/>
              </w:rPr>
              <w:t>NULL-safe equal to operator</w:t>
            </w:r>
          </w:p>
        </w:tc>
      </w:tr>
      <w:tr w:rsidR="00F203A5" w:rsidRPr="00F203A5" w14:paraId="6D5EFA11" w14:textId="77777777" w:rsidTr="00F203A5">
        <w:tc>
          <w:tcPr>
            <w:tcW w:w="0" w:type="auto"/>
          </w:tcPr>
          <w:p w14:paraId="12E4E4FD" w14:textId="77777777" w:rsidR="00F203A5" w:rsidRPr="00F203A5" w:rsidRDefault="00F203A5" w:rsidP="00F203A5">
            <w:pPr>
              <w:ind w:left="0"/>
              <w:rPr>
                <w:lang w:val="en-US"/>
              </w:rPr>
            </w:pPr>
            <w:r w:rsidRPr="00F203A5">
              <w:rPr>
                <w:lang w:val="en-US"/>
              </w:rPr>
              <w:t>=</w:t>
            </w:r>
          </w:p>
        </w:tc>
        <w:tc>
          <w:tcPr>
            <w:tcW w:w="0" w:type="auto"/>
          </w:tcPr>
          <w:p w14:paraId="72316E3C" w14:textId="77777777" w:rsidR="00F203A5" w:rsidRPr="00F203A5" w:rsidRDefault="00F203A5" w:rsidP="00F203A5">
            <w:pPr>
              <w:ind w:left="0"/>
              <w:rPr>
                <w:lang w:val="en-US"/>
              </w:rPr>
            </w:pPr>
            <w:r w:rsidRPr="00F203A5">
              <w:rPr>
                <w:lang w:val="en-US"/>
              </w:rPr>
              <w:t>Equal operator</w:t>
            </w:r>
          </w:p>
        </w:tc>
      </w:tr>
      <w:tr w:rsidR="00F203A5" w:rsidRPr="00F76EBC" w14:paraId="4ED03FF8" w14:textId="77777777" w:rsidTr="00F203A5">
        <w:tc>
          <w:tcPr>
            <w:tcW w:w="0" w:type="auto"/>
          </w:tcPr>
          <w:p w14:paraId="6FAC4B32" w14:textId="77777777" w:rsidR="00F203A5" w:rsidRPr="00F203A5" w:rsidRDefault="00F203A5" w:rsidP="00F203A5">
            <w:pPr>
              <w:ind w:left="0"/>
              <w:rPr>
                <w:lang w:val="en-US"/>
              </w:rPr>
            </w:pPr>
            <w:r w:rsidRPr="00F203A5">
              <w:rPr>
                <w:lang w:val="en-US"/>
              </w:rPr>
              <w:t>&gt;=</w:t>
            </w:r>
          </w:p>
        </w:tc>
        <w:tc>
          <w:tcPr>
            <w:tcW w:w="0" w:type="auto"/>
          </w:tcPr>
          <w:p w14:paraId="3FCDA218" w14:textId="77777777" w:rsidR="00F203A5" w:rsidRPr="00F203A5" w:rsidRDefault="00F203A5" w:rsidP="00F203A5">
            <w:pPr>
              <w:ind w:left="0"/>
              <w:rPr>
                <w:lang w:val="en-US"/>
              </w:rPr>
            </w:pPr>
            <w:r w:rsidRPr="00F203A5">
              <w:rPr>
                <w:lang w:val="en-US"/>
              </w:rPr>
              <w:t>Greater than or equal operator</w:t>
            </w:r>
          </w:p>
        </w:tc>
      </w:tr>
      <w:tr w:rsidR="00F203A5" w:rsidRPr="00F203A5" w14:paraId="3FD6D054" w14:textId="77777777" w:rsidTr="00F203A5">
        <w:tc>
          <w:tcPr>
            <w:tcW w:w="0" w:type="auto"/>
          </w:tcPr>
          <w:p w14:paraId="2632F15A" w14:textId="77777777" w:rsidR="00F203A5" w:rsidRPr="00F203A5" w:rsidRDefault="00F203A5" w:rsidP="00F203A5">
            <w:pPr>
              <w:ind w:left="0"/>
              <w:rPr>
                <w:lang w:val="en-US"/>
              </w:rPr>
            </w:pPr>
            <w:r w:rsidRPr="00F203A5">
              <w:rPr>
                <w:lang w:val="en-US"/>
              </w:rPr>
              <w:t>&gt;</w:t>
            </w:r>
          </w:p>
        </w:tc>
        <w:tc>
          <w:tcPr>
            <w:tcW w:w="0" w:type="auto"/>
          </w:tcPr>
          <w:p w14:paraId="0B61BE86" w14:textId="77777777" w:rsidR="00F203A5" w:rsidRPr="00F203A5" w:rsidRDefault="00F203A5" w:rsidP="00F203A5">
            <w:pPr>
              <w:ind w:left="0"/>
              <w:rPr>
                <w:lang w:val="en-US"/>
              </w:rPr>
            </w:pPr>
            <w:r w:rsidRPr="00F203A5">
              <w:rPr>
                <w:lang w:val="en-US"/>
              </w:rPr>
              <w:t>Greater than operator</w:t>
            </w:r>
          </w:p>
        </w:tc>
      </w:tr>
      <w:tr w:rsidR="00F203A5" w:rsidRPr="00F203A5" w14:paraId="110B9844" w14:textId="77777777" w:rsidTr="00F203A5">
        <w:tc>
          <w:tcPr>
            <w:tcW w:w="0" w:type="auto"/>
          </w:tcPr>
          <w:p w14:paraId="2F030274" w14:textId="77777777" w:rsidR="00F203A5" w:rsidRPr="00F203A5" w:rsidRDefault="00F203A5" w:rsidP="00F203A5">
            <w:pPr>
              <w:ind w:left="0"/>
              <w:rPr>
                <w:lang w:val="en-US"/>
              </w:rPr>
            </w:pPr>
            <w:r w:rsidRPr="00F203A5">
              <w:rPr>
                <w:lang w:val="en-US"/>
              </w:rPr>
              <w:t>IS NOT NULL</w:t>
            </w:r>
          </w:p>
        </w:tc>
        <w:tc>
          <w:tcPr>
            <w:tcW w:w="0" w:type="auto"/>
          </w:tcPr>
          <w:p w14:paraId="2181F11D" w14:textId="77777777" w:rsidR="00F203A5" w:rsidRPr="00F203A5" w:rsidRDefault="00F203A5" w:rsidP="00F203A5">
            <w:pPr>
              <w:ind w:left="0"/>
              <w:rPr>
                <w:lang w:val="en-US"/>
              </w:rPr>
            </w:pPr>
            <w:r w:rsidRPr="00F203A5">
              <w:rPr>
                <w:lang w:val="en-US"/>
              </w:rPr>
              <w:t>NOT NULL value test</w:t>
            </w:r>
          </w:p>
        </w:tc>
      </w:tr>
      <w:tr w:rsidR="00F203A5" w:rsidRPr="00F76EBC" w14:paraId="5B6F6EA1" w14:textId="77777777" w:rsidTr="00F203A5">
        <w:tc>
          <w:tcPr>
            <w:tcW w:w="0" w:type="auto"/>
          </w:tcPr>
          <w:p w14:paraId="04DD1B0F" w14:textId="77777777" w:rsidR="00F203A5" w:rsidRPr="00F203A5" w:rsidRDefault="00F203A5" w:rsidP="00F203A5">
            <w:pPr>
              <w:ind w:left="0"/>
              <w:rPr>
                <w:lang w:val="en-US"/>
              </w:rPr>
            </w:pPr>
            <w:r w:rsidRPr="00F203A5">
              <w:rPr>
                <w:lang w:val="en-US"/>
              </w:rPr>
              <w:t>IS NOT</w:t>
            </w:r>
          </w:p>
        </w:tc>
        <w:tc>
          <w:tcPr>
            <w:tcW w:w="0" w:type="auto"/>
          </w:tcPr>
          <w:p w14:paraId="3163C453" w14:textId="77777777" w:rsidR="00F203A5" w:rsidRPr="00F203A5" w:rsidRDefault="00F203A5" w:rsidP="00F203A5">
            <w:pPr>
              <w:ind w:left="0"/>
              <w:rPr>
                <w:lang w:val="en-US"/>
              </w:rPr>
            </w:pPr>
            <w:r w:rsidRPr="00F203A5">
              <w:rPr>
                <w:lang w:val="en-US"/>
              </w:rPr>
              <w:t>Test a value against a boolean</w:t>
            </w:r>
          </w:p>
        </w:tc>
      </w:tr>
      <w:tr w:rsidR="00F203A5" w:rsidRPr="00F203A5" w14:paraId="5606E7FE" w14:textId="77777777" w:rsidTr="00F203A5">
        <w:tc>
          <w:tcPr>
            <w:tcW w:w="0" w:type="auto"/>
          </w:tcPr>
          <w:p w14:paraId="5CF40575" w14:textId="77777777" w:rsidR="00F203A5" w:rsidRPr="00F203A5" w:rsidRDefault="00F203A5" w:rsidP="00F203A5">
            <w:pPr>
              <w:ind w:left="0"/>
              <w:rPr>
                <w:lang w:val="en-US"/>
              </w:rPr>
            </w:pPr>
            <w:r w:rsidRPr="00F203A5">
              <w:rPr>
                <w:lang w:val="en-US"/>
              </w:rPr>
              <w:t>IS NULL</w:t>
            </w:r>
          </w:p>
        </w:tc>
        <w:tc>
          <w:tcPr>
            <w:tcW w:w="0" w:type="auto"/>
          </w:tcPr>
          <w:p w14:paraId="188233B8" w14:textId="77777777" w:rsidR="00F203A5" w:rsidRPr="00F203A5" w:rsidRDefault="00F203A5" w:rsidP="00F203A5">
            <w:pPr>
              <w:ind w:left="0"/>
              <w:rPr>
                <w:lang w:val="en-US"/>
              </w:rPr>
            </w:pPr>
            <w:r w:rsidRPr="00F203A5">
              <w:rPr>
                <w:lang w:val="en-US"/>
              </w:rPr>
              <w:t>NULL value test</w:t>
            </w:r>
          </w:p>
        </w:tc>
      </w:tr>
      <w:tr w:rsidR="00F203A5" w:rsidRPr="00F76EBC" w14:paraId="7D6CD662" w14:textId="77777777" w:rsidTr="00F203A5">
        <w:tc>
          <w:tcPr>
            <w:tcW w:w="0" w:type="auto"/>
          </w:tcPr>
          <w:p w14:paraId="61FEE66B" w14:textId="77777777" w:rsidR="00F203A5" w:rsidRPr="00F203A5" w:rsidRDefault="00F203A5" w:rsidP="00F203A5">
            <w:pPr>
              <w:ind w:left="0"/>
              <w:rPr>
                <w:lang w:val="en-US"/>
              </w:rPr>
            </w:pPr>
            <w:r w:rsidRPr="00F203A5">
              <w:rPr>
                <w:lang w:val="en-US"/>
              </w:rPr>
              <w:t>IS</w:t>
            </w:r>
          </w:p>
        </w:tc>
        <w:tc>
          <w:tcPr>
            <w:tcW w:w="0" w:type="auto"/>
          </w:tcPr>
          <w:p w14:paraId="0ADA8D56" w14:textId="77777777" w:rsidR="00F203A5" w:rsidRPr="00F203A5" w:rsidRDefault="00F203A5" w:rsidP="00F203A5">
            <w:pPr>
              <w:ind w:left="0"/>
              <w:rPr>
                <w:lang w:val="en-US"/>
              </w:rPr>
            </w:pPr>
            <w:r w:rsidRPr="00F203A5">
              <w:rPr>
                <w:lang w:val="en-US"/>
              </w:rPr>
              <w:t>Test a value against a boolean</w:t>
            </w:r>
          </w:p>
        </w:tc>
      </w:tr>
      <w:tr w:rsidR="00F203A5" w:rsidRPr="00F76EBC" w14:paraId="45C7CC1C" w14:textId="77777777" w:rsidTr="00F203A5">
        <w:tc>
          <w:tcPr>
            <w:tcW w:w="0" w:type="auto"/>
          </w:tcPr>
          <w:p w14:paraId="53696C01" w14:textId="77777777" w:rsidR="00F203A5" w:rsidRPr="00F203A5" w:rsidRDefault="00F203A5" w:rsidP="00F203A5">
            <w:pPr>
              <w:ind w:left="0"/>
              <w:rPr>
                <w:lang w:val="en-US"/>
              </w:rPr>
            </w:pPr>
            <w:r w:rsidRPr="00F203A5">
              <w:rPr>
                <w:lang w:val="en-US"/>
              </w:rPr>
              <w:t>-&gt;</w:t>
            </w:r>
          </w:p>
        </w:tc>
        <w:tc>
          <w:tcPr>
            <w:tcW w:w="0" w:type="auto"/>
          </w:tcPr>
          <w:p w14:paraId="0E614CB1" w14:textId="77777777" w:rsidR="00F203A5" w:rsidRPr="00F203A5" w:rsidRDefault="00F203A5" w:rsidP="00F203A5">
            <w:pPr>
              <w:ind w:left="0"/>
              <w:rPr>
                <w:lang w:val="en-US"/>
              </w:rPr>
            </w:pPr>
            <w:r w:rsidRPr="00F203A5">
              <w:rPr>
                <w:lang w:val="en-US"/>
              </w:rPr>
              <w:t>Return value from JSON column after evaluating path</w:t>
            </w:r>
          </w:p>
        </w:tc>
      </w:tr>
      <w:tr w:rsidR="00F203A5" w:rsidRPr="00F203A5" w14:paraId="2FA87655" w14:textId="77777777" w:rsidTr="00F203A5">
        <w:tc>
          <w:tcPr>
            <w:tcW w:w="0" w:type="auto"/>
          </w:tcPr>
          <w:p w14:paraId="1CEE35A6" w14:textId="77777777" w:rsidR="00F203A5" w:rsidRPr="00F203A5" w:rsidRDefault="00F203A5" w:rsidP="00F203A5">
            <w:pPr>
              <w:ind w:left="0"/>
              <w:rPr>
                <w:lang w:val="en-US"/>
              </w:rPr>
            </w:pPr>
            <w:r w:rsidRPr="00F203A5">
              <w:rPr>
                <w:lang w:val="en-US"/>
              </w:rPr>
              <w:t>&lt;&lt;</w:t>
            </w:r>
          </w:p>
        </w:tc>
        <w:tc>
          <w:tcPr>
            <w:tcW w:w="0" w:type="auto"/>
          </w:tcPr>
          <w:p w14:paraId="798CF539" w14:textId="77777777" w:rsidR="00F203A5" w:rsidRPr="00F203A5" w:rsidRDefault="00F203A5" w:rsidP="00F203A5">
            <w:pPr>
              <w:ind w:left="0"/>
              <w:rPr>
                <w:lang w:val="en-US"/>
              </w:rPr>
            </w:pPr>
            <w:r w:rsidRPr="00F203A5">
              <w:rPr>
                <w:lang w:val="en-US"/>
              </w:rPr>
              <w:t>Left shift</w:t>
            </w:r>
          </w:p>
        </w:tc>
      </w:tr>
      <w:tr w:rsidR="00F203A5" w:rsidRPr="00F76EBC" w14:paraId="673D2ECB" w14:textId="77777777" w:rsidTr="00F203A5">
        <w:tc>
          <w:tcPr>
            <w:tcW w:w="0" w:type="auto"/>
          </w:tcPr>
          <w:p w14:paraId="6CD060A2" w14:textId="77777777" w:rsidR="00F203A5" w:rsidRPr="00F203A5" w:rsidRDefault="00F203A5" w:rsidP="00F203A5">
            <w:pPr>
              <w:ind w:left="0"/>
              <w:rPr>
                <w:lang w:val="en-US"/>
              </w:rPr>
            </w:pPr>
            <w:r w:rsidRPr="00F203A5">
              <w:rPr>
                <w:lang w:val="en-US"/>
              </w:rPr>
              <w:t>&lt;=</w:t>
            </w:r>
          </w:p>
        </w:tc>
        <w:tc>
          <w:tcPr>
            <w:tcW w:w="0" w:type="auto"/>
          </w:tcPr>
          <w:p w14:paraId="11182B2E" w14:textId="77777777" w:rsidR="00F203A5" w:rsidRPr="00F203A5" w:rsidRDefault="00F203A5" w:rsidP="00F203A5">
            <w:pPr>
              <w:ind w:left="0"/>
              <w:rPr>
                <w:lang w:val="en-US"/>
              </w:rPr>
            </w:pPr>
            <w:r w:rsidRPr="00F203A5">
              <w:rPr>
                <w:lang w:val="en-US"/>
              </w:rPr>
              <w:t>Less than or equal operator</w:t>
            </w:r>
          </w:p>
        </w:tc>
      </w:tr>
      <w:tr w:rsidR="00F203A5" w:rsidRPr="00F203A5" w14:paraId="78A9B8D3" w14:textId="77777777" w:rsidTr="00F203A5">
        <w:tc>
          <w:tcPr>
            <w:tcW w:w="0" w:type="auto"/>
          </w:tcPr>
          <w:p w14:paraId="31390C98" w14:textId="77777777" w:rsidR="00F203A5" w:rsidRPr="00F203A5" w:rsidRDefault="00F203A5" w:rsidP="00F203A5">
            <w:pPr>
              <w:ind w:left="0"/>
              <w:rPr>
                <w:lang w:val="en-US"/>
              </w:rPr>
            </w:pPr>
            <w:r w:rsidRPr="00F203A5">
              <w:rPr>
                <w:lang w:val="en-US"/>
              </w:rPr>
              <w:t>&lt;</w:t>
            </w:r>
          </w:p>
        </w:tc>
        <w:tc>
          <w:tcPr>
            <w:tcW w:w="0" w:type="auto"/>
          </w:tcPr>
          <w:p w14:paraId="74A4FDCE" w14:textId="77777777" w:rsidR="00F203A5" w:rsidRPr="00F203A5" w:rsidRDefault="00F203A5" w:rsidP="00F203A5">
            <w:pPr>
              <w:ind w:left="0"/>
              <w:rPr>
                <w:lang w:val="en-US"/>
              </w:rPr>
            </w:pPr>
            <w:r w:rsidRPr="00F203A5">
              <w:rPr>
                <w:lang w:val="en-US"/>
              </w:rPr>
              <w:t>Less than operator</w:t>
            </w:r>
          </w:p>
        </w:tc>
      </w:tr>
      <w:tr w:rsidR="00F203A5" w:rsidRPr="00F203A5" w14:paraId="10833A82" w14:textId="77777777" w:rsidTr="00F203A5">
        <w:tc>
          <w:tcPr>
            <w:tcW w:w="0" w:type="auto"/>
          </w:tcPr>
          <w:p w14:paraId="2224738F" w14:textId="77777777" w:rsidR="00F203A5" w:rsidRPr="00F203A5" w:rsidRDefault="00F203A5" w:rsidP="00F203A5">
            <w:pPr>
              <w:ind w:left="0"/>
              <w:rPr>
                <w:lang w:val="en-US"/>
              </w:rPr>
            </w:pPr>
            <w:r w:rsidRPr="00F203A5">
              <w:rPr>
                <w:lang w:val="en-US"/>
              </w:rPr>
              <w:t>LIKE</w:t>
            </w:r>
          </w:p>
        </w:tc>
        <w:tc>
          <w:tcPr>
            <w:tcW w:w="0" w:type="auto"/>
          </w:tcPr>
          <w:p w14:paraId="6B7206FE" w14:textId="77777777" w:rsidR="00F203A5" w:rsidRPr="00F203A5" w:rsidRDefault="00F203A5" w:rsidP="00F203A5">
            <w:pPr>
              <w:ind w:left="0"/>
              <w:rPr>
                <w:lang w:val="en-US"/>
              </w:rPr>
            </w:pPr>
            <w:r w:rsidRPr="00F203A5">
              <w:rPr>
                <w:lang w:val="en-US"/>
              </w:rPr>
              <w:t>Simple pattern matching</w:t>
            </w:r>
          </w:p>
        </w:tc>
      </w:tr>
      <w:tr w:rsidR="00F203A5" w:rsidRPr="00F203A5" w14:paraId="15DAFD05" w14:textId="77777777" w:rsidTr="00F203A5">
        <w:tc>
          <w:tcPr>
            <w:tcW w:w="0" w:type="auto"/>
          </w:tcPr>
          <w:p w14:paraId="15684700" w14:textId="77777777" w:rsidR="00F203A5" w:rsidRPr="00F203A5" w:rsidRDefault="00F203A5" w:rsidP="00F203A5">
            <w:pPr>
              <w:ind w:left="0"/>
              <w:rPr>
                <w:lang w:val="en-US"/>
              </w:rPr>
            </w:pPr>
            <w:r w:rsidRPr="00F203A5">
              <w:rPr>
                <w:lang w:val="en-US"/>
              </w:rPr>
              <w:t>-</w:t>
            </w:r>
          </w:p>
        </w:tc>
        <w:tc>
          <w:tcPr>
            <w:tcW w:w="0" w:type="auto"/>
          </w:tcPr>
          <w:p w14:paraId="5C788033" w14:textId="77777777" w:rsidR="00F203A5" w:rsidRPr="00F203A5" w:rsidRDefault="00F203A5" w:rsidP="00F203A5">
            <w:pPr>
              <w:ind w:left="0"/>
              <w:rPr>
                <w:lang w:val="en-US"/>
              </w:rPr>
            </w:pPr>
            <w:r w:rsidRPr="00F203A5">
              <w:rPr>
                <w:lang w:val="en-US"/>
              </w:rPr>
              <w:t>Minus operator</w:t>
            </w:r>
          </w:p>
        </w:tc>
      </w:tr>
      <w:tr w:rsidR="00F203A5" w:rsidRPr="00F203A5" w14:paraId="2E49FFCA" w14:textId="77777777" w:rsidTr="00F203A5">
        <w:tc>
          <w:tcPr>
            <w:tcW w:w="0" w:type="auto"/>
          </w:tcPr>
          <w:p w14:paraId="0D297027" w14:textId="77777777" w:rsidR="00F203A5" w:rsidRPr="00F203A5" w:rsidRDefault="00F203A5" w:rsidP="00F203A5">
            <w:pPr>
              <w:ind w:left="0"/>
              <w:rPr>
                <w:lang w:val="en-US"/>
              </w:rPr>
            </w:pPr>
            <w:r w:rsidRPr="00F203A5">
              <w:rPr>
                <w:lang w:val="en-US"/>
              </w:rPr>
              <w:t>%, MOD</w:t>
            </w:r>
          </w:p>
        </w:tc>
        <w:tc>
          <w:tcPr>
            <w:tcW w:w="0" w:type="auto"/>
          </w:tcPr>
          <w:p w14:paraId="09C038A6" w14:textId="77777777" w:rsidR="00F203A5" w:rsidRPr="00F203A5" w:rsidRDefault="00F203A5" w:rsidP="00F203A5">
            <w:pPr>
              <w:ind w:left="0"/>
              <w:rPr>
                <w:lang w:val="en-US"/>
              </w:rPr>
            </w:pPr>
            <w:r w:rsidRPr="00F203A5">
              <w:rPr>
                <w:lang w:val="en-US"/>
              </w:rPr>
              <w:t>Modulo operator</w:t>
            </w:r>
          </w:p>
        </w:tc>
      </w:tr>
      <w:tr w:rsidR="00F203A5" w:rsidRPr="00F76EBC" w14:paraId="2442BCA6" w14:textId="77777777" w:rsidTr="00F203A5">
        <w:tc>
          <w:tcPr>
            <w:tcW w:w="0" w:type="auto"/>
          </w:tcPr>
          <w:p w14:paraId="67E6A6CC" w14:textId="77777777" w:rsidR="00F203A5" w:rsidRPr="00F203A5" w:rsidRDefault="00F203A5" w:rsidP="00F203A5">
            <w:pPr>
              <w:ind w:left="0"/>
              <w:rPr>
                <w:lang w:val="en-US"/>
              </w:rPr>
            </w:pPr>
            <w:r w:rsidRPr="00F203A5">
              <w:rPr>
                <w:lang w:val="en-US"/>
              </w:rPr>
              <w:t>NOT BETWEEN ... AND ...</w:t>
            </w:r>
          </w:p>
        </w:tc>
        <w:tc>
          <w:tcPr>
            <w:tcW w:w="0" w:type="auto"/>
          </w:tcPr>
          <w:p w14:paraId="1699C5B7" w14:textId="77777777" w:rsidR="00F203A5" w:rsidRPr="00F203A5" w:rsidRDefault="00F203A5" w:rsidP="00F203A5">
            <w:pPr>
              <w:ind w:left="0"/>
              <w:rPr>
                <w:lang w:val="en-US"/>
              </w:rPr>
            </w:pPr>
            <w:r w:rsidRPr="00F203A5">
              <w:rPr>
                <w:lang w:val="en-US"/>
              </w:rPr>
              <w:t>Check whether a value is not within a range of values</w:t>
            </w:r>
          </w:p>
        </w:tc>
      </w:tr>
      <w:tr w:rsidR="00F203A5" w:rsidRPr="00F203A5" w14:paraId="7E29F803" w14:textId="77777777" w:rsidTr="00F203A5">
        <w:tc>
          <w:tcPr>
            <w:tcW w:w="0" w:type="auto"/>
          </w:tcPr>
          <w:p w14:paraId="2F4BE481" w14:textId="77777777" w:rsidR="00F203A5" w:rsidRPr="00F203A5" w:rsidRDefault="00F203A5" w:rsidP="00F203A5">
            <w:pPr>
              <w:ind w:left="0"/>
              <w:rPr>
                <w:lang w:val="en-US"/>
              </w:rPr>
            </w:pPr>
            <w:r w:rsidRPr="00F203A5">
              <w:rPr>
                <w:lang w:val="en-US"/>
              </w:rPr>
              <w:t>!=, &lt;&gt;</w:t>
            </w:r>
          </w:p>
        </w:tc>
        <w:tc>
          <w:tcPr>
            <w:tcW w:w="0" w:type="auto"/>
          </w:tcPr>
          <w:p w14:paraId="0D89E52F" w14:textId="77777777" w:rsidR="00F203A5" w:rsidRPr="00F203A5" w:rsidRDefault="00F203A5" w:rsidP="00F203A5">
            <w:pPr>
              <w:ind w:left="0"/>
              <w:rPr>
                <w:lang w:val="en-US"/>
              </w:rPr>
            </w:pPr>
            <w:r w:rsidRPr="00F203A5">
              <w:rPr>
                <w:lang w:val="en-US"/>
              </w:rPr>
              <w:t>Not equal operator</w:t>
            </w:r>
          </w:p>
        </w:tc>
      </w:tr>
      <w:tr w:rsidR="00F203A5" w:rsidRPr="00F76EBC" w14:paraId="120E5824" w14:textId="77777777" w:rsidTr="00F203A5">
        <w:tc>
          <w:tcPr>
            <w:tcW w:w="0" w:type="auto"/>
          </w:tcPr>
          <w:p w14:paraId="2B1C9748" w14:textId="77777777" w:rsidR="00F203A5" w:rsidRPr="00F203A5" w:rsidRDefault="00F203A5" w:rsidP="00F203A5">
            <w:pPr>
              <w:ind w:left="0"/>
              <w:rPr>
                <w:lang w:val="en-US"/>
              </w:rPr>
            </w:pPr>
            <w:r w:rsidRPr="00F203A5">
              <w:rPr>
                <w:lang w:val="en-US"/>
              </w:rPr>
              <w:t>NOT LIKE</w:t>
            </w:r>
          </w:p>
        </w:tc>
        <w:tc>
          <w:tcPr>
            <w:tcW w:w="0" w:type="auto"/>
          </w:tcPr>
          <w:p w14:paraId="02E4794E" w14:textId="77777777" w:rsidR="00F203A5" w:rsidRPr="00F203A5" w:rsidRDefault="00F203A5" w:rsidP="00F203A5">
            <w:pPr>
              <w:ind w:left="0"/>
              <w:rPr>
                <w:lang w:val="en-US"/>
              </w:rPr>
            </w:pPr>
            <w:r w:rsidRPr="00F203A5">
              <w:rPr>
                <w:lang w:val="en-US"/>
              </w:rPr>
              <w:t>Negation of simple pattern matching</w:t>
            </w:r>
          </w:p>
        </w:tc>
      </w:tr>
      <w:tr w:rsidR="00F203A5" w:rsidRPr="00F203A5" w14:paraId="3F0B1E23" w14:textId="77777777" w:rsidTr="00F203A5">
        <w:tc>
          <w:tcPr>
            <w:tcW w:w="0" w:type="auto"/>
          </w:tcPr>
          <w:p w14:paraId="4B581666" w14:textId="77777777" w:rsidR="00F203A5" w:rsidRPr="00F203A5" w:rsidRDefault="00F203A5" w:rsidP="00F203A5">
            <w:pPr>
              <w:ind w:left="0"/>
              <w:rPr>
                <w:lang w:val="en-US"/>
              </w:rPr>
            </w:pPr>
            <w:r w:rsidRPr="00F203A5">
              <w:rPr>
                <w:lang w:val="en-US"/>
              </w:rPr>
              <w:t>NOT REGEXP</w:t>
            </w:r>
          </w:p>
        </w:tc>
        <w:tc>
          <w:tcPr>
            <w:tcW w:w="0" w:type="auto"/>
          </w:tcPr>
          <w:p w14:paraId="0D60362D" w14:textId="77777777" w:rsidR="00F203A5" w:rsidRPr="00F203A5" w:rsidRDefault="00F203A5" w:rsidP="00F203A5">
            <w:pPr>
              <w:ind w:left="0"/>
              <w:rPr>
                <w:lang w:val="en-US"/>
              </w:rPr>
            </w:pPr>
            <w:r w:rsidRPr="00F203A5">
              <w:rPr>
                <w:lang w:val="en-US"/>
              </w:rPr>
              <w:t>Negation of REGEXP</w:t>
            </w:r>
          </w:p>
        </w:tc>
      </w:tr>
      <w:tr w:rsidR="00F203A5" w:rsidRPr="00F203A5" w14:paraId="1A9A3974" w14:textId="77777777" w:rsidTr="00F203A5">
        <w:tc>
          <w:tcPr>
            <w:tcW w:w="0" w:type="auto"/>
          </w:tcPr>
          <w:p w14:paraId="288FEAA0" w14:textId="77777777" w:rsidR="00F203A5" w:rsidRPr="00F203A5" w:rsidRDefault="00F203A5" w:rsidP="00F203A5">
            <w:pPr>
              <w:ind w:left="0"/>
              <w:rPr>
                <w:lang w:val="en-US"/>
              </w:rPr>
            </w:pPr>
            <w:r w:rsidRPr="00F203A5">
              <w:rPr>
                <w:lang w:val="en-US"/>
              </w:rPr>
              <w:t>NOT, !</w:t>
            </w:r>
          </w:p>
        </w:tc>
        <w:tc>
          <w:tcPr>
            <w:tcW w:w="0" w:type="auto"/>
          </w:tcPr>
          <w:p w14:paraId="3428C1A9" w14:textId="77777777" w:rsidR="00F203A5" w:rsidRPr="00F203A5" w:rsidRDefault="00F203A5" w:rsidP="00F203A5">
            <w:pPr>
              <w:ind w:left="0"/>
              <w:rPr>
                <w:lang w:val="en-US"/>
              </w:rPr>
            </w:pPr>
            <w:r w:rsidRPr="00F203A5">
              <w:rPr>
                <w:lang w:val="en-US"/>
              </w:rPr>
              <w:t>Negates value</w:t>
            </w:r>
          </w:p>
        </w:tc>
      </w:tr>
      <w:tr w:rsidR="00F203A5" w:rsidRPr="00F203A5" w14:paraId="01DD615B" w14:textId="77777777" w:rsidTr="00F203A5">
        <w:tc>
          <w:tcPr>
            <w:tcW w:w="0" w:type="auto"/>
          </w:tcPr>
          <w:p w14:paraId="299ACE70" w14:textId="77777777" w:rsidR="00F203A5" w:rsidRPr="00F203A5" w:rsidRDefault="00F203A5" w:rsidP="00F203A5">
            <w:pPr>
              <w:ind w:left="0"/>
              <w:rPr>
                <w:lang w:val="en-US"/>
              </w:rPr>
            </w:pPr>
            <w:r w:rsidRPr="00F203A5">
              <w:rPr>
                <w:lang w:val="en-US"/>
              </w:rPr>
              <w:t>||, OR</w:t>
            </w:r>
          </w:p>
        </w:tc>
        <w:tc>
          <w:tcPr>
            <w:tcW w:w="0" w:type="auto"/>
          </w:tcPr>
          <w:p w14:paraId="32EE7A7A" w14:textId="77777777" w:rsidR="00F203A5" w:rsidRPr="00F203A5" w:rsidRDefault="00F203A5" w:rsidP="00F203A5">
            <w:pPr>
              <w:ind w:left="0"/>
              <w:rPr>
                <w:lang w:val="en-US"/>
              </w:rPr>
            </w:pPr>
            <w:r w:rsidRPr="00F203A5">
              <w:rPr>
                <w:lang w:val="en-US"/>
              </w:rPr>
              <w:t>Logical OR</w:t>
            </w:r>
          </w:p>
        </w:tc>
      </w:tr>
      <w:tr w:rsidR="00F203A5" w:rsidRPr="00F203A5" w14:paraId="5038FC82" w14:textId="77777777" w:rsidTr="00F203A5">
        <w:tc>
          <w:tcPr>
            <w:tcW w:w="0" w:type="auto"/>
          </w:tcPr>
          <w:p w14:paraId="24EC9B07" w14:textId="77777777" w:rsidR="00F203A5" w:rsidRPr="00F203A5" w:rsidRDefault="00F203A5" w:rsidP="00F203A5">
            <w:pPr>
              <w:ind w:left="0"/>
              <w:rPr>
                <w:lang w:val="en-US"/>
              </w:rPr>
            </w:pPr>
            <w:r w:rsidRPr="00F203A5">
              <w:rPr>
                <w:lang w:val="en-US"/>
              </w:rPr>
              <w:t>+</w:t>
            </w:r>
          </w:p>
        </w:tc>
        <w:tc>
          <w:tcPr>
            <w:tcW w:w="0" w:type="auto"/>
          </w:tcPr>
          <w:p w14:paraId="24043383" w14:textId="77777777" w:rsidR="00F203A5" w:rsidRPr="00F203A5" w:rsidRDefault="00F203A5" w:rsidP="00F203A5">
            <w:pPr>
              <w:ind w:left="0"/>
              <w:rPr>
                <w:lang w:val="en-US"/>
              </w:rPr>
            </w:pPr>
            <w:r w:rsidRPr="00F203A5">
              <w:rPr>
                <w:lang w:val="en-US"/>
              </w:rPr>
              <w:t>Addition operator</w:t>
            </w:r>
          </w:p>
        </w:tc>
      </w:tr>
      <w:tr w:rsidR="00F203A5" w:rsidRPr="00F76EBC" w14:paraId="154D77BC" w14:textId="77777777" w:rsidTr="00F203A5">
        <w:tc>
          <w:tcPr>
            <w:tcW w:w="0" w:type="auto"/>
          </w:tcPr>
          <w:p w14:paraId="353BF1DA" w14:textId="77777777" w:rsidR="00F203A5" w:rsidRPr="00F203A5" w:rsidRDefault="00F203A5" w:rsidP="00F203A5">
            <w:pPr>
              <w:ind w:left="0"/>
              <w:rPr>
                <w:lang w:val="en-US"/>
              </w:rPr>
            </w:pPr>
            <w:r w:rsidRPr="00F203A5">
              <w:rPr>
                <w:lang w:val="en-US"/>
              </w:rPr>
              <w:t>REGEXP</w:t>
            </w:r>
          </w:p>
        </w:tc>
        <w:tc>
          <w:tcPr>
            <w:tcW w:w="0" w:type="auto"/>
          </w:tcPr>
          <w:p w14:paraId="57B9FDE1" w14:textId="77777777" w:rsidR="00F203A5" w:rsidRPr="00F203A5" w:rsidRDefault="00F203A5" w:rsidP="00F203A5">
            <w:pPr>
              <w:ind w:left="0"/>
              <w:rPr>
                <w:lang w:val="en-US"/>
              </w:rPr>
            </w:pPr>
            <w:r w:rsidRPr="00F203A5">
              <w:rPr>
                <w:lang w:val="en-US"/>
              </w:rPr>
              <w:t>Pattern matching using regular expressions</w:t>
            </w:r>
          </w:p>
        </w:tc>
      </w:tr>
      <w:tr w:rsidR="00F203A5" w:rsidRPr="00F203A5" w14:paraId="431C58C9" w14:textId="77777777" w:rsidTr="00F203A5">
        <w:tc>
          <w:tcPr>
            <w:tcW w:w="0" w:type="auto"/>
          </w:tcPr>
          <w:p w14:paraId="57F7165A" w14:textId="77777777" w:rsidR="00F203A5" w:rsidRPr="00F203A5" w:rsidRDefault="00F203A5" w:rsidP="00F203A5">
            <w:pPr>
              <w:ind w:left="0"/>
              <w:rPr>
                <w:lang w:val="en-US"/>
              </w:rPr>
            </w:pPr>
            <w:r w:rsidRPr="00F203A5">
              <w:rPr>
                <w:lang w:val="en-US"/>
              </w:rPr>
              <w:t>&gt;&gt;</w:t>
            </w:r>
          </w:p>
        </w:tc>
        <w:tc>
          <w:tcPr>
            <w:tcW w:w="0" w:type="auto"/>
          </w:tcPr>
          <w:p w14:paraId="3D21573B" w14:textId="77777777" w:rsidR="00F203A5" w:rsidRPr="00F203A5" w:rsidRDefault="00F203A5" w:rsidP="00F203A5">
            <w:pPr>
              <w:ind w:left="0"/>
              <w:rPr>
                <w:lang w:val="en-US"/>
              </w:rPr>
            </w:pPr>
            <w:r w:rsidRPr="00F203A5">
              <w:rPr>
                <w:lang w:val="en-US"/>
              </w:rPr>
              <w:t>Right shift</w:t>
            </w:r>
          </w:p>
        </w:tc>
      </w:tr>
      <w:tr w:rsidR="00F203A5" w:rsidRPr="00F203A5" w14:paraId="0DCBBAD5" w14:textId="77777777" w:rsidTr="00F203A5">
        <w:tc>
          <w:tcPr>
            <w:tcW w:w="0" w:type="auto"/>
          </w:tcPr>
          <w:p w14:paraId="3186F581" w14:textId="77777777" w:rsidR="00F203A5" w:rsidRPr="00F203A5" w:rsidRDefault="00F203A5" w:rsidP="00F203A5">
            <w:pPr>
              <w:ind w:left="0"/>
              <w:rPr>
                <w:lang w:val="en-US"/>
              </w:rPr>
            </w:pPr>
            <w:r w:rsidRPr="00F203A5">
              <w:rPr>
                <w:lang w:val="en-US"/>
              </w:rPr>
              <w:lastRenderedPageBreak/>
              <w:t>RLIKE</w:t>
            </w:r>
          </w:p>
        </w:tc>
        <w:tc>
          <w:tcPr>
            <w:tcW w:w="0" w:type="auto"/>
          </w:tcPr>
          <w:p w14:paraId="21853194" w14:textId="77777777" w:rsidR="00F203A5" w:rsidRPr="00F203A5" w:rsidRDefault="00F203A5" w:rsidP="00F203A5">
            <w:pPr>
              <w:ind w:left="0"/>
              <w:rPr>
                <w:lang w:val="en-US"/>
              </w:rPr>
            </w:pPr>
            <w:r w:rsidRPr="00F203A5">
              <w:rPr>
                <w:lang w:val="en-US"/>
              </w:rPr>
              <w:t>Synonym for REGEXP</w:t>
            </w:r>
          </w:p>
        </w:tc>
      </w:tr>
      <w:tr w:rsidR="00F203A5" w:rsidRPr="00F203A5" w14:paraId="6A76B4E0" w14:textId="77777777" w:rsidTr="00F203A5">
        <w:tc>
          <w:tcPr>
            <w:tcW w:w="0" w:type="auto"/>
          </w:tcPr>
          <w:p w14:paraId="5BCB3C78" w14:textId="77777777" w:rsidR="00F203A5" w:rsidRPr="00F203A5" w:rsidRDefault="00F203A5" w:rsidP="00F203A5">
            <w:pPr>
              <w:ind w:left="0"/>
              <w:rPr>
                <w:lang w:val="en-US"/>
              </w:rPr>
            </w:pPr>
            <w:r w:rsidRPr="00F203A5">
              <w:rPr>
                <w:lang w:val="en-US"/>
              </w:rPr>
              <w:t>SOUNDS LIKE</w:t>
            </w:r>
          </w:p>
        </w:tc>
        <w:tc>
          <w:tcPr>
            <w:tcW w:w="0" w:type="auto"/>
          </w:tcPr>
          <w:p w14:paraId="1EDB9F30" w14:textId="77777777" w:rsidR="00F203A5" w:rsidRPr="00F203A5" w:rsidRDefault="00F203A5" w:rsidP="00F203A5">
            <w:pPr>
              <w:ind w:left="0"/>
              <w:rPr>
                <w:lang w:val="en-US"/>
              </w:rPr>
            </w:pPr>
            <w:r w:rsidRPr="00F203A5">
              <w:rPr>
                <w:lang w:val="en-US"/>
              </w:rPr>
              <w:t>Compare sounds</w:t>
            </w:r>
          </w:p>
        </w:tc>
      </w:tr>
      <w:tr w:rsidR="00F203A5" w:rsidRPr="00F203A5" w14:paraId="361D8640" w14:textId="77777777" w:rsidTr="00F203A5">
        <w:tc>
          <w:tcPr>
            <w:tcW w:w="0" w:type="auto"/>
          </w:tcPr>
          <w:p w14:paraId="6705D74E" w14:textId="77777777" w:rsidR="00F203A5" w:rsidRPr="00F203A5" w:rsidRDefault="00F203A5" w:rsidP="00F203A5">
            <w:pPr>
              <w:ind w:left="0"/>
              <w:rPr>
                <w:lang w:val="en-US"/>
              </w:rPr>
            </w:pPr>
            <w:r w:rsidRPr="00F203A5">
              <w:rPr>
                <w:lang w:val="en-US"/>
              </w:rPr>
              <w:t>*</w:t>
            </w:r>
          </w:p>
        </w:tc>
        <w:tc>
          <w:tcPr>
            <w:tcW w:w="0" w:type="auto"/>
          </w:tcPr>
          <w:p w14:paraId="6621B4AF" w14:textId="77777777" w:rsidR="00F203A5" w:rsidRPr="00F203A5" w:rsidRDefault="00F203A5" w:rsidP="00F203A5">
            <w:pPr>
              <w:ind w:left="0"/>
              <w:rPr>
                <w:lang w:val="en-US"/>
              </w:rPr>
            </w:pPr>
            <w:r w:rsidRPr="00F203A5">
              <w:rPr>
                <w:lang w:val="en-US"/>
              </w:rPr>
              <w:t>Multiplication operator</w:t>
            </w:r>
          </w:p>
        </w:tc>
      </w:tr>
      <w:tr w:rsidR="00F203A5" w:rsidRPr="00F76EBC" w14:paraId="5B6F68D1" w14:textId="77777777" w:rsidTr="00F203A5">
        <w:tc>
          <w:tcPr>
            <w:tcW w:w="0" w:type="auto"/>
          </w:tcPr>
          <w:p w14:paraId="25B41593" w14:textId="77777777" w:rsidR="00F203A5" w:rsidRPr="00F203A5" w:rsidRDefault="00F203A5" w:rsidP="00F203A5">
            <w:pPr>
              <w:ind w:left="0"/>
              <w:rPr>
                <w:lang w:val="en-US"/>
              </w:rPr>
            </w:pPr>
            <w:r w:rsidRPr="00F203A5">
              <w:rPr>
                <w:lang w:val="en-US"/>
              </w:rPr>
              <w:t>-</w:t>
            </w:r>
          </w:p>
        </w:tc>
        <w:tc>
          <w:tcPr>
            <w:tcW w:w="0" w:type="auto"/>
          </w:tcPr>
          <w:p w14:paraId="08AC7775" w14:textId="77777777" w:rsidR="00F203A5" w:rsidRPr="00F203A5" w:rsidRDefault="00F203A5" w:rsidP="00F203A5">
            <w:pPr>
              <w:ind w:left="0"/>
              <w:rPr>
                <w:lang w:val="en-US"/>
              </w:rPr>
            </w:pPr>
            <w:r w:rsidRPr="00F203A5">
              <w:rPr>
                <w:lang w:val="en-US"/>
              </w:rPr>
              <w:t>Change the sign of the argument</w:t>
            </w:r>
          </w:p>
        </w:tc>
      </w:tr>
      <w:tr w:rsidR="00F203A5" w:rsidRPr="00F203A5" w14:paraId="19D8702F" w14:textId="77777777" w:rsidTr="00F203A5">
        <w:tc>
          <w:tcPr>
            <w:tcW w:w="0" w:type="auto"/>
          </w:tcPr>
          <w:p w14:paraId="5C15054C" w14:textId="77777777" w:rsidR="00F203A5" w:rsidRPr="00F203A5" w:rsidRDefault="00F203A5" w:rsidP="00F203A5">
            <w:pPr>
              <w:ind w:left="0"/>
              <w:rPr>
                <w:lang w:val="en-US"/>
              </w:rPr>
            </w:pPr>
            <w:r w:rsidRPr="00F203A5">
              <w:rPr>
                <w:lang w:val="en-US"/>
              </w:rPr>
              <w:t>XOR</w:t>
            </w:r>
          </w:p>
        </w:tc>
        <w:tc>
          <w:tcPr>
            <w:tcW w:w="0" w:type="auto"/>
          </w:tcPr>
          <w:p w14:paraId="2D79199D" w14:textId="77777777" w:rsidR="00F203A5" w:rsidRPr="00F203A5" w:rsidRDefault="00F203A5" w:rsidP="00F203A5">
            <w:pPr>
              <w:ind w:left="0"/>
              <w:rPr>
                <w:lang w:val="en-US"/>
              </w:rPr>
            </w:pPr>
            <w:r w:rsidRPr="00F203A5">
              <w:rPr>
                <w:lang w:val="en-US"/>
              </w:rPr>
              <w:t>Logical XOR</w:t>
            </w:r>
          </w:p>
        </w:tc>
      </w:tr>
      <w:tr w:rsidR="00F203A5" w:rsidRPr="00F203A5" w14:paraId="2076B991" w14:textId="77777777" w:rsidTr="00F203A5">
        <w:tc>
          <w:tcPr>
            <w:tcW w:w="0" w:type="auto"/>
          </w:tcPr>
          <w:p w14:paraId="1F546DE1" w14:textId="77777777" w:rsidR="00F203A5" w:rsidRPr="00F203A5" w:rsidRDefault="00F203A5" w:rsidP="00F203A5">
            <w:pPr>
              <w:ind w:left="0"/>
              <w:rPr>
                <w:lang w:val="en-US"/>
              </w:rPr>
            </w:pPr>
            <w:r w:rsidRPr="00F203A5">
              <w:rPr>
                <w:lang w:val="en-US"/>
              </w:rPr>
              <w:t>Name</w:t>
            </w:r>
          </w:p>
        </w:tc>
        <w:tc>
          <w:tcPr>
            <w:tcW w:w="0" w:type="auto"/>
          </w:tcPr>
          <w:p w14:paraId="05080A10" w14:textId="77777777" w:rsidR="00F203A5" w:rsidRPr="00F203A5" w:rsidRDefault="00F203A5" w:rsidP="00F203A5">
            <w:pPr>
              <w:ind w:left="0"/>
              <w:rPr>
                <w:lang w:val="en-US"/>
              </w:rPr>
            </w:pPr>
            <w:r w:rsidRPr="00F203A5">
              <w:rPr>
                <w:lang w:val="en-US"/>
              </w:rPr>
              <w:t>Description</w:t>
            </w:r>
          </w:p>
        </w:tc>
      </w:tr>
    </w:tbl>
    <w:p w14:paraId="05B9BA88" w14:textId="77777777" w:rsidR="00F203A5" w:rsidRPr="00F203A5" w:rsidRDefault="00B32CFB" w:rsidP="00B32CFB">
      <w:pPr>
        <w:pStyle w:val="Ttulo3"/>
        <w:rPr>
          <w:lang w:val="en-US"/>
        </w:rPr>
      </w:pPr>
      <w:bookmarkStart w:id="199" w:name="_Toc127522960"/>
      <w:r w:rsidRPr="00B32CFB">
        <w:rPr>
          <w:lang w:val="en-US"/>
        </w:rPr>
        <w:t>Table 12.3 Comparison Operators</w:t>
      </w:r>
      <w:bookmarkEnd w:id="199"/>
    </w:p>
    <w:tbl>
      <w:tblPr>
        <w:tblStyle w:val="Tablaconcuadrcula"/>
        <w:tblW w:w="0" w:type="auto"/>
        <w:tblInd w:w="1134" w:type="dxa"/>
        <w:tblLook w:val="04A0" w:firstRow="1" w:lastRow="0" w:firstColumn="1" w:lastColumn="0" w:noHBand="0" w:noVBand="1"/>
      </w:tblPr>
      <w:tblGrid>
        <w:gridCol w:w="2818"/>
        <w:gridCol w:w="5902"/>
      </w:tblGrid>
      <w:tr w:rsidR="00B32CFB" w:rsidRPr="00B32CFB" w14:paraId="4C6AA2A0" w14:textId="77777777" w:rsidTr="00B32CFB">
        <w:tc>
          <w:tcPr>
            <w:tcW w:w="0" w:type="auto"/>
          </w:tcPr>
          <w:p w14:paraId="4135B87E" w14:textId="77777777" w:rsidR="00B32CFB" w:rsidRPr="00B32CFB" w:rsidRDefault="00B32CFB" w:rsidP="007460FC">
            <w:pPr>
              <w:ind w:left="0"/>
              <w:rPr>
                <w:lang w:val="en-US"/>
              </w:rPr>
            </w:pPr>
            <w:r w:rsidRPr="00B32CFB">
              <w:rPr>
                <w:lang w:val="en-US"/>
              </w:rPr>
              <w:t>Name</w:t>
            </w:r>
          </w:p>
        </w:tc>
        <w:tc>
          <w:tcPr>
            <w:tcW w:w="0" w:type="auto"/>
          </w:tcPr>
          <w:p w14:paraId="44F37F62" w14:textId="77777777" w:rsidR="00B32CFB" w:rsidRPr="00B32CFB" w:rsidRDefault="00B32CFB" w:rsidP="007460FC">
            <w:pPr>
              <w:ind w:left="0"/>
              <w:rPr>
                <w:lang w:val="en-US"/>
              </w:rPr>
            </w:pPr>
            <w:r w:rsidRPr="00B32CFB">
              <w:rPr>
                <w:lang w:val="en-US"/>
              </w:rPr>
              <w:t>Description</w:t>
            </w:r>
          </w:p>
        </w:tc>
      </w:tr>
      <w:tr w:rsidR="00B32CFB" w:rsidRPr="00F76EBC" w14:paraId="6810D73E" w14:textId="77777777" w:rsidTr="00B32CFB">
        <w:tc>
          <w:tcPr>
            <w:tcW w:w="0" w:type="auto"/>
          </w:tcPr>
          <w:p w14:paraId="31EDADAA" w14:textId="77777777" w:rsidR="00B32CFB" w:rsidRPr="00B32CFB" w:rsidRDefault="00B32CFB" w:rsidP="007460FC">
            <w:pPr>
              <w:ind w:left="0"/>
              <w:rPr>
                <w:lang w:val="en-US"/>
              </w:rPr>
            </w:pPr>
            <w:r w:rsidRPr="00B32CFB">
              <w:rPr>
                <w:lang w:val="en-US"/>
              </w:rPr>
              <w:t>BETWEEN ... AND ...</w:t>
            </w:r>
          </w:p>
        </w:tc>
        <w:tc>
          <w:tcPr>
            <w:tcW w:w="0" w:type="auto"/>
          </w:tcPr>
          <w:p w14:paraId="062C2EEC" w14:textId="77777777" w:rsidR="00B32CFB" w:rsidRPr="00B32CFB" w:rsidRDefault="00B32CFB" w:rsidP="007460FC">
            <w:pPr>
              <w:ind w:left="0"/>
              <w:rPr>
                <w:lang w:val="en-US"/>
              </w:rPr>
            </w:pPr>
            <w:r w:rsidRPr="00B32CFB">
              <w:rPr>
                <w:lang w:val="en-US"/>
              </w:rPr>
              <w:t>Check whether a value is within a range of values</w:t>
            </w:r>
          </w:p>
        </w:tc>
      </w:tr>
      <w:tr w:rsidR="00B32CFB" w:rsidRPr="00F76EBC" w14:paraId="75705B0B" w14:textId="77777777" w:rsidTr="00B32CFB">
        <w:tc>
          <w:tcPr>
            <w:tcW w:w="0" w:type="auto"/>
          </w:tcPr>
          <w:p w14:paraId="691E589C" w14:textId="77777777" w:rsidR="00B32CFB" w:rsidRPr="00B32CFB" w:rsidRDefault="00B32CFB" w:rsidP="007460FC">
            <w:pPr>
              <w:ind w:left="0"/>
              <w:rPr>
                <w:lang w:val="en-US"/>
              </w:rPr>
            </w:pPr>
            <w:r w:rsidRPr="00B32CFB">
              <w:rPr>
                <w:lang w:val="en-US"/>
              </w:rPr>
              <w:t>COALESCE()</w:t>
            </w:r>
          </w:p>
        </w:tc>
        <w:tc>
          <w:tcPr>
            <w:tcW w:w="0" w:type="auto"/>
          </w:tcPr>
          <w:p w14:paraId="4C3A58E0" w14:textId="77777777" w:rsidR="00B32CFB" w:rsidRPr="00B32CFB" w:rsidRDefault="00B32CFB" w:rsidP="007460FC">
            <w:pPr>
              <w:ind w:left="0"/>
              <w:rPr>
                <w:lang w:val="en-US"/>
              </w:rPr>
            </w:pPr>
            <w:r w:rsidRPr="00B32CFB">
              <w:rPr>
                <w:lang w:val="en-US"/>
              </w:rPr>
              <w:t>Return the first non-NULL argument</w:t>
            </w:r>
          </w:p>
        </w:tc>
      </w:tr>
      <w:tr w:rsidR="00B32CFB" w:rsidRPr="00F76EBC" w14:paraId="61BBDD84" w14:textId="77777777" w:rsidTr="00B32CFB">
        <w:tc>
          <w:tcPr>
            <w:tcW w:w="0" w:type="auto"/>
          </w:tcPr>
          <w:p w14:paraId="7261B4BF" w14:textId="77777777" w:rsidR="00B32CFB" w:rsidRPr="00B32CFB" w:rsidRDefault="00B32CFB" w:rsidP="007460FC">
            <w:pPr>
              <w:ind w:left="0"/>
              <w:rPr>
                <w:lang w:val="en-US"/>
              </w:rPr>
            </w:pPr>
            <w:r w:rsidRPr="00B32CFB">
              <w:rPr>
                <w:lang w:val="en-US"/>
              </w:rPr>
              <w:t>&lt;=&gt;</w:t>
            </w:r>
          </w:p>
        </w:tc>
        <w:tc>
          <w:tcPr>
            <w:tcW w:w="0" w:type="auto"/>
          </w:tcPr>
          <w:p w14:paraId="295FF80D" w14:textId="77777777" w:rsidR="00B32CFB" w:rsidRPr="00B32CFB" w:rsidRDefault="00B32CFB" w:rsidP="007460FC">
            <w:pPr>
              <w:ind w:left="0"/>
              <w:rPr>
                <w:lang w:val="en-US"/>
              </w:rPr>
            </w:pPr>
            <w:r w:rsidRPr="00B32CFB">
              <w:rPr>
                <w:lang w:val="en-US"/>
              </w:rPr>
              <w:t>NULL-safe equal to operator</w:t>
            </w:r>
          </w:p>
        </w:tc>
      </w:tr>
      <w:tr w:rsidR="00B32CFB" w:rsidRPr="00B32CFB" w14:paraId="7613BF6D" w14:textId="77777777" w:rsidTr="00B32CFB">
        <w:tc>
          <w:tcPr>
            <w:tcW w:w="0" w:type="auto"/>
          </w:tcPr>
          <w:p w14:paraId="7F2E0623" w14:textId="77777777" w:rsidR="00B32CFB" w:rsidRPr="00B32CFB" w:rsidRDefault="00B32CFB" w:rsidP="007460FC">
            <w:pPr>
              <w:ind w:left="0"/>
              <w:rPr>
                <w:lang w:val="en-US"/>
              </w:rPr>
            </w:pPr>
            <w:r w:rsidRPr="00B32CFB">
              <w:rPr>
                <w:lang w:val="en-US"/>
              </w:rPr>
              <w:t>=</w:t>
            </w:r>
          </w:p>
        </w:tc>
        <w:tc>
          <w:tcPr>
            <w:tcW w:w="0" w:type="auto"/>
          </w:tcPr>
          <w:p w14:paraId="23AE7037" w14:textId="77777777" w:rsidR="00B32CFB" w:rsidRPr="00B32CFB" w:rsidRDefault="00B32CFB" w:rsidP="007460FC">
            <w:pPr>
              <w:ind w:left="0"/>
              <w:rPr>
                <w:lang w:val="en-US"/>
              </w:rPr>
            </w:pPr>
            <w:r w:rsidRPr="00B32CFB">
              <w:rPr>
                <w:lang w:val="en-US"/>
              </w:rPr>
              <w:t>Equal operator</w:t>
            </w:r>
          </w:p>
        </w:tc>
      </w:tr>
      <w:tr w:rsidR="00B32CFB" w:rsidRPr="00F76EBC" w14:paraId="3164DBCF" w14:textId="77777777" w:rsidTr="00B32CFB">
        <w:tc>
          <w:tcPr>
            <w:tcW w:w="0" w:type="auto"/>
          </w:tcPr>
          <w:p w14:paraId="6EA3A371" w14:textId="77777777" w:rsidR="00B32CFB" w:rsidRPr="00B32CFB" w:rsidRDefault="00B32CFB" w:rsidP="007460FC">
            <w:pPr>
              <w:ind w:left="0"/>
              <w:rPr>
                <w:lang w:val="en-US"/>
              </w:rPr>
            </w:pPr>
            <w:r w:rsidRPr="00B32CFB">
              <w:rPr>
                <w:lang w:val="en-US"/>
              </w:rPr>
              <w:t>&gt;=</w:t>
            </w:r>
          </w:p>
        </w:tc>
        <w:tc>
          <w:tcPr>
            <w:tcW w:w="0" w:type="auto"/>
          </w:tcPr>
          <w:p w14:paraId="16C22728" w14:textId="77777777" w:rsidR="00B32CFB" w:rsidRPr="00B32CFB" w:rsidRDefault="00B32CFB" w:rsidP="007460FC">
            <w:pPr>
              <w:ind w:left="0"/>
              <w:rPr>
                <w:lang w:val="en-US"/>
              </w:rPr>
            </w:pPr>
            <w:r w:rsidRPr="00B32CFB">
              <w:rPr>
                <w:lang w:val="en-US"/>
              </w:rPr>
              <w:t>Greater than or equal operator</w:t>
            </w:r>
          </w:p>
        </w:tc>
      </w:tr>
      <w:tr w:rsidR="00B32CFB" w:rsidRPr="00B32CFB" w14:paraId="25B01966" w14:textId="77777777" w:rsidTr="00B32CFB">
        <w:tc>
          <w:tcPr>
            <w:tcW w:w="0" w:type="auto"/>
          </w:tcPr>
          <w:p w14:paraId="05516979" w14:textId="77777777" w:rsidR="00B32CFB" w:rsidRPr="00B32CFB" w:rsidRDefault="00B32CFB" w:rsidP="007460FC">
            <w:pPr>
              <w:ind w:left="0"/>
              <w:rPr>
                <w:lang w:val="en-US"/>
              </w:rPr>
            </w:pPr>
            <w:r w:rsidRPr="00B32CFB">
              <w:rPr>
                <w:lang w:val="en-US"/>
              </w:rPr>
              <w:t>&gt;</w:t>
            </w:r>
          </w:p>
        </w:tc>
        <w:tc>
          <w:tcPr>
            <w:tcW w:w="0" w:type="auto"/>
          </w:tcPr>
          <w:p w14:paraId="1F47EF32" w14:textId="77777777" w:rsidR="00B32CFB" w:rsidRPr="00B32CFB" w:rsidRDefault="00B32CFB" w:rsidP="007460FC">
            <w:pPr>
              <w:ind w:left="0"/>
              <w:rPr>
                <w:lang w:val="en-US"/>
              </w:rPr>
            </w:pPr>
            <w:r w:rsidRPr="00B32CFB">
              <w:rPr>
                <w:lang w:val="en-US"/>
              </w:rPr>
              <w:t>Greater than operator</w:t>
            </w:r>
          </w:p>
        </w:tc>
      </w:tr>
      <w:tr w:rsidR="00B32CFB" w:rsidRPr="00B32CFB" w14:paraId="2AFC3B1F" w14:textId="77777777" w:rsidTr="00B32CFB">
        <w:tc>
          <w:tcPr>
            <w:tcW w:w="0" w:type="auto"/>
          </w:tcPr>
          <w:p w14:paraId="6FCB156D" w14:textId="77777777" w:rsidR="00B32CFB" w:rsidRPr="00B32CFB" w:rsidRDefault="00B32CFB" w:rsidP="007460FC">
            <w:pPr>
              <w:ind w:left="0"/>
              <w:rPr>
                <w:lang w:val="en-US"/>
              </w:rPr>
            </w:pPr>
            <w:r w:rsidRPr="00B32CFB">
              <w:rPr>
                <w:lang w:val="en-US"/>
              </w:rPr>
              <w:t>GREATEST()</w:t>
            </w:r>
          </w:p>
        </w:tc>
        <w:tc>
          <w:tcPr>
            <w:tcW w:w="0" w:type="auto"/>
          </w:tcPr>
          <w:p w14:paraId="5D01D95A" w14:textId="77777777" w:rsidR="00B32CFB" w:rsidRPr="00B32CFB" w:rsidRDefault="00B32CFB" w:rsidP="007460FC">
            <w:pPr>
              <w:ind w:left="0"/>
              <w:rPr>
                <w:lang w:val="en-US"/>
              </w:rPr>
            </w:pPr>
            <w:r w:rsidRPr="00B32CFB">
              <w:rPr>
                <w:lang w:val="en-US"/>
              </w:rPr>
              <w:t>Return the largest argument</w:t>
            </w:r>
          </w:p>
        </w:tc>
      </w:tr>
      <w:tr w:rsidR="00B32CFB" w:rsidRPr="00F76EBC" w14:paraId="2B094774" w14:textId="77777777" w:rsidTr="00B32CFB">
        <w:tc>
          <w:tcPr>
            <w:tcW w:w="0" w:type="auto"/>
          </w:tcPr>
          <w:p w14:paraId="2974DD8B" w14:textId="77777777" w:rsidR="00B32CFB" w:rsidRPr="00B32CFB" w:rsidRDefault="00B32CFB" w:rsidP="007460FC">
            <w:pPr>
              <w:ind w:left="0"/>
              <w:rPr>
                <w:lang w:val="en-US"/>
              </w:rPr>
            </w:pPr>
            <w:r w:rsidRPr="00B32CFB">
              <w:rPr>
                <w:lang w:val="en-US"/>
              </w:rPr>
              <w:t>IN()</w:t>
            </w:r>
          </w:p>
        </w:tc>
        <w:tc>
          <w:tcPr>
            <w:tcW w:w="0" w:type="auto"/>
          </w:tcPr>
          <w:p w14:paraId="0363E9B4" w14:textId="77777777" w:rsidR="00B32CFB" w:rsidRPr="00B32CFB" w:rsidRDefault="00B32CFB" w:rsidP="007460FC">
            <w:pPr>
              <w:ind w:left="0"/>
              <w:rPr>
                <w:lang w:val="en-US"/>
              </w:rPr>
            </w:pPr>
            <w:r w:rsidRPr="00B32CFB">
              <w:rPr>
                <w:lang w:val="en-US"/>
              </w:rPr>
              <w:t>Check whether a value is within a set of values</w:t>
            </w:r>
          </w:p>
        </w:tc>
      </w:tr>
      <w:tr w:rsidR="00B32CFB" w:rsidRPr="00F76EBC" w14:paraId="0CDBB8C1" w14:textId="77777777" w:rsidTr="00B32CFB">
        <w:tc>
          <w:tcPr>
            <w:tcW w:w="0" w:type="auto"/>
          </w:tcPr>
          <w:p w14:paraId="1E06F54D" w14:textId="77777777" w:rsidR="00B32CFB" w:rsidRPr="00B32CFB" w:rsidRDefault="00B32CFB" w:rsidP="007460FC">
            <w:pPr>
              <w:ind w:left="0"/>
              <w:rPr>
                <w:lang w:val="en-US"/>
              </w:rPr>
            </w:pPr>
            <w:r w:rsidRPr="00B32CFB">
              <w:rPr>
                <w:lang w:val="en-US"/>
              </w:rPr>
              <w:t>INTERVAL()</w:t>
            </w:r>
          </w:p>
        </w:tc>
        <w:tc>
          <w:tcPr>
            <w:tcW w:w="0" w:type="auto"/>
          </w:tcPr>
          <w:p w14:paraId="0BFD3B61" w14:textId="77777777" w:rsidR="00B32CFB" w:rsidRPr="00B32CFB" w:rsidRDefault="00B32CFB" w:rsidP="007460FC">
            <w:pPr>
              <w:ind w:left="0"/>
              <w:rPr>
                <w:lang w:val="en-US"/>
              </w:rPr>
            </w:pPr>
            <w:r w:rsidRPr="00B32CFB">
              <w:rPr>
                <w:lang w:val="en-US"/>
              </w:rPr>
              <w:t>Return the index of the argument that is less than the first argument</w:t>
            </w:r>
          </w:p>
        </w:tc>
      </w:tr>
      <w:tr w:rsidR="00B32CFB" w:rsidRPr="00B32CFB" w14:paraId="0E521176" w14:textId="77777777" w:rsidTr="00B32CFB">
        <w:tc>
          <w:tcPr>
            <w:tcW w:w="0" w:type="auto"/>
          </w:tcPr>
          <w:p w14:paraId="644B86A6" w14:textId="77777777" w:rsidR="00B32CFB" w:rsidRPr="00B32CFB" w:rsidRDefault="00B32CFB" w:rsidP="007460FC">
            <w:pPr>
              <w:ind w:left="0"/>
              <w:rPr>
                <w:lang w:val="en-US"/>
              </w:rPr>
            </w:pPr>
            <w:r w:rsidRPr="00B32CFB">
              <w:rPr>
                <w:lang w:val="en-US"/>
              </w:rPr>
              <w:t>IS NOT NULL</w:t>
            </w:r>
          </w:p>
        </w:tc>
        <w:tc>
          <w:tcPr>
            <w:tcW w:w="0" w:type="auto"/>
          </w:tcPr>
          <w:p w14:paraId="40797388" w14:textId="77777777" w:rsidR="00B32CFB" w:rsidRPr="00B32CFB" w:rsidRDefault="00B32CFB" w:rsidP="007460FC">
            <w:pPr>
              <w:ind w:left="0"/>
              <w:rPr>
                <w:lang w:val="en-US"/>
              </w:rPr>
            </w:pPr>
            <w:r w:rsidRPr="00B32CFB">
              <w:rPr>
                <w:lang w:val="en-US"/>
              </w:rPr>
              <w:t>NOT NULL value test</w:t>
            </w:r>
          </w:p>
        </w:tc>
      </w:tr>
      <w:tr w:rsidR="00B32CFB" w:rsidRPr="00F76EBC" w14:paraId="1AF917FF" w14:textId="77777777" w:rsidTr="00B32CFB">
        <w:tc>
          <w:tcPr>
            <w:tcW w:w="0" w:type="auto"/>
          </w:tcPr>
          <w:p w14:paraId="7D74824D" w14:textId="77777777" w:rsidR="00B32CFB" w:rsidRPr="00B32CFB" w:rsidRDefault="00B32CFB" w:rsidP="007460FC">
            <w:pPr>
              <w:ind w:left="0"/>
              <w:rPr>
                <w:lang w:val="en-US"/>
              </w:rPr>
            </w:pPr>
            <w:r w:rsidRPr="00B32CFB">
              <w:rPr>
                <w:lang w:val="en-US"/>
              </w:rPr>
              <w:t>IS NOT</w:t>
            </w:r>
          </w:p>
        </w:tc>
        <w:tc>
          <w:tcPr>
            <w:tcW w:w="0" w:type="auto"/>
          </w:tcPr>
          <w:p w14:paraId="79B7CB24" w14:textId="77777777" w:rsidR="00B32CFB" w:rsidRPr="00B32CFB" w:rsidRDefault="00B32CFB" w:rsidP="007460FC">
            <w:pPr>
              <w:ind w:left="0"/>
              <w:rPr>
                <w:lang w:val="en-US"/>
              </w:rPr>
            </w:pPr>
            <w:r w:rsidRPr="00B32CFB">
              <w:rPr>
                <w:lang w:val="en-US"/>
              </w:rPr>
              <w:t>Test a value against a boolean</w:t>
            </w:r>
          </w:p>
        </w:tc>
      </w:tr>
      <w:tr w:rsidR="00B32CFB" w:rsidRPr="00B32CFB" w14:paraId="1A1E39A5" w14:textId="77777777" w:rsidTr="00B32CFB">
        <w:tc>
          <w:tcPr>
            <w:tcW w:w="0" w:type="auto"/>
          </w:tcPr>
          <w:p w14:paraId="611A451C" w14:textId="77777777" w:rsidR="00B32CFB" w:rsidRPr="00B32CFB" w:rsidRDefault="00B32CFB" w:rsidP="007460FC">
            <w:pPr>
              <w:ind w:left="0"/>
              <w:rPr>
                <w:lang w:val="en-US"/>
              </w:rPr>
            </w:pPr>
            <w:r w:rsidRPr="00B32CFB">
              <w:rPr>
                <w:lang w:val="en-US"/>
              </w:rPr>
              <w:t>IS NULL</w:t>
            </w:r>
          </w:p>
        </w:tc>
        <w:tc>
          <w:tcPr>
            <w:tcW w:w="0" w:type="auto"/>
          </w:tcPr>
          <w:p w14:paraId="47DA3B35" w14:textId="77777777" w:rsidR="00B32CFB" w:rsidRPr="00B32CFB" w:rsidRDefault="00B32CFB" w:rsidP="007460FC">
            <w:pPr>
              <w:ind w:left="0"/>
              <w:rPr>
                <w:lang w:val="en-US"/>
              </w:rPr>
            </w:pPr>
            <w:r w:rsidRPr="00B32CFB">
              <w:rPr>
                <w:lang w:val="en-US"/>
              </w:rPr>
              <w:t>NULL value test</w:t>
            </w:r>
          </w:p>
        </w:tc>
      </w:tr>
      <w:tr w:rsidR="00B32CFB" w:rsidRPr="00F76EBC" w14:paraId="64253CDA" w14:textId="77777777" w:rsidTr="00B32CFB">
        <w:tc>
          <w:tcPr>
            <w:tcW w:w="0" w:type="auto"/>
          </w:tcPr>
          <w:p w14:paraId="14963D2B" w14:textId="77777777" w:rsidR="00B32CFB" w:rsidRPr="00B32CFB" w:rsidRDefault="00B32CFB" w:rsidP="007460FC">
            <w:pPr>
              <w:ind w:left="0"/>
              <w:rPr>
                <w:lang w:val="en-US"/>
              </w:rPr>
            </w:pPr>
            <w:r w:rsidRPr="00B32CFB">
              <w:rPr>
                <w:lang w:val="en-US"/>
              </w:rPr>
              <w:t>IS</w:t>
            </w:r>
          </w:p>
        </w:tc>
        <w:tc>
          <w:tcPr>
            <w:tcW w:w="0" w:type="auto"/>
          </w:tcPr>
          <w:p w14:paraId="62B5665F" w14:textId="77777777" w:rsidR="00B32CFB" w:rsidRPr="00B32CFB" w:rsidRDefault="00B32CFB" w:rsidP="007460FC">
            <w:pPr>
              <w:ind w:left="0"/>
              <w:rPr>
                <w:lang w:val="en-US"/>
              </w:rPr>
            </w:pPr>
            <w:r w:rsidRPr="00B32CFB">
              <w:rPr>
                <w:lang w:val="en-US"/>
              </w:rPr>
              <w:t>Test a value against a boolean</w:t>
            </w:r>
          </w:p>
        </w:tc>
      </w:tr>
      <w:tr w:rsidR="00B32CFB" w:rsidRPr="00F76EBC" w14:paraId="33F5B3AA" w14:textId="77777777" w:rsidTr="00B32CFB">
        <w:tc>
          <w:tcPr>
            <w:tcW w:w="0" w:type="auto"/>
          </w:tcPr>
          <w:p w14:paraId="039C5815" w14:textId="77777777" w:rsidR="00B32CFB" w:rsidRPr="00B32CFB" w:rsidRDefault="00B32CFB" w:rsidP="007460FC">
            <w:pPr>
              <w:ind w:left="0"/>
              <w:rPr>
                <w:lang w:val="en-US"/>
              </w:rPr>
            </w:pPr>
            <w:r w:rsidRPr="00B32CFB">
              <w:rPr>
                <w:lang w:val="en-US"/>
              </w:rPr>
              <w:t>ISNULL()</w:t>
            </w:r>
          </w:p>
        </w:tc>
        <w:tc>
          <w:tcPr>
            <w:tcW w:w="0" w:type="auto"/>
          </w:tcPr>
          <w:p w14:paraId="1FEBCBC9" w14:textId="77777777" w:rsidR="00B32CFB" w:rsidRPr="00B32CFB" w:rsidRDefault="00B32CFB" w:rsidP="007460FC">
            <w:pPr>
              <w:ind w:left="0"/>
              <w:rPr>
                <w:lang w:val="en-US"/>
              </w:rPr>
            </w:pPr>
            <w:r w:rsidRPr="00B32CFB">
              <w:rPr>
                <w:lang w:val="en-US"/>
              </w:rPr>
              <w:t>Test whether the argument is NULL</w:t>
            </w:r>
          </w:p>
        </w:tc>
      </w:tr>
      <w:tr w:rsidR="00B32CFB" w:rsidRPr="00B32CFB" w14:paraId="7340279D" w14:textId="77777777" w:rsidTr="00B32CFB">
        <w:tc>
          <w:tcPr>
            <w:tcW w:w="0" w:type="auto"/>
          </w:tcPr>
          <w:p w14:paraId="73FA4BD5" w14:textId="77777777" w:rsidR="00B32CFB" w:rsidRPr="00B32CFB" w:rsidRDefault="00B32CFB" w:rsidP="007460FC">
            <w:pPr>
              <w:ind w:left="0"/>
              <w:rPr>
                <w:lang w:val="en-US"/>
              </w:rPr>
            </w:pPr>
            <w:r w:rsidRPr="00B32CFB">
              <w:rPr>
                <w:lang w:val="en-US"/>
              </w:rPr>
              <w:t>LEAST()</w:t>
            </w:r>
          </w:p>
        </w:tc>
        <w:tc>
          <w:tcPr>
            <w:tcW w:w="0" w:type="auto"/>
          </w:tcPr>
          <w:p w14:paraId="643C2ABB" w14:textId="77777777" w:rsidR="00B32CFB" w:rsidRPr="00B32CFB" w:rsidRDefault="00B32CFB" w:rsidP="007460FC">
            <w:pPr>
              <w:ind w:left="0"/>
              <w:rPr>
                <w:lang w:val="en-US"/>
              </w:rPr>
            </w:pPr>
            <w:r w:rsidRPr="00B32CFB">
              <w:rPr>
                <w:lang w:val="en-US"/>
              </w:rPr>
              <w:t>Return the smallest argument</w:t>
            </w:r>
          </w:p>
        </w:tc>
      </w:tr>
      <w:tr w:rsidR="00B32CFB" w:rsidRPr="00F76EBC" w14:paraId="5043045B" w14:textId="77777777" w:rsidTr="00B32CFB">
        <w:tc>
          <w:tcPr>
            <w:tcW w:w="0" w:type="auto"/>
          </w:tcPr>
          <w:p w14:paraId="7F3CB083" w14:textId="77777777" w:rsidR="00B32CFB" w:rsidRPr="00B32CFB" w:rsidRDefault="00B32CFB" w:rsidP="007460FC">
            <w:pPr>
              <w:ind w:left="0"/>
              <w:rPr>
                <w:lang w:val="en-US"/>
              </w:rPr>
            </w:pPr>
            <w:r w:rsidRPr="00B32CFB">
              <w:rPr>
                <w:lang w:val="en-US"/>
              </w:rPr>
              <w:t>&lt;=</w:t>
            </w:r>
          </w:p>
        </w:tc>
        <w:tc>
          <w:tcPr>
            <w:tcW w:w="0" w:type="auto"/>
          </w:tcPr>
          <w:p w14:paraId="564C82CE" w14:textId="77777777" w:rsidR="00B32CFB" w:rsidRPr="00B32CFB" w:rsidRDefault="00B32CFB" w:rsidP="007460FC">
            <w:pPr>
              <w:ind w:left="0"/>
              <w:rPr>
                <w:lang w:val="en-US"/>
              </w:rPr>
            </w:pPr>
            <w:r w:rsidRPr="00B32CFB">
              <w:rPr>
                <w:lang w:val="en-US"/>
              </w:rPr>
              <w:t>Less than or equal operator</w:t>
            </w:r>
          </w:p>
        </w:tc>
      </w:tr>
      <w:tr w:rsidR="00B32CFB" w:rsidRPr="00B32CFB" w14:paraId="600410D5" w14:textId="77777777" w:rsidTr="00B32CFB">
        <w:tc>
          <w:tcPr>
            <w:tcW w:w="0" w:type="auto"/>
          </w:tcPr>
          <w:p w14:paraId="360B0A00" w14:textId="77777777" w:rsidR="00B32CFB" w:rsidRPr="00B32CFB" w:rsidRDefault="00B32CFB" w:rsidP="007460FC">
            <w:pPr>
              <w:ind w:left="0"/>
              <w:rPr>
                <w:lang w:val="en-US"/>
              </w:rPr>
            </w:pPr>
            <w:r w:rsidRPr="00B32CFB">
              <w:rPr>
                <w:lang w:val="en-US"/>
              </w:rPr>
              <w:t>&lt;</w:t>
            </w:r>
          </w:p>
        </w:tc>
        <w:tc>
          <w:tcPr>
            <w:tcW w:w="0" w:type="auto"/>
          </w:tcPr>
          <w:p w14:paraId="608B6DE7" w14:textId="77777777" w:rsidR="00B32CFB" w:rsidRPr="00B32CFB" w:rsidRDefault="00B32CFB" w:rsidP="007460FC">
            <w:pPr>
              <w:ind w:left="0"/>
              <w:rPr>
                <w:lang w:val="en-US"/>
              </w:rPr>
            </w:pPr>
            <w:r w:rsidRPr="00B32CFB">
              <w:rPr>
                <w:lang w:val="en-US"/>
              </w:rPr>
              <w:t>Less than operator</w:t>
            </w:r>
          </w:p>
        </w:tc>
      </w:tr>
      <w:tr w:rsidR="00B32CFB" w:rsidRPr="00B32CFB" w14:paraId="4E8B6F97" w14:textId="77777777" w:rsidTr="00B32CFB">
        <w:tc>
          <w:tcPr>
            <w:tcW w:w="0" w:type="auto"/>
          </w:tcPr>
          <w:p w14:paraId="17069406" w14:textId="77777777" w:rsidR="00B32CFB" w:rsidRPr="00B32CFB" w:rsidRDefault="00B32CFB" w:rsidP="007460FC">
            <w:pPr>
              <w:ind w:left="0"/>
              <w:rPr>
                <w:lang w:val="en-US"/>
              </w:rPr>
            </w:pPr>
            <w:r w:rsidRPr="00B32CFB">
              <w:rPr>
                <w:lang w:val="en-US"/>
              </w:rPr>
              <w:t>LIKE</w:t>
            </w:r>
          </w:p>
        </w:tc>
        <w:tc>
          <w:tcPr>
            <w:tcW w:w="0" w:type="auto"/>
          </w:tcPr>
          <w:p w14:paraId="72695915" w14:textId="77777777" w:rsidR="00B32CFB" w:rsidRPr="00B32CFB" w:rsidRDefault="00B32CFB" w:rsidP="007460FC">
            <w:pPr>
              <w:ind w:left="0"/>
              <w:rPr>
                <w:lang w:val="en-US"/>
              </w:rPr>
            </w:pPr>
            <w:r w:rsidRPr="00B32CFB">
              <w:rPr>
                <w:lang w:val="en-US"/>
              </w:rPr>
              <w:t>Simple pattern matching</w:t>
            </w:r>
          </w:p>
        </w:tc>
      </w:tr>
      <w:tr w:rsidR="00B32CFB" w:rsidRPr="00F76EBC" w14:paraId="0FFB753D" w14:textId="77777777" w:rsidTr="00B32CFB">
        <w:tc>
          <w:tcPr>
            <w:tcW w:w="0" w:type="auto"/>
          </w:tcPr>
          <w:p w14:paraId="5644E286" w14:textId="77777777" w:rsidR="00B32CFB" w:rsidRPr="00B32CFB" w:rsidRDefault="00B32CFB" w:rsidP="007460FC">
            <w:pPr>
              <w:ind w:left="0"/>
              <w:rPr>
                <w:lang w:val="en-US"/>
              </w:rPr>
            </w:pPr>
            <w:r w:rsidRPr="00B32CFB">
              <w:rPr>
                <w:lang w:val="en-US"/>
              </w:rPr>
              <w:t>NOT BETWEEN ... AND ...</w:t>
            </w:r>
          </w:p>
        </w:tc>
        <w:tc>
          <w:tcPr>
            <w:tcW w:w="0" w:type="auto"/>
          </w:tcPr>
          <w:p w14:paraId="2BB31363" w14:textId="77777777" w:rsidR="00B32CFB" w:rsidRPr="00B32CFB" w:rsidRDefault="00B32CFB" w:rsidP="007460FC">
            <w:pPr>
              <w:ind w:left="0"/>
              <w:rPr>
                <w:lang w:val="en-US"/>
              </w:rPr>
            </w:pPr>
            <w:r w:rsidRPr="00B32CFB">
              <w:rPr>
                <w:lang w:val="en-US"/>
              </w:rPr>
              <w:t>Check whether a value is not within a range of values</w:t>
            </w:r>
          </w:p>
        </w:tc>
      </w:tr>
      <w:tr w:rsidR="00B32CFB" w:rsidRPr="00B32CFB" w14:paraId="6225C2C8" w14:textId="77777777" w:rsidTr="00B32CFB">
        <w:tc>
          <w:tcPr>
            <w:tcW w:w="0" w:type="auto"/>
          </w:tcPr>
          <w:p w14:paraId="3CCD6872" w14:textId="77777777" w:rsidR="00B32CFB" w:rsidRPr="00B32CFB" w:rsidRDefault="00B32CFB" w:rsidP="007460FC">
            <w:pPr>
              <w:ind w:left="0"/>
              <w:rPr>
                <w:lang w:val="en-US"/>
              </w:rPr>
            </w:pPr>
            <w:r w:rsidRPr="00B32CFB">
              <w:rPr>
                <w:lang w:val="en-US"/>
              </w:rPr>
              <w:t>!=, &lt;&gt;</w:t>
            </w:r>
          </w:p>
        </w:tc>
        <w:tc>
          <w:tcPr>
            <w:tcW w:w="0" w:type="auto"/>
          </w:tcPr>
          <w:p w14:paraId="2F2CBB9A" w14:textId="77777777" w:rsidR="00B32CFB" w:rsidRPr="00B32CFB" w:rsidRDefault="00B32CFB" w:rsidP="007460FC">
            <w:pPr>
              <w:ind w:left="0"/>
              <w:rPr>
                <w:lang w:val="en-US"/>
              </w:rPr>
            </w:pPr>
            <w:r w:rsidRPr="00B32CFB">
              <w:rPr>
                <w:lang w:val="en-US"/>
              </w:rPr>
              <w:t>Not equal operator</w:t>
            </w:r>
          </w:p>
        </w:tc>
      </w:tr>
      <w:tr w:rsidR="00B32CFB" w:rsidRPr="00F76EBC" w14:paraId="42A1DD2B" w14:textId="77777777" w:rsidTr="00B32CFB">
        <w:tc>
          <w:tcPr>
            <w:tcW w:w="0" w:type="auto"/>
          </w:tcPr>
          <w:p w14:paraId="5DAE6991" w14:textId="77777777" w:rsidR="00B32CFB" w:rsidRPr="00B32CFB" w:rsidRDefault="00B32CFB" w:rsidP="007460FC">
            <w:pPr>
              <w:ind w:left="0"/>
              <w:rPr>
                <w:lang w:val="en-US"/>
              </w:rPr>
            </w:pPr>
            <w:r w:rsidRPr="00B32CFB">
              <w:rPr>
                <w:lang w:val="en-US"/>
              </w:rPr>
              <w:t>NOT IN()</w:t>
            </w:r>
          </w:p>
        </w:tc>
        <w:tc>
          <w:tcPr>
            <w:tcW w:w="0" w:type="auto"/>
          </w:tcPr>
          <w:p w14:paraId="0714C3A2" w14:textId="77777777" w:rsidR="00B32CFB" w:rsidRPr="00B32CFB" w:rsidRDefault="00B32CFB" w:rsidP="007460FC">
            <w:pPr>
              <w:ind w:left="0"/>
              <w:rPr>
                <w:lang w:val="en-US"/>
              </w:rPr>
            </w:pPr>
            <w:r w:rsidRPr="00B32CFB">
              <w:rPr>
                <w:lang w:val="en-US"/>
              </w:rPr>
              <w:t>Check whether a value is not within a set of values</w:t>
            </w:r>
          </w:p>
        </w:tc>
      </w:tr>
      <w:tr w:rsidR="00B32CFB" w:rsidRPr="00F76EBC" w14:paraId="10357248" w14:textId="77777777" w:rsidTr="00B32CFB">
        <w:tc>
          <w:tcPr>
            <w:tcW w:w="0" w:type="auto"/>
          </w:tcPr>
          <w:p w14:paraId="56AE80C1" w14:textId="77777777" w:rsidR="00B32CFB" w:rsidRPr="00B32CFB" w:rsidRDefault="00B32CFB" w:rsidP="007460FC">
            <w:pPr>
              <w:ind w:left="0"/>
              <w:rPr>
                <w:lang w:val="en-US"/>
              </w:rPr>
            </w:pPr>
            <w:r w:rsidRPr="00B32CFB">
              <w:rPr>
                <w:lang w:val="en-US"/>
              </w:rPr>
              <w:t>NOT LIKE</w:t>
            </w:r>
          </w:p>
        </w:tc>
        <w:tc>
          <w:tcPr>
            <w:tcW w:w="0" w:type="auto"/>
          </w:tcPr>
          <w:p w14:paraId="7F8E468C" w14:textId="77777777" w:rsidR="00B32CFB" w:rsidRPr="00B32CFB" w:rsidRDefault="00B32CFB" w:rsidP="007460FC">
            <w:pPr>
              <w:ind w:left="0"/>
              <w:rPr>
                <w:lang w:val="en-US"/>
              </w:rPr>
            </w:pPr>
            <w:r w:rsidRPr="00B32CFB">
              <w:rPr>
                <w:lang w:val="en-US"/>
              </w:rPr>
              <w:t>Negation of simple pattern matching</w:t>
            </w:r>
          </w:p>
        </w:tc>
      </w:tr>
      <w:tr w:rsidR="00B32CFB" w:rsidRPr="00B32CFB" w14:paraId="2BB425C9" w14:textId="77777777" w:rsidTr="00B32CFB">
        <w:tc>
          <w:tcPr>
            <w:tcW w:w="0" w:type="auto"/>
          </w:tcPr>
          <w:p w14:paraId="6D6DECBA" w14:textId="77777777" w:rsidR="00B32CFB" w:rsidRPr="00B32CFB" w:rsidRDefault="00B32CFB" w:rsidP="007460FC">
            <w:pPr>
              <w:ind w:left="0"/>
              <w:rPr>
                <w:lang w:val="en-US"/>
              </w:rPr>
            </w:pPr>
            <w:r w:rsidRPr="00B32CFB">
              <w:rPr>
                <w:lang w:val="en-US"/>
              </w:rPr>
              <w:t>STRCMP()</w:t>
            </w:r>
          </w:p>
        </w:tc>
        <w:tc>
          <w:tcPr>
            <w:tcW w:w="0" w:type="auto"/>
          </w:tcPr>
          <w:p w14:paraId="2D1F7ABB" w14:textId="77777777" w:rsidR="00B32CFB" w:rsidRPr="00B32CFB" w:rsidRDefault="00B32CFB" w:rsidP="007460FC">
            <w:pPr>
              <w:ind w:left="0"/>
              <w:rPr>
                <w:lang w:val="en-US"/>
              </w:rPr>
            </w:pPr>
            <w:r w:rsidRPr="00B32CFB">
              <w:rPr>
                <w:lang w:val="en-US"/>
              </w:rPr>
              <w:t>Compare two strings</w:t>
            </w:r>
          </w:p>
        </w:tc>
      </w:tr>
      <w:tr w:rsidR="00B32CFB" w:rsidRPr="00B32CFB" w14:paraId="3614C407" w14:textId="77777777" w:rsidTr="00B32CFB">
        <w:tc>
          <w:tcPr>
            <w:tcW w:w="0" w:type="auto"/>
          </w:tcPr>
          <w:p w14:paraId="391A5F4B" w14:textId="77777777" w:rsidR="00B32CFB" w:rsidRPr="00B32CFB" w:rsidRDefault="00B32CFB" w:rsidP="007460FC">
            <w:pPr>
              <w:ind w:left="0"/>
              <w:rPr>
                <w:lang w:val="en-US"/>
              </w:rPr>
            </w:pPr>
            <w:r w:rsidRPr="00B32CFB">
              <w:rPr>
                <w:lang w:val="en-US"/>
              </w:rPr>
              <w:t>Name</w:t>
            </w:r>
          </w:p>
        </w:tc>
        <w:tc>
          <w:tcPr>
            <w:tcW w:w="0" w:type="auto"/>
          </w:tcPr>
          <w:p w14:paraId="43C6A0D4" w14:textId="77777777" w:rsidR="00B32CFB" w:rsidRPr="00B32CFB" w:rsidRDefault="00B32CFB" w:rsidP="007460FC">
            <w:pPr>
              <w:ind w:left="0"/>
              <w:rPr>
                <w:lang w:val="en-US"/>
              </w:rPr>
            </w:pPr>
            <w:r w:rsidRPr="00B32CFB">
              <w:rPr>
                <w:lang w:val="en-US"/>
              </w:rPr>
              <w:t>Description</w:t>
            </w:r>
          </w:p>
        </w:tc>
      </w:tr>
    </w:tbl>
    <w:p w14:paraId="55B1004E" w14:textId="77777777" w:rsidR="00B32CFB" w:rsidRPr="00B32CFB" w:rsidRDefault="00B32CFB" w:rsidP="00B32CFB">
      <w:pPr>
        <w:pStyle w:val="Ttulo3"/>
        <w:rPr>
          <w:lang w:val="en-US"/>
        </w:rPr>
      </w:pPr>
      <w:bookmarkStart w:id="200" w:name="_Toc127522961"/>
      <w:r w:rsidRPr="00B32CFB">
        <w:rPr>
          <w:lang w:val="en-US"/>
        </w:rPr>
        <w:lastRenderedPageBreak/>
        <w:t>Table 12.4 Logical Operators</w:t>
      </w:r>
      <w:bookmarkEnd w:id="200"/>
    </w:p>
    <w:tbl>
      <w:tblPr>
        <w:tblStyle w:val="Tablaconcuadrcula"/>
        <w:tblW w:w="0" w:type="auto"/>
        <w:tblInd w:w="1134" w:type="dxa"/>
        <w:tblLook w:val="04A0" w:firstRow="1" w:lastRow="0" w:firstColumn="1" w:lastColumn="0" w:noHBand="0" w:noVBand="1"/>
      </w:tblPr>
      <w:tblGrid>
        <w:gridCol w:w="1212"/>
        <w:gridCol w:w="1506"/>
      </w:tblGrid>
      <w:tr w:rsidR="00B32CFB" w:rsidRPr="00B32CFB" w14:paraId="3A4848F4" w14:textId="77777777" w:rsidTr="00B32CFB">
        <w:tc>
          <w:tcPr>
            <w:tcW w:w="0" w:type="auto"/>
          </w:tcPr>
          <w:p w14:paraId="0265A048" w14:textId="77777777" w:rsidR="00B32CFB" w:rsidRPr="00B32CFB" w:rsidRDefault="00B32CFB" w:rsidP="007460FC">
            <w:pPr>
              <w:ind w:left="0"/>
              <w:rPr>
                <w:lang w:val="en-US"/>
              </w:rPr>
            </w:pPr>
            <w:r w:rsidRPr="00B32CFB">
              <w:rPr>
                <w:lang w:val="en-US"/>
              </w:rPr>
              <w:t>Name</w:t>
            </w:r>
          </w:p>
        </w:tc>
        <w:tc>
          <w:tcPr>
            <w:tcW w:w="0" w:type="auto"/>
          </w:tcPr>
          <w:p w14:paraId="0FC2ABDF" w14:textId="77777777" w:rsidR="00B32CFB" w:rsidRPr="00B32CFB" w:rsidRDefault="00B32CFB" w:rsidP="007460FC">
            <w:pPr>
              <w:ind w:left="0"/>
              <w:rPr>
                <w:lang w:val="en-US"/>
              </w:rPr>
            </w:pPr>
            <w:r w:rsidRPr="00B32CFB">
              <w:rPr>
                <w:lang w:val="en-US"/>
              </w:rPr>
              <w:t>Description</w:t>
            </w:r>
          </w:p>
        </w:tc>
      </w:tr>
      <w:tr w:rsidR="00B32CFB" w:rsidRPr="00B32CFB" w14:paraId="2AB40281" w14:textId="77777777" w:rsidTr="00B32CFB">
        <w:tc>
          <w:tcPr>
            <w:tcW w:w="0" w:type="auto"/>
          </w:tcPr>
          <w:p w14:paraId="0223994D" w14:textId="77777777" w:rsidR="00B32CFB" w:rsidRPr="00B32CFB" w:rsidRDefault="00B32CFB" w:rsidP="007460FC">
            <w:pPr>
              <w:ind w:left="0"/>
              <w:rPr>
                <w:lang w:val="en-US"/>
              </w:rPr>
            </w:pPr>
            <w:r w:rsidRPr="00B32CFB">
              <w:rPr>
                <w:lang w:val="en-US"/>
              </w:rPr>
              <w:t>AND, &amp;&amp;</w:t>
            </w:r>
          </w:p>
        </w:tc>
        <w:tc>
          <w:tcPr>
            <w:tcW w:w="0" w:type="auto"/>
          </w:tcPr>
          <w:p w14:paraId="2ABCDE97" w14:textId="77777777" w:rsidR="00B32CFB" w:rsidRPr="00B32CFB" w:rsidRDefault="00B32CFB" w:rsidP="007460FC">
            <w:pPr>
              <w:ind w:left="0"/>
              <w:rPr>
                <w:lang w:val="en-US"/>
              </w:rPr>
            </w:pPr>
            <w:r w:rsidRPr="00B32CFB">
              <w:rPr>
                <w:lang w:val="en-US"/>
              </w:rPr>
              <w:t>Logical AND</w:t>
            </w:r>
          </w:p>
        </w:tc>
      </w:tr>
      <w:tr w:rsidR="00B32CFB" w:rsidRPr="00B32CFB" w14:paraId="3D41A9CC" w14:textId="77777777" w:rsidTr="00B32CFB">
        <w:tc>
          <w:tcPr>
            <w:tcW w:w="0" w:type="auto"/>
          </w:tcPr>
          <w:p w14:paraId="56D0C975" w14:textId="77777777" w:rsidR="00B32CFB" w:rsidRPr="00B32CFB" w:rsidRDefault="00B32CFB" w:rsidP="007460FC">
            <w:pPr>
              <w:ind w:left="0"/>
              <w:rPr>
                <w:lang w:val="en-US"/>
              </w:rPr>
            </w:pPr>
            <w:r w:rsidRPr="00B32CFB">
              <w:rPr>
                <w:lang w:val="en-US"/>
              </w:rPr>
              <w:t>NOT, !</w:t>
            </w:r>
          </w:p>
        </w:tc>
        <w:tc>
          <w:tcPr>
            <w:tcW w:w="0" w:type="auto"/>
          </w:tcPr>
          <w:p w14:paraId="22CD68FE" w14:textId="77777777" w:rsidR="00B32CFB" w:rsidRPr="00B32CFB" w:rsidRDefault="00B32CFB" w:rsidP="007460FC">
            <w:pPr>
              <w:ind w:left="0"/>
              <w:rPr>
                <w:lang w:val="en-US"/>
              </w:rPr>
            </w:pPr>
            <w:r w:rsidRPr="00B32CFB">
              <w:rPr>
                <w:lang w:val="en-US"/>
              </w:rPr>
              <w:t>Negates value</w:t>
            </w:r>
          </w:p>
        </w:tc>
      </w:tr>
      <w:tr w:rsidR="00B32CFB" w:rsidRPr="00B32CFB" w14:paraId="176C97AA" w14:textId="77777777" w:rsidTr="00B32CFB">
        <w:tc>
          <w:tcPr>
            <w:tcW w:w="0" w:type="auto"/>
          </w:tcPr>
          <w:p w14:paraId="1B1BC291" w14:textId="77777777" w:rsidR="00B32CFB" w:rsidRPr="00B32CFB" w:rsidRDefault="00B32CFB" w:rsidP="007460FC">
            <w:pPr>
              <w:ind w:left="0"/>
              <w:rPr>
                <w:lang w:val="en-US"/>
              </w:rPr>
            </w:pPr>
            <w:r w:rsidRPr="00B32CFB">
              <w:rPr>
                <w:lang w:val="en-US"/>
              </w:rPr>
              <w:t>||, OR</w:t>
            </w:r>
          </w:p>
        </w:tc>
        <w:tc>
          <w:tcPr>
            <w:tcW w:w="0" w:type="auto"/>
          </w:tcPr>
          <w:p w14:paraId="1303E4C8" w14:textId="77777777" w:rsidR="00B32CFB" w:rsidRPr="00B32CFB" w:rsidRDefault="00B32CFB" w:rsidP="007460FC">
            <w:pPr>
              <w:ind w:left="0"/>
              <w:rPr>
                <w:lang w:val="en-US"/>
              </w:rPr>
            </w:pPr>
            <w:r w:rsidRPr="00B32CFB">
              <w:rPr>
                <w:lang w:val="en-US"/>
              </w:rPr>
              <w:t>Logical OR</w:t>
            </w:r>
          </w:p>
        </w:tc>
      </w:tr>
      <w:tr w:rsidR="00B32CFB" w:rsidRPr="00B32CFB" w14:paraId="4F06ABEF" w14:textId="77777777" w:rsidTr="00B32CFB">
        <w:tc>
          <w:tcPr>
            <w:tcW w:w="0" w:type="auto"/>
          </w:tcPr>
          <w:p w14:paraId="3C03016A" w14:textId="77777777" w:rsidR="00B32CFB" w:rsidRPr="00B32CFB" w:rsidRDefault="00B32CFB" w:rsidP="007460FC">
            <w:pPr>
              <w:ind w:left="0"/>
              <w:rPr>
                <w:lang w:val="en-US"/>
              </w:rPr>
            </w:pPr>
            <w:r w:rsidRPr="00B32CFB">
              <w:rPr>
                <w:lang w:val="en-US"/>
              </w:rPr>
              <w:t>XOR</w:t>
            </w:r>
          </w:p>
        </w:tc>
        <w:tc>
          <w:tcPr>
            <w:tcW w:w="0" w:type="auto"/>
          </w:tcPr>
          <w:p w14:paraId="5A5A233C" w14:textId="77777777" w:rsidR="00B32CFB" w:rsidRPr="00B32CFB" w:rsidRDefault="00B32CFB" w:rsidP="007460FC">
            <w:pPr>
              <w:ind w:left="0"/>
              <w:rPr>
                <w:lang w:val="en-US"/>
              </w:rPr>
            </w:pPr>
            <w:r w:rsidRPr="00B32CFB">
              <w:rPr>
                <w:lang w:val="en-US"/>
              </w:rPr>
              <w:t>Logical XOR</w:t>
            </w:r>
          </w:p>
        </w:tc>
      </w:tr>
    </w:tbl>
    <w:p w14:paraId="4DFEC252" w14:textId="77777777" w:rsidR="00151681" w:rsidRPr="00151681" w:rsidRDefault="00151681" w:rsidP="00151681">
      <w:pPr>
        <w:pStyle w:val="Ttulo3"/>
        <w:rPr>
          <w:lang w:val="en-US"/>
        </w:rPr>
      </w:pPr>
      <w:bookmarkStart w:id="201" w:name="_Toc127522962"/>
      <w:r w:rsidRPr="00151681">
        <w:rPr>
          <w:lang w:val="en-US"/>
        </w:rPr>
        <w:t>Table 12.5 Assignment Operators</w:t>
      </w:r>
      <w:bookmarkEnd w:id="201"/>
    </w:p>
    <w:tbl>
      <w:tblPr>
        <w:tblStyle w:val="Tablaconcuadrcula"/>
        <w:tblW w:w="0" w:type="auto"/>
        <w:tblInd w:w="1134" w:type="dxa"/>
        <w:tblLook w:val="04A0" w:firstRow="1" w:lastRow="0" w:firstColumn="1" w:lastColumn="0" w:noHBand="0" w:noVBand="1"/>
      </w:tblPr>
      <w:tblGrid>
        <w:gridCol w:w="784"/>
        <w:gridCol w:w="7936"/>
      </w:tblGrid>
      <w:tr w:rsidR="00151681" w:rsidRPr="00151681" w14:paraId="559B480C" w14:textId="77777777" w:rsidTr="00151681">
        <w:tc>
          <w:tcPr>
            <w:tcW w:w="0" w:type="auto"/>
          </w:tcPr>
          <w:p w14:paraId="41719D1B" w14:textId="77777777" w:rsidR="00151681" w:rsidRPr="00151681" w:rsidRDefault="00151681" w:rsidP="007460FC">
            <w:pPr>
              <w:ind w:left="0"/>
              <w:rPr>
                <w:lang w:val="en-US"/>
              </w:rPr>
            </w:pPr>
            <w:r w:rsidRPr="00151681">
              <w:rPr>
                <w:lang w:val="en-US"/>
              </w:rPr>
              <w:t>Name</w:t>
            </w:r>
          </w:p>
        </w:tc>
        <w:tc>
          <w:tcPr>
            <w:tcW w:w="0" w:type="auto"/>
          </w:tcPr>
          <w:p w14:paraId="3EA4DC11" w14:textId="77777777" w:rsidR="00151681" w:rsidRPr="00151681" w:rsidRDefault="00151681" w:rsidP="007460FC">
            <w:pPr>
              <w:ind w:left="0"/>
              <w:rPr>
                <w:lang w:val="en-US"/>
              </w:rPr>
            </w:pPr>
            <w:r w:rsidRPr="00151681">
              <w:rPr>
                <w:lang w:val="en-US"/>
              </w:rPr>
              <w:t>Description</w:t>
            </w:r>
          </w:p>
        </w:tc>
      </w:tr>
      <w:tr w:rsidR="00151681" w:rsidRPr="00F76EBC" w14:paraId="6CEF4AB5" w14:textId="77777777" w:rsidTr="00151681">
        <w:tc>
          <w:tcPr>
            <w:tcW w:w="0" w:type="auto"/>
          </w:tcPr>
          <w:p w14:paraId="4127E653" w14:textId="77777777" w:rsidR="00151681" w:rsidRPr="00151681" w:rsidRDefault="00151681" w:rsidP="007460FC">
            <w:pPr>
              <w:ind w:left="0"/>
              <w:rPr>
                <w:lang w:val="en-US"/>
              </w:rPr>
            </w:pPr>
            <w:r w:rsidRPr="00151681">
              <w:rPr>
                <w:lang w:val="en-US"/>
              </w:rPr>
              <w:t>=</w:t>
            </w:r>
          </w:p>
        </w:tc>
        <w:tc>
          <w:tcPr>
            <w:tcW w:w="0" w:type="auto"/>
          </w:tcPr>
          <w:p w14:paraId="32BBE28F" w14:textId="77777777" w:rsidR="00151681" w:rsidRPr="00151681" w:rsidRDefault="00151681" w:rsidP="007460FC">
            <w:pPr>
              <w:ind w:left="0"/>
              <w:rPr>
                <w:lang w:val="en-US"/>
              </w:rPr>
            </w:pPr>
            <w:r w:rsidRPr="00151681">
              <w:rPr>
                <w:lang w:val="en-US"/>
              </w:rPr>
              <w:t>Assign a value (as part of a SET statement, or as part of the SET clause in an UPDATE statement)</w:t>
            </w:r>
          </w:p>
        </w:tc>
      </w:tr>
      <w:tr w:rsidR="00151681" w:rsidRPr="00151681" w14:paraId="14F335D6" w14:textId="77777777" w:rsidTr="00151681">
        <w:tc>
          <w:tcPr>
            <w:tcW w:w="0" w:type="auto"/>
          </w:tcPr>
          <w:p w14:paraId="3311FBE3" w14:textId="77777777" w:rsidR="00151681" w:rsidRPr="00151681" w:rsidRDefault="00151681" w:rsidP="007460FC">
            <w:pPr>
              <w:ind w:left="0"/>
              <w:rPr>
                <w:lang w:val="en-US"/>
              </w:rPr>
            </w:pPr>
            <w:r w:rsidRPr="00151681">
              <w:rPr>
                <w:lang w:val="en-US"/>
              </w:rPr>
              <w:t>:=</w:t>
            </w:r>
          </w:p>
        </w:tc>
        <w:tc>
          <w:tcPr>
            <w:tcW w:w="0" w:type="auto"/>
          </w:tcPr>
          <w:p w14:paraId="53F9104D" w14:textId="77777777" w:rsidR="00151681" w:rsidRPr="00151681" w:rsidRDefault="00151681" w:rsidP="007460FC">
            <w:pPr>
              <w:ind w:left="0"/>
              <w:rPr>
                <w:lang w:val="en-US"/>
              </w:rPr>
            </w:pPr>
            <w:r w:rsidRPr="00151681">
              <w:rPr>
                <w:lang w:val="en-US"/>
              </w:rPr>
              <w:t>Assign a value</w:t>
            </w:r>
          </w:p>
        </w:tc>
      </w:tr>
    </w:tbl>
    <w:p w14:paraId="516520BE" w14:textId="77777777" w:rsidR="00151681" w:rsidRPr="00151681" w:rsidRDefault="00151681" w:rsidP="00151681">
      <w:pPr>
        <w:pStyle w:val="Ttulo3"/>
        <w:rPr>
          <w:lang w:val="en-US"/>
        </w:rPr>
      </w:pPr>
      <w:bookmarkStart w:id="202" w:name="_Toc127522963"/>
      <w:r w:rsidRPr="00151681">
        <w:rPr>
          <w:lang w:val="en-US"/>
        </w:rPr>
        <w:t>Table 12.6 Flow Control Operators</w:t>
      </w:r>
      <w:bookmarkEnd w:id="202"/>
    </w:p>
    <w:tbl>
      <w:tblPr>
        <w:tblStyle w:val="Tablaconcuadrcula"/>
        <w:tblW w:w="0" w:type="auto"/>
        <w:tblInd w:w="1134" w:type="dxa"/>
        <w:tblLook w:val="04A0" w:firstRow="1" w:lastRow="0" w:firstColumn="1" w:lastColumn="0" w:noHBand="0" w:noVBand="1"/>
      </w:tblPr>
      <w:tblGrid>
        <w:gridCol w:w="1206"/>
        <w:gridCol w:w="3129"/>
      </w:tblGrid>
      <w:tr w:rsidR="00151681" w:rsidRPr="00151681" w14:paraId="29B1027A" w14:textId="77777777" w:rsidTr="00151681">
        <w:tc>
          <w:tcPr>
            <w:tcW w:w="0" w:type="auto"/>
          </w:tcPr>
          <w:p w14:paraId="2FA5F63C" w14:textId="77777777" w:rsidR="00151681" w:rsidRPr="00151681" w:rsidRDefault="00151681" w:rsidP="007460FC">
            <w:pPr>
              <w:ind w:left="0"/>
              <w:rPr>
                <w:lang w:val="en-US"/>
              </w:rPr>
            </w:pPr>
            <w:r w:rsidRPr="00151681">
              <w:rPr>
                <w:lang w:val="en-US"/>
              </w:rPr>
              <w:t>Name</w:t>
            </w:r>
          </w:p>
        </w:tc>
        <w:tc>
          <w:tcPr>
            <w:tcW w:w="0" w:type="auto"/>
          </w:tcPr>
          <w:p w14:paraId="0CE43424" w14:textId="77777777" w:rsidR="00151681" w:rsidRPr="00151681" w:rsidRDefault="00151681" w:rsidP="007460FC">
            <w:pPr>
              <w:ind w:left="0"/>
              <w:rPr>
                <w:lang w:val="en-US"/>
              </w:rPr>
            </w:pPr>
            <w:r w:rsidRPr="00151681">
              <w:rPr>
                <w:lang w:val="en-US"/>
              </w:rPr>
              <w:t>Description</w:t>
            </w:r>
          </w:p>
        </w:tc>
      </w:tr>
      <w:tr w:rsidR="00151681" w:rsidRPr="00151681" w14:paraId="4187DA64" w14:textId="77777777" w:rsidTr="00151681">
        <w:tc>
          <w:tcPr>
            <w:tcW w:w="0" w:type="auto"/>
          </w:tcPr>
          <w:p w14:paraId="06B8BB0B" w14:textId="77777777" w:rsidR="00151681" w:rsidRPr="00151681" w:rsidRDefault="00151681" w:rsidP="007460FC">
            <w:pPr>
              <w:ind w:left="0"/>
              <w:rPr>
                <w:lang w:val="en-US"/>
              </w:rPr>
            </w:pPr>
            <w:r w:rsidRPr="00151681">
              <w:rPr>
                <w:lang w:val="en-US"/>
              </w:rPr>
              <w:t>CASE</w:t>
            </w:r>
          </w:p>
        </w:tc>
        <w:tc>
          <w:tcPr>
            <w:tcW w:w="0" w:type="auto"/>
          </w:tcPr>
          <w:p w14:paraId="77EC5BBA" w14:textId="77777777" w:rsidR="00151681" w:rsidRPr="00151681" w:rsidRDefault="00151681" w:rsidP="007460FC">
            <w:pPr>
              <w:ind w:left="0"/>
              <w:rPr>
                <w:lang w:val="en-US"/>
              </w:rPr>
            </w:pPr>
            <w:r w:rsidRPr="00151681">
              <w:rPr>
                <w:lang w:val="en-US"/>
              </w:rPr>
              <w:t>Case operator</w:t>
            </w:r>
          </w:p>
        </w:tc>
      </w:tr>
      <w:tr w:rsidR="00151681" w:rsidRPr="00151681" w14:paraId="52C2C834" w14:textId="77777777" w:rsidTr="00151681">
        <w:tc>
          <w:tcPr>
            <w:tcW w:w="0" w:type="auto"/>
          </w:tcPr>
          <w:p w14:paraId="13D216DB" w14:textId="77777777" w:rsidR="00151681" w:rsidRPr="00151681" w:rsidRDefault="00151681" w:rsidP="007460FC">
            <w:pPr>
              <w:ind w:left="0"/>
              <w:rPr>
                <w:lang w:val="en-US"/>
              </w:rPr>
            </w:pPr>
            <w:r w:rsidRPr="00151681">
              <w:rPr>
                <w:lang w:val="en-US"/>
              </w:rPr>
              <w:t>IF()</w:t>
            </w:r>
          </w:p>
        </w:tc>
        <w:tc>
          <w:tcPr>
            <w:tcW w:w="0" w:type="auto"/>
          </w:tcPr>
          <w:p w14:paraId="7DC391F1" w14:textId="77777777" w:rsidR="00151681" w:rsidRPr="00151681" w:rsidRDefault="00151681" w:rsidP="007460FC">
            <w:pPr>
              <w:ind w:left="0"/>
              <w:rPr>
                <w:lang w:val="en-US"/>
              </w:rPr>
            </w:pPr>
            <w:r w:rsidRPr="00151681">
              <w:rPr>
                <w:lang w:val="en-US"/>
              </w:rPr>
              <w:t>If/else construct</w:t>
            </w:r>
          </w:p>
        </w:tc>
      </w:tr>
      <w:tr w:rsidR="00151681" w:rsidRPr="00151681" w14:paraId="4998BC5E" w14:textId="77777777" w:rsidTr="00151681">
        <w:tc>
          <w:tcPr>
            <w:tcW w:w="0" w:type="auto"/>
          </w:tcPr>
          <w:p w14:paraId="15876443" w14:textId="77777777" w:rsidR="00151681" w:rsidRPr="00151681" w:rsidRDefault="00151681" w:rsidP="007460FC">
            <w:pPr>
              <w:ind w:left="0"/>
              <w:rPr>
                <w:lang w:val="en-US"/>
              </w:rPr>
            </w:pPr>
            <w:r w:rsidRPr="00151681">
              <w:rPr>
                <w:lang w:val="en-US"/>
              </w:rPr>
              <w:t>IFNULL()</w:t>
            </w:r>
          </w:p>
        </w:tc>
        <w:tc>
          <w:tcPr>
            <w:tcW w:w="0" w:type="auto"/>
          </w:tcPr>
          <w:p w14:paraId="061E0B00" w14:textId="77777777" w:rsidR="00151681" w:rsidRPr="00151681" w:rsidRDefault="00151681" w:rsidP="007460FC">
            <w:pPr>
              <w:ind w:left="0"/>
              <w:rPr>
                <w:lang w:val="en-US"/>
              </w:rPr>
            </w:pPr>
            <w:r w:rsidRPr="00151681">
              <w:rPr>
                <w:lang w:val="en-US"/>
              </w:rPr>
              <w:t>Null if/else construct</w:t>
            </w:r>
          </w:p>
        </w:tc>
      </w:tr>
      <w:tr w:rsidR="00151681" w:rsidRPr="00F76EBC" w14:paraId="177F62C0" w14:textId="77777777" w:rsidTr="00151681">
        <w:tc>
          <w:tcPr>
            <w:tcW w:w="0" w:type="auto"/>
          </w:tcPr>
          <w:p w14:paraId="037F32ED" w14:textId="77777777" w:rsidR="00151681" w:rsidRPr="00151681" w:rsidRDefault="00151681" w:rsidP="007460FC">
            <w:pPr>
              <w:ind w:left="0"/>
              <w:rPr>
                <w:lang w:val="en-US"/>
              </w:rPr>
            </w:pPr>
            <w:r w:rsidRPr="00151681">
              <w:rPr>
                <w:lang w:val="en-US"/>
              </w:rPr>
              <w:t>NULLIF()</w:t>
            </w:r>
          </w:p>
        </w:tc>
        <w:tc>
          <w:tcPr>
            <w:tcW w:w="0" w:type="auto"/>
          </w:tcPr>
          <w:p w14:paraId="41D15A3B" w14:textId="77777777" w:rsidR="00151681" w:rsidRPr="00151681" w:rsidRDefault="00151681" w:rsidP="007460FC">
            <w:pPr>
              <w:ind w:left="0"/>
              <w:rPr>
                <w:lang w:val="en-US"/>
              </w:rPr>
            </w:pPr>
            <w:r w:rsidRPr="00151681">
              <w:rPr>
                <w:lang w:val="en-US"/>
              </w:rPr>
              <w:t>Return NULL if expr1 = expr2</w:t>
            </w:r>
          </w:p>
        </w:tc>
      </w:tr>
    </w:tbl>
    <w:p w14:paraId="0CFC2703" w14:textId="77777777" w:rsidR="00151681" w:rsidRPr="00151681" w:rsidRDefault="00151681" w:rsidP="00151681">
      <w:pPr>
        <w:pStyle w:val="Ttulo3"/>
        <w:rPr>
          <w:lang w:val="en-US"/>
        </w:rPr>
      </w:pPr>
      <w:bookmarkStart w:id="203" w:name="_Toc127522964"/>
      <w:r w:rsidRPr="00151681">
        <w:rPr>
          <w:lang w:val="en-US"/>
        </w:rPr>
        <w:t>Table 12.7 String Operators</w:t>
      </w:r>
      <w:bookmarkEnd w:id="203"/>
    </w:p>
    <w:tbl>
      <w:tblPr>
        <w:tblStyle w:val="Tablaconcuadrcula"/>
        <w:tblW w:w="0" w:type="auto"/>
        <w:tblInd w:w="1134" w:type="dxa"/>
        <w:tblLook w:val="04A0" w:firstRow="1" w:lastRow="0" w:firstColumn="1" w:lastColumn="0" w:noHBand="0" w:noVBand="1"/>
      </w:tblPr>
      <w:tblGrid>
        <w:gridCol w:w="2889"/>
        <w:gridCol w:w="5831"/>
      </w:tblGrid>
      <w:tr w:rsidR="00151681" w:rsidRPr="00151681" w14:paraId="7D9FA143" w14:textId="77777777" w:rsidTr="00151681">
        <w:tc>
          <w:tcPr>
            <w:tcW w:w="0" w:type="auto"/>
          </w:tcPr>
          <w:p w14:paraId="4071479A" w14:textId="77777777" w:rsidR="00151681" w:rsidRPr="00151681" w:rsidRDefault="00151681" w:rsidP="007460FC">
            <w:pPr>
              <w:ind w:left="0"/>
              <w:rPr>
                <w:lang w:val="en-US"/>
              </w:rPr>
            </w:pPr>
            <w:r w:rsidRPr="00151681">
              <w:rPr>
                <w:lang w:val="en-US"/>
              </w:rPr>
              <w:t>Name</w:t>
            </w:r>
          </w:p>
        </w:tc>
        <w:tc>
          <w:tcPr>
            <w:tcW w:w="0" w:type="auto"/>
          </w:tcPr>
          <w:p w14:paraId="54D4AA8C" w14:textId="77777777" w:rsidR="00151681" w:rsidRPr="00151681" w:rsidRDefault="00151681" w:rsidP="007460FC">
            <w:pPr>
              <w:ind w:left="0"/>
              <w:rPr>
                <w:lang w:val="en-US"/>
              </w:rPr>
            </w:pPr>
            <w:r w:rsidRPr="00151681">
              <w:rPr>
                <w:lang w:val="en-US"/>
              </w:rPr>
              <w:t>Description</w:t>
            </w:r>
          </w:p>
        </w:tc>
      </w:tr>
      <w:tr w:rsidR="00151681" w:rsidRPr="00F76EBC" w14:paraId="629B11A1" w14:textId="77777777" w:rsidTr="00151681">
        <w:tc>
          <w:tcPr>
            <w:tcW w:w="0" w:type="auto"/>
          </w:tcPr>
          <w:p w14:paraId="6FFA7076" w14:textId="77777777" w:rsidR="00151681" w:rsidRPr="00151681" w:rsidRDefault="00151681" w:rsidP="007460FC">
            <w:pPr>
              <w:ind w:left="0"/>
              <w:rPr>
                <w:lang w:val="en-US"/>
              </w:rPr>
            </w:pPr>
            <w:r w:rsidRPr="00151681">
              <w:rPr>
                <w:lang w:val="en-US"/>
              </w:rPr>
              <w:t>ASCII()</w:t>
            </w:r>
          </w:p>
        </w:tc>
        <w:tc>
          <w:tcPr>
            <w:tcW w:w="0" w:type="auto"/>
          </w:tcPr>
          <w:p w14:paraId="75B95913" w14:textId="77777777" w:rsidR="00151681" w:rsidRPr="00151681" w:rsidRDefault="00151681" w:rsidP="007460FC">
            <w:pPr>
              <w:ind w:left="0"/>
              <w:rPr>
                <w:lang w:val="en-US"/>
              </w:rPr>
            </w:pPr>
            <w:r w:rsidRPr="00151681">
              <w:rPr>
                <w:lang w:val="en-US"/>
              </w:rPr>
              <w:t>Return numeric value of left-most character</w:t>
            </w:r>
          </w:p>
        </w:tc>
      </w:tr>
      <w:tr w:rsidR="00151681" w:rsidRPr="00F76EBC" w14:paraId="4C7A971E" w14:textId="77777777" w:rsidTr="00151681">
        <w:tc>
          <w:tcPr>
            <w:tcW w:w="0" w:type="auto"/>
          </w:tcPr>
          <w:p w14:paraId="720044B2" w14:textId="77777777" w:rsidR="00151681" w:rsidRPr="00151681" w:rsidRDefault="00151681" w:rsidP="007460FC">
            <w:pPr>
              <w:ind w:left="0"/>
              <w:rPr>
                <w:lang w:val="en-US"/>
              </w:rPr>
            </w:pPr>
            <w:r w:rsidRPr="00151681">
              <w:rPr>
                <w:lang w:val="en-US"/>
              </w:rPr>
              <w:t>BIN()</w:t>
            </w:r>
          </w:p>
        </w:tc>
        <w:tc>
          <w:tcPr>
            <w:tcW w:w="0" w:type="auto"/>
          </w:tcPr>
          <w:p w14:paraId="0F58607F" w14:textId="77777777" w:rsidR="00151681" w:rsidRPr="00151681" w:rsidRDefault="00151681" w:rsidP="007460FC">
            <w:pPr>
              <w:ind w:left="0"/>
              <w:rPr>
                <w:lang w:val="en-US"/>
              </w:rPr>
            </w:pPr>
            <w:r w:rsidRPr="00151681">
              <w:rPr>
                <w:lang w:val="en-US"/>
              </w:rPr>
              <w:t>Return a string containing binary representation of a number</w:t>
            </w:r>
          </w:p>
        </w:tc>
      </w:tr>
      <w:tr w:rsidR="00151681" w:rsidRPr="00F76EBC" w14:paraId="76A9217F" w14:textId="77777777" w:rsidTr="00151681">
        <w:tc>
          <w:tcPr>
            <w:tcW w:w="0" w:type="auto"/>
          </w:tcPr>
          <w:p w14:paraId="16042F78" w14:textId="77777777" w:rsidR="00151681" w:rsidRPr="00151681" w:rsidRDefault="00151681" w:rsidP="007460FC">
            <w:pPr>
              <w:ind w:left="0"/>
              <w:rPr>
                <w:lang w:val="en-US"/>
              </w:rPr>
            </w:pPr>
            <w:r w:rsidRPr="00151681">
              <w:rPr>
                <w:lang w:val="en-US"/>
              </w:rPr>
              <w:t>BIT_LENGTH()</w:t>
            </w:r>
          </w:p>
        </w:tc>
        <w:tc>
          <w:tcPr>
            <w:tcW w:w="0" w:type="auto"/>
          </w:tcPr>
          <w:p w14:paraId="399DD2B4" w14:textId="77777777" w:rsidR="00151681" w:rsidRPr="00151681" w:rsidRDefault="00151681" w:rsidP="007460FC">
            <w:pPr>
              <w:ind w:left="0"/>
              <w:rPr>
                <w:lang w:val="en-US"/>
              </w:rPr>
            </w:pPr>
            <w:r w:rsidRPr="00151681">
              <w:rPr>
                <w:lang w:val="en-US"/>
              </w:rPr>
              <w:t>Return length of argument in bits</w:t>
            </w:r>
          </w:p>
        </w:tc>
      </w:tr>
      <w:tr w:rsidR="00151681" w:rsidRPr="00F76EBC" w14:paraId="5DF2A12E" w14:textId="77777777" w:rsidTr="00151681">
        <w:tc>
          <w:tcPr>
            <w:tcW w:w="0" w:type="auto"/>
          </w:tcPr>
          <w:p w14:paraId="51770ABC" w14:textId="77777777" w:rsidR="00151681" w:rsidRPr="00151681" w:rsidRDefault="00151681" w:rsidP="007460FC">
            <w:pPr>
              <w:ind w:left="0"/>
              <w:rPr>
                <w:lang w:val="en-US"/>
              </w:rPr>
            </w:pPr>
            <w:r w:rsidRPr="00151681">
              <w:rPr>
                <w:lang w:val="en-US"/>
              </w:rPr>
              <w:t>CHAR_LENGTH()</w:t>
            </w:r>
          </w:p>
        </w:tc>
        <w:tc>
          <w:tcPr>
            <w:tcW w:w="0" w:type="auto"/>
          </w:tcPr>
          <w:p w14:paraId="5EE3A30A" w14:textId="77777777" w:rsidR="00151681" w:rsidRPr="00151681" w:rsidRDefault="00151681" w:rsidP="007460FC">
            <w:pPr>
              <w:ind w:left="0"/>
              <w:rPr>
                <w:lang w:val="en-US"/>
              </w:rPr>
            </w:pPr>
            <w:r w:rsidRPr="00151681">
              <w:rPr>
                <w:lang w:val="en-US"/>
              </w:rPr>
              <w:t>Return number of characters in argument</w:t>
            </w:r>
          </w:p>
        </w:tc>
      </w:tr>
      <w:tr w:rsidR="00151681" w:rsidRPr="00F76EBC" w14:paraId="4BFD732E" w14:textId="77777777" w:rsidTr="00151681">
        <w:tc>
          <w:tcPr>
            <w:tcW w:w="0" w:type="auto"/>
          </w:tcPr>
          <w:p w14:paraId="401E46CA" w14:textId="77777777" w:rsidR="00151681" w:rsidRPr="00151681" w:rsidRDefault="00151681" w:rsidP="007460FC">
            <w:pPr>
              <w:ind w:left="0"/>
              <w:rPr>
                <w:lang w:val="en-US"/>
              </w:rPr>
            </w:pPr>
            <w:r w:rsidRPr="00151681">
              <w:rPr>
                <w:lang w:val="en-US"/>
              </w:rPr>
              <w:t>CHAR()</w:t>
            </w:r>
          </w:p>
        </w:tc>
        <w:tc>
          <w:tcPr>
            <w:tcW w:w="0" w:type="auto"/>
          </w:tcPr>
          <w:p w14:paraId="648E8E7E" w14:textId="77777777" w:rsidR="00151681" w:rsidRPr="00151681" w:rsidRDefault="00151681" w:rsidP="007460FC">
            <w:pPr>
              <w:ind w:left="0"/>
              <w:rPr>
                <w:lang w:val="en-US"/>
              </w:rPr>
            </w:pPr>
            <w:r w:rsidRPr="00151681">
              <w:rPr>
                <w:lang w:val="en-US"/>
              </w:rPr>
              <w:t>Return the character for each integer passed</w:t>
            </w:r>
          </w:p>
        </w:tc>
      </w:tr>
      <w:tr w:rsidR="00151681" w:rsidRPr="00151681" w14:paraId="1FD5D682" w14:textId="77777777" w:rsidTr="00151681">
        <w:tc>
          <w:tcPr>
            <w:tcW w:w="0" w:type="auto"/>
          </w:tcPr>
          <w:p w14:paraId="55388BC5" w14:textId="77777777" w:rsidR="00151681" w:rsidRPr="00151681" w:rsidRDefault="00151681" w:rsidP="007460FC">
            <w:pPr>
              <w:ind w:left="0"/>
              <w:rPr>
                <w:lang w:val="en-US"/>
              </w:rPr>
            </w:pPr>
            <w:r w:rsidRPr="00151681">
              <w:rPr>
                <w:lang w:val="en-US"/>
              </w:rPr>
              <w:t>CHARACTER_LENGTH()</w:t>
            </w:r>
          </w:p>
        </w:tc>
        <w:tc>
          <w:tcPr>
            <w:tcW w:w="0" w:type="auto"/>
          </w:tcPr>
          <w:p w14:paraId="7556D928" w14:textId="77777777" w:rsidR="00151681" w:rsidRPr="00151681" w:rsidRDefault="00151681" w:rsidP="007460FC">
            <w:pPr>
              <w:ind w:left="0"/>
              <w:rPr>
                <w:lang w:val="en-US"/>
              </w:rPr>
            </w:pPr>
            <w:r w:rsidRPr="00151681">
              <w:rPr>
                <w:lang w:val="en-US"/>
              </w:rPr>
              <w:t>Synonym for CHAR_LENGTH()</w:t>
            </w:r>
          </w:p>
        </w:tc>
      </w:tr>
      <w:tr w:rsidR="00151681" w:rsidRPr="00151681" w14:paraId="50C0D5C6" w14:textId="77777777" w:rsidTr="00151681">
        <w:tc>
          <w:tcPr>
            <w:tcW w:w="0" w:type="auto"/>
          </w:tcPr>
          <w:p w14:paraId="6993002E" w14:textId="77777777" w:rsidR="00151681" w:rsidRPr="00151681" w:rsidRDefault="00151681" w:rsidP="007460FC">
            <w:pPr>
              <w:ind w:left="0"/>
              <w:rPr>
                <w:lang w:val="en-US"/>
              </w:rPr>
            </w:pPr>
            <w:r w:rsidRPr="00151681">
              <w:rPr>
                <w:lang w:val="en-US"/>
              </w:rPr>
              <w:t>CONCAT_WS()</w:t>
            </w:r>
          </w:p>
        </w:tc>
        <w:tc>
          <w:tcPr>
            <w:tcW w:w="0" w:type="auto"/>
          </w:tcPr>
          <w:p w14:paraId="477AE570" w14:textId="77777777" w:rsidR="00151681" w:rsidRPr="00151681" w:rsidRDefault="00151681" w:rsidP="007460FC">
            <w:pPr>
              <w:ind w:left="0"/>
              <w:rPr>
                <w:lang w:val="en-US"/>
              </w:rPr>
            </w:pPr>
            <w:r w:rsidRPr="00151681">
              <w:rPr>
                <w:lang w:val="en-US"/>
              </w:rPr>
              <w:t>Return concatenate with separator</w:t>
            </w:r>
          </w:p>
        </w:tc>
      </w:tr>
      <w:tr w:rsidR="00151681" w:rsidRPr="00151681" w14:paraId="1E693B52" w14:textId="77777777" w:rsidTr="00151681">
        <w:tc>
          <w:tcPr>
            <w:tcW w:w="0" w:type="auto"/>
          </w:tcPr>
          <w:p w14:paraId="10D5EFD7" w14:textId="77777777" w:rsidR="00151681" w:rsidRPr="00151681" w:rsidRDefault="00151681" w:rsidP="007460FC">
            <w:pPr>
              <w:ind w:left="0"/>
              <w:rPr>
                <w:lang w:val="en-US"/>
              </w:rPr>
            </w:pPr>
            <w:r w:rsidRPr="00151681">
              <w:rPr>
                <w:lang w:val="en-US"/>
              </w:rPr>
              <w:t>CONCAT()</w:t>
            </w:r>
          </w:p>
        </w:tc>
        <w:tc>
          <w:tcPr>
            <w:tcW w:w="0" w:type="auto"/>
          </w:tcPr>
          <w:p w14:paraId="7A5EB596" w14:textId="77777777" w:rsidR="00151681" w:rsidRPr="00151681" w:rsidRDefault="00151681" w:rsidP="007460FC">
            <w:pPr>
              <w:ind w:left="0"/>
              <w:rPr>
                <w:lang w:val="en-US"/>
              </w:rPr>
            </w:pPr>
            <w:r w:rsidRPr="00151681">
              <w:rPr>
                <w:lang w:val="en-US"/>
              </w:rPr>
              <w:t>Return concatenated string</w:t>
            </w:r>
          </w:p>
        </w:tc>
      </w:tr>
      <w:tr w:rsidR="00151681" w:rsidRPr="00F76EBC" w14:paraId="7CA3B8D7" w14:textId="77777777" w:rsidTr="00151681">
        <w:tc>
          <w:tcPr>
            <w:tcW w:w="0" w:type="auto"/>
          </w:tcPr>
          <w:p w14:paraId="46158E22" w14:textId="77777777" w:rsidR="00151681" w:rsidRPr="00151681" w:rsidRDefault="00151681" w:rsidP="007460FC">
            <w:pPr>
              <w:ind w:left="0"/>
              <w:rPr>
                <w:lang w:val="en-US"/>
              </w:rPr>
            </w:pPr>
            <w:r w:rsidRPr="00151681">
              <w:rPr>
                <w:lang w:val="en-US"/>
              </w:rPr>
              <w:t>ELT()</w:t>
            </w:r>
          </w:p>
        </w:tc>
        <w:tc>
          <w:tcPr>
            <w:tcW w:w="0" w:type="auto"/>
          </w:tcPr>
          <w:p w14:paraId="43FA83EB" w14:textId="77777777" w:rsidR="00151681" w:rsidRPr="00151681" w:rsidRDefault="00151681" w:rsidP="007460FC">
            <w:pPr>
              <w:ind w:left="0"/>
              <w:rPr>
                <w:lang w:val="en-US"/>
              </w:rPr>
            </w:pPr>
            <w:r w:rsidRPr="00151681">
              <w:rPr>
                <w:lang w:val="en-US"/>
              </w:rPr>
              <w:t>Return string at index number</w:t>
            </w:r>
          </w:p>
        </w:tc>
      </w:tr>
      <w:tr w:rsidR="00151681" w:rsidRPr="00F76EBC" w14:paraId="297941AC" w14:textId="77777777" w:rsidTr="00151681">
        <w:tc>
          <w:tcPr>
            <w:tcW w:w="0" w:type="auto"/>
          </w:tcPr>
          <w:p w14:paraId="2FF71494" w14:textId="77777777" w:rsidR="00151681" w:rsidRPr="00151681" w:rsidRDefault="00151681" w:rsidP="007460FC">
            <w:pPr>
              <w:ind w:left="0"/>
              <w:rPr>
                <w:lang w:val="en-US"/>
              </w:rPr>
            </w:pPr>
            <w:r w:rsidRPr="00151681">
              <w:rPr>
                <w:lang w:val="en-US"/>
              </w:rPr>
              <w:t>EXPORT_SET()</w:t>
            </w:r>
          </w:p>
        </w:tc>
        <w:tc>
          <w:tcPr>
            <w:tcW w:w="0" w:type="auto"/>
          </w:tcPr>
          <w:p w14:paraId="34DD5100" w14:textId="77777777" w:rsidR="00151681" w:rsidRPr="00151681" w:rsidRDefault="00151681" w:rsidP="007460FC">
            <w:pPr>
              <w:ind w:left="0"/>
              <w:rPr>
                <w:lang w:val="en-US"/>
              </w:rPr>
            </w:pPr>
            <w:r w:rsidRPr="00151681">
              <w:rPr>
                <w:lang w:val="en-US"/>
              </w:rPr>
              <w:t>Return a string such that for every bit set in the value bits, you get an on string and for every unset bit, you get an off string</w:t>
            </w:r>
          </w:p>
        </w:tc>
      </w:tr>
      <w:tr w:rsidR="00151681" w:rsidRPr="00F76EBC" w14:paraId="7886F7CE" w14:textId="77777777" w:rsidTr="00151681">
        <w:tc>
          <w:tcPr>
            <w:tcW w:w="0" w:type="auto"/>
          </w:tcPr>
          <w:p w14:paraId="2BD920B4" w14:textId="77777777" w:rsidR="00151681" w:rsidRPr="00151681" w:rsidRDefault="00151681" w:rsidP="007460FC">
            <w:pPr>
              <w:ind w:left="0"/>
              <w:rPr>
                <w:lang w:val="en-US"/>
              </w:rPr>
            </w:pPr>
            <w:r w:rsidRPr="00151681">
              <w:rPr>
                <w:lang w:val="en-US"/>
              </w:rPr>
              <w:t>FIELD()</w:t>
            </w:r>
          </w:p>
        </w:tc>
        <w:tc>
          <w:tcPr>
            <w:tcW w:w="0" w:type="auto"/>
          </w:tcPr>
          <w:p w14:paraId="43C85C3A" w14:textId="77777777" w:rsidR="00151681" w:rsidRPr="00151681" w:rsidRDefault="00151681" w:rsidP="007460FC">
            <w:pPr>
              <w:ind w:left="0"/>
              <w:rPr>
                <w:lang w:val="en-US"/>
              </w:rPr>
            </w:pPr>
            <w:r w:rsidRPr="00151681">
              <w:rPr>
                <w:lang w:val="en-US"/>
              </w:rPr>
              <w:t>Return the index (position) of the first argument in the subsequent arguments</w:t>
            </w:r>
          </w:p>
        </w:tc>
      </w:tr>
      <w:tr w:rsidR="00151681" w:rsidRPr="00F76EBC" w14:paraId="375A9867" w14:textId="77777777" w:rsidTr="00151681">
        <w:tc>
          <w:tcPr>
            <w:tcW w:w="0" w:type="auto"/>
          </w:tcPr>
          <w:p w14:paraId="6CDD98C3" w14:textId="77777777" w:rsidR="00151681" w:rsidRPr="00151681" w:rsidRDefault="00151681" w:rsidP="007460FC">
            <w:pPr>
              <w:ind w:left="0"/>
              <w:rPr>
                <w:lang w:val="en-US"/>
              </w:rPr>
            </w:pPr>
            <w:r w:rsidRPr="00151681">
              <w:rPr>
                <w:lang w:val="en-US"/>
              </w:rPr>
              <w:lastRenderedPageBreak/>
              <w:t>FIND_IN_SET()</w:t>
            </w:r>
          </w:p>
        </w:tc>
        <w:tc>
          <w:tcPr>
            <w:tcW w:w="0" w:type="auto"/>
          </w:tcPr>
          <w:p w14:paraId="0C3A65A8" w14:textId="77777777" w:rsidR="00151681" w:rsidRPr="00151681" w:rsidRDefault="00151681" w:rsidP="007460FC">
            <w:pPr>
              <w:ind w:left="0"/>
              <w:rPr>
                <w:lang w:val="en-US"/>
              </w:rPr>
            </w:pPr>
            <w:r w:rsidRPr="00151681">
              <w:rPr>
                <w:lang w:val="en-US"/>
              </w:rPr>
              <w:t>Return the index position of the first argument within the second argument</w:t>
            </w:r>
          </w:p>
        </w:tc>
      </w:tr>
      <w:tr w:rsidR="00151681" w:rsidRPr="00F76EBC" w14:paraId="623275CB" w14:textId="77777777" w:rsidTr="00151681">
        <w:tc>
          <w:tcPr>
            <w:tcW w:w="0" w:type="auto"/>
          </w:tcPr>
          <w:p w14:paraId="29956E01" w14:textId="77777777" w:rsidR="00151681" w:rsidRPr="00151681" w:rsidRDefault="00151681" w:rsidP="007460FC">
            <w:pPr>
              <w:ind w:left="0"/>
              <w:rPr>
                <w:lang w:val="en-US"/>
              </w:rPr>
            </w:pPr>
            <w:r w:rsidRPr="00151681">
              <w:rPr>
                <w:lang w:val="en-US"/>
              </w:rPr>
              <w:t>FORMAT()</w:t>
            </w:r>
          </w:p>
        </w:tc>
        <w:tc>
          <w:tcPr>
            <w:tcW w:w="0" w:type="auto"/>
          </w:tcPr>
          <w:p w14:paraId="64A9D3E2" w14:textId="77777777" w:rsidR="00151681" w:rsidRPr="00151681" w:rsidRDefault="00151681" w:rsidP="007460FC">
            <w:pPr>
              <w:ind w:left="0"/>
              <w:rPr>
                <w:lang w:val="en-US"/>
              </w:rPr>
            </w:pPr>
            <w:r w:rsidRPr="00151681">
              <w:rPr>
                <w:lang w:val="en-US"/>
              </w:rPr>
              <w:t>Return a number formatted to specified number of decimal places</w:t>
            </w:r>
          </w:p>
        </w:tc>
      </w:tr>
      <w:tr w:rsidR="00151681" w:rsidRPr="00F76EBC" w14:paraId="15E3EC27" w14:textId="77777777" w:rsidTr="00151681">
        <w:tc>
          <w:tcPr>
            <w:tcW w:w="0" w:type="auto"/>
          </w:tcPr>
          <w:p w14:paraId="44DDCDC7" w14:textId="77777777" w:rsidR="00151681" w:rsidRPr="00151681" w:rsidRDefault="00151681" w:rsidP="007460FC">
            <w:pPr>
              <w:ind w:left="0"/>
              <w:rPr>
                <w:lang w:val="en-US"/>
              </w:rPr>
            </w:pPr>
            <w:r w:rsidRPr="00151681">
              <w:rPr>
                <w:lang w:val="en-US"/>
              </w:rPr>
              <w:t>FROM_BASE64()</w:t>
            </w:r>
          </w:p>
        </w:tc>
        <w:tc>
          <w:tcPr>
            <w:tcW w:w="0" w:type="auto"/>
          </w:tcPr>
          <w:p w14:paraId="0C2C2DC1" w14:textId="77777777" w:rsidR="00151681" w:rsidRPr="00151681" w:rsidRDefault="00151681" w:rsidP="007460FC">
            <w:pPr>
              <w:ind w:left="0"/>
              <w:rPr>
                <w:lang w:val="en-US"/>
              </w:rPr>
            </w:pPr>
            <w:r w:rsidRPr="00151681">
              <w:rPr>
                <w:lang w:val="en-US"/>
              </w:rPr>
              <w:t>Decode to a base-64 string and return result</w:t>
            </w:r>
          </w:p>
        </w:tc>
      </w:tr>
      <w:tr w:rsidR="00151681" w:rsidRPr="00F76EBC" w14:paraId="32D00CE4" w14:textId="77777777" w:rsidTr="00151681">
        <w:tc>
          <w:tcPr>
            <w:tcW w:w="0" w:type="auto"/>
          </w:tcPr>
          <w:p w14:paraId="63E75FFE" w14:textId="77777777" w:rsidR="00151681" w:rsidRPr="00151681" w:rsidRDefault="00151681" w:rsidP="007460FC">
            <w:pPr>
              <w:ind w:left="0"/>
              <w:rPr>
                <w:lang w:val="en-US"/>
              </w:rPr>
            </w:pPr>
            <w:r w:rsidRPr="00151681">
              <w:rPr>
                <w:lang w:val="en-US"/>
              </w:rPr>
              <w:t>HEX()</w:t>
            </w:r>
          </w:p>
        </w:tc>
        <w:tc>
          <w:tcPr>
            <w:tcW w:w="0" w:type="auto"/>
          </w:tcPr>
          <w:p w14:paraId="3E5A8C95" w14:textId="77777777" w:rsidR="00151681" w:rsidRPr="00151681" w:rsidRDefault="00151681" w:rsidP="007460FC">
            <w:pPr>
              <w:ind w:left="0"/>
              <w:rPr>
                <w:lang w:val="en-US"/>
              </w:rPr>
            </w:pPr>
            <w:r w:rsidRPr="00151681">
              <w:rPr>
                <w:lang w:val="en-US"/>
              </w:rPr>
              <w:t>Return a hexadecimal representation of a decimal or string value</w:t>
            </w:r>
          </w:p>
        </w:tc>
      </w:tr>
      <w:tr w:rsidR="00151681" w:rsidRPr="00F76EBC" w14:paraId="340F655A" w14:textId="77777777" w:rsidTr="00151681">
        <w:tc>
          <w:tcPr>
            <w:tcW w:w="0" w:type="auto"/>
          </w:tcPr>
          <w:p w14:paraId="728B5BB8" w14:textId="77777777" w:rsidR="00151681" w:rsidRPr="00151681" w:rsidRDefault="00151681" w:rsidP="007460FC">
            <w:pPr>
              <w:ind w:left="0"/>
              <w:rPr>
                <w:lang w:val="en-US"/>
              </w:rPr>
            </w:pPr>
            <w:r w:rsidRPr="00151681">
              <w:rPr>
                <w:lang w:val="en-US"/>
              </w:rPr>
              <w:t>INSERT()</w:t>
            </w:r>
          </w:p>
        </w:tc>
        <w:tc>
          <w:tcPr>
            <w:tcW w:w="0" w:type="auto"/>
          </w:tcPr>
          <w:p w14:paraId="674A9A54" w14:textId="77777777" w:rsidR="00151681" w:rsidRPr="00151681" w:rsidRDefault="00151681" w:rsidP="007460FC">
            <w:pPr>
              <w:ind w:left="0"/>
              <w:rPr>
                <w:lang w:val="en-US"/>
              </w:rPr>
            </w:pPr>
            <w:r w:rsidRPr="00151681">
              <w:rPr>
                <w:lang w:val="en-US"/>
              </w:rPr>
              <w:t>Insert a substring at the specified position up to the specified number of characters</w:t>
            </w:r>
          </w:p>
        </w:tc>
      </w:tr>
      <w:tr w:rsidR="00151681" w:rsidRPr="00F76EBC" w14:paraId="383EC77D" w14:textId="77777777" w:rsidTr="00151681">
        <w:tc>
          <w:tcPr>
            <w:tcW w:w="0" w:type="auto"/>
          </w:tcPr>
          <w:p w14:paraId="4DB0098F" w14:textId="77777777" w:rsidR="00151681" w:rsidRPr="00151681" w:rsidRDefault="00151681" w:rsidP="007460FC">
            <w:pPr>
              <w:ind w:left="0"/>
              <w:rPr>
                <w:lang w:val="en-US"/>
              </w:rPr>
            </w:pPr>
            <w:r w:rsidRPr="00151681">
              <w:rPr>
                <w:lang w:val="en-US"/>
              </w:rPr>
              <w:t>INSTR()</w:t>
            </w:r>
          </w:p>
        </w:tc>
        <w:tc>
          <w:tcPr>
            <w:tcW w:w="0" w:type="auto"/>
          </w:tcPr>
          <w:p w14:paraId="756B80F2" w14:textId="77777777" w:rsidR="00151681" w:rsidRPr="00151681" w:rsidRDefault="00151681" w:rsidP="007460FC">
            <w:pPr>
              <w:ind w:left="0"/>
              <w:rPr>
                <w:lang w:val="en-US"/>
              </w:rPr>
            </w:pPr>
            <w:r w:rsidRPr="00151681">
              <w:rPr>
                <w:lang w:val="en-US"/>
              </w:rPr>
              <w:t>Return the index of the first occurrence of substring</w:t>
            </w:r>
          </w:p>
        </w:tc>
      </w:tr>
      <w:tr w:rsidR="00151681" w:rsidRPr="00151681" w14:paraId="19C29950" w14:textId="77777777" w:rsidTr="00151681">
        <w:tc>
          <w:tcPr>
            <w:tcW w:w="0" w:type="auto"/>
          </w:tcPr>
          <w:p w14:paraId="5B77DEC0" w14:textId="77777777" w:rsidR="00151681" w:rsidRPr="00151681" w:rsidRDefault="00151681" w:rsidP="007460FC">
            <w:pPr>
              <w:ind w:left="0"/>
              <w:rPr>
                <w:lang w:val="en-US"/>
              </w:rPr>
            </w:pPr>
            <w:r w:rsidRPr="00151681">
              <w:rPr>
                <w:lang w:val="en-US"/>
              </w:rPr>
              <w:t>LCASE()</w:t>
            </w:r>
          </w:p>
        </w:tc>
        <w:tc>
          <w:tcPr>
            <w:tcW w:w="0" w:type="auto"/>
          </w:tcPr>
          <w:p w14:paraId="20A94B83" w14:textId="77777777" w:rsidR="00151681" w:rsidRPr="00151681" w:rsidRDefault="00151681" w:rsidP="007460FC">
            <w:pPr>
              <w:ind w:left="0"/>
              <w:rPr>
                <w:lang w:val="en-US"/>
              </w:rPr>
            </w:pPr>
            <w:r w:rsidRPr="00151681">
              <w:rPr>
                <w:lang w:val="en-US"/>
              </w:rPr>
              <w:t>Synonym for LOWER()</w:t>
            </w:r>
          </w:p>
        </w:tc>
      </w:tr>
      <w:tr w:rsidR="00151681" w:rsidRPr="00F76EBC" w14:paraId="17885621" w14:textId="77777777" w:rsidTr="00151681">
        <w:tc>
          <w:tcPr>
            <w:tcW w:w="0" w:type="auto"/>
          </w:tcPr>
          <w:p w14:paraId="598058CB" w14:textId="77777777" w:rsidR="00151681" w:rsidRPr="00151681" w:rsidRDefault="00151681" w:rsidP="007460FC">
            <w:pPr>
              <w:ind w:left="0"/>
              <w:rPr>
                <w:lang w:val="en-US"/>
              </w:rPr>
            </w:pPr>
            <w:r w:rsidRPr="00151681">
              <w:rPr>
                <w:lang w:val="en-US"/>
              </w:rPr>
              <w:t>LEFT()</w:t>
            </w:r>
          </w:p>
        </w:tc>
        <w:tc>
          <w:tcPr>
            <w:tcW w:w="0" w:type="auto"/>
          </w:tcPr>
          <w:p w14:paraId="2BDB4F92" w14:textId="77777777" w:rsidR="00151681" w:rsidRPr="00151681" w:rsidRDefault="00151681" w:rsidP="007460FC">
            <w:pPr>
              <w:ind w:left="0"/>
              <w:rPr>
                <w:lang w:val="en-US"/>
              </w:rPr>
            </w:pPr>
            <w:r w:rsidRPr="00151681">
              <w:rPr>
                <w:lang w:val="en-US"/>
              </w:rPr>
              <w:t>Return the leftmost number of characters as specified</w:t>
            </w:r>
          </w:p>
        </w:tc>
      </w:tr>
      <w:tr w:rsidR="00151681" w:rsidRPr="00F76EBC" w14:paraId="68A2D8B7" w14:textId="77777777" w:rsidTr="00151681">
        <w:tc>
          <w:tcPr>
            <w:tcW w:w="0" w:type="auto"/>
          </w:tcPr>
          <w:p w14:paraId="645CEB68" w14:textId="77777777" w:rsidR="00151681" w:rsidRPr="00151681" w:rsidRDefault="00151681" w:rsidP="007460FC">
            <w:pPr>
              <w:ind w:left="0"/>
              <w:rPr>
                <w:lang w:val="en-US"/>
              </w:rPr>
            </w:pPr>
            <w:r w:rsidRPr="00151681">
              <w:rPr>
                <w:lang w:val="en-US"/>
              </w:rPr>
              <w:t>LENGTH()</w:t>
            </w:r>
          </w:p>
        </w:tc>
        <w:tc>
          <w:tcPr>
            <w:tcW w:w="0" w:type="auto"/>
          </w:tcPr>
          <w:p w14:paraId="5BBFD031" w14:textId="77777777" w:rsidR="00151681" w:rsidRPr="00151681" w:rsidRDefault="00151681" w:rsidP="007460FC">
            <w:pPr>
              <w:ind w:left="0"/>
              <w:rPr>
                <w:lang w:val="en-US"/>
              </w:rPr>
            </w:pPr>
            <w:r w:rsidRPr="00151681">
              <w:rPr>
                <w:lang w:val="en-US"/>
              </w:rPr>
              <w:t>Return the length of a string in bytes</w:t>
            </w:r>
          </w:p>
        </w:tc>
      </w:tr>
      <w:tr w:rsidR="00151681" w:rsidRPr="00151681" w14:paraId="4A9FA241" w14:textId="77777777" w:rsidTr="00151681">
        <w:tc>
          <w:tcPr>
            <w:tcW w:w="0" w:type="auto"/>
          </w:tcPr>
          <w:p w14:paraId="4A60DA6B" w14:textId="77777777" w:rsidR="00151681" w:rsidRPr="00151681" w:rsidRDefault="00151681" w:rsidP="007460FC">
            <w:pPr>
              <w:ind w:left="0"/>
              <w:rPr>
                <w:lang w:val="en-US"/>
              </w:rPr>
            </w:pPr>
            <w:r w:rsidRPr="00151681">
              <w:rPr>
                <w:lang w:val="en-US"/>
              </w:rPr>
              <w:t>LIKE</w:t>
            </w:r>
          </w:p>
        </w:tc>
        <w:tc>
          <w:tcPr>
            <w:tcW w:w="0" w:type="auto"/>
          </w:tcPr>
          <w:p w14:paraId="00A810F8" w14:textId="77777777" w:rsidR="00151681" w:rsidRPr="00151681" w:rsidRDefault="00151681" w:rsidP="007460FC">
            <w:pPr>
              <w:ind w:left="0"/>
              <w:rPr>
                <w:lang w:val="en-US"/>
              </w:rPr>
            </w:pPr>
            <w:r w:rsidRPr="00151681">
              <w:rPr>
                <w:lang w:val="en-US"/>
              </w:rPr>
              <w:t>Simple pattern matching</w:t>
            </w:r>
          </w:p>
        </w:tc>
      </w:tr>
      <w:tr w:rsidR="00151681" w:rsidRPr="00151681" w14:paraId="01F02D0D" w14:textId="77777777" w:rsidTr="00151681">
        <w:tc>
          <w:tcPr>
            <w:tcW w:w="0" w:type="auto"/>
          </w:tcPr>
          <w:p w14:paraId="69207F3D" w14:textId="77777777" w:rsidR="00151681" w:rsidRPr="00151681" w:rsidRDefault="00151681" w:rsidP="007460FC">
            <w:pPr>
              <w:ind w:left="0"/>
              <w:rPr>
                <w:lang w:val="en-US"/>
              </w:rPr>
            </w:pPr>
            <w:r w:rsidRPr="00151681">
              <w:rPr>
                <w:lang w:val="en-US"/>
              </w:rPr>
              <w:t>LOAD_FILE()</w:t>
            </w:r>
          </w:p>
        </w:tc>
        <w:tc>
          <w:tcPr>
            <w:tcW w:w="0" w:type="auto"/>
          </w:tcPr>
          <w:p w14:paraId="1EBE347C" w14:textId="77777777" w:rsidR="00151681" w:rsidRPr="00151681" w:rsidRDefault="00151681" w:rsidP="007460FC">
            <w:pPr>
              <w:ind w:left="0"/>
              <w:rPr>
                <w:lang w:val="en-US"/>
              </w:rPr>
            </w:pPr>
            <w:r w:rsidRPr="00151681">
              <w:rPr>
                <w:lang w:val="en-US"/>
              </w:rPr>
              <w:t>Load the named file</w:t>
            </w:r>
          </w:p>
        </w:tc>
      </w:tr>
      <w:tr w:rsidR="00151681" w:rsidRPr="00F76EBC" w14:paraId="142F12B8" w14:textId="77777777" w:rsidTr="00151681">
        <w:tc>
          <w:tcPr>
            <w:tcW w:w="0" w:type="auto"/>
          </w:tcPr>
          <w:p w14:paraId="75FD0171" w14:textId="77777777" w:rsidR="00151681" w:rsidRPr="00151681" w:rsidRDefault="00151681" w:rsidP="007460FC">
            <w:pPr>
              <w:ind w:left="0"/>
              <w:rPr>
                <w:lang w:val="en-US"/>
              </w:rPr>
            </w:pPr>
            <w:r w:rsidRPr="00151681">
              <w:rPr>
                <w:lang w:val="en-US"/>
              </w:rPr>
              <w:t>LOCATE()</w:t>
            </w:r>
          </w:p>
        </w:tc>
        <w:tc>
          <w:tcPr>
            <w:tcW w:w="0" w:type="auto"/>
          </w:tcPr>
          <w:p w14:paraId="062D5553" w14:textId="77777777" w:rsidR="00151681" w:rsidRPr="00151681" w:rsidRDefault="00151681" w:rsidP="007460FC">
            <w:pPr>
              <w:ind w:left="0"/>
              <w:rPr>
                <w:lang w:val="en-US"/>
              </w:rPr>
            </w:pPr>
            <w:r w:rsidRPr="00151681">
              <w:rPr>
                <w:lang w:val="en-US"/>
              </w:rPr>
              <w:t>Return the position of the first occurrence of substring</w:t>
            </w:r>
          </w:p>
        </w:tc>
      </w:tr>
      <w:tr w:rsidR="00151681" w:rsidRPr="00F76EBC" w14:paraId="3F7400F1" w14:textId="77777777" w:rsidTr="00151681">
        <w:tc>
          <w:tcPr>
            <w:tcW w:w="0" w:type="auto"/>
          </w:tcPr>
          <w:p w14:paraId="6CEDCDD8" w14:textId="77777777" w:rsidR="00151681" w:rsidRPr="00151681" w:rsidRDefault="00151681" w:rsidP="007460FC">
            <w:pPr>
              <w:ind w:left="0"/>
              <w:rPr>
                <w:lang w:val="en-US"/>
              </w:rPr>
            </w:pPr>
            <w:r w:rsidRPr="00151681">
              <w:rPr>
                <w:lang w:val="en-US"/>
              </w:rPr>
              <w:t>LOWER()</w:t>
            </w:r>
          </w:p>
        </w:tc>
        <w:tc>
          <w:tcPr>
            <w:tcW w:w="0" w:type="auto"/>
          </w:tcPr>
          <w:p w14:paraId="79FECFBA" w14:textId="77777777" w:rsidR="00151681" w:rsidRPr="00151681" w:rsidRDefault="00151681" w:rsidP="007460FC">
            <w:pPr>
              <w:ind w:left="0"/>
              <w:rPr>
                <w:lang w:val="en-US"/>
              </w:rPr>
            </w:pPr>
            <w:r w:rsidRPr="00151681">
              <w:rPr>
                <w:lang w:val="en-US"/>
              </w:rPr>
              <w:t>Return the argument in lowercase</w:t>
            </w:r>
          </w:p>
        </w:tc>
      </w:tr>
      <w:tr w:rsidR="00151681" w:rsidRPr="00F76EBC" w14:paraId="60A22319" w14:textId="77777777" w:rsidTr="00151681">
        <w:tc>
          <w:tcPr>
            <w:tcW w:w="0" w:type="auto"/>
          </w:tcPr>
          <w:p w14:paraId="6054E674" w14:textId="77777777" w:rsidR="00151681" w:rsidRPr="00151681" w:rsidRDefault="00151681" w:rsidP="007460FC">
            <w:pPr>
              <w:ind w:left="0"/>
              <w:rPr>
                <w:lang w:val="en-US"/>
              </w:rPr>
            </w:pPr>
            <w:r w:rsidRPr="00151681">
              <w:rPr>
                <w:lang w:val="en-US"/>
              </w:rPr>
              <w:t>LPAD()</w:t>
            </w:r>
          </w:p>
        </w:tc>
        <w:tc>
          <w:tcPr>
            <w:tcW w:w="0" w:type="auto"/>
          </w:tcPr>
          <w:p w14:paraId="3419E63B" w14:textId="77777777" w:rsidR="00151681" w:rsidRPr="00151681" w:rsidRDefault="00151681" w:rsidP="007460FC">
            <w:pPr>
              <w:ind w:left="0"/>
              <w:rPr>
                <w:lang w:val="en-US"/>
              </w:rPr>
            </w:pPr>
            <w:r w:rsidRPr="00151681">
              <w:rPr>
                <w:lang w:val="en-US"/>
              </w:rPr>
              <w:t>Return the string argument, left-padded with the specified string</w:t>
            </w:r>
          </w:p>
        </w:tc>
      </w:tr>
      <w:tr w:rsidR="00151681" w:rsidRPr="00151681" w14:paraId="11635BBB" w14:textId="77777777" w:rsidTr="00151681">
        <w:tc>
          <w:tcPr>
            <w:tcW w:w="0" w:type="auto"/>
          </w:tcPr>
          <w:p w14:paraId="472962BA" w14:textId="77777777" w:rsidR="00151681" w:rsidRPr="00151681" w:rsidRDefault="00151681" w:rsidP="007460FC">
            <w:pPr>
              <w:ind w:left="0"/>
              <w:rPr>
                <w:lang w:val="en-US"/>
              </w:rPr>
            </w:pPr>
            <w:r w:rsidRPr="00151681">
              <w:rPr>
                <w:lang w:val="en-US"/>
              </w:rPr>
              <w:t>LTRIM()</w:t>
            </w:r>
          </w:p>
        </w:tc>
        <w:tc>
          <w:tcPr>
            <w:tcW w:w="0" w:type="auto"/>
          </w:tcPr>
          <w:p w14:paraId="19BD61F3" w14:textId="77777777" w:rsidR="00151681" w:rsidRPr="00151681" w:rsidRDefault="00151681" w:rsidP="007460FC">
            <w:pPr>
              <w:ind w:left="0"/>
              <w:rPr>
                <w:lang w:val="en-US"/>
              </w:rPr>
            </w:pPr>
            <w:r w:rsidRPr="00151681">
              <w:rPr>
                <w:lang w:val="en-US"/>
              </w:rPr>
              <w:t>Remove leading spaces</w:t>
            </w:r>
          </w:p>
        </w:tc>
      </w:tr>
      <w:tr w:rsidR="00151681" w:rsidRPr="00F76EBC" w14:paraId="4FF7DC01" w14:textId="77777777" w:rsidTr="00151681">
        <w:tc>
          <w:tcPr>
            <w:tcW w:w="0" w:type="auto"/>
          </w:tcPr>
          <w:p w14:paraId="2BC2CE1B" w14:textId="77777777" w:rsidR="00151681" w:rsidRPr="00151681" w:rsidRDefault="00151681" w:rsidP="007460FC">
            <w:pPr>
              <w:ind w:left="0"/>
              <w:rPr>
                <w:lang w:val="en-US"/>
              </w:rPr>
            </w:pPr>
            <w:r w:rsidRPr="00151681">
              <w:rPr>
                <w:lang w:val="en-US"/>
              </w:rPr>
              <w:t>MAKE_SET()</w:t>
            </w:r>
          </w:p>
        </w:tc>
        <w:tc>
          <w:tcPr>
            <w:tcW w:w="0" w:type="auto"/>
          </w:tcPr>
          <w:p w14:paraId="6B69ABFC" w14:textId="77777777" w:rsidR="00151681" w:rsidRPr="00151681" w:rsidRDefault="00151681" w:rsidP="007460FC">
            <w:pPr>
              <w:ind w:left="0"/>
              <w:rPr>
                <w:lang w:val="en-US"/>
              </w:rPr>
            </w:pPr>
            <w:r w:rsidRPr="00151681">
              <w:rPr>
                <w:lang w:val="en-US"/>
              </w:rPr>
              <w:t>Return a set of comma-separated strings that have the corresponding bit in bits set</w:t>
            </w:r>
          </w:p>
        </w:tc>
      </w:tr>
      <w:tr w:rsidR="00151681" w:rsidRPr="00151681" w14:paraId="38DCE0FE" w14:textId="77777777" w:rsidTr="00151681">
        <w:tc>
          <w:tcPr>
            <w:tcW w:w="0" w:type="auto"/>
          </w:tcPr>
          <w:p w14:paraId="72BFFD22" w14:textId="77777777" w:rsidR="00151681" w:rsidRPr="00151681" w:rsidRDefault="00151681" w:rsidP="007460FC">
            <w:pPr>
              <w:ind w:left="0"/>
              <w:rPr>
                <w:lang w:val="en-US"/>
              </w:rPr>
            </w:pPr>
            <w:r w:rsidRPr="00151681">
              <w:rPr>
                <w:lang w:val="en-US"/>
              </w:rPr>
              <w:t>MATCH</w:t>
            </w:r>
          </w:p>
        </w:tc>
        <w:tc>
          <w:tcPr>
            <w:tcW w:w="0" w:type="auto"/>
          </w:tcPr>
          <w:p w14:paraId="4A5EFB56" w14:textId="77777777" w:rsidR="00151681" w:rsidRPr="00151681" w:rsidRDefault="00151681" w:rsidP="007460FC">
            <w:pPr>
              <w:ind w:left="0"/>
              <w:rPr>
                <w:lang w:val="en-US"/>
              </w:rPr>
            </w:pPr>
            <w:r w:rsidRPr="00151681">
              <w:rPr>
                <w:lang w:val="en-US"/>
              </w:rPr>
              <w:t>Perform full-text search</w:t>
            </w:r>
          </w:p>
        </w:tc>
      </w:tr>
      <w:tr w:rsidR="00151681" w:rsidRPr="00F76EBC" w14:paraId="341EE200" w14:textId="77777777" w:rsidTr="00151681">
        <w:tc>
          <w:tcPr>
            <w:tcW w:w="0" w:type="auto"/>
          </w:tcPr>
          <w:p w14:paraId="0CB04672" w14:textId="77777777" w:rsidR="00151681" w:rsidRPr="00151681" w:rsidRDefault="00151681" w:rsidP="007460FC">
            <w:pPr>
              <w:ind w:left="0"/>
              <w:rPr>
                <w:lang w:val="en-US"/>
              </w:rPr>
            </w:pPr>
            <w:r w:rsidRPr="00151681">
              <w:rPr>
                <w:lang w:val="en-US"/>
              </w:rPr>
              <w:t>MID()</w:t>
            </w:r>
          </w:p>
        </w:tc>
        <w:tc>
          <w:tcPr>
            <w:tcW w:w="0" w:type="auto"/>
          </w:tcPr>
          <w:p w14:paraId="618B328B" w14:textId="77777777" w:rsidR="00151681" w:rsidRPr="00151681" w:rsidRDefault="00151681" w:rsidP="007460FC">
            <w:pPr>
              <w:ind w:left="0"/>
              <w:rPr>
                <w:lang w:val="en-US"/>
              </w:rPr>
            </w:pPr>
            <w:r w:rsidRPr="00151681">
              <w:rPr>
                <w:lang w:val="en-US"/>
              </w:rPr>
              <w:t>Return a substring starting from the specified position</w:t>
            </w:r>
          </w:p>
        </w:tc>
      </w:tr>
      <w:tr w:rsidR="00151681" w:rsidRPr="00F76EBC" w14:paraId="74210F6F" w14:textId="77777777" w:rsidTr="00151681">
        <w:tc>
          <w:tcPr>
            <w:tcW w:w="0" w:type="auto"/>
          </w:tcPr>
          <w:p w14:paraId="1FD0FC3C" w14:textId="77777777" w:rsidR="00151681" w:rsidRPr="00151681" w:rsidRDefault="00151681" w:rsidP="007460FC">
            <w:pPr>
              <w:ind w:left="0"/>
              <w:rPr>
                <w:lang w:val="en-US"/>
              </w:rPr>
            </w:pPr>
            <w:r w:rsidRPr="00151681">
              <w:rPr>
                <w:lang w:val="en-US"/>
              </w:rPr>
              <w:t>NOT LIKE</w:t>
            </w:r>
          </w:p>
        </w:tc>
        <w:tc>
          <w:tcPr>
            <w:tcW w:w="0" w:type="auto"/>
          </w:tcPr>
          <w:p w14:paraId="2F69424B" w14:textId="77777777" w:rsidR="00151681" w:rsidRPr="00151681" w:rsidRDefault="00151681" w:rsidP="007460FC">
            <w:pPr>
              <w:ind w:left="0"/>
              <w:rPr>
                <w:lang w:val="en-US"/>
              </w:rPr>
            </w:pPr>
            <w:r w:rsidRPr="00151681">
              <w:rPr>
                <w:lang w:val="en-US"/>
              </w:rPr>
              <w:t>Negation of simple pattern matching</w:t>
            </w:r>
          </w:p>
        </w:tc>
      </w:tr>
      <w:tr w:rsidR="00151681" w:rsidRPr="00151681" w14:paraId="44BEDC92" w14:textId="77777777" w:rsidTr="00151681">
        <w:tc>
          <w:tcPr>
            <w:tcW w:w="0" w:type="auto"/>
          </w:tcPr>
          <w:p w14:paraId="335A0D83" w14:textId="77777777" w:rsidR="00151681" w:rsidRPr="00151681" w:rsidRDefault="00151681" w:rsidP="007460FC">
            <w:pPr>
              <w:ind w:left="0"/>
              <w:rPr>
                <w:lang w:val="en-US"/>
              </w:rPr>
            </w:pPr>
            <w:r w:rsidRPr="00151681">
              <w:rPr>
                <w:lang w:val="en-US"/>
              </w:rPr>
              <w:t>NOT REGEXP</w:t>
            </w:r>
          </w:p>
        </w:tc>
        <w:tc>
          <w:tcPr>
            <w:tcW w:w="0" w:type="auto"/>
          </w:tcPr>
          <w:p w14:paraId="20C51B8E" w14:textId="77777777" w:rsidR="00151681" w:rsidRPr="00151681" w:rsidRDefault="00151681" w:rsidP="007460FC">
            <w:pPr>
              <w:ind w:left="0"/>
              <w:rPr>
                <w:lang w:val="en-US"/>
              </w:rPr>
            </w:pPr>
            <w:r w:rsidRPr="00151681">
              <w:rPr>
                <w:lang w:val="en-US"/>
              </w:rPr>
              <w:t>Negation of REGEXP</w:t>
            </w:r>
          </w:p>
        </w:tc>
      </w:tr>
      <w:tr w:rsidR="00151681" w:rsidRPr="00F76EBC" w14:paraId="35950FFF" w14:textId="77777777" w:rsidTr="00151681">
        <w:tc>
          <w:tcPr>
            <w:tcW w:w="0" w:type="auto"/>
          </w:tcPr>
          <w:p w14:paraId="6920998A" w14:textId="77777777" w:rsidR="00151681" w:rsidRPr="00151681" w:rsidRDefault="00151681" w:rsidP="007460FC">
            <w:pPr>
              <w:ind w:left="0"/>
              <w:rPr>
                <w:lang w:val="en-US"/>
              </w:rPr>
            </w:pPr>
            <w:r w:rsidRPr="00151681">
              <w:rPr>
                <w:lang w:val="en-US"/>
              </w:rPr>
              <w:t>OCT()</w:t>
            </w:r>
          </w:p>
        </w:tc>
        <w:tc>
          <w:tcPr>
            <w:tcW w:w="0" w:type="auto"/>
          </w:tcPr>
          <w:p w14:paraId="22AF2E6F" w14:textId="77777777" w:rsidR="00151681" w:rsidRPr="00151681" w:rsidRDefault="00151681" w:rsidP="007460FC">
            <w:pPr>
              <w:ind w:left="0"/>
              <w:rPr>
                <w:lang w:val="en-US"/>
              </w:rPr>
            </w:pPr>
            <w:r w:rsidRPr="00151681">
              <w:rPr>
                <w:lang w:val="en-US"/>
              </w:rPr>
              <w:t>Return a string containing octal representation of a number</w:t>
            </w:r>
          </w:p>
        </w:tc>
      </w:tr>
      <w:tr w:rsidR="00151681" w:rsidRPr="00151681" w14:paraId="61F729F5" w14:textId="77777777" w:rsidTr="00151681">
        <w:tc>
          <w:tcPr>
            <w:tcW w:w="0" w:type="auto"/>
          </w:tcPr>
          <w:p w14:paraId="329381E7" w14:textId="77777777" w:rsidR="00151681" w:rsidRPr="00151681" w:rsidRDefault="00151681" w:rsidP="007460FC">
            <w:pPr>
              <w:ind w:left="0"/>
              <w:rPr>
                <w:lang w:val="en-US"/>
              </w:rPr>
            </w:pPr>
            <w:r w:rsidRPr="00151681">
              <w:rPr>
                <w:lang w:val="en-US"/>
              </w:rPr>
              <w:t>OCTET_LENGTH()</w:t>
            </w:r>
          </w:p>
        </w:tc>
        <w:tc>
          <w:tcPr>
            <w:tcW w:w="0" w:type="auto"/>
          </w:tcPr>
          <w:p w14:paraId="5FEB53B5" w14:textId="77777777" w:rsidR="00151681" w:rsidRPr="00151681" w:rsidRDefault="00151681" w:rsidP="007460FC">
            <w:pPr>
              <w:ind w:left="0"/>
              <w:rPr>
                <w:lang w:val="en-US"/>
              </w:rPr>
            </w:pPr>
            <w:r w:rsidRPr="00151681">
              <w:rPr>
                <w:lang w:val="en-US"/>
              </w:rPr>
              <w:t>Synonym for LENGTH()</w:t>
            </w:r>
          </w:p>
        </w:tc>
      </w:tr>
      <w:tr w:rsidR="00151681" w:rsidRPr="00F76EBC" w14:paraId="6B02C7EA" w14:textId="77777777" w:rsidTr="00151681">
        <w:tc>
          <w:tcPr>
            <w:tcW w:w="0" w:type="auto"/>
          </w:tcPr>
          <w:p w14:paraId="621188B9" w14:textId="77777777" w:rsidR="00151681" w:rsidRPr="00151681" w:rsidRDefault="00151681" w:rsidP="007460FC">
            <w:pPr>
              <w:ind w:left="0"/>
              <w:rPr>
                <w:lang w:val="en-US"/>
              </w:rPr>
            </w:pPr>
            <w:r w:rsidRPr="00151681">
              <w:rPr>
                <w:lang w:val="en-US"/>
              </w:rPr>
              <w:t>ORD()</w:t>
            </w:r>
          </w:p>
        </w:tc>
        <w:tc>
          <w:tcPr>
            <w:tcW w:w="0" w:type="auto"/>
          </w:tcPr>
          <w:p w14:paraId="55B7108D" w14:textId="77777777" w:rsidR="00151681" w:rsidRPr="00151681" w:rsidRDefault="00151681" w:rsidP="007460FC">
            <w:pPr>
              <w:ind w:left="0"/>
              <w:rPr>
                <w:lang w:val="en-US"/>
              </w:rPr>
            </w:pPr>
            <w:r w:rsidRPr="00151681">
              <w:rPr>
                <w:lang w:val="en-US"/>
              </w:rPr>
              <w:t>Return character code for leftmost character of the argument</w:t>
            </w:r>
          </w:p>
        </w:tc>
      </w:tr>
      <w:tr w:rsidR="00151681" w:rsidRPr="00151681" w14:paraId="2F8A8A66" w14:textId="77777777" w:rsidTr="00151681">
        <w:tc>
          <w:tcPr>
            <w:tcW w:w="0" w:type="auto"/>
          </w:tcPr>
          <w:p w14:paraId="64BC3BEA" w14:textId="77777777" w:rsidR="00151681" w:rsidRPr="00151681" w:rsidRDefault="00151681" w:rsidP="007460FC">
            <w:pPr>
              <w:ind w:left="0"/>
              <w:rPr>
                <w:lang w:val="en-US"/>
              </w:rPr>
            </w:pPr>
            <w:r w:rsidRPr="00151681">
              <w:rPr>
                <w:lang w:val="en-US"/>
              </w:rPr>
              <w:t>POSITION()</w:t>
            </w:r>
          </w:p>
        </w:tc>
        <w:tc>
          <w:tcPr>
            <w:tcW w:w="0" w:type="auto"/>
          </w:tcPr>
          <w:p w14:paraId="24536D08" w14:textId="77777777" w:rsidR="00151681" w:rsidRPr="00151681" w:rsidRDefault="00151681" w:rsidP="007460FC">
            <w:pPr>
              <w:ind w:left="0"/>
              <w:rPr>
                <w:lang w:val="en-US"/>
              </w:rPr>
            </w:pPr>
            <w:r w:rsidRPr="00151681">
              <w:rPr>
                <w:lang w:val="en-US"/>
              </w:rPr>
              <w:t>Synonym for LOCATE()</w:t>
            </w:r>
          </w:p>
        </w:tc>
      </w:tr>
      <w:tr w:rsidR="00151681" w:rsidRPr="00F76EBC" w14:paraId="71FE5651" w14:textId="77777777" w:rsidTr="00151681">
        <w:tc>
          <w:tcPr>
            <w:tcW w:w="0" w:type="auto"/>
          </w:tcPr>
          <w:p w14:paraId="70EC3143" w14:textId="77777777" w:rsidR="00151681" w:rsidRPr="00151681" w:rsidRDefault="00151681" w:rsidP="007460FC">
            <w:pPr>
              <w:ind w:left="0"/>
              <w:rPr>
                <w:lang w:val="en-US"/>
              </w:rPr>
            </w:pPr>
            <w:r w:rsidRPr="00151681">
              <w:rPr>
                <w:lang w:val="en-US"/>
              </w:rPr>
              <w:t>QUOTE()</w:t>
            </w:r>
          </w:p>
        </w:tc>
        <w:tc>
          <w:tcPr>
            <w:tcW w:w="0" w:type="auto"/>
          </w:tcPr>
          <w:p w14:paraId="302AB8BF" w14:textId="77777777" w:rsidR="00151681" w:rsidRPr="00151681" w:rsidRDefault="00151681" w:rsidP="007460FC">
            <w:pPr>
              <w:ind w:left="0"/>
              <w:rPr>
                <w:lang w:val="en-US"/>
              </w:rPr>
            </w:pPr>
            <w:r w:rsidRPr="00151681">
              <w:rPr>
                <w:lang w:val="en-US"/>
              </w:rPr>
              <w:t>Escape the argument for use in an SQL statement</w:t>
            </w:r>
          </w:p>
        </w:tc>
      </w:tr>
      <w:tr w:rsidR="00151681" w:rsidRPr="00F76EBC" w14:paraId="4AB32F43" w14:textId="77777777" w:rsidTr="00151681">
        <w:tc>
          <w:tcPr>
            <w:tcW w:w="0" w:type="auto"/>
          </w:tcPr>
          <w:p w14:paraId="454266F3" w14:textId="77777777" w:rsidR="00151681" w:rsidRPr="00151681" w:rsidRDefault="00151681" w:rsidP="007460FC">
            <w:pPr>
              <w:ind w:left="0"/>
              <w:rPr>
                <w:lang w:val="en-US"/>
              </w:rPr>
            </w:pPr>
            <w:r w:rsidRPr="00151681">
              <w:rPr>
                <w:lang w:val="en-US"/>
              </w:rPr>
              <w:t>REGEXP</w:t>
            </w:r>
          </w:p>
        </w:tc>
        <w:tc>
          <w:tcPr>
            <w:tcW w:w="0" w:type="auto"/>
          </w:tcPr>
          <w:p w14:paraId="1F744621" w14:textId="77777777" w:rsidR="00151681" w:rsidRPr="00151681" w:rsidRDefault="00151681" w:rsidP="007460FC">
            <w:pPr>
              <w:ind w:left="0"/>
              <w:rPr>
                <w:lang w:val="en-US"/>
              </w:rPr>
            </w:pPr>
            <w:r w:rsidRPr="00151681">
              <w:rPr>
                <w:lang w:val="en-US"/>
              </w:rPr>
              <w:t>Pattern matching using regular expressions</w:t>
            </w:r>
          </w:p>
        </w:tc>
      </w:tr>
      <w:tr w:rsidR="00151681" w:rsidRPr="00F76EBC" w14:paraId="198ED027" w14:textId="77777777" w:rsidTr="00151681">
        <w:tc>
          <w:tcPr>
            <w:tcW w:w="0" w:type="auto"/>
          </w:tcPr>
          <w:p w14:paraId="5728FDEC" w14:textId="77777777" w:rsidR="00151681" w:rsidRPr="00151681" w:rsidRDefault="00151681" w:rsidP="007460FC">
            <w:pPr>
              <w:ind w:left="0"/>
              <w:rPr>
                <w:lang w:val="en-US"/>
              </w:rPr>
            </w:pPr>
            <w:r w:rsidRPr="00151681">
              <w:rPr>
                <w:lang w:val="en-US"/>
              </w:rPr>
              <w:t>REPEAT()</w:t>
            </w:r>
          </w:p>
        </w:tc>
        <w:tc>
          <w:tcPr>
            <w:tcW w:w="0" w:type="auto"/>
          </w:tcPr>
          <w:p w14:paraId="5AA225BE" w14:textId="77777777" w:rsidR="00151681" w:rsidRPr="00151681" w:rsidRDefault="00151681" w:rsidP="007460FC">
            <w:pPr>
              <w:ind w:left="0"/>
              <w:rPr>
                <w:lang w:val="en-US"/>
              </w:rPr>
            </w:pPr>
            <w:r w:rsidRPr="00151681">
              <w:rPr>
                <w:lang w:val="en-US"/>
              </w:rPr>
              <w:t>Repeat a string the specified number of times</w:t>
            </w:r>
          </w:p>
        </w:tc>
      </w:tr>
      <w:tr w:rsidR="00151681" w:rsidRPr="00F76EBC" w14:paraId="4706182C" w14:textId="77777777" w:rsidTr="00151681">
        <w:tc>
          <w:tcPr>
            <w:tcW w:w="0" w:type="auto"/>
          </w:tcPr>
          <w:p w14:paraId="16D431C0" w14:textId="77777777" w:rsidR="00151681" w:rsidRPr="00151681" w:rsidRDefault="00151681" w:rsidP="007460FC">
            <w:pPr>
              <w:ind w:left="0"/>
              <w:rPr>
                <w:lang w:val="en-US"/>
              </w:rPr>
            </w:pPr>
            <w:r w:rsidRPr="00151681">
              <w:rPr>
                <w:lang w:val="en-US"/>
              </w:rPr>
              <w:t>REPLACE()</w:t>
            </w:r>
          </w:p>
        </w:tc>
        <w:tc>
          <w:tcPr>
            <w:tcW w:w="0" w:type="auto"/>
          </w:tcPr>
          <w:p w14:paraId="65855476" w14:textId="77777777" w:rsidR="00151681" w:rsidRPr="00151681" w:rsidRDefault="00151681" w:rsidP="007460FC">
            <w:pPr>
              <w:ind w:left="0"/>
              <w:rPr>
                <w:lang w:val="en-US"/>
              </w:rPr>
            </w:pPr>
            <w:r w:rsidRPr="00151681">
              <w:rPr>
                <w:lang w:val="en-US"/>
              </w:rPr>
              <w:t>Replace occurrences of a specified string</w:t>
            </w:r>
          </w:p>
        </w:tc>
      </w:tr>
      <w:tr w:rsidR="00151681" w:rsidRPr="00F76EBC" w14:paraId="6103D228" w14:textId="77777777" w:rsidTr="00151681">
        <w:tc>
          <w:tcPr>
            <w:tcW w:w="0" w:type="auto"/>
          </w:tcPr>
          <w:p w14:paraId="4FDA19A3" w14:textId="77777777" w:rsidR="00151681" w:rsidRPr="00151681" w:rsidRDefault="00151681" w:rsidP="007460FC">
            <w:pPr>
              <w:ind w:left="0"/>
              <w:rPr>
                <w:lang w:val="en-US"/>
              </w:rPr>
            </w:pPr>
            <w:r w:rsidRPr="00151681">
              <w:rPr>
                <w:lang w:val="en-US"/>
              </w:rPr>
              <w:t>REVERSE()</w:t>
            </w:r>
          </w:p>
        </w:tc>
        <w:tc>
          <w:tcPr>
            <w:tcW w:w="0" w:type="auto"/>
          </w:tcPr>
          <w:p w14:paraId="7D167141" w14:textId="77777777" w:rsidR="00151681" w:rsidRPr="00151681" w:rsidRDefault="00151681" w:rsidP="007460FC">
            <w:pPr>
              <w:ind w:left="0"/>
              <w:rPr>
                <w:lang w:val="en-US"/>
              </w:rPr>
            </w:pPr>
            <w:r w:rsidRPr="00151681">
              <w:rPr>
                <w:lang w:val="en-US"/>
              </w:rPr>
              <w:t>Reverse the characters in a string</w:t>
            </w:r>
          </w:p>
        </w:tc>
      </w:tr>
      <w:tr w:rsidR="00151681" w:rsidRPr="00F76EBC" w14:paraId="59739771" w14:textId="77777777" w:rsidTr="00151681">
        <w:tc>
          <w:tcPr>
            <w:tcW w:w="0" w:type="auto"/>
          </w:tcPr>
          <w:p w14:paraId="6AA238FF" w14:textId="77777777" w:rsidR="00151681" w:rsidRPr="00151681" w:rsidRDefault="00151681" w:rsidP="007460FC">
            <w:pPr>
              <w:ind w:left="0"/>
              <w:rPr>
                <w:lang w:val="en-US"/>
              </w:rPr>
            </w:pPr>
            <w:r w:rsidRPr="00151681">
              <w:rPr>
                <w:lang w:val="en-US"/>
              </w:rPr>
              <w:t>RIGHT()</w:t>
            </w:r>
          </w:p>
        </w:tc>
        <w:tc>
          <w:tcPr>
            <w:tcW w:w="0" w:type="auto"/>
          </w:tcPr>
          <w:p w14:paraId="6C718120" w14:textId="77777777" w:rsidR="00151681" w:rsidRPr="00151681" w:rsidRDefault="00151681" w:rsidP="007460FC">
            <w:pPr>
              <w:ind w:left="0"/>
              <w:rPr>
                <w:lang w:val="en-US"/>
              </w:rPr>
            </w:pPr>
            <w:r w:rsidRPr="00151681">
              <w:rPr>
                <w:lang w:val="en-US"/>
              </w:rPr>
              <w:t>Return the specified rightmost number of characters</w:t>
            </w:r>
          </w:p>
        </w:tc>
      </w:tr>
      <w:tr w:rsidR="00151681" w:rsidRPr="00151681" w14:paraId="792EE296" w14:textId="77777777" w:rsidTr="00151681">
        <w:tc>
          <w:tcPr>
            <w:tcW w:w="0" w:type="auto"/>
          </w:tcPr>
          <w:p w14:paraId="4285BCC4" w14:textId="77777777" w:rsidR="00151681" w:rsidRPr="00151681" w:rsidRDefault="00151681" w:rsidP="007460FC">
            <w:pPr>
              <w:ind w:left="0"/>
              <w:rPr>
                <w:lang w:val="en-US"/>
              </w:rPr>
            </w:pPr>
            <w:r w:rsidRPr="00151681">
              <w:rPr>
                <w:lang w:val="en-US"/>
              </w:rPr>
              <w:t>RLIKE</w:t>
            </w:r>
          </w:p>
        </w:tc>
        <w:tc>
          <w:tcPr>
            <w:tcW w:w="0" w:type="auto"/>
          </w:tcPr>
          <w:p w14:paraId="1FA78891" w14:textId="77777777" w:rsidR="00151681" w:rsidRPr="00151681" w:rsidRDefault="00151681" w:rsidP="007460FC">
            <w:pPr>
              <w:ind w:left="0"/>
              <w:rPr>
                <w:lang w:val="en-US"/>
              </w:rPr>
            </w:pPr>
            <w:r w:rsidRPr="00151681">
              <w:rPr>
                <w:lang w:val="en-US"/>
              </w:rPr>
              <w:t>Synonym for REGEXP</w:t>
            </w:r>
          </w:p>
        </w:tc>
      </w:tr>
      <w:tr w:rsidR="00151681" w:rsidRPr="00F76EBC" w14:paraId="4506E405" w14:textId="77777777" w:rsidTr="00151681">
        <w:tc>
          <w:tcPr>
            <w:tcW w:w="0" w:type="auto"/>
          </w:tcPr>
          <w:p w14:paraId="16B79260" w14:textId="77777777" w:rsidR="00151681" w:rsidRPr="00151681" w:rsidRDefault="00151681" w:rsidP="007460FC">
            <w:pPr>
              <w:ind w:left="0"/>
              <w:rPr>
                <w:lang w:val="en-US"/>
              </w:rPr>
            </w:pPr>
            <w:r w:rsidRPr="00151681">
              <w:rPr>
                <w:lang w:val="en-US"/>
              </w:rPr>
              <w:lastRenderedPageBreak/>
              <w:t>RPAD()</w:t>
            </w:r>
          </w:p>
        </w:tc>
        <w:tc>
          <w:tcPr>
            <w:tcW w:w="0" w:type="auto"/>
          </w:tcPr>
          <w:p w14:paraId="1B772659" w14:textId="77777777" w:rsidR="00151681" w:rsidRPr="00151681" w:rsidRDefault="00151681" w:rsidP="007460FC">
            <w:pPr>
              <w:ind w:left="0"/>
              <w:rPr>
                <w:lang w:val="en-US"/>
              </w:rPr>
            </w:pPr>
            <w:r w:rsidRPr="00151681">
              <w:rPr>
                <w:lang w:val="en-US"/>
              </w:rPr>
              <w:t>Append string the specified number of times</w:t>
            </w:r>
          </w:p>
        </w:tc>
      </w:tr>
      <w:tr w:rsidR="00151681" w:rsidRPr="00151681" w14:paraId="351D3BB2" w14:textId="77777777" w:rsidTr="00151681">
        <w:tc>
          <w:tcPr>
            <w:tcW w:w="0" w:type="auto"/>
          </w:tcPr>
          <w:p w14:paraId="34667CCB" w14:textId="77777777" w:rsidR="00151681" w:rsidRPr="00151681" w:rsidRDefault="00151681" w:rsidP="007460FC">
            <w:pPr>
              <w:ind w:left="0"/>
              <w:rPr>
                <w:lang w:val="en-US"/>
              </w:rPr>
            </w:pPr>
            <w:r w:rsidRPr="00151681">
              <w:rPr>
                <w:lang w:val="en-US"/>
              </w:rPr>
              <w:t>RTRIM()</w:t>
            </w:r>
          </w:p>
        </w:tc>
        <w:tc>
          <w:tcPr>
            <w:tcW w:w="0" w:type="auto"/>
          </w:tcPr>
          <w:p w14:paraId="5ACE3D94" w14:textId="77777777" w:rsidR="00151681" w:rsidRPr="00151681" w:rsidRDefault="00151681" w:rsidP="007460FC">
            <w:pPr>
              <w:ind w:left="0"/>
              <w:rPr>
                <w:lang w:val="en-US"/>
              </w:rPr>
            </w:pPr>
            <w:r w:rsidRPr="00151681">
              <w:rPr>
                <w:lang w:val="en-US"/>
              </w:rPr>
              <w:t>Remove trailing spaces</w:t>
            </w:r>
          </w:p>
        </w:tc>
      </w:tr>
      <w:tr w:rsidR="00151681" w:rsidRPr="00151681" w14:paraId="6997A4A2" w14:textId="77777777" w:rsidTr="00151681">
        <w:tc>
          <w:tcPr>
            <w:tcW w:w="0" w:type="auto"/>
          </w:tcPr>
          <w:p w14:paraId="3D87E8D7" w14:textId="77777777" w:rsidR="00151681" w:rsidRPr="00151681" w:rsidRDefault="00151681" w:rsidP="007460FC">
            <w:pPr>
              <w:ind w:left="0"/>
              <w:rPr>
                <w:lang w:val="en-US"/>
              </w:rPr>
            </w:pPr>
            <w:r w:rsidRPr="00151681">
              <w:rPr>
                <w:lang w:val="en-US"/>
              </w:rPr>
              <w:t>SOUNDEX()</w:t>
            </w:r>
          </w:p>
        </w:tc>
        <w:tc>
          <w:tcPr>
            <w:tcW w:w="0" w:type="auto"/>
          </w:tcPr>
          <w:p w14:paraId="21FC5D65" w14:textId="77777777" w:rsidR="00151681" w:rsidRPr="00151681" w:rsidRDefault="00151681" w:rsidP="007460FC">
            <w:pPr>
              <w:ind w:left="0"/>
              <w:rPr>
                <w:lang w:val="en-US"/>
              </w:rPr>
            </w:pPr>
            <w:r w:rsidRPr="00151681">
              <w:rPr>
                <w:lang w:val="en-US"/>
              </w:rPr>
              <w:t>Return a soundex string</w:t>
            </w:r>
          </w:p>
        </w:tc>
      </w:tr>
      <w:tr w:rsidR="00151681" w:rsidRPr="00151681" w14:paraId="7FB0CE63" w14:textId="77777777" w:rsidTr="00151681">
        <w:tc>
          <w:tcPr>
            <w:tcW w:w="0" w:type="auto"/>
          </w:tcPr>
          <w:p w14:paraId="7993DCD9" w14:textId="77777777" w:rsidR="00151681" w:rsidRPr="00151681" w:rsidRDefault="00151681" w:rsidP="007460FC">
            <w:pPr>
              <w:ind w:left="0"/>
              <w:rPr>
                <w:lang w:val="en-US"/>
              </w:rPr>
            </w:pPr>
            <w:r w:rsidRPr="00151681">
              <w:rPr>
                <w:lang w:val="en-US"/>
              </w:rPr>
              <w:t>SOUNDS LIKE</w:t>
            </w:r>
          </w:p>
        </w:tc>
        <w:tc>
          <w:tcPr>
            <w:tcW w:w="0" w:type="auto"/>
          </w:tcPr>
          <w:p w14:paraId="388C76A8" w14:textId="77777777" w:rsidR="00151681" w:rsidRPr="00151681" w:rsidRDefault="00151681" w:rsidP="007460FC">
            <w:pPr>
              <w:ind w:left="0"/>
              <w:rPr>
                <w:lang w:val="en-US"/>
              </w:rPr>
            </w:pPr>
            <w:r w:rsidRPr="00151681">
              <w:rPr>
                <w:lang w:val="en-US"/>
              </w:rPr>
              <w:t>Compare sounds</w:t>
            </w:r>
          </w:p>
        </w:tc>
      </w:tr>
      <w:tr w:rsidR="00151681" w:rsidRPr="00F76EBC" w14:paraId="41D4AEDE" w14:textId="77777777" w:rsidTr="00151681">
        <w:tc>
          <w:tcPr>
            <w:tcW w:w="0" w:type="auto"/>
          </w:tcPr>
          <w:p w14:paraId="3CEAB77B" w14:textId="77777777" w:rsidR="00151681" w:rsidRPr="00151681" w:rsidRDefault="00151681" w:rsidP="007460FC">
            <w:pPr>
              <w:ind w:left="0"/>
              <w:rPr>
                <w:lang w:val="en-US"/>
              </w:rPr>
            </w:pPr>
            <w:r w:rsidRPr="00151681">
              <w:rPr>
                <w:lang w:val="en-US"/>
              </w:rPr>
              <w:t>SPACE()</w:t>
            </w:r>
          </w:p>
        </w:tc>
        <w:tc>
          <w:tcPr>
            <w:tcW w:w="0" w:type="auto"/>
          </w:tcPr>
          <w:p w14:paraId="138DCBEB" w14:textId="77777777" w:rsidR="00151681" w:rsidRPr="00151681" w:rsidRDefault="00151681" w:rsidP="007460FC">
            <w:pPr>
              <w:ind w:left="0"/>
              <w:rPr>
                <w:lang w:val="en-US"/>
              </w:rPr>
            </w:pPr>
            <w:r w:rsidRPr="00151681">
              <w:rPr>
                <w:lang w:val="en-US"/>
              </w:rPr>
              <w:t>Return a string of the specified number of spaces</w:t>
            </w:r>
          </w:p>
        </w:tc>
      </w:tr>
      <w:tr w:rsidR="00151681" w:rsidRPr="00151681" w14:paraId="4ADA126C" w14:textId="77777777" w:rsidTr="00151681">
        <w:tc>
          <w:tcPr>
            <w:tcW w:w="0" w:type="auto"/>
          </w:tcPr>
          <w:p w14:paraId="174552D8" w14:textId="77777777" w:rsidR="00151681" w:rsidRPr="00151681" w:rsidRDefault="00151681" w:rsidP="007460FC">
            <w:pPr>
              <w:ind w:left="0"/>
              <w:rPr>
                <w:lang w:val="en-US"/>
              </w:rPr>
            </w:pPr>
            <w:r w:rsidRPr="00151681">
              <w:rPr>
                <w:lang w:val="en-US"/>
              </w:rPr>
              <w:t>STRCMP()</w:t>
            </w:r>
          </w:p>
        </w:tc>
        <w:tc>
          <w:tcPr>
            <w:tcW w:w="0" w:type="auto"/>
          </w:tcPr>
          <w:p w14:paraId="5987D3ED" w14:textId="77777777" w:rsidR="00151681" w:rsidRPr="00151681" w:rsidRDefault="00151681" w:rsidP="007460FC">
            <w:pPr>
              <w:ind w:left="0"/>
              <w:rPr>
                <w:lang w:val="en-US"/>
              </w:rPr>
            </w:pPr>
            <w:r w:rsidRPr="00151681">
              <w:rPr>
                <w:lang w:val="en-US"/>
              </w:rPr>
              <w:t>Compare two strings</w:t>
            </w:r>
          </w:p>
        </w:tc>
      </w:tr>
      <w:tr w:rsidR="00151681" w:rsidRPr="00F76EBC" w14:paraId="43C338C9" w14:textId="77777777" w:rsidTr="00151681">
        <w:tc>
          <w:tcPr>
            <w:tcW w:w="0" w:type="auto"/>
          </w:tcPr>
          <w:p w14:paraId="2B01A595" w14:textId="77777777" w:rsidR="00151681" w:rsidRPr="00151681" w:rsidRDefault="00151681" w:rsidP="007460FC">
            <w:pPr>
              <w:ind w:left="0"/>
              <w:rPr>
                <w:lang w:val="en-US"/>
              </w:rPr>
            </w:pPr>
            <w:r w:rsidRPr="00151681">
              <w:rPr>
                <w:lang w:val="en-US"/>
              </w:rPr>
              <w:t>SUBSTR()</w:t>
            </w:r>
          </w:p>
        </w:tc>
        <w:tc>
          <w:tcPr>
            <w:tcW w:w="0" w:type="auto"/>
          </w:tcPr>
          <w:p w14:paraId="793A11A1" w14:textId="77777777" w:rsidR="00151681" w:rsidRPr="00151681" w:rsidRDefault="00151681" w:rsidP="007460FC">
            <w:pPr>
              <w:ind w:left="0"/>
              <w:rPr>
                <w:lang w:val="en-US"/>
              </w:rPr>
            </w:pPr>
            <w:r w:rsidRPr="00151681">
              <w:rPr>
                <w:lang w:val="en-US"/>
              </w:rPr>
              <w:t>Return the substring as specified</w:t>
            </w:r>
          </w:p>
        </w:tc>
      </w:tr>
      <w:tr w:rsidR="00151681" w:rsidRPr="00F76EBC" w14:paraId="7A679F7B" w14:textId="77777777" w:rsidTr="00151681">
        <w:tc>
          <w:tcPr>
            <w:tcW w:w="0" w:type="auto"/>
          </w:tcPr>
          <w:p w14:paraId="3366550E" w14:textId="77777777" w:rsidR="00151681" w:rsidRPr="00151681" w:rsidRDefault="00151681" w:rsidP="007460FC">
            <w:pPr>
              <w:ind w:left="0"/>
              <w:rPr>
                <w:lang w:val="en-US"/>
              </w:rPr>
            </w:pPr>
            <w:r w:rsidRPr="00151681">
              <w:rPr>
                <w:lang w:val="en-US"/>
              </w:rPr>
              <w:t>SUBSTRING_INDEX()</w:t>
            </w:r>
          </w:p>
        </w:tc>
        <w:tc>
          <w:tcPr>
            <w:tcW w:w="0" w:type="auto"/>
          </w:tcPr>
          <w:p w14:paraId="77D9D259" w14:textId="77777777" w:rsidR="00151681" w:rsidRPr="00151681" w:rsidRDefault="00151681" w:rsidP="007460FC">
            <w:pPr>
              <w:ind w:left="0"/>
              <w:rPr>
                <w:lang w:val="en-US"/>
              </w:rPr>
            </w:pPr>
            <w:r w:rsidRPr="00151681">
              <w:rPr>
                <w:lang w:val="en-US"/>
              </w:rPr>
              <w:t>Return a substring from a string before the specified number of occurrences of the delimiter</w:t>
            </w:r>
          </w:p>
        </w:tc>
      </w:tr>
      <w:tr w:rsidR="00151681" w:rsidRPr="00F76EBC" w14:paraId="2CA64D46" w14:textId="77777777" w:rsidTr="00151681">
        <w:tc>
          <w:tcPr>
            <w:tcW w:w="0" w:type="auto"/>
          </w:tcPr>
          <w:p w14:paraId="745E3B53" w14:textId="77777777" w:rsidR="00151681" w:rsidRPr="00151681" w:rsidRDefault="00151681" w:rsidP="007460FC">
            <w:pPr>
              <w:ind w:left="0"/>
              <w:rPr>
                <w:lang w:val="en-US"/>
              </w:rPr>
            </w:pPr>
            <w:r w:rsidRPr="00151681">
              <w:rPr>
                <w:lang w:val="en-US"/>
              </w:rPr>
              <w:t>SUBSTRING()</w:t>
            </w:r>
          </w:p>
        </w:tc>
        <w:tc>
          <w:tcPr>
            <w:tcW w:w="0" w:type="auto"/>
          </w:tcPr>
          <w:p w14:paraId="5E16D2EA" w14:textId="77777777" w:rsidR="00151681" w:rsidRPr="00151681" w:rsidRDefault="00151681" w:rsidP="007460FC">
            <w:pPr>
              <w:ind w:left="0"/>
              <w:rPr>
                <w:lang w:val="en-US"/>
              </w:rPr>
            </w:pPr>
            <w:r w:rsidRPr="00151681">
              <w:rPr>
                <w:lang w:val="en-US"/>
              </w:rPr>
              <w:t>Return the substring as specified</w:t>
            </w:r>
          </w:p>
        </w:tc>
      </w:tr>
      <w:tr w:rsidR="00151681" w:rsidRPr="00F76EBC" w14:paraId="7CBEEDF0" w14:textId="77777777" w:rsidTr="00151681">
        <w:tc>
          <w:tcPr>
            <w:tcW w:w="0" w:type="auto"/>
          </w:tcPr>
          <w:p w14:paraId="02EF5059" w14:textId="77777777" w:rsidR="00151681" w:rsidRPr="00151681" w:rsidRDefault="00151681" w:rsidP="007460FC">
            <w:pPr>
              <w:ind w:left="0"/>
              <w:rPr>
                <w:lang w:val="en-US"/>
              </w:rPr>
            </w:pPr>
            <w:r w:rsidRPr="00151681">
              <w:rPr>
                <w:lang w:val="en-US"/>
              </w:rPr>
              <w:t>TO_BASE64()</w:t>
            </w:r>
          </w:p>
        </w:tc>
        <w:tc>
          <w:tcPr>
            <w:tcW w:w="0" w:type="auto"/>
          </w:tcPr>
          <w:p w14:paraId="31EA189C" w14:textId="77777777" w:rsidR="00151681" w:rsidRPr="00151681" w:rsidRDefault="00151681" w:rsidP="007460FC">
            <w:pPr>
              <w:ind w:left="0"/>
              <w:rPr>
                <w:lang w:val="en-US"/>
              </w:rPr>
            </w:pPr>
            <w:r w:rsidRPr="00151681">
              <w:rPr>
                <w:lang w:val="en-US"/>
              </w:rPr>
              <w:t>Return the argument converted to a base-64 string</w:t>
            </w:r>
          </w:p>
        </w:tc>
      </w:tr>
      <w:tr w:rsidR="00151681" w:rsidRPr="00F76EBC" w14:paraId="6E993039" w14:textId="77777777" w:rsidTr="00151681">
        <w:tc>
          <w:tcPr>
            <w:tcW w:w="0" w:type="auto"/>
          </w:tcPr>
          <w:p w14:paraId="43BB1C27" w14:textId="77777777" w:rsidR="00151681" w:rsidRPr="00151681" w:rsidRDefault="00151681" w:rsidP="007460FC">
            <w:pPr>
              <w:ind w:left="0"/>
              <w:rPr>
                <w:lang w:val="en-US"/>
              </w:rPr>
            </w:pPr>
            <w:r w:rsidRPr="00151681">
              <w:rPr>
                <w:lang w:val="en-US"/>
              </w:rPr>
              <w:t>TRIM()</w:t>
            </w:r>
          </w:p>
        </w:tc>
        <w:tc>
          <w:tcPr>
            <w:tcW w:w="0" w:type="auto"/>
          </w:tcPr>
          <w:p w14:paraId="7C33E9B1" w14:textId="77777777" w:rsidR="00151681" w:rsidRPr="00151681" w:rsidRDefault="00151681" w:rsidP="007460FC">
            <w:pPr>
              <w:ind w:left="0"/>
              <w:rPr>
                <w:lang w:val="en-US"/>
              </w:rPr>
            </w:pPr>
            <w:r w:rsidRPr="00151681">
              <w:rPr>
                <w:lang w:val="en-US"/>
              </w:rPr>
              <w:t>Remove leading and trailing spaces</w:t>
            </w:r>
          </w:p>
        </w:tc>
      </w:tr>
      <w:tr w:rsidR="00151681" w:rsidRPr="00151681" w14:paraId="3CD24D8C" w14:textId="77777777" w:rsidTr="00151681">
        <w:tc>
          <w:tcPr>
            <w:tcW w:w="0" w:type="auto"/>
          </w:tcPr>
          <w:p w14:paraId="05DBDD8B" w14:textId="77777777" w:rsidR="00151681" w:rsidRPr="00151681" w:rsidRDefault="00151681" w:rsidP="007460FC">
            <w:pPr>
              <w:ind w:left="0"/>
              <w:rPr>
                <w:lang w:val="en-US"/>
              </w:rPr>
            </w:pPr>
            <w:r w:rsidRPr="00151681">
              <w:rPr>
                <w:lang w:val="en-US"/>
              </w:rPr>
              <w:t>UCASE()</w:t>
            </w:r>
          </w:p>
        </w:tc>
        <w:tc>
          <w:tcPr>
            <w:tcW w:w="0" w:type="auto"/>
          </w:tcPr>
          <w:p w14:paraId="5ECEC116" w14:textId="77777777" w:rsidR="00151681" w:rsidRPr="00151681" w:rsidRDefault="00151681" w:rsidP="007460FC">
            <w:pPr>
              <w:ind w:left="0"/>
              <w:rPr>
                <w:lang w:val="en-US"/>
              </w:rPr>
            </w:pPr>
            <w:r w:rsidRPr="00151681">
              <w:rPr>
                <w:lang w:val="en-US"/>
              </w:rPr>
              <w:t>Synonym for UPPER()</w:t>
            </w:r>
          </w:p>
        </w:tc>
      </w:tr>
      <w:tr w:rsidR="00151681" w:rsidRPr="00F76EBC" w14:paraId="33AEBEC2" w14:textId="77777777" w:rsidTr="00151681">
        <w:tc>
          <w:tcPr>
            <w:tcW w:w="0" w:type="auto"/>
          </w:tcPr>
          <w:p w14:paraId="6AF5C48E" w14:textId="77777777" w:rsidR="00151681" w:rsidRPr="00151681" w:rsidRDefault="00151681" w:rsidP="007460FC">
            <w:pPr>
              <w:ind w:left="0"/>
              <w:rPr>
                <w:lang w:val="en-US"/>
              </w:rPr>
            </w:pPr>
            <w:r w:rsidRPr="00151681">
              <w:rPr>
                <w:lang w:val="en-US"/>
              </w:rPr>
              <w:t>UNHEX()</w:t>
            </w:r>
          </w:p>
        </w:tc>
        <w:tc>
          <w:tcPr>
            <w:tcW w:w="0" w:type="auto"/>
          </w:tcPr>
          <w:p w14:paraId="71826D79" w14:textId="77777777" w:rsidR="00151681" w:rsidRPr="00151681" w:rsidRDefault="00151681" w:rsidP="007460FC">
            <w:pPr>
              <w:ind w:left="0"/>
              <w:rPr>
                <w:lang w:val="en-US"/>
              </w:rPr>
            </w:pPr>
            <w:r w:rsidRPr="00151681">
              <w:rPr>
                <w:lang w:val="en-US"/>
              </w:rPr>
              <w:t>Return a string containing hex representation of a number</w:t>
            </w:r>
          </w:p>
        </w:tc>
      </w:tr>
      <w:tr w:rsidR="00151681" w:rsidRPr="00151681" w14:paraId="162F5F07" w14:textId="77777777" w:rsidTr="00151681">
        <w:tc>
          <w:tcPr>
            <w:tcW w:w="0" w:type="auto"/>
          </w:tcPr>
          <w:p w14:paraId="51D8DF6F" w14:textId="77777777" w:rsidR="00151681" w:rsidRPr="00151681" w:rsidRDefault="00151681" w:rsidP="007460FC">
            <w:pPr>
              <w:ind w:left="0"/>
              <w:rPr>
                <w:lang w:val="en-US"/>
              </w:rPr>
            </w:pPr>
            <w:r w:rsidRPr="00151681">
              <w:rPr>
                <w:lang w:val="en-US"/>
              </w:rPr>
              <w:t>UPPER()</w:t>
            </w:r>
          </w:p>
        </w:tc>
        <w:tc>
          <w:tcPr>
            <w:tcW w:w="0" w:type="auto"/>
          </w:tcPr>
          <w:p w14:paraId="08007FB1" w14:textId="77777777" w:rsidR="00151681" w:rsidRPr="00151681" w:rsidRDefault="00151681" w:rsidP="007460FC">
            <w:pPr>
              <w:ind w:left="0"/>
              <w:rPr>
                <w:lang w:val="en-US"/>
              </w:rPr>
            </w:pPr>
            <w:r w:rsidRPr="00151681">
              <w:rPr>
                <w:lang w:val="en-US"/>
              </w:rPr>
              <w:t>Convert to uppercase</w:t>
            </w:r>
          </w:p>
        </w:tc>
      </w:tr>
      <w:tr w:rsidR="00151681" w:rsidRPr="00F76EBC" w14:paraId="748BE991" w14:textId="77777777" w:rsidTr="00151681">
        <w:tc>
          <w:tcPr>
            <w:tcW w:w="0" w:type="auto"/>
          </w:tcPr>
          <w:p w14:paraId="325D4C16" w14:textId="77777777" w:rsidR="00151681" w:rsidRPr="00151681" w:rsidRDefault="00151681" w:rsidP="007460FC">
            <w:pPr>
              <w:ind w:left="0"/>
              <w:rPr>
                <w:lang w:val="en-US"/>
              </w:rPr>
            </w:pPr>
            <w:r w:rsidRPr="00151681">
              <w:rPr>
                <w:lang w:val="en-US"/>
              </w:rPr>
              <w:t>WEIGHT_STRING()</w:t>
            </w:r>
          </w:p>
        </w:tc>
        <w:tc>
          <w:tcPr>
            <w:tcW w:w="0" w:type="auto"/>
          </w:tcPr>
          <w:p w14:paraId="403CB8D7" w14:textId="77777777" w:rsidR="00151681" w:rsidRPr="00151681" w:rsidRDefault="00151681" w:rsidP="007460FC">
            <w:pPr>
              <w:ind w:left="0"/>
              <w:rPr>
                <w:lang w:val="en-US"/>
              </w:rPr>
            </w:pPr>
            <w:r w:rsidRPr="00151681">
              <w:rPr>
                <w:lang w:val="en-US"/>
              </w:rPr>
              <w:t>Return the weight string for a string</w:t>
            </w:r>
          </w:p>
        </w:tc>
      </w:tr>
      <w:tr w:rsidR="00151681" w:rsidRPr="00151681" w14:paraId="05A92C30" w14:textId="77777777" w:rsidTr="00151681">
        <w:tc>
          <w:tcPr>
            <w:tcW w:w="0" w:type="auto"/>
          </w:tcPr>
          <w:p w14:paraId="368C5B3C" w14:textId="77777777" w:rsidR="00151681" w:rsidRPr="00151681" w:rsidRDefault="00151681" w:rsidP="007460FC">
            <w:pPr>
              <w:ind w:left="0"/>
              <w:rPr>
                <w:lang w:val="en-US"/>
              </w:rPr>
            </w:pPr>
            <w:r w:rsidRPr="00151681">
              <w:rPr>
                <w:lang w:val="en-US"/>
              </w:rPr>
              <w:t>Name</w:t>
            </w:r>
          </w:p>
        </w:tc>
        <w:tc>
          <w:tcPr>
            <w:tcW w:w="0" w:type="auto"/>
          </w:tcPr>
          <w:p w14:paraId="4194D481" w14:textId="77777777" w:rsidR="00151681" w:rsidRPr="00151681" w:rsidRDefault="00151681" w:rsidP="007460FC">
            <w:pPr>
              <w:ind w:left="0"/>
              <w:rPr>
                <w:lang w:val="en-US"/>
              </w:rPr>
            </w:pPr>
            <w:r w:rsidRPr="00151681">
              <w:rPr>
                <w:lang w:val="en-US"/>
              </w:rPr>
              <w:t>Description</w:t>
            </w:r>
          </w:p>
        </w:tc>
      </w:tr>
    </w:tbl>
    <w:p w14:paraId="4610E050" w14:textId="77777777" w:rsidR="00BA1233" w:rsidRPr="00BA1233" w:rsidRDefault="00BA1233" w:rsidP="00BA1233">
      <w:pPr>
        <w:pStyle w:val="Ttulo3"/>
        <w:rPr>
          <w:lang w:val="en-US"/>
        </w:rPr>
      </w:pPr>
      <w:bookmarkStart w:id="204" w:name="_Toc127522965"/>
      <w:r w:rsidRPr="00BA1233">
        <w:rPr>
          <w:lang w:val="en-US"/>
        </w:rPr>
        <w:t>Table 12.8 String Comparison Operators</w:t>
      </w:r>
      <w:bookmarkEnd w:id="204"/>
    </w:p>
    <w:tbl>
      <w:tblPr>
        <w:tblStyle w:val="Tablaconcuadrcula"/>
        <w:tblW w:w="0" w:type="auto"/>
        <w:tblInd w:w="1134" w:type="dxa"/>
        <w:tblLook w:val="04A0" w:firstRow="1" w:lastRow="0" w:firstColumn="1" w:lastColumn="0" w:noHBand="0" w:noVBand="1"/>
      </w:tblPr>
      <w:tblGrid>
        <w:gridCol w:w="1354"/>
        <w:gridCol w:w="3643"/>
      </w:tblGrid>
      <w:tr w:rsidR="00BA1233" w:rsidRPr="00BA1233" w14:paraId="22B3EE8D" w14:textId="77777777" w:rsidTr="00BA1233">
        <w:tc>
          <w:tcPr>
            <w:tcW w:w="0" w:type="auto"/>
          </w:tcPr>
          <w:p w14:paraId="107A43B8" w14:textId="77777777" w:rsidR="00BA1233" w:rsidRPr="00BA1233" w:rsidRDefault="00BA1233" w:rsidP="007460FC">
            <w:pPr>
              <w:ind w:left="0"/>
              <w:rPr>
                <w:lang w:val="en-US"/>
              </w:rPr>
            </w:pPr>
            <w:r w:rsidRPr="00BA1233">
              <w:rPr>
                <w:lang w:val="en-US"/>
              </w:rPr>
              <w:t>Name</w:t>
            </w:r>
          </w:p>
        </w:tc>
        <w:tc>
          <w:tcPr>
            <w:tcW w:w="0" w:type="auto"/>
          </w:tcPr>
          <w:p w14:paraId="3D84977A" w14:textId="77777777" w:rsidR="00BA1233" w:rsidRPr="00BA1233" w:rsidRDefault="00BA1233" w:rsidP="007460FC">
            <w:pPr>
              <w:ind w:left="0"/>
              <w:rPr>
                <w:lang w:val="en-US"/>
              </w:rPr>
            </w:pPr>
            <w:r w:rsidRPr="00BA1233">
              <w:rPr>
                <w:lang w:val="en-US"/>
              </w:rPr>
              <w:t>Description</w:t>
            </w:r>
          </w:p>
        </w:tc>
      </w:tr>
      <w:tr w:rsidR="00BA1233" w:rsidRPr="00BA1233" w14:paraId="33231E03" w14:textId="77777777" w:rsidTr="00BA1233">
        <w:tc>
          <w:tcPr>
            <w:tcW w:w="0" w:type="auto"/>
          </w:tcPr>
          <w:p w14:paraId="6BD358C8" w14:textId="77777777" w:rsidR="00BA1233" w:rsidRPr="00BA1233" w:rsidRDefault="00BA1233" w:rsidP="007460FC">
            <w:pPr>
              <w:ind w:left="0"/>
              <w:rPr>
                <w:lang w:val="en-US"/>
              </w:rPr>
            </w:pPr>
            <w:r w:rsidRPr="00BA1233">
              <w:rPr>
                <w:lang w:val="en-US"/>
              </w:rPr>
              <w:t>LIKE</w:t>
            </w:r>
          </w:p>
        </w:tc>
        <w:tc>
          <w:tcPr>
            <w:tcW w:w="0" w:type="auto"/>
          </w:tcPr>
          <w:p w14:paraId="2601EE63" w14:textId="77777777" w:rsidR="00BA1233" w:rsidRPr="00BA1233" w:rsidRDefault="00BA1233" w:rsidP="007460FC">
            <w:pPr>
              <w:ind w:left="0"/>
              <w:rPr>
                <w:lang w:val="en-US"/>
              </w:rPr>
            </w:pPr>
            <w:r w:rsidRPr="00BA1233">
              <w:rPr>
                <w:lang w:val="en-US"/>
              </w:rPr>
              <w:t>Simple pattern matching</w:t>
            </w:r>
          </w:p>
        </w:tc>
      </w:tr>
      <w:tr w:rsidR="00BA1233" w:rsidRPr="00F76EBC" w14:paraId="452F5389" w14:textId="77777777" w:rsidTr="00BA1233">
        <w:tc>
          <w:tcPr>
            <w:tcW w:w="0" w:type="auto"/>
          </w:tcPr>
          <w:p w14:paraId="65432EF5" w14:textId="77777777" w:rsidR="00BA1233" w:rsidRPr="00BA1233" w:rsidRDefault="00BA1233" w:rsidP="007460FC">
            <w:pPr>
              <w:ind w:left="0"/>
              <w:rPr>
                <w:lang w:val="en-US"/>
              </w:rPr>
            </w:pPr>
            <w:r w:rsidRPr="00BA1233">
              <w:rPr>
                <w:lang w:val="en-US"/>
              </w:rPr>
              <w:t>NOT LIKE</w:t>
            </w:r>
          </w:p>
        </w:tc>
        <w:tc>
          <w:tcPr>
            <w:tcW w:w="0" w:type="auto"/>
          </w:tcPr>
          <w:p w14:paraId="5D6D4CFC" w14:textId="77777777" w:rsidR="00BA1233" w:rsidRPr="00BA1233" w:rsidRDefault="00BA1233" w:rsidP="007460FC">
            <w:pPr>
              <w:ind w:left="0"/>
              <w:rPr>
                <w:lang w:val="en-US"/>
              </w:rPr>
            </w:pPr>
            <w:r w:rsidRPr="00BA1233">
              <w:rPr>
                <w:lang w:val="en-US"/>
              </w:rPr>
              <w:t>Negation of simple pattern matching</w:t>
            </w:r>
          </w:p>
        </w:tc>
      </w:tr>
      <w:tr w:rsidR="00BA1233" w:rsidRPr="00BA1233" w14:paraId="0491094E" w14:textId="77777777" w:rsidTr="00BA1233">
        <w:tc>
          <w:tcPr>
            <w:tcW w:w="0" w:type="auto"/>
          </w:tcPr>
          <w:p w14:paraId="43A48F81" w14:textId="77777777" w:rsidR="00BA1233" w:rsidRPr="00BA1233" w:rsidRDefault="00BA1233" w:rsidP="007460FC">
            <w:pPr>
              <w:ind w:left="0"/>
              <w:rPr>
                <w:lang w:val="en-US"/>
              </w:rPr>
            </w:pPr>
            <w:r w:rsidRPr="00BA1233">
              <w:rPr>
                <w:lang w:val="en-US"/>
              </w:rPr>
              <w:t>STRCMP()</w:t>
            </w:r>
          </w:p>
        </w:tc>
        <w:tc>
          <w:tcPr>
            <w:tcW w:w="0" w:type="auto"/>
          </w:tcPr>
          <w:p w14:paraId="1B220E73" w14:textId="77777777" w:rsidR="00BA1233" w:rsidRPr="00BA1233" w:rsidRDefault="00BA1233" w:rsidP="007460FC">
            <w:pPr>
              <w:ind w:left="0"/>
              <w:rPr>
                <w:lang w:val="en-US"/>
              </w:rPr>
            </w:pPr>
            <w:r w:rsidRPr="00BA1233">
              <w:rPr>
                <w:lang w:val="en-US"/>
              </w:rPr>
              <w:t>Compare two strings</w:t>
            </w:r>
          </w:p>
        </w:tc>
      </w:tr>
    </w:tbl>
    <w:p w14:paraId="4B1E994D" w14:textId="77777777" w:rsidR="00BA1233" w:rsidRPr="00BA1233" w:rsidRDefault="00BA1233" w:rsidP="00BA1233">
      <w:pPr>
        <w:pStyle w:val="Ttulo3"/>
        <w:rPr>
          <w:lang w:val="en-US"/>
        </w:rPr>
      </w:pPr>
      <w:bookmarkStart w:id="205" w:name="_Toc127522966"/>
      <w:r w:rsidRPr="00BA1233">
        <w:rPr>
          <w:lang w:val="en-US"/>
        </w:rPr>
        <w:t>Table 12.9 String Regular Expression Operators</w:t>
      </w:r>
      <w:bookmarkEnd w:id="205"/>
    </w:p>
    <w:tbl>
      <w:tblPr>
        <w:tblStyle w:val="Tablaconcuadrcula"/>
        <w:tblW w:w="0" w:type="auto"/>
        <w:tblInd w:w="1134" w:type="dxa"/>
        <w:tblLook w:val="04A0" w:firstRow="1" w:lastRow="0" w:firstColumn="1" w:lastColumn="0" w:noHBand="0" w:noVBand="1"/>
      </w:tblPr>
      <w:tblGrid>
        <w:gridCol w:w="1749"/>
        <w:gridCol w:w="4194"/>
      </w:tblGrid>
      <w:tr w:rsidR="00BA1233" w:rsidRPr="00BA1233" w14:paraId="7A642DD6" w14:textId="77777777" w:rsidTr="00BA1233">
        <w:tc>
          <w:tcPr>
            <w:tcW w:w="0" w:type="auto"/>
          </w:tcPr>
          <w:p w14:paraId="6FEC0001" w14:textId="77777777" w:rsidR="00BA1233" w:rsidRPr="00BA1233" w:rsidRDefault="00BA1233" w:rsidP="007460FC">
            <w:pPr>
              <w:ind w:left="0"/>
              <w:rPr>
                <w:lang w:val="en-US"/>
              </w:rPr>
            </w:pPr>
            <w:r w:rsidRPr="00BA1233">
              <w:rPr>
                <w:lang w:val="en-US"/>
              </w:rPr>
              <w:t>Name</w:t>
            </w:r>
          </w:p>
        </w:tc>
        <w:tc>
          <w:tcPr>
            <w:tcW w:w="0" w:type="auto"/>
          </w:tcPr>
          <w:p w14:paraId="4BC908D2" w14:textId="77777777" w:rsidR="00BA1233" w:rsidRPr="00BA1233" w:rsidRDefault="00BA1233" w:rsidP="007460FC">
            <w:pPr>
              <w:ind w:left="0"/>
              <w:rPr>
                <w:lang w:val="en-US"/>
              </w:rPr>
            </w:pPr>
            <w:r w:rsidRPr="00BA1233">
              <w:rPr>
                <w:lang w:val="en-US"/>
              </w:rPr>
              <w:t>Description</w:t>
            </w:r>
          </w:p>
        </w:tc>
      </w:tr>
      <w:tr w:rsidR="00BA1233" w:rsidRPr="00BA1233" w14:paraId="5FE184CE" w14:textId="77777777" w:rsidTr="00BA1233">
        <w:tc>
          <w:tcPr>
            <w:tcW w:w="0" w:type="auto"/>
          </w:tcPr>
          <w:p w14:paraId="703F6ADE" w14:textId="77777777" w:rsidR="00BA1233" w:rsidRPr="00BA1233" w:rsidRDefault="00BA1233" w:rsidP="007460FC">
            <w:pPr>
              <w:ind w:left="0"/>
              <w:rPr>
                <w:lang w:val="en-US"/>
              </w:rPr>
            </w:pPr>
            <w:r w:rsidRPr="00BA1233">
              <w:rPr>
                <w:lang w:val="en-US"/>
              </w:rPr>
              <w:t>NOT REGEXP</w:t>
            </w:r>
          </w:p>
        </w:tc>
        <w:tc>
          <w:tcPr>
            <w:tcW w:w="0" w:type="auto"/>
          </w:tcPr>
          <w:p w14:paraId="4BF3B7DD" w14:textId="77777777" w:rsidR="00BA1233" w:rsidRPr="00BA1233" w:rsidRDefault="00BA1233" w:rsidP="007460FC">
            <w:pPr>
              <w:ind w:left="0"/>
              <w:rPr>
                <w:lang w:val="en-US"/>
              </w:rPr>
            </w:pPr>
            <w:r w:rsidRPr="00BA1233">
              <w:rPr>
                <w:lang w:val="en-US"/>
              </w:rPr>
              <w:t>Negation of REGEXP</w:t>
            </w:r>
          </w:p>
        </w:tc>
      </w:tr>
      <w:tr w:rsidR="00BA1233" w:rsidRPr="00F76EBC" w14:paraId="453F6B14" w14:textId="77777777" w:rsidTr="00BA1233">
        <w:tc>
          <w:tcPr>
            <w:tcW w:w="0" w:type="auto"/>
          </w:tcPr>
          <w:p w14:paraId="69B0C5C6" w14:textId="77777777" w:rsidR="00BA1233" w:rsidRPr="00BA1233" w:rsidRDefault="00BA1233" w:rsidP="007460FC">
            <w:pPr>
              <w:ind w:left="0"/>
              <w:rPr>
                <w:lang w:val="en-US"/>
              </w:rPr>
            </w:pPr>
            <w:r w:rsidRPr="00BA1233">
              <w:rPr>
                <w:lang w:val="en-US"/>
              </w:rPr>
              <w:t>REGEXP</w:t>
            </w:r>
          </w:p>
        </w:tc>
        <w:tc>
          <w:tcPr>
            <w:tcW w:w="0" w:type="auto"/>
          </w:tcPr>
          <w:p w14:paraId="3DA02F32" w14:textId="77777777" w:rsidR="00BA1233" w:rsidRPr="00BA1233" w:rsidRDefault="00BA1233" w:rsidP="007460FC">
            <w:pPr>
              <w:ind w:left="0"/>
              <w:rPr>
                <w:lang w:val="en-US"/>
              </w:rPr>
            </w:pPr>
            <w:r w:rsidRPr="00BA1233">
              <w:rPr>
                <w:lang w:val="en-US"/>
              </w:rPr>
              <w:t>Pattern matching using regular expressions</w:t>
            </w:r>
          </w:p>
        </w:tc>
      </w:tr>
      <w:tr w:rsidR="00BA1233" w:rsidRPr="00BA1233" w14:paraId="7D226AD2" w14:textId="77777777" w:rsidTr="00BA1233">
        <w:tc>
          <w:tcPr>
            <w:tcW w:w="0" w:type="auto"/>
          </w:tcPr>
          <w:p w14:paraId="2CFBB6E8" w14:textId="77777777" w:rsidR="00BA1233" w:rsidRPr="00BA1233" w:rsidRDefault="00BA1233" w:rsidP="007460FC">
            <w:pPr>
              <w:ind w:left="0"/>
              <w:rPr>
                <w:lang w:val="en-US"/>
              </w:rPr>
            </w:pPr>
            <w:r w:rsidRPr="00BA1233">
              <w:rPr>
                <w:lang w:val="en-US"/>
              </w:rPr>
              <w:t>RLIKE</w:t>
            </w:r>
          </w:p>
        </w:tc>
        <w:tc>
          <w:tcPr>
            <w:tcW w:w="0" w:type="auto"/>
          </w:tcPr>
          <w:p w14:paraId="4FA4B78D" w14:textId="77777777" w:rsidR="00BA1233" w:rsidRPr="00BA1233" w:rsidRDefault="00BA1233" w:rsidP="007460FC">
            <w:pPr>
              <w:ind w:left="0"/>
              <w:rPr>
                <w:lang w:val="en-US"/>
              </w:rPr>
            </w:pPr>
            <w:r w:rsidRPr="00BA1233">
              <w:rPr>
                <w:lang w:val="en-US"/>
              </w:rPr>
              <w:t>Synonym for REGEXP</w:t>
            </w:r>
          </w:p>
        </w:tc>
      </w:tr>
    </w:tbl>
    <w:p w14:paraId="2C68E8E2" w14:textId="77777777" w:rsidR="00BA1233" w:rsidRPr="00BA1233" w:rsidRDefault="00BA1233" w:rsidP="00BA1233">
      <w:pPr>
        <w:pStyle w:val="Ttulo3"/>
        <w:rPr>
          <w:lang w:val="en-US"/>
        </w:rPr>
      </w:pPr>
      <w:bookmarkStart w:id="206" w:name="_Toc127522967"/>
      <w:r w:rsidRPr="00BA1233">
        <w:rPr>
          <w:lang w:val="en-US"/>
        </w:rPr>
        <w:t>Table 12.10 Numeric Functions and Operators</w:t>
      </w:r>
      <w:bookmarkEnd w:id="206"/>
    </w:p>
    <w:tbl>
      <w:tblPr>
        <w:tblStyle w:val="Tablaconcuadrcula"/>
        <w:tblW w:w="0" w:type="auto"/>
        <w:tblInd w:w="1134" w:type="dxa"/>
        <w:tblLook w:val="04A0" w:firstRow="1" w:lastRow="0" w:firstColumn="1" w:lastColumn="0" w:noHBand="0" w:noVBand="1"/>
      </w:tblPr>
      <w:tblGrid>
        <w:gridCol w:w="2037"/>
        <w:gridCol w:w="5938"/>
      </w:tblGrid>
      <w:tr w:rsidR="00BA1233" w:rsidRPr="00BA1233" w14:paraId="0EB8F06A" w14:textId="77777777" w:rsidTr="00BA1233">
        <w:tc>
          <w:tcPr>
            <w:tcW w:w="0" w:type="auto"/>
          </w:tcPr>
          <w:p w14:paraId="4FBB03D6" w14:textId="77777777" w:rsidR="00BA1233" w:rsidRPr="00BA1233" w:rsidRDefault="00BA1233" w:rsidP="007460FC">
            <w:pPr>
              <w:ind w:left="0"/>
              <w:rPr>
                <w:lang w:val="en-US"/>
              </w:rPr>
            </w:pPr>
            <w:r w:rsidRPr="00BA1233">
              <w:rPr>
                <w:lang w:val="en-US"/>
              </w:rPr>
              <w:t>Name</w:t>
            </w:r>
          </w:p>
        </w:tc>
        <w:tc>
          <w:tcPr>
            <w:tcW w:w="0" w:type="auto"/>
          </w:tcPr>
          <w:p w14:paraId="548F0B7F" w14:textId="77777777" w:rsidR="00BA1233" w:rsidRPr="00BA1233" w:rsidRDefault="00BA1233" w:rsidP="007460FC">
            <w:pPr>
              <w:ind w:left="0"/>
              <w:rPr>
                <w:lang w:val="en-US"/>
              </w:rPr>
            </w:pPr>
            <w:r w:rsidRPr="00BA1233">
              <w:rPr>
                <w:lang w:val="en-US"/>
              </w:rPr>
              <w:t>Description</w:t>
            </w:r>
          </w:p>
        </w:tc>
      </w:tr>
      <w:tr w:rsidR="00BA1233" w:rsidRPr="00BA1233" w14:paraId="5D037A40" w14:textId="77777777" w:rsidTr="00BA1233">
        <w:tc>
          <w:tcPr>
            <w:tcW w:w="0" w:type="auto"/>
          </w:tcPr>
          <w:p w14:paraId="67EBCDD9" w14:textId="77777777" w:rsidR="00BA1233" w:rsidRPr="00BA1233" w:rsidRDefault="00BA1233" w:rsidP="007460FC">
            <w:pPr>
              <w:ind w:left="0"/>
              <w:rPr>
                <w:lang w:val="en-US"/>
              </w:rPr>
            </w:pPr>
            <w:r w:rsidRPr="00BA1233">
              <w:rPr>
                <w:lang w:val="en-US"/>
              </w:rPr>
              <w:t>ABS()</w:t>
            </w:r>
          </w:p>
        </w:tc>
        <w:tc>
          <w:tcPr>
            <w:tcW w:w="0" w:type="auto"/>
          </w:tcPr>
          <w:p w14:paraId="5C44F8A3" w14:textId="77777777" w:rsidR="00BA1233" w:rsidRPr="00BA1233" w:rsidRDefault="00BA1233" w:rsidP="007460FC">
            <w:pPr>
              <w:ind w:left="0"/>
              <w:rPr>
                <w:lang w:val="en-US"/>
              </w:rPr>
            </w:pPr>
            <w:r w:rsidRPr="00BA1233">
              <w:rPr>
                <w:lang w:val="en-US"/>
              </w:rPr>
              <w:t>Return the absolute value</w:t>
            </w:r>
          </w:p>
        </w:tc>
      </w:tr>
      <w:tr w:rsidR="00BA1233" w:rsidRPr="00BA1233" w14:paraId="7740C07A" w14:textId="77777777" w:rsidTr="00BA1233">
        <w:tc>
          <w:tcPr>
            <w:tcW w:w="0" w:type="auto"/>
          </w:tcPr>
          <w:p w14:paraId="6975DECF" w14:textId="77777777" w:rsidR="00BA1233" w:rsidRPr="00BA1233" w:rsidRDefault="00BA1233" w:rsidP="007460FC">
            <w:pPr>
              <w:ind w:left="0"/>
              <w:rPr>
                <w:lang w:val="en-US"/>
              </w:rPr>
            </w:pPr>
            <w:r w:rsidRPr="00BA1233">
              <w:rPr>
                <w:lang w:val="en-US"/>
              </w:rPr>
              <w:t>ACOS()</w:t>
            </w:r>
          </w:p>
        </w:tc>
        <w:tc>
          <w:tcPr>
            <w:tcW w:w="0" w:type="auto"/>
          </w:tcPr>
          <w:p w14:paraId="69F1AB2D" w14:textId="77777777" w:rsidR="00BA1233" w:rsidRPr="00BA1233" w:rsidRDefault="00BA1233" w:rsidP="007460FC">
            <w:pPr>
              <w:ind w:left="0"/>
              <w:rPr>
                <w:lang w:val="en-US"/>
              </w:rPr>
            </w:pPr>
            <w:r w:rsidRPr="00BA1233">
              <w:rPr>
                <w:lang w:val="en-US"/>
              </w:rPr>
              <w:t>Return the arc cosine</w:t>
            </w:r>
          </w:p>
        </w:tc>
      </w:tr>
      <w:tr w:rsidR="00BA1233" w:rsidRPr="00BA1233" w14:paraId="0F1AE86D" w14:textId="77777777" w:rsidTr="00BA1233">
        <w:tc>
          <w:tcPr>
            <w:tcW w:w="0" w:type="auto"/>
          </w:tcPr>
          <w:p w14:paraId="0A24EE14" w14:textId="77777777" w:rsidR="00BA1233" w:rsidRPr="00BA1233" w:rsidRDefault="00BA1233" w:rsidP="007460FC">
            <w:pPr>
              <w:ind w:left="0"/>
              <w:rPr>
                <w:lang w:val="en-US"/>
              </w:rPr>
            </w:pPr>
            <w:r w:rsidRPr="00BA1233">
              <w:rPr>
                <w:lang w:val="en-US"/>
              </w:rPr>
              <w:t>ASIN()</w:t>
            </w:r>
          </w:p>
        </w:tc>
        <w:tc>
          <w:tcPr>
            <w:tcW w:w="0" w:type="auto"/>
          </w:tcPr>
          <w:p w14:paraId="45CE1C27" w14:textId="77777777" w:rsidR="00BA1233" w:rsidRPr="00BA1233" w:rsidRDefault="00BA1233" w:rsidP="007460FC">
            <w:pPr>
              <w:ind w:left="0"/>
              <w:rPr>
                <w:lang w:val="en-US"/>
              </w:rPr>
            </w:pPr>
            <w:r w:rsidRPr="00BA1233">
              <w:rPr>
                <w:lang w:val="en-US"/>
              </w:rPr>
              <w:t>Return the arc sine</w:t>
            </w:r>
          </w:p>
        </w:tc>
      </w:tr>
      <w:tr w:rsidR="00BA1233" w:rsidRPr="00F76EBC" w14:paraId="7D3AADD2" w14:textId="77777777" w:rsidTr="00BA1233">
        <w:tc>
          <w:tcPr>
            <w:tcW w:w="0" w:type="auto"/>
          </w:tcPr>
          <w:p w14:paraId="1653526D" w14:textId="77777777" w:rsidR="00BA1233" w:rsidRPr="00BA1233" w:rsidRDefault="00BA1233" w:rsidP="007460FC">
            <w:pPr>
              <w:ind w:left="0"/>
              <w:rPr>
                <w:lang w:val="en-US"/>
              </w:rPr>
            </w:pPr>
            <w:r w:rsidRPr="00BA1233">
              <w:rPr>
                <w:lang w:val="en-US"/>
              </w:rPr>
              <w:t>ATAN2(), ATAN()</w:t>
            </w:r>
          </w:p>
        </w:tc>
        <w:tc>
          <w:tcPr>
            <w:tcW w:w="0" w:type="auto"/>
          </w:tcPr>
          <w:p w14:paraId="158DD540" w14:textId="77777777" w:rsidR="00BA1233" w:rsidRPr="00BA1233" w:rsidRDefault="00BA1233" w:rsidP="007460FC">
            <w:pPr>
              <w:ind w:left="0"/>
              <w:rPr>
                <w:lang w:val="en-US"/>
              </w:rPr>
            </w:pPr>
            <w:r w:rsidRPr="00BA1233">
              <w:rPr>
                <w:lang w:val="en-US"/>
              </w:rPr>
              <w:t>Return the arc tangent of the two arguments</w:t>
            </w:r>
          </w:p>
        </w:tc>
      </w:tr>
      <w:tr w:rsidR="00BA1233" w:rsidRPr="00BA1233" w14:paraId="3D286BA7" w14:textId="77777777" w:rsidTr="00BA1233">
        <w:tc>
          <w:tcPr>
            <w:tcW w:w="0" w:type="auto"/>
          </w:tcPr>
          <w:p w14:paraId="4F2B4C9F" w14:textId="77777777" w:rsidR="00BA1233" w:rsidRPr="00BA1233" w:rsidRDefault="00BA1233" w:rsidP="007460FC">
            <w:pPr>
              <w:ind w:left="0"/>
              <w:rPr>
                <w:lang w:val="en-US"/>
              </w:rPr>
            </w:pPr>
            <w:r w:rsidRPr="00BA1233">
              <w:rPr>
                <w:lang w:val="en-US"/>
              </w:rPr>
              <w:lastRenderedPageBreak/>
              <w:t>ATAN()</w:t>
            </w:r>
          </w:p>
        </w:tc>
        <w:tc>
          <w:tcPr>
            <w:tcW w:w="0" w:type="auto"/>
          </w:tcPr>
          <w:p w14:paraId="4B274900" w14:textId="77777777" w:rsidR="00BA1233" w:rsidRPr="00BA1233" w:rsidRDefault="00BA1233" w:rsidP="007460FC">
            <w:pPr>
              <w:ind w:left="0"/>
              <w:rPr>
                <w:lang w:val="en-US"/>
              </w:rPr>
            </w:pPr>
            <w:r w:rsidRPr="00BA1233">
              <w:rPr>
                <w:lang w:val="en-US"/>
              </w:rPr>
              <w:t>Return the arc tangent</w:t>
            </w:r>
          </w:p>
        </w:tc>
      </w:tr>
      <w:tr w:rsidR="00BA1233" w:rsidRPr="00F76EBC" w14:paraId="053DA07A" w14:textId="77777777" w:rsidTr="00BA1233">
        <w:tc>
          <w:tcPr>
            <w:tcW w:w="0" w:type="auto"/>
          </w:tcPr>
          <w:p w14:paraId="52B6B9A9" w14:textId="77777777" w:rsidR="00BA1233" w:rsidRPr="00BA1233" w:rsidRDefault="00BA1233" w:rsidP="007460FC">
            <w:pPr>
              <w:ind w:left="0"/>
              <w:rPr>
                <w:lang w:val="en-US"/>
              </w:rPr>
            </w:pPr>
            <w:r w:rsidRPr="00BA1233">
              <w:rPr>
                <w:lang w:val="en-US"/>
              </w:rPr>
              <w:t>CEIL()</w:t>
            </w:r>
          </w:p>
        </w:tc>
        <w:tc>
          <w:tcPr>
            <w:tcW w:w="0" w:type="auto"/>
          </w:tcPr>
          <w:p w14:paraId="46FD79FC" w14:textId="77777777" w:rsidR="00BA1233" w:rsidRPr="00BA1233" w:rsidRDefault="00BA1233" w:rsidP="007460FC">
            <w:pPr>
              <w:ind w:left="0"/>
              <w:rPr>
                <w:lang w:val="en-US"/>
              </w:rPr>
            </w:pPr>
            <w:r w:rsidRPr="00BA1233">
              <w:rPr>
                <w:lang w:val="en-US"/>
              </w:rPr>
              <w:t>Return the smallest integer value not less than the argument</w:t>
            </w:r>
          </w:p>
        </w:tc>
      </w:tr>
      <w:tr w:rsidR="00BA1233" w:rsidRPr="00F76EBC" w14:paraId="426255A7" w14:textId="77777777" w:rsidTr="00BA1233">
        <w:tc>
          <w:tcPr>
            <w:tcW w:w="0" w:type="auto"/>
          </w:tcPr>
          <w:p w14:paraId="28421953" w14:textId="77777777" w:rsidR="00BA1233" w:rsidRPr="00BA1233" w:rsidRDefault="00BA1233" w:rsidP="007460FC">
            <w:pPr>
              <w:ind w:left="0"/>
              <w:rPr>
                <w:lang w:val="en-US"/>
              </w:rPr>
            </w:pPr>
            <w:r w:rsidRPr="00BA1233">
              <w:rPr>
                <w:lang w:val="en-US"/>
              </w:rPr>
              <w:t>CEILING()</w:t>
            </w:r>
          </w:p>
        </w:tc>
        <w:tc>
          <w:tcPr>
            <w:tcW w:w="0" w:type="auto"/>
          </w:tcPr>
          <w:p w14:paraId="0AD2570D" w14:textId="77777777" w:rsidR="00BA1233" w:rsidRPr="00BA1233" w:rsidRDefault="00BA1233" w:rsidP="007460FC">
            <w:pPr>
              <w:ind w:left="0"/>
              <w:rPr>
                <w:lang w:val="en-US"/>
              </w:rPr>
            </w:pPr>
            <w:r w:rsidRPr="00BA1233">
              <w:rPr>
                <w:lang w:val="en-US"/>
              </w:rPr>
              <w:t>Return the smallest integer value not less than the argument</w:t>
            </w:r>
          </w:p>
        </w:tc>
      </w:tr>
      <w:tr w:rsidR="00BA1233" w:rsidRPr="00F76EBC" w14:paraId="0A72E0F4" w14:textId="77777777" w:rsidTr="00BA1233">
        <w:tc>
          <w:tcPr>
            <w:tcW w:w="0" w:type="auto"/>
          </w:tcPr>
          <w:p w14:paraId="517CCFE4" w14:textId="77777777" w:rsidR="00BA1233" w:rsidRPr="00BA1233" w:rsidRDefault="00BA1233" w:rsidP="007460FC">
            <w:pPr>
              <w:ind w:left="0"/>
              <w:rPr>
                <w:lang w:val="en-US"/>
              </w:rPr>
            </w:pPr>
            <w:r w:rsidRPr="00BA1233">
              <w:rPr>
                <w:lang w:val="en-US"/>
              </w:rPr>
              <w:t>CONV()</w:t>
            </w:r>
          </w:p>
        </w:tc>
        <w:tc>
          <w:tcPr>
            <w:tcW w:w="0" w:type="auto"/>
          </w:tcPr>
          <w:p w14:paraId="3C405112" w14:textId="77777777" w:rsidR="00BA1233" w:rsidRPr="00BA1233" w:rsidRDefault="00BA1233" w:rsidP="007460FC">
            <w:pPr>
              <w:ind w:left="0"/>
              <w:rPr>
                <w:lang w:val="en-US"/>
              </w:rPr>
            </w:pPr>
            <w:r w:rsidRPr="00BA1233">
              <w:rPr>
                <w:lang w:val="en-US"/>
              </w:rPr>
              <w:t>Convert numbers between different number bases</w:t>
            </w:r>
          </w:p>
        </w:tc>
      </w:tr>
      <w:tr w:rsidR="00BA1233" w:rsidRPr="00BA1233" w14:paraId="4104C078" w14:textId="77777777" w:rsidTr="00BA1233">
        <w:tc>
          <w:tcPr>
            <w:tcW w:w="0" w:type="auto"/>
          </w:tcPr>
          <w:p w14:paraId="742CBA11" w14:textId="77777777" w:rsidR="00BA1233" w:rsidRPr="00BA1233" w:rsidRDefault="00BA1233" w:rsidP="007460FC">
            <w:pPr>
              <w:ind w:left="0"/>
              <w:rPr>
                <w:lang w:val="en-US"/>
              </w:rPr>
            </w:pPr>
            <w:r w:rsidRPr="00BA1233">
              <w:rPr>
                <w:lang w:val="en-US"/>
              </w:rPr>
              <w:t>COS()</w:t>
            </w:r>
          </w:p>
        </w:tc>
        <w:tc>
          <w:tcPr>
            <w:tcW w:w="0" w:type="auto"/>
          </w:tcPr>
          <w:p w14:paraId="72EB1EAD" w14:textId="77777777" w:rsidR="00BA1233" w:rsidRPr="00BA1233" w:rsidRDefault="00BA1233" w:rsidP="007460FC">
            <w:pPr>
              <w:ind w:left="0"/>
              <w:rPr>
                <w:lang w:val="en-US"/>
              </w:rPr>
            </w:pPr>
            <w:r w:rsidRPr="00BA1233">
              <w:rPr>
                <w:lang w:val="en-US"/>
              </w:rPr>
              <w:t>Return the cosine</w:t>
            </w:r>
          </w:p>
        </w:tc>
      </w:tr>
      <w:tr w:rsidR="00BA1233" w:rsidRPr="00BA1233" w14:paraId="2C373A9C" w14:textId="77777777" w:rsidTr="00BA1233">
        <w:tc>
          <w:tcPr>
            <w:tcW w:w="0" w:type="auto"/>
          </w:tcPr>
          <w:p w14:paraId="6E588B8A" w14:textId="77777777" w:rsidR="00BA1233" w:rsidRPr="00BA1233" w:rsidRDefault="00BA1233" w:rsidP="007460FC">
            <w:pPr>
              <w:ind w:left="0"/>
              <w:rPr>
                <w:lang w:val="en-US"/>
              </w:rPr>
            </w:pPr>
            <w:r w:rsidRPr="00BA1233">
              <w:rPr>
                <w:lang w:val="en-US"/>
              </w:rPr>
              <w:t>COT()</w:t>
            </w:r>
          </w:p>
        </w:tc>
        <w:tc>
          <w:tcPr>
            <w:tcW w:w="0" w:type="auto"/>
          </w:tcPr>
          <w:p w14:paraId="55EE2611" w14:textId="77777777" w:rsidR="00BA1233" w:rsidRPr="00BA1233" w:rsidRDefault="00BA1233" w:rsidP="007460FC">
            <w:pPr>
              <w:ind w:left="0"/>
              <w:rPr>
                <w:lang w:val="en-US"/>
              </w:rPr>
            </w:pPr>
            <w:r w:rsidRPr="00BA1233">
              <w:rPr>
                <w:lang w:val="en-US"/>
              </w:rPr>
              <w:t>Return the cotangent</w:t>
            </w:r>
          </w:p>
        </w:tc>
      </w:tr>
      <w:tr w:rsidR="00BA1233" w:rsidRPr="00F76EBC" w14:paraId="056BF187" w14:textId="77777777" w:rsidTr="00BA1233">
        <w:tc>
          <w:tcPr>
            <w:tcW w:w="0" w:type="auto"/>
          </w:tcPr>
          <w:p w14:paraId="5DD043BE" w14:textId="77777777" w:rsidR="00BA1233" w:rsidRPr="00BA1233" w:rsidRDefault="00BA1233" w:rsidP="007460FC">
            <w:pPr>
              <w:ind w:left="0"/>
              <w:rPr>
                <w:lang w:val="en-US"/>
              </w:rPr>
            </w:pPr>
            <w:r w:rsidRPr="00BA1233">
              <w:rPr>
                <w:lang w:val="en-US"/>
              </w:rPr>
              <w:t>CRC32()</w:t>
            </w:r>
          </w:p>
        </w:tc>
        <w:tc>
          <w:tcPr>
            <w:tcW w:w="0" w:type="auto"/>
          </w:tcPr>
          <w:p w14:paraId="19C3BE65" w14:textId="77777777" w:rsidR="00BA1233" w:rsidRPr="00BA1233" w:rsidRDefault="00BA1233" w:rsidP="007460FC">
            <w:pPr>
              <w:ind w:left="0"/>
              <w:rPr>
                <w:lang w:val="en-US"/>
              </w:rPr>
            </w:pPr>
            <w:r w:rsidRPr="00BA1233">
              <w:rPr>
                <w:lang w:val="en-US"/>
              </w:rPr>
              <w:t>Compute a cyclic redundancy check value</w:t>
            </w:r>
          </w:p>
        </w:tc>
      </w:tr>
      <w:tr w:rsidR="00BA1233" w:rsidRPr="00BA1233" w14:paraId="5CB06A3A" w14:textId="77777777" w:rsidTr="00BA1233">
        <w:tc>
          <w:tcPr>
            <w:tcW w:w="0" w:type="auto"/>
          </w:tcPr>
          <w:p w14:paraId="191D6A70" w14:textId="77777777" w:rsidR="00BA1233" w:rsidRPr="00BA1233" w:rsidRDefault="00BA1233" w:rsidP="007460FC">
            <w:pPr>
              <w:ind w:left="0"/>
              <w:rPr>
                <w:lang w:val="en-US"/>
              </w:rPr>
            </w:pPr>
            <w:r w:rsidRPr="00BA1233">
              <w:rPr>
                <w:lang w:val="en-US"/>
              </w:rPr>
              <w:t>DEGREES()</w:t>
            </w:r>
          </w:p>
        </w:tc>
        <w:tc>
          <w:tcPr>
            <w:tcW w:w="0" w:type="auto"/>
          </w:tcPr>
          <w:p w14:paraId="18890C7A" w14:textId="77777777" w:rsidR="00BA1233" w:rsidRPr="00BA1233" w:rsidRDefault="00BA1233" w:rsidP="007460FC">
            <w:pPr>
              <w:ind w:left="0"/>
              <w:rPr>
                <w:lang w:val="en-US"/>
              </w:rPr>
            </w:pPr>
            <w:r w:rsidRPr="00BA1233">
              <w:rPr>
                <w:lang w:val="en-US"/>
              </w:rPr>
              <w:t>Convert radians to degrees</w:t>
            </w:r>
          </w:p>
        </w:tc>
      </w:tr>
      <w:tr w:rsidR="00BA1233" w:rsidRPr="00BA1233" w14:paraId="02AF648B" w14:textId="77777777" w:rsidTr="00BA1233">
        <w:tc>
          <w:tcPr>
            <w:tcW w:w="0" w:type="auto"/>
          </w:tcPr>
          <w:p w14:paraId="76E81EF7" w14:textId="77777777" w:rsidR="00BA1233" w:rsidRPr="00BA1233" w:rsidRDefault="00BA1233" w:rsidP="007460FC">
            <w:pPr>
              <w:ind w:left="0"/>
              <w:rPr>
                <w:lang w:val="en-US"/>
              </w:rPr>
            </w:pPr>
            <w:r w:rsidRPr="00BA1233">
              <w:rPr>
                <w:lang w:val="en-US"/>
              </w:rPr>
              <w:t>DIV</w:t>
            </w:r>
          </w:p>
        </w:tc>
        <w:tc>
          <w:tcPr>
            <w:tcW w:w="0" w:type="auto"/>
          </w:tcPr>
          <w:p w14:paraId="41F8D926" w14:textId="77777777" w:rsidR="00BA1233" w:rsidRPr="00BA1233" w:rsidRDefault="00BA1233" w:rsidP="007460FC">
            <w:pPr>
              <w:ind w:left="0"/>
              <w:rPr>
                <w:lang w:val="en-US"/>
              </w:rPr>
            </w:pPr>
            <w:r w:rsidRPr="00BA1233">
              <w:rPr>
                <w:lang w:val="en-US"/>
              </w:rPr>
              <w:t>Integer division</w:t>
            </w:r>
          </w:p>
        </w:tc>
      </w:tr>
      <w:tr w:rsidR="00BA1233" w:rsidRPr="00BA1233" w14:paraId="769A685E" w14:textId="77777777" w:rsidTr="00BA1233">
        <w:tc>
          <w:tcPr>
            <w:tcW w:w="0" w:type="auto"/>
          </w:tcPr>
          <w:p w14:paraId="1DB0E4E4" w14:textId="77777777" w:rsidR="00BA1233" w:rsidRPr="00BA1233" w:rsidRDefault="00BA1233" w:rsidP="007460FC">
            <w:pPr>
              <w:ind w:left="0"/>
              <w:rPr>
                <w:lang w:val="en-US"/>
              </w:rPr>
            </w:pPr>
            <w:r w:rsidRPr="00BA1233">
              <w:rPr>
                <w:lang w:val="en-US"/>
              </w:rPr>
              <w:t>/</w:t>
            </w:r>
          </w:p>
        </w:tc>
        <w:tc>
          <w:tcPr>
            <w:tcW w:w="0" w:type="auto"/>
          </w:tcPr>
          <w:p w14:paraId="2649C1BE" w14:textId="77777777" w:rsidR="00BA1233" w:rsidRPr="00BA1233" w:rsidRDefault="00BA1233" w:rsidP="007460FC">
            <w:pPr>
              <w:ind w:left="0"/>
              <w:rPr>
                <w:lang w:val="en-US"/>
              </w:rPr>
            </w:pPr>
            <w:r w:rsidRPr="00BA1233">
              <w:rPr>
                <w:lang w:val="en-US"/>
              </w:rPr>
              <w:t>Division operator</w:t>
            </w:r>
          </w:p>
        </w:tc>
      </w:tr>
      <w:tr w:rsidR="00BA1233" w:rsidRPr="00F76EBC" w14:paraId="13F37E62" w14:textId="77777777" w:rsidTr="00BA1233">
        <w:tc>
          <w:tcPr>
            <w:tcW w:w="0" w:type="auto"/>
          </w:tcPr>
          <w:p w14:paraId="1CA2CFE4" w14:textId="77777777" w:rsidR="00BA1233" w:rsidRPr="00BA1233" w:rsidRDefault="00BA1233" w:rsidP="007460FC">
            <w:pPr>
              <w:ind w:left="0"/>
              <w:rPr>
                <w:lang w:val="en-US"/>
              </w:rPr>
            </w:pPr>
            <w:r w:rsidRPr="00BA1233">
              <w:rPr>
                <w:lang w:val="en-US"/>
              </w:rPr>
              <w:t>EXP()</w:t>
            </w:r>
          </w:p>
        </w:tc>
        <w:tc>
          <w:tcPr>
            <w:tcW w:w="0" w:type="auto"/>
          </w:tcPr>
          <w:p w14:paraId="2D0E2D7A" w14:textId="77777777" w:rsidR="00BA1233" w:rsidRPr="00BA1233" w:rsidRDefault="00BA1233" w:rsidP="007460FC">
            <w:pPr>
              <w:ind w:left="0"/>
              <w:rPr>
                <w:lang w:val="en-US"/>
              </w:rPr>
            </w:pPr>
            <w:r w:rsidRPr="00BA1233">
              <w:rPr>
                <w:lang w:val="en-US"/>
              </w:rPr>
              <w:t>Raise to the power of</w:t>
            </w:r>
          </w:p>
        </w:tc>
      </w:tr>
      <w:tr w:rsidR="00BA1233" w:rsidRPr="00F76EBC" w14:paraId="6EC3241E" w14:textId="77777777" w:rsidTr="00BA1233">
        <w:tc>
          <w:tcPr>
            <w:tcW w:w="0" w:type="auto"/>
          </w:tcPr>
          <w:p w14:paraId="7F444000" w14:textId="77777777" w:rsidR="00BA1233" w:rsidRPr="00BA1233" w:rsidRDefault="00BA1233" w:rsidP="007460FC">
            <w:pPr>
              <w:ind w:left="0"/>
              <w:rPr>
                <w:lang w:val="en-US"/>
              </w:rPr>
            </w:pPr>
            <w:r w:rsidRPr="00BA1233">
              <w:rPr>
                <w:lang w:val="en-US"/>
              </w:rPr>
              <w:t>FLOOR()</w:t>
            </w:r>
          </w:p>
        </w:tc>
        <w:tc>
          <w:tcPr>
            <w:tcW w:w="0" w:type="auto"/>
          </w:tcPr>
          <w:p w14:paraId="78584E5C" w14:textId="77777777" w:rsidR="00BA1233" w:rsidRPr="00BA1233" w:rsidRDefault="00BA1233" w:rsidP="007460FC">
            <w:pPr>
              <w:ind w:left="0"/>
              <w:rPr>
                <w:lang w:val="en-US"/>
              </w:rPr>
            </w:pPr>
            <w:r w:rsidRPr="00BA1233">
              <w:rPr>
                <w:lang w:val="en-US"/>
              </w:rPr>
              <w:t>Return the largest integer value not greater than the argument</w:t>
            </w:r>
          </w:p>
        </w:tc>
      </w:tr>
      <w:tr w:rsidR="00BA1233" w:rsidRPr="00F76EBC" w14:paraId="35BDEFA7" w14:textId="77777777" w:rsidTr="00BA1233">
        <w:tc>
          <w:tcPr>
            <w:tcW w:w="0" w:type="auto"/>
          </w:tcPr>
          <w:p w14:paraId="4F4D871D" w14:textId="77777777" w:rsidR="00BA1233" w:rsidRPr="00BA1233" w:rsidRDefault="00BA1233" w:rsidP="007460FC">
            <w:pPr>
              <w:ind w:left="0"/>
              <w:rPr>
                <w:lang w:val="en-US"/>
              </w:rPr>
            </w:pPr>
            <w:r w:rsidRPr="00BA1233">
              <w:rPr>
                <w:lang w:val="en-US"/>
              </w:rPr>
              <w:t>LN()</w:t>
            </w:r>
          </w:p>
        </w:tc>
        <w:tc>
          <w:tcPr>
            <w:tcW w:w="0" w:type="auto"/>
          </w:tcPr>
          <w:p w14:paraId="6C4532E2" w14:textId="77777777" w:rsidR="00BA1233" w:rsidRPr="00BA1233" w:rsidRDefault="00BA1233" w:rsidP="007460FC">
            <w:pPr>
              <w:ind w:left="0"/>
              <w:rPr>
                <w:lang w:val="en-US"/>
              </w:rPr>
            </w:pPr>
            <w:r w:rsidRPr="00BA1233">
              <w:rPr>
                <w:lang w:val="en-US"/>
              </w:rPr>
              <w:t>Return the natural logarithm of the argument</w:t>
            </w:r>
          </w:p>
        </w:tc>
      </w:tr>
      <w:tr w:rsidR="00BA1233" w:rsidRPr="00F76EBC" w14:paraId="79241631" w14:textId="77777777" w:rsidTr="00BA1233">
        <w:tc>
          <w:tcPr>
            <w:tcW w:w="0" w:type="auto"/>
          </w:tcPr>
          <w:p w14:paraId="529FB4B4" w14:textId="77777777" w:rsidR="00BA1233" w:rsidRPr="00BA1233" w:rsidRDefault="00BA1233" w:rsidP="007460FC">
            <w:pPr>
              <w:ind w:left="0"/>
              <w:rPr>
                <w:lang w:val="en-US"/>
              </w:rPr>
            </w:pPr>
            <w:r w:rsidRPr="00BA1233">
              <w:rPr>
                <w:lang w:val="en-US"/>
              </w:rPr>
              <w:t>LOG10()</w:t>
            </w:r>
          </w:p>
        </w:tc>
        <w:tc>
          <w:tcPr>
            <w:tcW w:w="0" w:type="auto"/>
          </w:tcPr>
          <w:p w14:paraId="53E451D4" w14:textId="77777777" w:rsidR="00BA1233" w:rsidRPr="00BA1233" w:rsidRDefault="00BA1233" w:rsidP="007460FC">
            <w:pPr>
              <w:ind w:left="0"/>
              <w:rPr>
                <w:lang w:val="en-US"/>
              </w:rPr>
            </w:pPr>
            <w:r w:rsidRPr="00BA1233">
              <w:rPr>
                <w:lang w:val="en-US"/>
              </w:rPr>
              <w:t>Return the base-10 logarithm of the argument</w:t>
            </w:r>
          </w:p>
        </w:tc>
      </w:tr>
      <w:tr w:rsidR="00BA1233" w:rsidRPr="00F76EBC" w14:paraId="2DC8CAF0" w14:textId="77777777" w:rsidTr="00BA1233">
        <w:tc>
          <w:tcPr>
            <w:tcW w:w="0" w:type="auto"/>
          </w:tcPr>
          <w:p w14:paraId="78745061" w14:textId="77777777" w:rsidR="00BA1233" w:rsidRPr="00BA1233" w:rsidRDefault="00BA1233" w:rsidP="007460FC">
            <w:pPr>
              <w:ind w:left="0"/>
              <w:rPr>
                <w:lang w:val="en-US"/>
              </w:rPr>
            </w:pPr>
            <w:r w:rsidRPr="00BA1233">
              <w:rPr>
                <w:lang w:val="en-US"/>
              </w:rPr>
              <w:t>LOG2()</w:t>
            </w:r>
          </w:p>
        </w:tc>
        <w:tc>
          <w:tcPr>
            <w:tcW w:w="0" w:type="auto"/>
          </w:tcPr>
          <w:p w14:paraId="213C9FBD" w14:textId="77777777" w:rsidR="00BA1233" w:rsidRPr="00BA1233" w:rsidRDefault="00BA1233" w:rsidP="007460FC">
            <w:pPr>
              <w:ind w:left="0"/>
              <w:rPr>
                <w:lang w:val="en-US"/>
              </w:rPr>
            </w:pPr>
            <w:r w:rsidRPr="00BA1233">
              <w:rPr>
                <w:lang w:val="en-US"/>
              </w:rPr>
              <w:t>Return the base-2 logarithm of the argument</w:t>
            </w:r>
          </w:p>
        </w:tc>
      </w:tr>
      <w:tr w:rsidR="00BA1233" w:rsidRPr="00F76EBC" w14:paraId="533D0626" w14:textId="77777777" w:rsidTr="00BA1233">
        <w:tc>
          <w:tcPr>
            <w:tcW w:w="0" w:type="auto"/>
          </w:tcPr>
          <w:p w14:paraId="0B1E1249" w14:textId="77777777" w:rsidR="00BA1233" w:rsidRPr="00BA1233" w:rsidRDefault="00BA1233" w:rsidP="007460FC">
            <w:pPr>
              <w:ind w:left="0"/>
              <w:rPr>
                <w:lang w:val="en-US"/>
              </w:rPr>
            </w:pPr>
            <w:r w:rsidRPr="00BA1233">
              <w:rPr>
                <w:lang w:val="en-US"/>
              </w:rPr>
              <w:t>LOG()</w:t>
            </w:r>
          </w:p>
        </w:tc>
        <w:tc>
          <w:tcPr>
            <w:tcW w:w="0" w:type="auto"/>
          </w:tcPr>
          <w:p w14:paraId="1BB03DBC" w14:textId="77777777" w:rsidR="00BA1233" w:rsidRPr="00BA1233" w:rsidRDefault="00BA1233" w:rsidP="007460FC">
            <w:pPr>
              <w:ind w:left="0"/>
              <w:rPr>
                <w:lang w:val="en-US"/>
              </w:rPr>
            </w:pPr>
            <w:r w:rsidRPr="00BA1233">
              <w:rPr>
                <w:lang w:val="en-US"/>
              </w:rPr>
              <w:t>Return the natural logarithm of the first argument</w:t>
            </w:r>
          </w:p>
        </w:tc>
      </w:tr>
      <w:tr w:rsidR="00BA1233" w:rsidRPr="00BA1233" w14:paraId="34FC205F" w14:textId="77777777" w:rsidTr="00BA1233">
        <w:tc>
          <w:tcPr>
            <w:tcW w:w="0" w:type="auto"/>
          </w:tcPr>
          <w:p w14:paraId="6721CA20" w14:textId="77777777" w:rsidR="00BA1233" w:rsidRPr="00BA1233" w:rsidRDefault="00BA1233" w:rsidP="007460FC">
            <w:pPr>
              <w:ind w:left="0"/>
              <w:rPr>
                <w:lang w:val="en-US"/>
              </w:rPr>
            </w:pPr>
            <w:r w:rsidRPr="00BA1233">
              <w:rPr>
                <w:lang w:val="en-US"/>
              </w:rPr>
              <w:t>-</w:t>
            </w:r>
          </w:p>
        </w:tc>
        <w:tc>
          <w:tcPr>
            <w:tcW w:w="0" w:type="auto"/>
          </w:tcPr>
          <w:p w14:paraId="1654242A" w14:textId="77777777" w:rsidR="00BA1233" w:rsidRPr="00BA1233" w:rsidRDefault="00BA1233" w:rsidP="007460FC">
            <w:pPr>
              <w:ind w:left="0"/>
              <w:rPr>
                <w:lang w:val="en-US"/>
              </w:rPr>
            </w:pPr>
            <w:r w:rsidRPr="00BA1233">
              <w:rPr>
                <w:lang w:val="en-US"/>
              </w:rPr>
              <w:t>Minus operator</w:t>
            </w:r>
          </w:p>
        </w:tc>
      </w:tr>
      <w:tr w:rsidR="00BA1233" w:rsidRPr="00BA1233" w14:paraId="66F17E2C" w14:textId="77777777" w:rsidTr="00BA1233">
        <w:tc>
          <w:tcPr>
            <w:tcW w:w="0" w:type="auto"/>
          </w:tcPr>
          <w:p w14:paraId="4772B06E" w14:textId="77777777" w:rsidR="00BA1233" w:rsidRPr="00BA1233" w:rsidRDefault="00BA1233" w:rsidP="007460FC">
            <w:pPr>
              <w:ind w:left="0"/>
              <w:rPr>
                <w:lang w:val="en-US"/>
              </w:rPr>
            </w:pPr>
            <w:r w:rsidRPr="00BA1233">
              <w:rPr>
                <w:lang w:val="en-US"/>
              </w:rPr>
              <w:t>MOD()</w:t>
            </w:r>
          </w:p>
        </w:tc>
        <w:tc>
          <w:tcPr>
            <w:tcW w:w="0" w:type="auto"/>
          </w:tcPr>
          <w:p w14:paraId="15E75696" w14:textId="77777777" w:rsidR="00BA1233" w:rsidRPr="00BA1233" w:rsidRDefault="00BA1233" w:rsidP="007460FC">
            <w:pPr>
              <w:ind w:left="0"/>
              <w:rPr>
                <w:lang w:val="en-US"/>
              </w:rPr>
            </w:pPr>
            <w:r w:rsidRPr="00BA1233">
              <w:rPr>
                <w:lang w:val="en-US"/>
              </w:rPr>
              <w:t>Return the remainder</w:t>
            </w:r>
          </w:p>
        </w:tc>
      </w:tr>
      <w:tr w:rsidR="00BA1233" w:rsidRPr="00BA1233" w14:paraId="341638B8" w14:textId="77777777" w:rsidTr="00BA1233">
        <w:tc>
          <w:tcPr>
            <w:tcW w:w="0" w:type="auto"/>
          </w:tcPr>
          <w:p w14:paraId="59825B57" w14:textId="77777777" w:rsidR="00BA1233" w:rsidRPr="00BA1233" w:rsidRDefault="00BA1233" w:rsidP="007460FC">
            <w:pPr>
              <w:ind w:left="0"/>
              <w:rPr>
                <w:lang w:val="en-US"/>
              </w:rPr>
            </w:pPr>
            <w:r w:rsidRPr="00BA1233">
              <w:rPr>
                <w:lang w:val="en-US"/>
              </w:rPr>
              <w:t>%, MOD</w:t>
            </w:r>
          </w:p>
        </w:tc>
        <w:tc>
          <w:tcPr>
            <w:tcW w:w="0" w:type="auto"/>
          </w:tcPr>
          <w:p w14:paraId="78F6EE05" w14:textId="77777777" w:rsidR="00BA1233" w:rsidRPr="00BA1233" w:rsidRDefault="00BA1233" w:rsidP="007460FC">
            <w:pPr>
              <w:ind w:left="0"/>
              <w:rPr>
                <w:lang w:val="en-US"/>
              </w:rPr>
            </w:pPr>
            <w:r w:rsidRPr="00BA1233">
              <w:rPr>
                <w:lang w:val="en-US"/>
              </w:rPr>
              <w:t>Modulo operator</w:t>
            </w:r>
          </w:p>
        </w:tc>
      </w:tr>
      <w:tr w:rsidR="00BA1233" w:rsidRPr="00F76EBC" w14:paraId="5BF0E2E3" w14:textId="77777777" w:rsidTr="00BA1233">
        <w:tc>
          <w:tcPr>
            <w:tcW w:w="0" w:type="auto"/>
          </w:tcPr>
          <w:p w14:paraId="538AAAE8" w14:textId="77777777" w:rsidR="00BA1233" w:rsidRPr="00BA1233" w:rsidRDefault="00BA1233" w:rsidP="007460FC">
            <w:pPr>
              <w:ind w:left="0"/>
              <w:rPr>
                <w:lang w:val="en-US"/>
              </w:rPr>
            </w:pPr>
            <w:r w:rsidRPr="00BA1233">
              <w:rPr>
                <w:lang w:val="en-US"/>
              </w:rPr>
              <w:t>PI()</w:t>
            </w:r>
          </w:p>
        </w:tc>
        <w:tc>
          <w:tcPr>
            <w:tcW w:w="0" w:type="auto"/>
          </w:tcPr>
          <w:p w14:paraId="09CB6BBD" w14:textId="77777777" w:rsidR="00BA1233" w:rsidRPr="00BA1233" w:rsidRDefault="00BA1233" w:rsidP="007460FC">
            <w:pPr>
              <w:ind w:left="0"/>
              <w:rPr>
                <w:lang w:val="en-US"/>
              </w:rPr>
            </w:pPr>
            <w:r w:rsidRPr="00BA1233">
              <w:rPr>
                <w:lang w:val="en-US"/>
              </w:rPr>
              <w:t>Return the value of pi</w:t>
            </w:r>
          </w:p>
        </w:tc>
      </w:tr>
      <w:tr w:rsidR="00BA1233" w:rsidRPr="00BA1233" w14:paraId="71CCA733" w14:textId="77777777" w:rsidTr="00BA1233">
        <w:tc>
          <w:tcPr>
            <w:tcW w:w="0" w:type="auto"/>
          </w:tcPr>
          <w:p w14:paraId="433D0544" w14:textId="77777777" w:rsidR="00BA1233" w:rsidRPr="00BA1233" w:rsidRDefault="00BA1233" w:rsidP="007460FC">
            <w:pPr>
              <w:ind w:left="0"/>
              <w:rPr>
                <w:lang w:val="en-US"/>
              </w:rPr>
            </w:pPr>
            <w:r w:rsidRPr="00BA1233">
              <w:rPr>
                <w:lang w:val="en-US"/>
              </w:rPr>
              <w:t>+</w:t>
            </w:r>
          </w:p>
        </w:tc>
        <w:tc>
          <w:tcPr>
            <w:tcW w:w="0" w:type="auto"/>
          </w:tcPr>
          <w:p w14:paraId="16FFE3A3" w14:textId="77777777" w:rsidR="00BA1233" w:rsidRPr="00BA1233" w:rsidRDefault="00BA1233" w:rsidP="007460FC">
            <w:pPr>
              <w:ind w:left="0"/>
              <w:rPr>
                <w:lang w:val="en-US"/>
              </w:rPr>
            </w:pPr>
            <w:r w:rsidRPr="00BA1233">
              <w:rPr>
                <w:lang w:val="en-US"/>
              </w:rPr>
              <w:t>Addition operator</w:t>
            </w:r>
          </w:p>
        </w:tc>
      </w:tr>
      <w:tr w:rsidR="00BA1233" w:rsidRPr="00F76EBC" w14:paraId="634933E6" w14:textId="77777777" w:rsidTr="00BA1233">
        <w:tc>
          <w:tcPr>
            <w:tcW w:w="0" w:type="auto"/>
          </w:tcPr>
          <w:p w14:paraId="53373834" w14:textId="77777777" w:rsidR="00BA1233" w:rsidRPr="00BA1233" w:rsidRDefault="00BA1233" w:rsidP="007460FC">
            <w:pPr>
              <w:ind w:left="0"/>
              <w:rPr>
                <w:lang w:val="en-US"/>
              </w:rPr>
            </w:pPr>
            <w:r w:rsidRPr="00BA1233">
              <w:rPr>
                <w:lang w:val="en-US"/>
              </w:rPr>
              <w:t>POW()</w:t>
            </w:r>
          </w:p>
        </w:tc>
        <w:tc>
          <w:tcPr>
            <w:tcW w:w="0" w:type="auto"/>
          </w:tcPr>
          <w:p w14:paraId="0873F34B" w14:textId="77777777" w:rsidR="00BA1233" w:rsidRPr="00BA1233" w:rsidRDefault="00BA1233" w:rsidP="007460FC">
            <w:pPr>
              <w:ind w:left="0"/>
              <w:rPr>
                <w:lang w:val="en-US"/>
              </w:rPr>
            </w:pPr>
            <w:r w:rsidRPr="00BA1233">
              <w:rPr>
                <w:lang w:val="en-US"/>
              </w:rPr>
              <w:t>Return the argument raised to the specified power</w:t>
            </w:r>
          </w:p>
        </w:tc>
      </w:tr>
      <w:tr w:rsidR="00BA1233" w:rsidRPr="00F76EBC" w14:paraId="6B6ADFDF" w14:textId="77777777" w:rsidTr="00BA1233">
        <w:tc>
          <w:tcPr>
            <w:tcW w:w="0" w:type="auto"/>
          </w:tcPr>
          <w:p w14:paraId="0A58EC7A" w14:textId="77777777" w:rsidR="00BA1233" w:rsidRPr="00BA1233" w:rsidRDefault="00BA1233" w:rsidP="007460FC">
            <w:pPr>
              <w:ind w:left="0"/>
              <w:rPr>
                <w:lang w:val="en-US"/>
              </w:rPr>
            </w:pPr>
            <w:r w:rsidRPr="00BA1233">
              <w:rPr>
                <w:lang w:val="en-US"/>
              </w:rPr>
              <w:t>POWER()</w:t>
            </w:r>
          </w:p>
        </w:tc>
        <w:tc>
          <w:tcPr>
            <w:tcW w:w="0" w:type="auto"/>
          </w:tcPr>
          <w:p w14:paraId="1074C9B5" w14:textId="77777777" w:rsidR="00BA1233" w:rsidRPr="00BA1233" w:rsidRDefault="00BA1233" w:rsidP="007460FC">
            <w:pPr>
              <w:ind w:left="0"/>
              <w:rPr>
                <w:lang w:val="en-US"/>
              </w:rPr>
            </w:pPr>
            <w:r w:rsidRPr="00BA1233">
              <w:rPr>
                <w:lang w:val="en-US"/>
              </w:rPr>
              <w:t>Return the argument raised to the specified power</w:t>
            </w:r>
          </w:p>
        </w:tc>
      </w:tr>
      <w:tr w:rsidR="00BA1233" w:rsidRPr="00F76EBC" w14:paraId="353A8183" w14:textId="77777777" w:rsidTr="00BA1233">
        <w:tc>
          <w:tcPr>
            <w:tcW w:w="0" w:type="auto"/>
          </w:tcPr>
          <w:p w14:paraId="7E1B53E9" w14:textId="77777777" w:rsidR="00BA1233" w:rsidRPr="00BA1233" w:rsidRDefault="00BA1233" w:rsidP="007460FC">
            <w:pPr>
              <w:ind w:left="0"/>
              <w:rPr>
                <w:lang w:val="en-US"/>
              </w:rPr>
            </w:pPr>
            <w:r w:rsidRPr="00BA1233">
              <w:rPr>
                <w:lang w:val="en-US"/>
              </w:rPr>
              <w:t>RADIANS()</w:t>
            </w:r>
          </w:p>
        </w:tc>
        <w:tc>
          <w:tcPr>
            <w:tcW w:w="0" w:type="auto"/>
          </w:tcPr>
          <w:p w14:paraId="796F130B" w14:textId="77777777" w:rsidR="00BA1233" w:rsidRPr="00BA1233" w:rsidRDefault="00BA1233" w:rsidP="007460FC">
            <w:pPr>
              <w:ind w:left="0"/>
              <w:rPr>
                <w:lang w:val="en-US"/>
              </w:rPr>
            </w:pPr>
            <w:r w:rsidRPr="00BA1233">
              <w:rPr>
                <w:lang w:val="en-US"/>
              </w:rPr>
              <w:t>Return argument converted to radians</w:t>
            </w:r>
          </w:p>
        </w:tc>
      </w:tr>
      <w:tr w:rsidR="00BA1233" w:rsidRPr="00F76EBC" w14:paraId="4F705FDB" w14:textId="77777777" w:rsidTr="00BA1233">
        <w:tc>
          <w:tcPr>
            <w:tcW w:w="0" w:type="auto"/>
          </w:tcPr>
          <w:p w14:paraId="20874374" w14:textId="77777777" w:rsidR="00BA1233" w:rsidRPr="00BA1233" w:rsidRDefault="00BA1233" w:rsidP="007460FC">
            <w:pPr>
              <w:ind w:left="0"/>
              <w:rPr>
                <w:lang w:val="en-US"/>
              </w:rPr>
            </w:pPr>
            <w:r w:rsidRPr="00BA1233">
              <w:rPr>
                <w:lang w:val="en-US"/>
              </w:rPr>
              <w:t>RAND()</w:t>
            </w:r>
          </w:p>
        </w:tc>
        <w:tc>
          <w:tcPr>
            <w:tcW w:w="0" w:type="auto"/>
          </w:tcPr>
          <w:p w14:paraId="003369D9" w14:textId="77777777" w:rsidR="00BA1233" w:rsidRPr="00BA1233" w:rsidRDefault="00BA1233" w:rsidP="007460FC">
            <w:pPr>
              <w:ind w:left="0"/>
              <w:rPr>
                <w:lang w:val="en-US"/>
              </w:rPr>
            </w:pPr>
            <w:r w:rsidRPr="00BA1233">
              <w:rPr>
                <w:lang w:val="en-US"/>
              </w:rPr>
              <w:t>Return a random floating-point value</w:t>
            </w:r>
          </w:p>
        </w:tc>
      </w:tr>
      <w:tr w:rsidR="00BA1233" w:rsidRPr="00BA1233" w14:paraId="3AAC5435" w14:textId="77777777" w:rsidTr="00BA1233">
        <w:tc>
          <w:tcPr>
            <w:tcW w:w="0" w:type="auto"/>
          </w:tcPr>
          <w:p w14:paraId="251A2CFA" w14:textId="77777777" w:rsidR="00BA1233" w:rsidRPr="00BA1233" w:rsidRDefault="00BA1233" w:rsidP="007460FC">
            <w:pPr>
              <w:ind w:left="0"/>
              <w:rPr>
                <w:lang w:val="en-US"/>
              </w:rPr>
            </w:pPr>
            <w:r w:rsidRPr="00BA1233">
              <w:rPr>
                <w:lang w:val="en-US"/>
              </w:rPr>
              <w:t>ROUND()</w:t>
            </w:r>
          </w:p>
        </w:tc>
        <w:tc>
          <w:tcPr>
            <w:tcW w:w="0" w:type="auto"/>
          </w:tcPr>
          <w:p w14:paraId="783C4191" w14:textId="77777777" w:rsidR="00BA1233" w:rsidRPr="00BA1233" w:rsidRDefault="00BA1233" w:rsidP="007460FC">
            <w:pPr>
              <w:ind w:left="0"/>
              <w:rPr>
                <w:lang w:val="en-US"/>
              </w:rPr>
            </w:pPr>
            <w:r w:rsidRPr="00BA1233">
              <w:rPr>
                <w:lang w:val="en-US"/>
              </w:rPr>
              <w:t>Round the argument</w:t>
            </w:r>
          </w:p>
        </w:tc>
      </w:tr>
      <w:tr w:rsidR="00BA1233" w:rsidRPr="00F76EBC" w14:paraId="559734D7" w14:textId="77777777" w:rsidTr="00BA1233">
        <w:tc>
          <w:tcPr>
            <w:tcW w:w="0" w:type="auto"/>
          </w:tcPr>
          <w:p w14:paraId="00274AE7" w14:textId="77777777" w:rsidR="00BA1233" w:rsidRPr="00BA1233" w:rsidRDefault="00BA1233" w:rsidP="007460FC">
            <w:pPr>
              <w:ind w:left="0"/>
              <w:rPr>
                <w:lang w:val="en-US"/>
              </w:rPr>
            </w:pPr>
            <w:r w:rsidRPr="00BA1233">
              <w:rPr>
                <w:lang w:val="en-US"/>
              </w:rPr>
              <w:t>SIGN()</w:t>
            </w:r>
          </w:p>
        </w:tc>
        <w:tc>
          <w:tcPr>
            <w:tcW w:w="0" w:type="auto"/>
          </w:tcPr>
          <w:p w14:paraId="7E7124A1" w14:textId="77777777" w:rsidR="00BA1233" w:rsidRPr="00BA1233" w:rsidRDefault="00BA1233" w:rsidP="007460FC">
            <w:pPr>
              <w:ind w:left="0"/>
              <w:rPr>
                <w:lang w:val="en-US"/>
              </w:rPr>
            </w:pPr>
            <w:r w:rsidRPr="00BA1233">
              <w:rPr>
                <w:lang w:val="en-US"/>
              </w:rPr>
              <w:t>Return the sign of the argument</w:t>
            </w:r>
          </w:p>
        </w:tc>
      </w:tr>
      <w:tr w:rsidR="00BA1233" w:rsidRPr="00F76EBC" w14:paraId="06DD005D" w14:textId="77777777" w:rsidTr="00BA1233">
        <w:tc>
          <w:tcPr>
            <w:tcW w:w="0" w:type="auto"/>
          </w:tcPr>
          <w:p w14:paraId="24D30A2D" w14:textId="77777777" w:rsidR="00BA1233" w:rsidRPr="00BA1233" w:rsidRDefault="00BA1233" w:rsidP="007460FC">
            <w:pPr>
              <w:ind w:left="0"/>
              <w:rPr>
                <w:lang w:val="en-US"/>
              </w:rPr>
            </w:pPr>
            <w:r w:rsidRPr="00BA1233">
              <w:rPr>
                <w:lang w:val="en-US"/>
              </w:rPr>
              <w:t>SIN()</w:t>
            </w:r>
          </w:p>
        </w:tc>
        <w:tc>
          <w:tcPr>
            <w:tcW w:w="0" w:type="auto"/>
          </w:tcPr>
          <w:p w14:paraId="4F3A33AB" w14:textId="77777777" w:rsidR="00BA1233" w:rsidRPr="00BA1233" w:rsidRDefault="00BA1233" w:rsidP="007460FC">
            <w:pPr>
              <w:ind w:left="0"/>
              <w:rPr>
                <w:lang w:val="en-US"/>
              </w:rPr>
            </w:pPr>
            <w:r w:rsidRPr="00BA1233">
              <w:rPr>
                <w:lang w:val="en-US"/>
              </w:rPr>
              <w:t>Return the sine of the argument</w:t>
            </w:r>
          </w:p>
        </w:tc>
      </w:tr>
      <w:tr w:rsidR="00BA1233" w:rsidRPr="00F76EBC" w14:paraId="599DEEC8" w14:textId="77777777" w:rsidTr="00BA1233">
        <w:tc>
          <w:tcPr>
            <w:tcW w:w="0" w:type="auto"/>
          </w:tcPr>
          <w:p w14:paraId="6763B012" w14:textId="77777777" w:rsidR="00BA1233" w:rsidRPr="00BA1233" w:rsidRDefault="00BA1233" w:rsidP="007460FC">
            <w:pPr>
              <w:ind w:left="0"/>
              <w:rPr>
                <w:lang w:val="en-US"/>
              </w:rPr>
            </w:pPr>
            <w:r w:rsidRPr="00BA1233">
              <w:rPr>
                <w:lang w:val="en-US"/>
              </w:rPr>
              <w:t>SQRT()</w:t>
            </w:r>
          </w:p>
        </w:tc>
        <w:tc>
          <w:tcPr>
            <w:tcW w:w="0" w:type="auto"/>
          </w:tcPr>
          <w:p w14:paraId="76669CE5" w14:textId="77777777" w:rsidR="00BA1233" w:rsidRPr="00BA1233" w:rsidRDefault="00BA1233" w:rsidP="007460FC">
            <w:pPr>
              <w:ind w:left="0"/>
              <w:rPr>
                <w:lang w:val="en-US"/>
              </w:rPr>
            </w:pPr>
            <w:r w:rsidRPr="00BA1233">
              <w:rPr>
                <w:lang w:val="en-US"/>
              </w:rPr>
              <w:t>Return the square root of the argument</w:t>
            </w:r>
          </w:p>
        </w:tc>
      </w:tr>
      <w:tr w:rsidR="00BA1233" w:rsidRPr="00F76EBC" w14:paraId="1757FF09" w14:textId="77777777" w:rsidTr="00BA1233">
        <w:tc>
          <w:tcPr>
            <w:tcW w:w="0" w:type="auto"/>
          </w:tcPr>
          <w:p w14:paraId="1ADE5696" w14:textId="77777777" w:rsidR="00BA1233" w:rsidRPr="00BA1233" w:rsidRDefault="00BA1233" w:rsidP="007460FC">
            <w:pPr>
              <w:ind w:left="0"/>
              <w:rPr>
                <w:lang w:val="en-US"/>
              </w:rPr>
            </w:pPr>
            <w:r w:rsidRPr="00BA1233">
              <w:rPr>
                <w:lang w:val="en-US"/>
              </w:rPr>
              <w:t>TAN()</w:t>
            </w:r>
          </w:p>
        </w:tc>
        <w:tc>
          <w:tcPr>
            <w:tcW w:w="0" w:type="auto"/>
          </w:tcPr>
          <w:p w14:paraId="5EAC697E" w14:textId="77777777" w:rsidR="00BA1233" w:rsidRPr="00BA1233" w:rsidRDefault="00BA1233" w:rsidP="007460FC">
            <w:pPr>
              <w:ind w:left="0"/>
              <w:rPr>
                <w:lang w:val="en-US"/>
              </w:rPr>
            </w:pPr>
            <w:r w:rsidRPr="00BA1233">
              <w:rPr>
                <w:lang w:val="en-US"/>
              </w:rPr>
              <w:t>Return the tangent of the argument</w:t>
            </w:r>
          </w:p>
        </w:tc>
      </w:tr>
      <w:tr w:rsidR="00BA1233" w:rsidRPr="00BA1233" w14:paraId="2ACD78FE" w14:textId="77777777" w:rsidTr="00BA1233">
        <w:tc>
          <w:tcPr>
            <w:tcW w:w="0" w:type="auto"/>
          </w:tcPr>
          <w:p w14:paraId="25DFC434" w14:textId="77777777" w:rsidR="00BA1233" w:rsidRPr="00BA1233" w:rsidRDefault="00BA1233" w:rsidP="007460FC">
            <w:pPr>
              <w:ind w:left="0"/>
              <w:rPr>
                <w:lang w:val="en-US"/>
              </w:rPr>
            </w:pPr>
            <w:r w:rsidRPr="00BA1233">
              <w:rPr>
                <w:lang w:val="en-US"/>
              </w:rPr>
              <w:t>*</w:t>
            </w:r>
          </w:p>
        </w:tc>
        <w:tc>
          <w:tcPr>
            <w:tcW w:w="0" w:type="auto"/>
          </w:tcPr>
          <w:p w14:paraId="1476C0C1" w14:textId="77777777" w:rsidR="00BA1233" w:rsidRPr="00BA1233" w:rsidRDefault="00BA1233" w:rsidP="007460FC">
            <w:pPr>
              <w:ind w:left="0"/>
              <w:rPr>
                <w:lang w:val="en-US"/>
              </w:rPr>
            </w:pPr>
            <w:r w:rsidRPr="00BA1233">
              <w:rPr>
                <w:lang w:val="en-US"/>
              </w:rPr>
              <w:t>Multiplication operator</w:t>
            </w:r>
          </w:p>
        </w:tc>
      </w:tr>
      <w:tr w:rsidR="00BA1233" w:rsidRPr="00F76EBC" w14:paraId="5A614649" w14:textId="77777777" w:rsidTr="00BA1233">
        <w:tc>
          <w:tcPr>
            <w:tcW w:w="0" w:type="auto"/>
          </w:tcPr>
          <w:p w14:paraId="27A769B0" w14:textId="77777777" w:rsidR="00BA1233" w:rsidRPr="00BA1233" w:rsidRDefault="00BA1233" w:rsidP="007460FC">
            <w:pPr>
              <w:ind w:left="0"/>
              <w:rPr>
                <w:lang w:val="en-US"/>
              </w:rPr>
            </w:pPr>
            <w:r w:rsidRPr="00BA1233">
              <w:rPr>
                <w:lang w:val="en-US"/>
              </w:rPr>
              <w:t>TRUNCATE()</w:t>
            </w:r>
          </w:p>
        </w:tc>
        <w:tc>
          <w:tcPr>
            <w:tcW w:w="0" w:type="auto"/>
          </w:tcPr>
          <w:p w14:paraId="5C8E4E5E" w14:textId="77777777" w:rsidR="00BA1233" w:rsidRPr="00BA1233" w:rsidRDefault="00BA1233" w:rsidP="007460FC">
            <w:pPr>
              <w:ind w:left="0"/>
              <w:rPr>
                <w:lang w:val="en-US"/>
              </w:rPr>
            </w:pPr>
            <w:r w:rsidRPr="00BA1233">
              <w:rPr>
                <w:lang w:val="en-US"/>
              </w:rPr>
              <w:t>Truncate to specified number of decimal places</w:t>
            </w:r>
          </w:p>
        </w:tc>
      </w:tr>
      <w:tr w:rsidR="00BA1233" w:rsidRPr="00F76EBC" w14:paraId="3179825B" w14:textId="77777777" w:rsidTr="00BA1233">
        <w:tc>
          <w:tcPr>
            <w:tcW w:w="0" w:type="auto"/>
          </w:tcPr>
          <w:p w14:paraId="60D24C10" w14:textId="77777777" w:rsidR="00BA1233" w:rsidRPr="00BA1233" w:rsidRDefault="00BA1233" w:rsidP="007460FC">
            <w:pPr>
              <w:ind w:left="0"/>
              <w:rPr>
                <w:lang w:val="en-US"/>
              </w:rPr>
            </w:pPr>
            <w:r w:rsidRPr="00BA1233">
              <w:rPr>
                <w:lang w:val="en-US"/>
              </w:rPr>
              <w:t>-</w:t>
            </w:r>
          </w:p>
        </w:tc>
        <w:tc>
          <w:tcPr>
            <w:tcW w:w="0" w:type="auto"/>
          </w:tcPr>
          <w:p w14:paraId="7EBCF114" w14:textId="77777777" w:rsidR="00BA1233" w:rsidRPr="00BA1233" w:rsidRDefault="00BA1233" w:rsidP="007460FC">
            <w:pPr>
              <w:ind w:left="0"/>
              <w:rPr>
                <w:lang w:val="en-US"/>
              </w:rPr>
            </w:pPr>
            <w:r w:rsidRPr="00BA1233">
              <w:rPr>
                <w:lang w:val="en-US"/>
              </w:rPr>
              <w:t>Change the sign of the argument</w:t>
            </w:r>
          </w:p>
        </w:tc>
      </w:tr>
      <w:tr w:rsidR="00BA1233" w:rsidRPr="00BA1233" w14:paraId="6CF46E91" w14:textId="77777777" w:rsidTr="00BA1233">
        <w:tc>
          <w:tcPr>
            <w:tcW w:w="0" w:type="auto"/>
          </w:tcPr>
          <w:p w14:paraId="1D8A9ABA" w14:textId="77777777" w:rsidR="00BA1233" w:rsidRPr="00BA1233" w:rsidRDefault="00BA1233" w:rsidP="007460FC">
            <w:pPr>
              <w:ind w:left="0"/>
              <w:rPr>
                <w:lang w:val="en-US"/>
              </w:rPr>
            </w:pPr>
            <w:r w:rsidRPr="00BA1233">
              <w:rPr>
                <w:lang w:val="en-US"/>
              </w:rPr>
              <w:t>Name</w:t>
            </w:r>
          </w:p>
        </w:tc>
        <w:tc>
          <w:tcPr>
            <w:tcW w:w="0" w:type="auto"/>
          </w:tcPr>
          <w:p w14:paraId="695E97DA" w14:textId="77777777" w:rsidR="00BA1233" w:rsidRPr="00BA1233" w:rsidRDefault="00BA1233" w:rsidP="007460FC">
            <w:pPr>
              <w:ind w:left="0"/>
              <w:rPr>
                <w:lang w:val="en-US"/>
              </w:rPr>
            </w:pPr>
            <w:r w:rsidRPr="00BA1233">
              <w:rPr>
                <w:lang w:val="en-US"/>
              </w:rPr>
              <w:t>Description</w:t>
            </w:r>
          </w:p>
        </w:tc>
      </w:tr>
    </w:tbl>
    <w:p w14:paraId="7842B1D9" w14:textId="77777777" w:rsidR="00BA1233" w:rsidRPr="00BA1233" w:rsidRDefault="00BA1233" w:rsidP="00BA1233">
      <w:pPr>
        <w:pStyle w:val="Ttulo3"/>
        <w:rPr>
          <w:lang w:val="en-US"/>
        </w:rPr>
      </w:pPr>
      <w:bookmarkStart w:id="207" w:name="_Toc127522968"/>
      <w:r w:rsidRPr="00BA1233">
        <w:rPr>
          <w:lang w:val="en-US"/>
        </w:rPr>
        <w:lastRenderedPageBreak/>
        <w:t>Table 12.11 Arithmetic Operators</w:t>
      </w:r>
      <w:bookmarkEnd w:id="207"/>
    </w:p>
    <w:tbl>
      <w:tblPr>
        <w:tblStyle w:val="Tablaconcuadrcula"/>
        <w:tblW w:w="0" w:type="auto"/>
        <w:tblInd w:w="1134" w:type="dxa"/>
        <w:tblLook w:val="04A0" w:firstRow="1" w:lastRow="0" w:firstColumn="1" w:lastColumn="0" w:noHBand="0" w:noVBand="1"/>
      </w:tblPr>
      <w:tblGrid>
        <w:gridCol w:w="1099"/>
        <w:gridCol w:w="3256"/>
      </w:tblGrid>
      <w:tr w:rsidR="00BA1233" w:rsidRPr="00BA1233" w14:paraId="4A006A80" w14:textId="77777777" w:rsidTr="00BA1233">
        <w:tc>
          <w:tcPr>
            <w:tcW w:w="0" w:type="auto"/>
          </w:tcPr>
          <w:p w14:paraId="31ADD7BB" w14:textId="77777777" w:rsidR="00BA1233" w:rsidRPr="00BA1233" w:rsidRDefault="00BA1233" w:rsidP="007460FC">
            <w:pPr>
              <w:ind w:left="0"/>
              <w:rPr>
                <w:lang w:val="en-US"/>
              </w:rPr>
            </w:pPr>
            <w:r w:rsidRPr="00BA1233">
              <w:rPr>
                <w:lang w:val="en-US"/>
              </w:rPr>
              <w:t>Name</w:t>
            </w:r>
          </w:p>
        </w:tc>
        <w:tc>
          <w:tcPr>
            <w:tcW w:w="0" w:type="auto"/>
          </w:tcPr>
          <w:p w14:paraId="7539EB2F" w14:textId="77777777" w:rsidR="00BA1233" w:rsidRPr="00BA1233" w:rsidRDefault="00BA1233" w:rsidP="007460FC">
            <w:pPr>
              <w:ind w:left="0"/>
              <w:rPr>
                <w:lang w:val="en-US"/>
              </w:rPr>
            </w:pPr>
            <w:r w:rsidRPr="00BA1233">
              <w:rPr>
                <w:lang w:val="en-US"/>
              </w:rPr>
              <w:t>Description</w:t>
            </w:r>
          </w:p>
        </w:tc>
      </w:tr>
      <w:tr w:rsidR="00BA1233" w:rsidRPr="00BA1233" w14:paraId="6E2D8B60" w14:textId="77777777" w:rsidTr="00BA1233">
        <w:tc>
          <w:tcPr>
            <w:tcW w:w="0" w:type="auto"/>
          </w:tcPr>
          <w:p w14:paraId="0D02973B" w14:textId="77777777" w:rsidR="00BA1233" w:rsidRPr="00BA1233" w:rsidRDefault="00BA1233" w:rsidP="007460FC">
            <w:pPr>
              <w:ind w:left="0"/>
              <w:rPr>
                <w:lang w:val="en-US"/>
              </w:rPr>
            </w:pPr>
            <w:r w:rsidRPr="00BA1233">
              <w:rPr>
                <w:lang w:val="en-US"/>
              </w:rPr>
              <w:t>DIV</w:t>
            </w:r>
          </w:p>
        </w:tc>
        <w:tc>
          <w:tcPr>
            <w:tcW w:w="0" w:type="auto"/>
          </w:tcPr>
          <w:p w14:paraId="37706709" w14:textId="77777777" w:rsidR="00BA1233" w:rsidRPr="00BA1233" w:rsidRDefault="00BA1233" w:rsidP="007460FC">
            <w:pPr>
              <w:ind w:left="0"/>
              <w:rPr>
                <w:lang w:val="en-US"/>
              </w:rPr>
            </w:pPr>
            <w:r w:rsidRPr="00BA1233">
              <w:rPr>
                <w:lang w:val="en-US"/>
              </w:rPr>
              <w:t>Integer division</w:t>
            </w:r>
          </w:p>
        </w:tc>
      </w:tr>
      <w:tr w:rsidR="00BA1233" w:rsidRPr="00BA1233" w14:paraId="0924DF76" w14:textId="77777777" w:rsidTr="00BA1233">
        <w:tc>
          <w:tcPr>
            <w:tcW w:w="0" w:type="auto"/>
          </w:tcPr>
          <w:p w14:paraId="6448CA2C" w14:textId="77777777" w:rsidR="00BA1233" w:rsidRPr="00BA1233" w:rsidRDefault="00BA1233" w:rsidP="007460FC">
            <w:pPr>
              <w:ind w:left="0"/>
              <w:rPr>
                <w:lang w:val="en-US"/>
              </w:rPr>
            </w:pPr>
            <w:r w:rsidRPr="00BA1233">
              <w:rPr>
                <w:lang w:val="en-US"/>
              </w:rPr>
              <w:t>/</w:t>
            </w:r>
          </w:p>
        </w:tc>
        <w:tc>
          <w:tcPr>
            <w:tcW w:w="0" w:type="auto"/>
          </w:tcPr>
          <w:p w14:paraId="5780F431" w14:textId="77777777" w:rsidR="00BA1233" w:rsidRPr="00BA1233" w:rsidRDefault="00BA1233" w:rsidP="007460FC">
            <w:pPr>
              <w:ind w:left="0"/>
              <w:rPr>
                <w:lang w:val="en-US"/>
              </w:rPr>
            </w:pPr>
            <w:r w:rsidRPr="00BA1233">
              <w:rPr>
                <w:lang w:val="en-US"/>
              </w:rPr>
              <w:t>Division operator</w:t>
            </w:r>
          </w:p>
        </w:tc>
      </w:tr>
      <w:tr w:rsidR="00BA1233" w:rsidRPr="00BA1233" w14:paraId="4106925E" w14:textId="77777777" w:rsidTr="00BA1233">
        <w:tc>
          <w:tcPr>
            <w:tcW w:w="0" w:type="auto"/>
          </w:tcPr>
          <w:p w14:paraId="669D554E" w14:textId="77777777" w:rsidR="00BA1233" w:rsidRPr="00BA1233" w:rsidRDefault="00BA1233" w:rsidP="007460FC">
            <w:pPr>
              <w:ind w:left="0"/>
              <w:rPr>
                <w:lang w:val="en-US"/>
              </w:rPr>
            </w:pPr>
            <w:r w:rsidRPr="00BA1233">
              <w:rPr>
                <w:lang w:val="en-US"/>
              </w:rPr>
              <w:t>-</w:t>
            </w:r>
          </w:p>
        </w:tc>
        <w:tc>
          <w:tcPr>
            <w:tcW w:w="0" w:type="auto"/>
          </w:tcPr>
          <w:p w14:paraId="3CDE8E51" w14:textId="77777777" w:rsidR="00BA1233" w:rsidRPr="00BA1233" w:rsidRDefault="00BA1233" w:rsidP="007460FC">
            <w:pPr>
              <w:ind w:left="0"/>
              <w:rPr>
                <w:lang w:val="en-US"/>
              </w:rPr>
            </w:pPr>
            <w:r w:rsidRPr="00BA1233">
              <w:rPr>
                <w:lang w:val="en-US"/>
              </w:rPr>
              <w:t>Minus operator</w:t>
            </w:r>
          </w:p>
        </w:tc>
      </w:tr>
      <w:tr w:rsidR="00BA1233" w:rsidRPr="00BA1233" w14:paraId="27D3797F" w14:textId="77777777" w:rsidTr="00BA1233">
        <w:tc>
          <w:tcPr>
            <w:tcW w:w="0" w:type="auto"/>
          </w:tcPr>
          <w:p w14:paraId="3429EAEE" w14:textId="77777777" w:rsidR="00BA1233" w:rsidRPr="00BA1233" w:rsidRDefault="00BA1233" w:rsidP="007460FC">
            <w:pPr>
              <w:ind w:left="0"/>
              <w:rPr>
                <w:lang w:val="en-US"/>
              </w:rPr>
            </w:pPr>
            <w:r w:rsidRPr="00BA1233">
              <w:rPr>
                <w:lang w:val="en-US"/>
              </w:rPr>
              <w:t>%, MOD</w:t>
            </w:r>
          </w:p>
        </w:tc>
        <w:tc>
          <w:tcPr>
            <w:tcW w:w="0" w:type="auto"/>
          </w:tcPr>
          <w:p w14:paraId="47266A94" w14:textId="77777777" w:rsidR="00BA1233" w:rsidRPr="00BA1233" w:rsidRDefault="00BA1233" w:rsidP="007460FC">
            <w:pPr>
              <w:ind w:left="0"/>
              <w:rPr>
                <w:lang w:val="en-US"/>
              </w:rPr>
            </w:pPr>
            <w:r w:rsidRPr="00BA1233">
              <w:rPr>
                <w:lang w:val="en-US"/>
              </w:rPr>
              <w:t>Modulo operator</w:t>
            </w:r>
          </w:p>
        </w:tc>
      </w:tr>
      <w:tr w:rsidR="00BA1233" w:rsidRPr="00BA1233" w14:paraId="4A79A82F" w14:textId="77777777" w:rsidTr="00BA1233">
        <w:tc>
          <w:tcPr>
            <w:tcW w:w="0" w:type="auto"/>
          </w:tcPr>
          <w:p w14:paraId="76E8CCC8" w14:textId="77777777" w:rsidR="00BA1233" w:rsidRPr="00BA1233" w:rsidRDefault="00BA1233" w:rsidP="007460FC">
            <w:pPr>
              <w:ind w:left="0"/>
              <w:rPr>
                <w:lang w:val="en-US"/>
              </w:rPr>
            </w:pPr>
            <w:r w:rsidRPr="00BA1233">
              <w:rPr>
                <w:lang w:val="en-US"/>
              </w:rPr>
              <w:t>+</w:t>
            </w:r>
          </w:p>
        </w:tc>
        <w:tc>
          <w:tcPr>
            <w:tcW w:w="0" w:type="auto"/>
          </w:tcPr>
          <w:p w14:paraId="5C051814" w14:textId="77777777" w:rsidR="00BA1233" w:rsidRPr="00BA1233" w:rsidRDefault="00BA1233" w:rsidP="007460FC">
            <w:pPr>
              <w:ind w:left="0"/>
              <w:rPr>
                <w:lang w:val="en-US"/>
              </w:rPr>
            </w:pPr>
            <w:r w:rsidRPr="00BA1233">
              <w:rPr>
                <w:lang w:val="en-US"/>
              </w:rPr>
              <w:t>Addition operator</w:t>
            </w:r>
          </w:p>
        </w:tc>
      </w:tr>
      <w:tr w:rsidR="00BA1233" w:rsidRPr="00BA1233" w14:paraId="18FBA795" w14:textId="77777777" w:rsidTr="00BA1233">
        <w:tc>
          <w:tcPr>
            <w:tcW w:w="0" w:type="auto"/>
          </w:tcPr>
          <w:p w14:paraId="3835E2A6" w14:textId="77777777" w:rsidR="00BA1233" w:rsidRPr="00BA1233" w:rsidRDefault="00BA1233" w:rsidP="007460FC">
            <w:pPr>
              <w:ind w:left="0"/>
              <w:rPr>
                <w:lang w:val="en-US"/>
              </w:rPr>
            </w:pPr>
            <w:r w:rsidRPr="00BA1233">
              <w:rPr>
                <w:lang w:val="en-US"/>
              </w:rPr>
              <w:t>*</w:t>
            </w:r>
          </w:p>
        </w:tc>
        <w:tc>
          <w:tcPr>
            <w:tcW w:w="0" w:type="auto"/>
          </w:tcPr>
          <w:p w14:paraId="0644D067" w14:textId="77777777" w:rsidR="00BA1233" w:rsidRPr="00BA1233" w:rsidRDefault="00BA1233" w:rsidP="007460FC">
            <w:pPr>
              <w:ind w:left="0"/>
              <w:rPr>
                <w:lang w:val="en-US"/>
              </w:rPr>
            </w:pPr>
            <w:r w:rsidRPr="00BA1233">
              <w:rPr>
                <w:lang w:val="en-US"/>
              </w:rPr>
              <w:t>Multiplication operator</w:t>
            </w:r>
          </w:p>
        </w:tc>
      </w:tr>
      <w:tr w:rsidR="00BA1233" w:rsidRPr="00F76EBC" w14:paraId="33965375" w14:textId="77777777" w:rsidTr="00BA1233">
        <w:tc>
          <w:tcPr>
            <w:tcW w:w="0" w:type="auto"/>
          </w:tcPr>
          <w:p w14:paraId="0958C065" w14:textId="77777777" w:rsidR="00BA1233" w:rsidRPr="00BA1233" w:rsidRDefault="00BA1233" w:rsidP="007460FC">
            <w:pPr>
              <w:ind w:left="0"/>
              <w:rPr>
                <w:lang w:val="en-US"/>
              </w:rPr>
            </w:pPr>
            <w:r w:rsidRPr="00BA1233">
              <w:rPr>
                <w:lang w:val="en-US"/>
              </w:rPr>
              <w:t>-</w:t>
            </w:r>
          </w:p>
        </w:tc>
        <w:tc>
          <w:tcPr>
            <w:tcW w:w="0" w:type="auto"/>
          </w:tcPr>
          <w:p w14:paraId="2CD99E30" w14:textId="77777777" w:rsidR="00BA1233" w:rsidRPr="00BA1233" w:rsidRDefault="00BA1233" w:rsidP="007460FC">
            <w:pPr>
              <w:ind w:left="0"/>
              <w:rPr>
                <w:lang w:val="en-US"/>
              </w:rPr>
            </w:pPr>
            <w:r w:rsidRPr="00BA1233">
              <w:rPr>
                <w:lang w:val="en-US"/>
              </w:rPr>
              <w:t>Change the sign of the argument</w:t>
            </w:r>
          </w:p>
        </w:tc>
      </w:tr>
    </w:tbl>
    <w:p w14:paraId="290C75F0" w14:textId="77777777" w:rsidR="00BA1233" w:rsidRPr="00BA1233" w:rsidRDefault="00BA1233" w:rsidP="00BA1233">
      <w:pPr>
        <w:pStyle w:val="Ttulo3"/>
        <w:rPr>
          <w:lang w:val="en-US"/>
        </w:rPr>
      </w:pPr>
      <w:bookmarkStart w:id="208" w:name="_Toc127522969"/>
      <w:r w:rsidRPr="00BA1233">
        <w:rPr>
          <w:lang w:val="en-US"/>
        </w:rPr>
        <w:t>Table 12.12 Mathematical Functions</w:t>
      </w:r>
      <w:bookmarkEnd w:id="208"/>
    </w:p>
    <w:tbl>
      <w:tblPr>
        <w:tblStyle w:val="Tablaconcuadrcula"/>
        <w:tblW w:w="0" w:type="auto"/>
        <w:tblInd w:w="1134" w:type="dxa"/>
        <w:tblLook w:val="04A0" w:firstRow="1" w:lastRow="0" w:firstColumn="1" w:lastColumn="0" w:noHBand="0" w:noVBand="1"/>
      </w:tblPr>
      <w:tblGrid>
        <w:gridCol w:w="2037"/>
        <w:gridCol w:w="5938"/>
      </w:tblGrid>
      <w:tr w:rsidR="00BA1233" w:rsidRPr="00BA1233" w14:paraId="6C0B85CD" w14:textId="77777777" w:rsidTr="00BA1233">
        <w:tc>
          <w:tcPr>
            <w:tcW w:w="0" w:type="auto"/>
          </w:tcPr>
          <w:p w14:paraId="5E154822" w14:textId="77777777" w:rsidR="00BA1233" w:rsidRPr="00BA1233" w:rsidRDefault="00BA1233" w:rsidP="007460FC">
            <w:pPr>
              <w:ind w:left="0"/>
              <w:rPr>
                <w:lang w:val="en-US"/>
              </w:rPr>
            </w:pPr>
            <w:r w:rsidRPr="00BA1233">
              <w:rPr>
                <w:lang w:val="en-US"/>
              </w:rPr>
              <w:t>Name</w:t>
            </w:r>
          </w:p>
        </w:tc>
        <w:tc>
          <w:tcPr>
            <w:tcW w:w="0" w:type="auto"/>
          </w:tcPr>
          <w:p w14:paraId="717D3948" w14:textId="77777777" w:rsidR="00BA1233" w:rsidRPr="00BA1233" w:rsidRDefault="00BA1233" w:rsidP="007460FC">
            <w:pPr>
              <w:ind w:left="0"/>
              <w:rPr>
                <w:lang w:val="en-US"/>
              </w:rPr>
            </w:pPr>
            <w:r w:rsidRPr="00BA1233">
              <w:rPr>
                <w:lang w:val="en-US"/>
              </w:rPr>
              <w:t>Description</w:t>
            </w:r>
          </w:p>
        </w:tc>
      </w:tr>
      <w:tr w:rsidR="00BA1233" w:rsidRPr="00BA1233" w14:paraId="40A6D399" w14:textId="77777777" w:rsidTr="00BA1233">
        <w:tc>
          <w:tcPr>
            <w:tcW w:w="0" w:type="auto"/>
          </w:tcPr>
          <w:p w14:paraId="1118F30D" w14:textId="77777777" w:rsidR="00BA1233" w:rsidRPr="00BA1233" w:rsidRDefault="00BA1233" w:rsidP="007460FC">
            <w:pPr>
              <w:ind w:left="0"/>
              <w:rPr>
                <w:lang w:val="en-US"/>
              </w:rPr>
            </w:pPr>
            <w:r w:rsidRPr="00BA1233">
              <w:rPr>
                <w:lang w:val="en-US"/>
              </w:rPr>
              <w:t>ABS()</w:t>
            </w:r>
          </w:p>
        </w:tc>
        <w:tc>
          <w:tcPr>
            <w:tcW w:w="0" w:type="auto"/>
          </w:tcPr>
          <w:p w14:paraId="0530EAA8" w14:textId="77777777" w:rsidR="00BA1233" w:rsidRPr="00BA1233" w:rsidRDefault="00BA1233" w:rsidP="007460FC">
            <w:pPr>
              <w:ind w:left="0"/>
              <w:rPr>
                <w:lang w:val="en-US"/>
              </w:rPr>
            </w:pPr>
            <w:r w:rsidRPr="00BA1233">
              <w:rPr>
                <w:lang w:val="en-US"/>
              </w:rPr>
              <w:t>Return the absolute value</w:t>
            </w:r>
          </w:p>
        </w:tc>
      </w:tr>
      <w:tr w:rsidR="00BA1233" w:rsidRPr="00BA1233" w14:paraId="3338DFCA" w14:textId="77777777" w:rsidTr="00BA1233">
        <w:tc>
          <w:tcPr>
            <w:tcW w:w="0" w:type="auto"/>
          </w:tcPr>
          <w:p w14:paraId="5B1060A2" w14:textId="77777777" w:rsidR="00BA1233" w:rsidRPr="00BA1233" w:rsidRDefault="00BA1233" w:rsidP="007460FC">
            <w:pPr>
              <w:ind w:left="0"/>
              <w:rPr>
                <w:lang w:val="en-US"/>
              </w:rPr>
            </w:pPr>
            <w:r w:rsidRPr="00BA1233">
              <w:rPr>
                <w:lang w:val="en-US"/>
              </w:rPr>
              <w:t>ACOS()</w:t>
            </w:r>
          </w:p>
        </w:tc>
        <w:tc>
          <w:tcPr>
            <w:tcW w:w="0" w:type="auto"/>
          </w:tcPr>
          <w:p w14:paraId="1E580EB4" w14:textId="77777777" w:rsidR="00BA1233" w:rsidRPr="00BA1233" w:rsidRDefault="00BA1233" w:rsidP="007460FC">
            <w:pPr>
              <w:ind w:left="0"/>
              <w:rPr>
                <w:lang w:val="en-US"/>
              </w:rPr>
            </w:pPr>
            <w:r w:rsidRPr="00BA1233">
              <w:rPr>
                <w:lang w:val="en-US"/>
              </w:rPr>
              <w:t>Return the arc cosine</w:t>
            </w:r>
          </w:p>
        </w:tc>
      </w:tr>
      <w:tr w:rsidR="00BA1233" w:rsidRPr="00BA1233" w14:paraId="2C916835" w14:textId="77777777" w:rsidTr="00BA1233">
        <w:tc>
          <w:tcPr>
            <w:tcW w:w="0" w:type="auto"/>
          </w:tcPr>
          <w:p w14:paraId="27EE1E67" w14:textId="77777777" w:rsidR="00BA1233" w:rsidRPr="00BA1233" w:rsidRDefault="00BA1233" w:rsidP="007460FC">
            <w:pPr>
              <w:ind w:left="0"/>
              <w:rPr>
                <w:lang w:val="en-US"/>
              </w:rPr>
            </w:pPr>
            <w:r w:rsidRPr="00BA1233">
              <w:rPr>
                <w:lang w:val="en-US"/>
              </w:rPr>
              <w:t>ASIN()</w:t>
            </w:r>
          </w:p>
        </w:tc>
        <w:tc>
          <w:tcPr>
            <w:tcW w:w="0" w:type="auto"/>
          </w:tcPr>
          <w:p w14:paraId="75111CF9" w14:textId="77777777" w:rsidR="00BA1233" w:rsidRPr="00BA1233" w:rsidRDefault="00BA1233" w:rsidP="007460FC">
            <w:pPr>
              <w:ind w:left="0"/>
              <w:rPr>
                <w:lang w:val="en-US"/>
              </w:rPr>
            </w:pPr>
            <w:r w:rsidRPr="00BA1233">
              <w:rPr>
                <w:lang w:val="en-US"/>
              </w:rPr>
              <w:t>Return the arc sine</w:t>
            </w:r>
          </w:p>
        </w:tc>
      </w:tr>
      <w:tr w:rsidR="00BA1233" w:rsidRPr="00F76EBC" w14:paraId="61DEFF53" w14:textId="77777777" w:rsidTr="00BA1233">
        <w:tc>
          <w:tcPr>
            <w:tcW w:w="0" w:type="auto"/>
          </w:tcPr>
          <w:p w14:paraId="61577485" w14:textId="77777777" w:rsidR="00BA1233" w:rsidRPr="00BA1233" w:rsidRDefault="00BA1233" w:rsidP="007460FC">
            <w:pPr>
              <w:ind w:left="0"/>
              <w:rPr>
                <w:lang w:val="en-US"/>
              </w:rPr>
            </w:pPr>
            <w:r w:rsidRPr="00BA1233">
              <w:rPr>
                <w:lang w:val="en-US"/>
              </w:rPr>
              <w:t>ATAN2(), ATAN()</w:t>
            </w:r>
          </w:p>
        </w:tc>
        <w:tc>
          <w:tcPr>
            <w:tcW w:w="0" w:type="auto"/>
          </w:tcPr>
          <w:p w14:paraId="731E0627" w14:textId="77777777" w:rsidR="00BA1233" w:rsidRPr="00BA1233" w:rsidRDefault="00BA1233" w:rsidP="007460FC">
            <w:pPr>
              <w:ind w:left="0"/>
              <w:rPr>
                <w:lang w:val="en-US"/>
              </w:rPr>
            </w:pPr>
            <w:r w:rsidRPr="00BA1233">
              <w:rPr>
                <w:lang w:val="en-US"/>
              </w:rPr>
              <w:t>Return the arc tangent of the two arguments</w:t>
            </w:r>
          </w:p>
        </w:tc>
      </w:tr>
      <w:tr w:rsidR="00BA1233" w:rsidRPr="00BA1233" w14:paraId="69108A49" w14:textId="77777777" w:rsidTr="00BA1233">
        <w:tc>
          <w:tcPr>
            <w:tcW w:w="0" w:type="auto"/>
          </w:tcPr>
          <w:p w14:paraId="42F6086A" w14:textId="77777777" w:rsidR="00BA1233" w:rsidRPr="00BA1233" w:rsidRDefault="00BA1233" w:rsidP="007460FC">
            <w:pPr>
              <w:ind w:left="0"/>
              <w:rPr>
                <w:lang w:val="en-US"/>
              </w:rPr>
            </w:pPr>
            <w:r w:rsidRPr="00BA1233">
              <w:rPr>
                <w:lang w:val="en-US"/>
              </w:rPr>
              <w:t>ATAN()</w:t>
            </w:r>
          </w:p>
        </w:tc>
        <w:tc>
          <w:tcPr>
            <w:tcW w:w="0" w:type="auto"/>
          </w:tcPr>
          <w:p w14:paraId="73ADAE9C" w14:textId="77777777" w:rsidR="00BA1233" w:rsidRPr="00BA1233" w:rsidRDefault="00BA1233" w:rsidP="007460FC">
            <w:pPr>
              <w:ind w:left="0"/>
              <w:rPr>
                <w:lang w:val="en-US"/>
              </w:rPr>
            </w:pPr>
            <w:r w:rsidRPr="00BA1233">
              <w:rPr>
                <w:lang w:val="en-US"/>
              </w:rPr>
              <w:t>Return the arc tangent</w:t>
            </w:r>
          </w:p>
        </w:tc>
      </w:tr>
      <w:tr w:rsidR="00BA1233" w:rsidRPr="00F76EBC" w14:paraId="7830F5CC" w14:textId="77777777" w:rsidTr="00BA1233">
        <w:tc>
          <w:tcPr>
            <w:tcW w:w="0" w:type="auto"/>
          </w:tcPr>
          <w:p w14:paraId="3A95F6D9" w14:textId="77777777" w:rsidR="00BA1233" w:rsidRPr="00BA1233" w:rsidRDefault="00BA1233" w:rsidP="007460FC">
            <w:pPr>
              <w:ind w:left="0"/>
              <w:rPr>
                <w:lang w:val="en-US"/>
              </w:rPr>
            </w:pPr>
            <w:r w:rsidRPr="00BA1233">
              <w:rPr>
                <w:lang w:val="en-US"/>
              </w:rPr>
              <w:t>CEIL()</w:t>
            </w:r>
          </w:p>
        </w:tc>
        <w:tc>
          <w:tcPr>
            <w:tcW w:w="0" w:type="auto"/>
          </w:tcPr>
          <w:p w14:paraId="262BC4FD" w14:textId="77777777" w:rsidR="00BA1233" w:rsidRPr="00BA1233" w:rsidRDefault="00BA1233" w:rsidP="007460FC">
            <w:pPr>
              <w:ind w:left="0"/>
              <w:rPr>
                <w:lang w:val="en-US"/>
              </w:rPr>
            </w:pPr>
            <w:r w:rsidRPr="00BA1233">
              <w:rPr>
                <w:lang w:val="en-US"/>
              </w:rPr>
              <w:t>Return the smallest integer value not less than the argument</w:t>
            </w:r>
          </w:p>
        </w:tc>
      </w:tr>
      <w:tr w:rsidR="00BA1233" w:rsidRPr="00F76EBC" w14:paraId="4E2FED14" w14:textId="77777777" w:rsidTr="00BA1233">
        <w:tc>
          <w:tcPr>
            <w:tcW w:w="0" w:type="auto"/>
          </w:tcPr>
          <w:p w14:paraId="095295CA" w14:textId="77777777" w:rsidR="00BA1233" w:rsidRPr="00BA1233" w:rsidRDefault="00BA1233" w:rsidP="007460FC">
            <w:pPr>
              <w:ind w:left="0"/>
              <w:rPr>
                <w:lang w:val="en-US"/>
              </w:rPr>
            </w:pPr>
            <w:r w:rsidRPr="00BA1233">
              <w:rPr>
                <w:lang w:val="en-US"/>
              </w:rPr>
              <w:t>CEILING()</w:t>
            </w:r>
          </w:p>
        </w:tc>
        <w:tc>
          <w:tcPr>
            <w:tcW w:w="0" w:type="auto"/>
          </w:tcPr>
          <w:p w14:paraId="40491178" w14:textId="77777777" w:rsidR="00BA1233" w:rsidRPr="00BA1233" w:rsidRDefault="00BA1233" w:rsidP="007460FC">
            <w:pPr>
              <w:ind w:left="0"/>
              <w:rPr>
                <w:lang w:val="en-US"/>
              </w:rPr>
            </w:pPr>
            <w:r w:rsidRPr="00BA1233">
              <w:rPr>
                <w:lang w:val="en-US"/>
              </w:rPr>
              <w:t>Return the smallest integer value not less than the argument</w:t>
            </w:r>
          </w:p>
        </w:tc>
      </w:tr>
      <w:tr w:rsidR="00BA1233" w:rsidRPr="00F76EBC" w14:paraId="688BB5FA" w14:textId="77777777" w:rsidTr="00BA1233">
        <w:tc>
          <w:tcPr>
            <w:tcW w:w="0" w:type="auto"/>
          </w:tcPr>
          <w:p w14:paraId="1FA6F2DB" w14:textId="77777777" w:rsidR="00BA1233" w:rsidRPr="00BA1233" w:rsidRDefault="00BA1233" w:rsidP="007460FC">
            <w:pPr>
              <w:ind w:left="0"/>
              <w:rPr>
                <w:lang w:val="en-US"/>
              </w:rPr>
            </w:pPr>
            <w:r w:rsidRPr="00BA1233">
              <w:rPr>
                <w:lang w:val="en-US"/>
              </w:rPr>
              <w:t>CONV()</w:t>
            </w:r>
          </w:p>
        </w:tc>
        <w:tc>
          <w:tcPr>
            <w:tcW w:w="0" w:type="auto"/>
          </w:tcPr>
          <w:p w14:paraId="62BF862F" w14:textId="77777777" w:rsidR="00BA1233" w:rsidRPr="00BA1233" w:rsidRDefault="00BA1233" w:rsidP="007460FC">
            <w:pPr>
              <w:ind w:left="0"/>
              <w:rPr>
                <w:lang w:val="en-US"/>
              </w:rPr>
            </w:pPr>
            <w:r w:rsidRPr="00BA1233">
              <w:rPr>
                <w:lang w:val="en-US"/>
              </w:rPr>
              <w:t>Convert numbers between different number bases</w:t>
            </w:r>
          </w:p>
        </w:tc>
      </w:tr>
      <w:tr w:rsidR="00BA1233" w:rsidRPr="00BA1233" w14:paraId="020E8912" w14:textId="77777777" w:rsidTr="00BA1233">
        <w:tc>
          <w:tcPr>
            <w:tcW w:w="0" w:type="auto"/>
          </w:tcPr>
          <w:p w14:paraId="52D13028" w14:textId="77777777" w:rsidR="00BA1233" w:rsidRPr="00BA1233" w:rsidRDefault="00BA1233" w:rsidP="007460FC">
            <w:pPr>
              <w:ind w:left="0"/>
              <w:rPr>
                <w:lang w:val="en-US"/>
              </w:rPr>
            </w:pPr>
            <w:r w:rsidRPr="00BA1233">
              <w:rPr>
                <w:lang w:val="en-US"/>
              </w:rPr>
              <w:t>COS()</w:t>
            </w:r>
          </w:p>
        </w:tc>
        <w:tc>
          <w:tcPr>
            <w:tcW w:w="0" w:type="auto"/>
          </w:tcPr>
          <w:p w14:paraId="3E313D6E" w14:textId="77777777" w:rsidR="00BA1233" w:rsidRPr="00BA1233" w:rsidRDefault="00BA1233" w:rsidP="007460FC">
            <w:pPr>
              <w:ind w:left="0"/>
              <w:rPr>
                <w:lang w:val="en-US"/>
              </w:rPr>
            </w:pPr>
            <w:r w:rsidRPr="00BA1233">
              <w:rPr>
                <w:lang w:val="en-US"/>
              </w:rPr>
              <w:t>Return the cosine</w:t>
            </w:r>
          </w:p>
        </w:tc>
      </w:tr>
      <w:tr w:rsidR="00BA1233" w:rsidRPr="00BA1233" w14:paraId="1653E062" w14:textId="77777777" w:rsidTr="00BA1233">
        <w:tc>
          <w:tcPr>
            <w:tcW w:w="0" w:type="auto"/>
          </w:tcPr>
          <w:p w14:paraId="02AD1E6E" w14:textId="77777777" w:rsidR="00BA1233" w:rsidRPr="00BA1233" w:rsidRDefault="00BA1233" w:rsidP="007460FC">
            <w:pPr>
              <w:ind w:left="0"/>
              <w:rPr>
                <w:lang w:val="en-US"/>
              </w:rPr>
            </w:pPr>
            <w:r w:rsidRPr="00BA1233">
              <w:rPr>
                <w:lang w:val="en-US"/>
              </w:rPr>
              <w:t>COT()</w:t>
            </w:r>
          </w:p>
        </w:tc>
        <w:tc>
          <w:tcPr>
            <w:tcW w:w="0" w:type="auto"/>
          </w:tcPr>
          <w:p w14:paraId="46751FDB" w14:textId="77777777" w:rsidR="00BA1233" w:rsidRPr="00BA1233" w:rsidRDefault="00BA1233" w:rsidP="007460FC">
            <w:pPr>
              <w:ind w:left="0"/>
              <w:rPr>
                <w:lang w:val="en-US"/>
              </w:rPr>
            </w:pPr>
            <w:r w:rsidRPr="00BA1233">
              <w:rPr>
                <w:lang w:val="en-US"/>
              </w:rPr>
              <w:t>Return the cotangent</w:t>
            </w:r>
          </w:p>
        </w:tc>
      </w:tr>
      <w:tr w:rsidR="00BA1233" w:rsidRPr="00F76EBC" w14:paraId="388204CF" w14:textId="77777777" w:rsidTr="00BA1233">
        <w:tc>
          <w:tcPr>
            <w:tcW w:w="0" w:type="auto"/>
          </w:tcPr>
          <w:p w14:paraId="2AD3DAE8" w14:textId="77777777" w:rsidR="00BA1233" w:rsidRPr="00BA1233" w:rsidRDefault="00BA1233" w:rsidP="007460FC">
            <w:pPr>
              <w:ind w:left="0"/>
              <w:rPr>
                <w:lang w:val="en-US"/>
              </w:rPr>
            </w:pPr>
            <w:r w:rsidRPr="00BA1233">
              <w:rPr>
                <w:lang w:val="en-US"/>
              </w:rPr>
              <w:t>CRC32()</w:t>
            </w:r>
          </w:p>
        </w:tc>
        <w:tc>
          <w:tcPr>
            <w:tcW w:w="0" w:type="auto"/>
          </w:tcPr>
          <w:p w14:paraId="1C81BED0" w14:textId="77777777" w:rsidR="00BA1233" w:rsidRPr="00BA1233" w:rsidRDefault="00BA1233" w:rsidP="007460FC">
            <w:pPr>
              <w:ind w:left="0"/>
              <w:rPr>
                <w:lang w:val="en-US"/>
              </w:rPr>
            </w:pPr>
            <w:r w:rsidRPr="00BA1233">
              <w:rPr>
                <w:lang w:val="en-US"/>
              </w:rPr>
              <w:t>Compute a cyclic redundancy check value</w:t>
            </w:r>
          </w:p>
        </w:tc>
      </w:tr>
      <w:tr w:rsidR="00BA1233" w:rsidRPr="00BA1233" w14:paraId="21495AD8" w14:textId="77777777" w:rsidTr="00BA1233">
        <w:tc>
          <w:tcPr>
            <w:tcW w:w="0" w:type="auto"/>
          </w:tcPr>
          <w:p w14:paraId="6EFF4B78" w14:textId="77777777" w:rsidR="00BA1233" w:rsidRPr="00BA1233" w:rsidRDefault="00BA1233" w:rsidP="007460FC">
            <w:pPr>
              <w:ind w:left="0"/>
              <w:rPr>
                <w:lang w:val="en-US"/>
              </w:rPr>
            </w:pPr>
            <w:r w:rsidRPr="00BA1233">
              <w:rPr>
                <w:lang w:val="en-US"/>
              </w:rPr>
              <w:t>DEGREES()</w:t>
            </w:r>
          </w:p>
        </w:tc>
        <w:tc>
          <w:tcPr>
            <w:tcW w:w="0" w:type="auto"/>
          </w:tcPr>
          <w:p w14:paraId="52FF255E" w14:textId="77777777" w:rsidR="00BA1233" w:rsidRPr="00BA1233" w:rsidRDefault="00BA1233" w:rsidP="007460FC">
            <w:pPr>
              <w:ind w:left="0"/>
              <w:rPr>
                <w:lang w:val="en-US"/>
              </w:rPr>
            </w:pPr>
            <w:r w:rsidRPr="00BA1233">
              <w:rPr>
                <w:lang w:val="en-US"/>
              </w:rPr>
              <w:t>Convert radians to degrees</w:t>
            </w:r>
          </w:p>
        </w:tc>
      </w:tr>
      <w:tr w:rsidR="00BA1233" w:rsidRPr="00F76EBC" w14:paraId="0E7717EB" w14:textId="77777777" w:rsidTr="00BA1233">
        <w:tc>
          <w:tcPr>
            <w:tcW w:w="0" w:type="auto"/>
          </w:tcPr>
          <w:p w14:paraId="162EE631" w14:textId="77777777" w:rsidR="00BA1233" w:rsidRPr="00BA1233" w:rsidRDefault="00BA1233" w:rsidP="007460FC">
            <w:pPr>
              <w:ind w:left="0"/>
              <w:rPr>
                <w:lang w:val="en-US"/>
              </w:rPr>
            </w:pPr>
            <w:r w:rsidRPr="00BA1233">
              <w:rPr>
                <w:lang w:val="en-US"/>
              </w:rPr>
              <w:t>EXP()</w:t>
            </w:r>
          </w:p>
        </w:tc>
        <w:tc>
          <w:tcPr>
            <w:tcW w:w="0" w:type="auto"/>
          </w:tcPr>
          <w:p w14:paraId="2041917C" w14:textId="77777777" w:rsidR="00BA1233" w:rsidRPr="00BA1233" w:rsidRDefault="00BA1233" w:rsidP="007460FC">
            <w:pPr>
              <w:ind w:left="0"/>
              <w:rPr>
                <w:lang w:val="en-US"/>
              </w:rPr>
            </w:pPr>
            <w:r w:rsidRPr="00BA1233">
              <w:rPr>
                <w:lang w:val="en-US"/>
              </w:rPr>
              <w:t>Raise to the power of</w:t>
            </w:r>
          </w:p>
        </w:tc>
      </w:tr>
      <w:tr w:rsidR="00BA1233" w:rsidRPr="00F76EBC" w14:paraId="1D96844A" w14:textId="77777777" w:rsidTr="00BA1233">
        <w:tc>
          <w:tcPr>
            <w:tcW w:w="0" w:type="auto"/>
          </w:tcPr>
          <w:p w14:paraId="09DD4BFF" w14:textId="77777777" w:rsidR="00BA1233" w:rsidRPr="00BA1233" w:rsidRDefault="00BA1233" w:rsidP="007460FC">
            <w:pPr>
              <w:ind w:left="0"/>
              <w:rPr>
                <w:lang w:val="en-US"/>
              </w:rPr>
            </w:pPr>
            <w:r w:rsidRPr="00BA1233">
              <w:rPr>
                <w:lang w:val="en-US"/>
              </w:rPr>
              <w:t>FLOOR()</w:t>
            </w:r>
          </w:p>
        </w:tc>
        <w:tc>
          <w:tcPr>
            <w:tcW w:w="0" w:type="auto"/>
          </w:tcPr>
          <w:p w14:paraId="09B91CE7" w14:textId="77777777" w:rsidR="00BA1233" w:rsidRPr="00BA1233" w:rsidRDefault="00BA1233" w:rsidP="007460FC">
            <w:pPr>
              <w:ind w:left="0"/>
              <w:rPr>
                <w:lang w:val="en-US"/>
              </w:rPr>
            </w:pPr>
            <w:r w:rsidRPr="00BA1233">
              <w:rPr>
                <w:lang w:val="en-US"/>
              </w:rPr>
              <w:t>Return the largest integer value not greater than the argument</w:t>
            </w:r>
          </w:p>
        </w:tc>
      </w:tr>
      <w:tr w:rsidR="00BA1233" w:rsidRPr="00F76EBC" w14:paraId="41C0693A" w14:textId="77777777" w:rsidTr="00BA1233">
        <w:tc>
          <w:tcPr>
            <w:tcW w:w="0" w:type="auto"/>
          </w:tcPr>
          <w:p w14:paraId="325DD177" w14:textId="77777777" w:rsidR="00BA1233" w:rsidRPr="00BA1233" w:rsidRDefault="00BA1233" w:rsidP="007460FC">
            <w:pPr>
              <w:ind w:left="0"/>
              <w:rPr>
                <w:lang w:val="en-US"/>
              </w:rPr>
            </w:pPr>
            <w:r w:rsidRPr="00BA1233">
              <w:rPr>
                <w:lang w:val="en-US"/>
              </w:rPr>
              <w:t>LN()</w:t>
            </w:r>
          </w:p>
        </w:tc>
        <w:tc>
          <w:tcPr>
            <w:tcW w:w="0" w:type="auto"/>
          </w:tcPr>
          <w:p w14:paraId="5439A01D" w14:textId="77777777" w:rsidR="00BA1233" w:rsidRPr="00BA1233" w:rsidRDefault="00BA1233" w:rsidP="007460FC">
            <w:pPr>
              <w:ind w:left="0"/>
              <w:rPr>
                <w:lang w:val="en-US"/>
              </w:rPr>
            </w:pPr>
            <w:r w:rsidRPr="00BA1233">
              <w:rPr>
                <w:lang w:val="en-US"/>
              </w:rPr>
              <w:t>Return the natural logarithm of the argument</w:t>
            </w:r>
          </w:p>
        </w:tc>
      </w:tr>
      <w:tr w:rsidR="00BA1233" w:rsidRPr="00F76EBC" w14:paraId="32556552" w14:textId="77777777" w:rsidTr="00BA1233">
        <w:tc>
          <w:tcPr>
            <w:tcW w:w="0" w:type="auto"/>
          </w:tcPr>
          <w:p w14:paraId="0D91B71B" w14:textId="77777777" w:rsidR="00BA1233" w:rsidRPr="00BA1233" w:rsidRDefault="00BA1233" w:rsidP="007460FC">
            <w:pPr>
              <w:ind w:left="0"/>
              <w:rPr>
                <w:lang w:val="en-US"/>
              </w:rPr>
            </w:pPr>
            <w:r w:rsidRPr="00BA1233">
              <w:rPr>
                <w:lang w:val="en-US"/>
              </w:rPr>
              <w:t>LOG10()</w:t>
            </w:r>
          </w:p>
        </w:tc>
        <w:tc>
          <w:tcPr>
            <w:tcW w:w="0" w:type="auto"/>
          </w:tcPr>
          <w:p w14:paraId="2A2A42E7" w14:textId="77777777" w:rsidR="00BA1233" w:rsidRPr="00BA1233" w:rsidRDefault="00BA1233" w:rsidP="007460FC">
            <w:pPr>
              <w:ind w:left="0"/>
              <w:rPr>
                <w:lang w:val="en-US"/>
              </w:rPr>
            </w:pPr>
            <w:r w:rsidRPr="00BA1233">
              <w:rPr>
                <w:lang w:val="en-US"/>
              </w:rPr>
              <w:t>Return the base-10 logarithm of the argument</w:t>
            </w:r>
          </w:p>
        </w:tc>
      </w:tr>
      <w:tr w:rsidR="00BA1233" w:rsidRPr="00F76EBC" w14:paraId="4A2202BB" w14:textId="77777777" w:rsidTr="00BA1233">
        <w:tc>
          <w:tcPr>
            <w:tcW w:w="0" w:type="auto"/>
          </w:tcPr>
          <w:p w14:paraId="111CC69F" w14:textId="77777777" w:rsidR="00BA1233" w:rsidRPr="00BA1233" w:rsidRDefault="00BA1233" w:rsidP="007460FC">
            <w:pPr>
              <w:ind w:left="0"/>
              <w:rPr>
                <w:lang w:val="en-US"/>
              </w:rPr>
            </w:pPr>
            <w:r w:rsidRPr="00BA1233">
              <w:rPr>
                <w:lang w:val="en-US"/>
              </w:rPr>
              <w:t>LOG2()</w:t>
            </w:r>
          </w:p>
        </w:tc>
        <w:tc>
          <w:tcPr>
            <w:tcW w:w="0" w:type="auto"/>
          </w:tcPr>
          <w:p w14:paraId="17FC6E59" w14:textId="77777777" w:rsidR="00BA1233" w:rsidRPr="00BA1233" w:rsidRDefault="00BA1233" w:rsidP="007460FC">
            <w:pPr>
              <w:ind w:left="0"/>
              <w:rPr>
                <w:lang w:val="en-US"/>
              </w:rPr>
            </w:pPr>
            <w:r w:rsidRPr="00BA1233">
              <w:rPr>
                <w:lang w:val="en-US"/>
              </w:rPr>
              <w:t>Return the base-2 logarithm of the argument</w:t>
            </w:r>
          </w:p>
        </w:tc>
      </w:tr>
      <w:tr w:rsidR="00BA1233" w:rsidRPr="00F76EBC" w14:paraId="64EE2A8D" w14:textId="77777777" w:rsidTr="00BA1233">
        <w:tc>
          <w:tcPr>
            <w:tcW w:w="0" w:type="auto"/>
          </w:tcPr>
          <w:p w14:paraId="15CF94D5" w14:textId="77777777" w:rsidR="00BA1233" w:rsidRPr="00BA1233" w:rsidRDefault="00BA1233" w:rsidP="007460FC">
            <w:pPr>
              <w:ind w:left="0"/>
              <w:rPr>
                <w:lang w:val="en-US"/>
              </w:rPr>
            </w:pPr>
            <w:r w:rsidRPr="00BA1233">
              <w:rPr>
                <w:lang w:val="en-US"/>
              </w:rPr>
              <w:t>LOG()</w:t>
            </w:r>
          </w:p>
        </w:tc>
        <w:tc>
          <w:tcPr>
            <w:tcW w:w="0" w:type="auto"/>
          </w:tcPr>
          <w:p w14:paraId="578D5B23" w14:textId="77777777" w:rsidR="00BA1233" w:rsidRPr="00BA1233" w:rsidRDefault="00BA1233" w:rsidP="007460FC">
            <w:pPr>
              <w:ind w:left="0"/>
              <w:rPr>
                <w:lang w:val="en-US"/>
              </w:rPr>
            </w:pPr>
            <w:r w:rsidRPr="00BA1233">
              <w:rPr>
                <w:lang w:val="en-US"/>
              </w:rPr>
              <w:t>Return the natural logarithm of the first argument</w:t>
            </w:r>
          </w:p>
        </w:tc>
      </w:tr>
      <w:tr w:rsidR="00BA1233" w:rsidRPr="00BA1233" w14:paraId="23B1797C" w14:textId="77777777" w:rsidTr="00BA1233">
        <w:tc>
          <w:tcPr>
            <w:tcW w:w="0" w:type="auto"/>
          </w:tcPr>
          <w:p w14:paraId="1FE33F16" w14:textId="77777777" w:rsidR="00BA1233" w:rsidRPr="00BA1233" w:rsidRDefault="00BA1233" w:rsidP="007460FC">
            <w:pPr>
              <w:ind w:left="0"/>
              <w:rPr>
                <w:lang w:val="en-US"/>
              </w:rPr>
            </w:pPr>
            <w:r w:rsidRPr="00BA1233">
              <w:rPr>
                <w:lang w:val="en-US"/>
              </w:rPr>
              <w:t>MOD()</w:t>
            </w:r>
          </w:p>
        </w:tc>
        <w:tc>
          <w:tcPr>
            <w:tcW w:w="0" w:type="auto"/>
          </w:tcPr>
          <w:p w14:paraId="6BF7FCFD" w14:textId="77777777" w:rsidR="00BA1233" w:rsidRPr="00BA1233" w:rsidRDefault="00BA1233" w:rsidP="007460FC">
            <w:pPr>
              <w:ind w:left="0"/>
              <w:rPr>
                <w:lang w:val="en-US"/>
              </w:rPr>
            </w:pPr>
            <w:r w:rsidRPr="00BA1233">
              <w:rPr>
                <w:lang w:val="en-US"/>
              </w:rPr>
              <w:t>Return the remainder</w:t>
            </w:r>
          </w:p>
        </w:tc>
      </w:tr>
      <w:tr w:rsidR="00BA1233" w:rsidRPr="00F76EBC" w14:paraId="773C4B4A" w14:textId="77777777" w:rsidTr="00BA1233">
        <w:tc>
          <w:tcPr>
            <w:tcW w:w="0" w:type="auto"/>
          </w:tcPr>
          <w:p w14:paraId="6A8E6263" w14:textId="77777777" w:rsidR="00BA1233" w:rsidRPr="00BA1233" w:rsidRDefault="00BA1233" w:rsidP="007460FC">
            <w:pPr>
              <w:ind w:left="0"/>
              <w:rPr>
                <w:lang w:val="en-US"/>
              </w:rPr>
            </w:pPr>
            <w:r w:rsidRPr="00BA1233">
              <w:rPr>
                <w:lang w:val="en-US"/>
              </w:rPr>
              <w:t>PI()</w:t>
            </w:r>
          </w:p>
        </w:tc>
        <w:tc>
          <w:tcPr>
            <w:tcW w:w="0" w:type="auto"/>
          </w:tcPr>
          <w:p w14:paraId="73614FB8" w14:textId="77777777" w:rsidR="00BA1233" w:rsidRPr="00BA1233" w:rsidRDefault="00BA1233" w:rsidP="007460FC">
            <w:pPr>
              <w:ind w:left="0"/>
              <w:rPr>
                <w:lang w:val="en-US"/>
              </w:rPr>
            </w:pPr>
            <w:r w:rsidRPr="00BA1233">
              <w:rPr>
                <w:lang w:val="en-US"/>
              </w:rPr>
              <w:t>Return the value of pi</w:t>
            </w:r>
          </w:p>
        </w:tc>
      </w:tr>
      <w:tr w:rsidR="00BA1233" w:rsidRPr="00F76EBC" w14:paraId="621F31CA" w14:textId="77777777" w:rsidTr="00BA1233">
        <w:tc>
          <w:tcPr>
            <w:tcW w:w="0" w:type="auto"/>
          </w:tcPr>
          <w:p w14:paraId="5F21430D" w14:textId="77777777" w:rsidR="00BA1233" w:rsidRPr="00BA1233" w:rsidRDefault="00BA1233" w:rsidP="007460FC">
            <w:pPr>
              <w:ind w:left="0"/>
              <w:rPr>
                <w:lang w:val="en-US"/>
              </w:rPr>
            </w:pPr>
            <w:r w:rsidRPr="00BA1233">
              <w:rPr>
                <w:lang w:val="en-US"/>
              </w:rPr>
              <w:t>POW()</w:t>
            </w:r>
          </w:p>
        </w:tc>
        <w:tc>
          <w:tcPr>
            <w:tcW w:w="0" w:type="auto"/>
          </w:tcPr>
          <w:p w14:paraId="1A163C97" w14:textId="77777777" w:rsidR="00BA1233" w:rsidRPr="00BA1233" w:rsidRDefault="00BA1233" w:rsidP="007460FC">
            <w:pPr>
              <w:ind w:left="0"/>
              <w:rPr>
                <w:lang w:val="en-US"/>
              </w:rPr>
            </w:pPr>
            <w:r w:rsidRPr="00BA1233">
              <w:rPr>
                <w:lang w:val="en-US"/>
              </w:rPr>
              <w:t>Return the argument raised to the specified power</w:t>
            </w:r>
          </w:p>
        </w:tc>
      </w:tr>
      <w:tr w:rsidR="00BA1233" w:rsidRPr="00F76EBC" w14:paraId="348F4482" w14:textId="77777777" w:rsidTr="00BA1233">
        <w:tc>
          <w:tcPr>
            <w:tcW w:w="0" w:type="auto"/>
          </w:tcPr>
          <w:p w14:paraId="61C5F06B" w14:textId="77777777" w:rsidR="00BA1233" w:rsidRPr="00BA1233" w:rsidRDefault="00BA1233" w:rsidP="007460FC">
            <w:pPr>
              <w:ind w:left="0"/>
              <w:rPr>
                <w:lang w:val="en-US"/>
              </w:rPr>
            </w:pPr>
            <w:r w:rsidRPr="00BA1233">
              <w:rPr>
                <w:lang w:val="en-US"/>
              </w:rPr>
              <w:t>POWER()</w:t>
            </w:r>
          </w:p>
        </w:tc>
        <w:tc>
          <w:tcPr>
            <w:tcW w:w="0" w:type="auto"/>
          </w:tcPr>
          <w:p w14:paraId="01A51124" w14:textId="77777777" w:rsidR="00BA1233" w:rsidRPr="00BA1233" w:rsidRDefault="00BA1233" w:rsidP="007460FC">
            <w:pPr>
              <w:ind w:left="0"/>
              <w:rPr>
                <w:lang w:val="en-US"/>
              </w:rPr>
            </w:pPr>
            <w:r w:rsidRPr="00BA1233">
              <w:rPr>
                <w:lang w:val="en-US"/>
              </w:rPr>
              <w:t>Return the argument raised to the specified power</w:t>
            </w:r>
          </w:p>
        </w:tc>
      </w:tr>
      <w:tr w:rsidR="00BA1233" w:rsidRPr="00F76EBC" w14:paraId="1AE760CC" w14:textId="77777777" w:rsidTr="00BA1233">
        <w:tc>
          <w:tcPr>
            <w:tcW w:w="0" w:type="auto"/>
          </w:tcPr>
          <w:p w14:paraId="7743EC11" w14:textId="77777777" w:rsidR="00BA1233" w:rsidRPr="00BA1233" w:rsidRDefault="00BA1233" w:rsidP="007460FC">
            <w:pPr>
              <w:ind w:left="0"/>
              <w:rPr>
                <w:lang w:val="en-US"/>
              </w:rPr>
            </w:pPr>
            <w:r w:rsidRPr="00BA1233">
              <w:rPr>
                <w:lang w:val="en-US"/>
              </w:rPr>
              <w:t>RADIANS()</w:t>
            </w:r>
          </w:p>
        </w:tc>
        <w:tc>
          <w:tcPr>
            <w:tcW w:w="0" w:type="auto"/>
          </w:tcPr>
          <w:p w14:paraId="03C44067" w14:textId="77777777" w:rsidR="00BA1233" w:rsidRPr="00BA1233" w:rsidRDefault="00BA1233" w:rsidP="007460FC">
            <w:pPr>
              <w:ind w:left="0"/>
              <w:rPr>
                <w:lang w:val="en-US"/>
              </w:rPr>
            </w:pPr>
            <w:r w:rsidRPr="00BA1233">
              <w:rPr>
                <w:lang w:val="en-US"/>
              </w:rPr>
              <w:t>Return argument converted to radians</w:t>
            </w:r>
          </w:p>
        </w:tc>
      </w:tr>
      <w:tr w:rsidR="00BA1233" w:rsidRPr="00F76EBC" w14:paraId="045B4C66" w14:textId="77777777" w:rsidTr="00BA1233">
        <w:tc>
          <w:tcPr>
            <w:tcW w:w="0" w:type="auto"/>
          </w:tcPr>
          <w:p w14:paraId="3979407C" w14:textId="77777777" w:rsidR="00BA1233" w:rsidRPr="00BA1233" w:rsidRDefault="00BA1233" w:rsidP="007460FC">
            <w:pPr>
              <w:ind w:left="0"/>
              <w:rPr>
                <w:lang w:val="en-US"/>
              </w:rPr>
            </w:pPr>
            <w:r w:rsidRPr="00BA1233">
              <w:rPr>
                <w:lang w:val="en-US"/>
              </w:rPr>
              <w:lastRenderedPageBreak/>
              <w:t>RAND()</w:t>
            </w:r>
          </w:p>
        </w:tc>
        <w:tc>
          <w:tcPr>
            <w:tcW w:w="0" w:type="auto"/>
          </w:tcPr>
          <w:p w14:paraId="7BABAEBC" w14:textId="77777777" w:rsidR="00BA1233" w:rsidRPr="00BA1233" w:rsidRDefault="00BA1233" w:rsidP="007460FC">
            <w:pPr>
              <w:ind w:left="0"/>
              <w:rPr>
                <w:lang w:val="en-US"/>
              </w:rPr>
            </w:pPr>
            <w:r w:rsidRPr="00BA1233">
              <w:rPr>
                <w:lang w:val="en-US"/>
              </w:rPr>
              <w:t>Return a random floating-point value</w:t>
            </w:r>
          </w:p>
        </w:tc>
      </w:tr>
      <w:tr w:rsidR="00BA1233" w:rsidRPr="00BA1233" w14:paraId="3379BC49" w14:textId="77777777" w:rsidTr="00BA1233">
        <w:tc>
          <w:tcPr>
            <w:tcW w:w="0" w:type="auto"/>
          </w:tcPr>
          <w:p w14:paraId="3D8EA053" w14:textId="77777777" w:rsidR="00BA1233" w:rsidRPr="00BA1233" w:rsidRDefault="00BA1233" w:rsidP="007460FC">
            <w:pPr>
              <w:ind w:left="0"/>
              <w:rPr>
                <w:lang w:val="en-US"/>
              </w:rPr>
            </w:pPr>
            <w:r w:rsidRPr="00BA1233">
              <w:rPr>
                <w:lang w:val="en-US"/>
              </w:rPr>
              <w:t>ROUND()</w:t>
            </w:r>
          </w:p>
        </w:tc>
        <w:tc>
          <w:tcPr>
            <w:tcW w:w="0" w:type="auto"/>
          </w:tcPr>
          <w:p w14:paraId="23A95DA1" w14:textId="77777777" w:rsidR="00BA1233" w:rsidRPr="00BA1233" w:rsidRDefault="00BA1233" w:rsidP="007460FC">
            <w:pPr>
              <w:ind w:left="0"/>
              <w:rPr>
                <w:lang w:val="en-US"/>
              </w:rPr>
            </w:pPr>
            <w:r w:rsidRPr="00BA1233">
              <w:rPr>
                <w:lang w:val="en-US"/>
              </w:rPr>
              <w:t>Round the argument</w:t>
            </w:r>
          </w:p>
        </w:tc>
      </w:tr>
      <w:tr w:rsidR="00BA1233" w:rsidRPr="00F76EBC" w14:paraId="305E392F" w14:textId="77777777" w:rsidTr="00BA1233">
        <w:tc>
          <w:tcPr>
            <w:tcW w:w="0" w:type="auto"/>
          </w:tcPr>
          <w:p w14:paraId="60390B58" w14:textId="77777777" w:rsidR="00BA1233" w:rsidRPr="00BA1233" w:rsidRDefault="00BA1233" w:rsidP="007460FC">
            <w:pPr>
              <w:ind w:left="0"/>
              <w:rPr>
                <w:lang w:val="en-US"/>
              </w:rPr>
            </w:pPr>
            <w:r w:rsidRPr="00BA1233">
              <w:rPr>
                <w:lang w:val="en-US"/>
              </w:rPr>
              <w:t>SIGN()</w:t>
            </w:r>
          </w:p>
        </w:tc>
        <w:tc>
          <w:tcPr>
            <w:tcW w:w="0" w:type="auto"/>
          </w:tcPr>
          <w:p w14:paraId="07750C1C" w14:textId="77777777" w:rsidR="00BA1233" w:rsidRPr="00BA1233" w:rsidRDefault="00BA1233" w:rsidP="007460FC">
            <w:pPr>
              <w:ind w:left="0"/>
              <w:rPr>
                <w:lang w:val="en-US"/>
              </w:rPr>
            </w:pPr>
            <w:r w:rsidRPr="00BA1233">
              <w:rPr>
                <w:lang w:val="en-US"/>
              </w:rPr>
              <w:t>Return the sign of the argument</w:t>
            </w:r>
          </w:p>
        </w:tc>
      </w:tr>
      <w:tr w:rsidR="00BA1233" w:rsidRPr="00F76EBC" w14:paraId="5A70CCEE" w14:textId="77777777" w:rsidTr="00BA1233">
        <w:tc>
          <w:tcPr>
            <w:tcW w:w="0" w:type="auto"/>
          </w:tcPr>
          <w:p w14:paraId="29C47D98" w14:textId="77777777" w:rsidR="00BA1233" w:rsidRPr="00BA1233" w:rsidRDefault="00BA1233" w:rsidP="007460FC">
            <w:pPr>
              <w:ind w:left="0"/>
              <w:rPr>
                <w:lang w:val="en-US"/>
              </w:rPr>
            </w:pPr>
            <w:r w:rsidRPr="00BA1233">
              <w:rPr>
                <w:lang w:val="en-US"/>
              </w:rPr>
              <w:t>SIN()</w:t>
            </w:r>
          </w:p>
        </w:tc>
        <w:tc>
          <w:tcPr>
            <w:tcW w:w="0" w:type="auto"/>
          </w:tcPr>
          <w:p w14:paraId="7212E890" w14:textId="77777777" w:rsidR="00BA1233" w:rsidRPr="00BA1233" w:rsidRDefault="00BA1233" w:rsidP="007460FC">
            <w:pPr>
              <w:ind w:left="0"/>
              <w:rPr>
                <w:lang w:val="en-US"/>
              </w:rPr>
            </w:pPr>
            <w:r w:rsidRPr="00BA1233">
              <w:rPr>
                <w:lang w:val="en-US"/>
              </w:rPr>
              <w:t>Return the sine of the argument</w:t>
            </w:r>
          </w:p>
        </w:tc>
      </w:tr>
      <w:tr w:rsidR="00BA1233" w:rsidRPr="00F76EBC" w14:paraId="77B9E9E4" w14:textId="77777777" w:rsidTr="00BA1233">
        <w:tc>
          <w:tcPr>
            <w:tcW w:w="0" w:type="auto"/>
          </w:tcPr>
          <w:p w14:paraId="3472A09A" w14:textId="77777777" w:rsidR="00BA1233" w:rsidRPr="00BA1233" w:rsidRDefault="00BA1233" w:rsidP="007460FC">
            <w:pPr>
              <w:ind w:left="0"/>
              <w:rPr>
                <w:lang w:val="en-US"/>
              </w:rPr>
            </w:pPr>
            <w:r w:rsidRPr="00BA1233">
              <w:rPr>
                <w:lang w:val="en-US"/>
              </w:rPr>
              <w:t>SQRT()</w:t>
            </w:r>
          </w:p>
        </w:tc>
        <w:tc>
          <w:tcPr>
            <w:tcW w:w="0" w:type="auto"/>
          </w:tcPr>
          <w:p w14:paraId="2C87FB21" w14:textId="77777777" w:rsidR="00BA1233" w:rsidRPr="00BA1233" w:rsidRDefault="00BA1233" w:rsidP="007460FC">
            <w:pPr>
              <w:ind w:left="0"/>
              <w:rPr>
                <w:lang w:val="en-US"/>
              </w:rPr>
            </w:pPr>
            <w:r w:rsidRPr="00BA1233">
              <w:rPr>
                <w:lang w:val="en-US"/>
              </w:rPr>
              <w:t>Return the square root of the argument</w:t>
            </w:r>
          </w:p>
        </w:tc>
      </w:tr>
      <w:tr w:rsidR="00BA1233" w:rsidRPr="00F76EBC" w14:paraId="3C21F3EB" w14:textId="77777777" w:rsidTr="00BA1233">
        <w:tc>
          <w:tcPr>
            <w:tcW w:w="0" w:type="auto"/>
          </w:tcPr>
          <w:p w14:paraId="324EC5EB" w14:textId="77777777" w:rsidR="00BA1233" w:rsidRPr="00BA1233" w:rsidRDefault="00BA1233" w:rsidP="007460FC">
            <w:pPr>
              <w:ind w:left="0"/>
              <w:rPr>
                <w:lang w:val="en-US"/>
              </w:rPr>
            </w:pPr>
            <w:r w:rsidRPr="00BA1233">
              <w:rPr>
                <w:lang w:val="en-US"/>
              </w:rPr>
              <w:t>TAN()</w:t>
            </w:r>
          </w:p>
        </w:tc>
        <w:tc>
          <w:tcPr>
            <w:tcW w:w="0" w:type="auto"/>
          </w:tcPr>
          <w:p w14:paraId="130B860A" w14:textId="77777777" w:rsidR="00BA1233" w:rsidRPr="00BA1233" w:rsidRDefault="00BA1233" w:rsidP="007460FC">
            <w:pPr>
              <w:ind w:left="0"/>
              <w:rPr>
                <w:lang w:val="en-US"/>
              </w:rPr>
            </w:pPr>
            <w:r w:rsidRPr="00BA1233">
              <w:rPr>
                <w:lang w:val="en-US"/>
              </w:rPr>
              <w:t>Return the tangent of the argument</w:t>
            </w:r>
          </w:p>
        </w:tc>
      </w:tr>
      <w:tr w:rsidR="00BA1233" w:rsidRPr="00F76EBC" w14:paraId="109B240B" w14:textId="77777777" w:rsidTr="00BA1233">
        <w:tc>
          <w:tcPr>
            <w:tcW w:w="0" w:type="auto"/>
          </w:tcPr>
          <w:p w14:paraId="7D974061" w14:textId="77777777" w:rsidR="00BA1233" w:rsidRPr="00BA1233" w:rsidRDefault="00BA1233" w:rsidP="007460FC">
            <w:pPr>
              <w:ind w:left="0"/>
              <w:rPr>
                <w:lang w:val="en-US"/>
              </w:rPr>
            </w:pPr>
            <w:r w:rsidRPr="00BA1233">
              <w:rPr>
                <w:lang w:val="en-US"/>
              </w:rPr>
              <w:t>TRUNCATE()</w:t>
            </w:r>
          </w:p>
        </w:tc>
        <w:tc>
          <w:tcPr>
            <w:tcW w:w="0" w:type="auto"/>
          </w:tcPr>
          <w:p w14:paraId="2E8DCA6B" w14:textId="77777777" w:rsidR="00BA1233" w:rsidRPr="00BA1233" w:rsidRDefault="00BA1233" w:rsidP="007460FC">
            <w:pPr>
              <w:ind w:left="0"/>
              <w:rPr>
                <w:lang w:val="en-US"/>
              </w:rPr>
            </w:pPr>
            <w:r w:rsidRPr="00BA1233">
              <w:rPr>
                <w:lang w:val="en-US"/>
              </w:rPr>
              <w:t>Truncate to specified number of decimal places</w:t>
            </w:r>
          </w:p>
        </w:tc>
      </w:tr>
      <w:tr w:rsidR="00BA1233" w:rsidRPr="00BA1233" w14:paraId="02ED2AC1" w14:textId="77777777" w:rsidTr="00BA1233">
        <w:tc>
          <w:tcPr>
            <w:tcW w:w="0" w:type="auto"/>
          </w:tcPr>
          <w:p w14:paraId="2AC2842D" w14:textId="77777777" w:rsidR="00BA1233" w:rsidRPr="00BA1233" w:rsidRDefault="00BA1233" w:rsidP="007460FC">
            <w:pPr>
              <w:ind w:left="0"/>
              <w:rPr>
                <w:lang w:val="en-US"/>
              </w:rPr>
            </w:pPr>
            <w:r w:rsidRPr="00BA1233">
              <w:rPr>
                <w:lang w:val="en-US"/>
              </w:rPr>
              <w:t>Name</w:t>
            </w:r>
          </w:p>
        </w:tc>
        <w:tc>
          <w:tcPr>
            <w:tcW w:w="0" w:type="auto"/>
          </w:tcPr>
          <w:p w14:paraId="03558572" w14:textId="77777777" w:rsidR="00BA1233" w:rsidRPr="00BA1233" w:rsidRDefault="00BA1233" w:rsidP="007460FC">
            <w:pPr>
              <w:ind w:left="0"/>
              <w:rPr>
                <w:lang w:val="en-US"/>
              </w:rPr>
            </w:pPr>
            <w:r w:rsidRPr="00BA1233">
              <w:rPr>
                <w:lang w:val="en-US"/>
              </w:rPr>
              <w:t>Description</w:t>
            </w:r>
          </w:p>
        </w:tc>
      </w:tr>
    </w:tbl>
    <w:p w14:paraId="5F8DD466" w14:textId="77777777" w:rsidR="007460FC" w:rsidRPr="007460FC" w:rsidRDefault="007460FC" w:rsidP="007460FC">
      <w:pPr>
        <w:pStyle w:val="Ttulo3"/>
        <w:rPr>
          <w:lang w:val="en-US"/>
        </w:rPr>
      </w:pPr>
      <w:bookmarkStart w:id="209" w:name="_Toc127522970"/>
      <w:r w:rsidRPr="007460FC">
        <w:rPr>
          <w:lang w:val="en-US"/>
        </w:rPr>
        <w:t>Table 12.13 Date/Time Functions</w:t>
      </w:r>
      <w:bookmarkEnd w:id="209"/>
    </w:p>
    <w:tbl>
      <w:tblPr>
        <w:tblStyle w:val="Tablaconcuadrcula"/>
        <w:tblW w:w="0" w:type="auto"/>
        <w:tblInd w:w="1134" w:type="dxa"/>
        <w:tblLook w:val="04A0" w:firstRow="1" w:lastRow="0" w:firstColumn="1" w:lastColumn="0" w:noHBand="0" w:noVBand="1"/>
      </w:tblPr>
      <w:tblGrid>
        <w:gridCol w:w="3771"/>
        <w:gridCol w:w="4949"/>
      </w:tblGrid>
      <w:tr w:rsidR="007460FC" w:rsidRPr="007460FC" w14:paraId="4EA0F029" w14:textId="77777777" w:rsidTr="007460FC">
        <w:tc>
          <w:tcPr>
            <w:tcW w:w="0" w:type="auto"/>
          </w:tcPr>
          <w:p w14:paraId="5F1A464A" w14:textId="77777777" w:rsidR="007460FC" w:rsidRPr="007460FC" w:rsidRDefault="007460FC" w:rsidP="007460FC">
            <w:pPr>
              <w:ind w:left="0"/>
              <w:rPr>
                <w:lang w:val="en-US"/>
              </w:rPr>
            </w:pPr>
            <w:r w:rsidRPr="007460FC">
              <w:rPr>
                <w:lang w:val="en-US"/>
              </w:rPr>
              <w:t>Name</w:t>
            </w:r>
          </w:p>
        </w:tc>
        <w:tc>
          <w:tcPr>
            <w:tcW w:w="0" w:type="auto"/>
          </w:tcPr>
          <w:p w14:paraId="0E0771AF" w14:textId="77777777" w:rsidR="007460FC" w:rsidRPr="007460FC" w:rsidRDefault="007460FC" w:rsidP="007460FC">
            <w:pPr>
              <w:ind w:left="0"/>
              <w:rPr>
                <w:lang w:val="en-US"/>
              </w:rPr>
            </w:pPr>
            <w:r w:rsidRPr="007460FC">
              <w:rPr>
                <w:lang w:val="en-US"/>
              </w:rPr>
              <w:t>Description</w:t>
            </w:r>
          </w:p>
        </w:tc>
      </w:tr>
      <w:tr w:rsidR="007460FC" w:rsidRPr="00F76EBC" w14:paraId="2409EB17" w14:textId="77777777" w:rsidTr="007460FC">
        <w:tc>
          <w:tcPr>
            <w:tcW w:w="0" w:type="auto"/>
          </w:tcPr>
          <w:p w14:paraId="0F2A2778" w14:textId="77777777" w:rsidR="007460FC" w:rsidRPr="007460FC" w:rsidRDefault="007460FC" w:rsidP="007460FC">
            <w:pPr>
              <w:ind w:left="0"/>
              <w:rPr>
                <w:lang w:val="en-US"/>
              </w:rPr>
            </w:pPr>
            <w:r w:rsidRPr="007460FC">
              <w:rPr>
                <w:lang w:val="en-US"/>
              </w:rPr>
              <w:t>ADDDATE()</w:t>
            </w:r>
          </w:p>
        </w:tc>
        <w:tc>
          <w:tcPr>
            <w:tcW w:w="0" w:type="auto"/>
          </w:tcPr>
          <w:p w14:paraId="5F38E083" w14:textId="77777777" w:rsidR="007460FC" w:rsidRPr="007460FC" w:rsidRDefault="007460FC" w:rsidP="007460FC">
            <w:pPr>
              <w:ind w:left="0"/>
              <w:rPr>
                <w:lang w:val="en-US"/>
              </w:rPr>
            </w:pPr>
            <w:r w:rsidRPr="007460FC">
              <w:rPr>
                <w:lang w:val="en-US"/>
              </w:rPr>
              <w:t>Add time values (intervals) to a date value</w:t>
            </w:r>
          </w:p>
        </w:tc>
      </w:tr>
      <w:tr w:rsidR="007460FC" w:rsidRPr="007460FC" w14:paraId="72C3EF20" w14:textId="77777777" w:rsidTr="007460FC">
        <w:tc>
          <w:tcPr>
            <w:tcW w:w="0" w:type="auto"/>
          </w:tcPr>
          <w:p w14:paraId="2B8CA19B" w14:textId="77777777" w:rsidR="007460FC" w:rsidRPr="007460FC" w:rsidRDefault="007460FC" w:rsidP="007460FC">
            <w:pPr>
              <w:ind w:left="0"/>
              <w:rPr>
                <w:lang w:val="en-US"/>
              </w:rPr>
            </w:pPr>
            <w:r w:rsidRPr="007460FC">
              <w:rPr>
                <w:lang w:val="en-US"/>
              </w:rPr>
              <w:t>ADDTIME()</w:t>
            </w:r>
          </w:p>
        </w:tc>
        <w:tc>
          <w:tcPr>
            <w:tcW w:w="0" w:type="auto"/>
          </w:tcPr>
          <w:p w14:paraId="4D207F64" w14:textId="77777777" w:rsidR="007460FC" w:rsidRPr="007460FC" w:rsidRDefault="007460FC" w:rsidP="007460FC">
            <w:pPr>
              <w:ind w:left="0"/>
              <w:rPr>
                <w:lang w:val="en-US"/>
              </w:rPr>
            </w:pPr>
            <w:r w:rsidRPr="007460FC">
              <w:rPr>
                <w:lang w:val="en-US"/>
              </w:rPr>
              <w:t>Add time</w:t>
            </w:r>
          </w:p>
        </w:tc>
      </w:tr>
      <w:tr w:rsidR="007460FC" w:rsidRPr="00F76EBC" w14:paraId="5729B645" w14:textId="77777777" w:rsidTr="007460FC">
        <w:tc>
          <w:tcPr>
            <w:tcW w:w="0" w:type="auto"/>
          </w:tcPr>
          <w:p w14:paraId="61B9899F" w14:textId="77777777" w:rsidR="007460FC" w:rsidRPr="007460FC" w:rsidRDefault="007460FC" w:rsidP="007460FC">
            <w:pPr>
              <w:ind w:left="0"/>
              <w:rPr>
                <w:lang w:val="en-US"/>
              </w:rPr>
            </w:pPr>
            <w:r w:rsidRPr="007460FC">
              <w:rPr>
                <w:lang w:val="en-US"/>
              </w:rPr>
              <w:t>CONVERT_TZ()</w:t>
            </w:r>
          </w:p>
        </w:tc>
        <w:tc>
          <w:tcPr>
            <w:tcW w:w="0" w:type="auto"/>
          </w:tcPr>
          <w:p w14:paraId="25E1814A" w14:textId="77777777" w:rsidR="007460FC" w:rsidRPr="007460FC" w:rsidRDefault="007460FC" w:rsidP="007460FC">
            <w:pPr>
              <w:ind w:left="0"/>
              <w:rPr>
                <w:lang w:val="en-US"/>
              </w:rPr>
            </w:pPr>
            <w:r w:rsidRPr="007460FC">
              <w:rPr>
                <w:lang w:val="en-US"/>
              </w:rPr>
              <w:t>Convert from one timezone to another</w:t>
            </w:r>
          </w:p>
        </w:tc>
      </w:tr>
      <w:tr w:rsidR="007460FC" w:rsidRPr="007460FC" w14:paraId="65E3B8BF" w14:textId="77777777" w:rsidTr="007460FC">
        <w:tc>
          <w:tcPr>
            <w:tcW w:w="0" w:type="auto"/>
          </w:tcPr>
          <w:p w14:paraId="76424C5B" w14:textId="77777777" w:rsidR="007460FC" w:rsidRPr="007460FC" w:rsidRDefault="007460FC" w:rsidP="007460FC">
            <w:pPr>
              <w:ind w:left="0"/>
              <w:rPr>
                <w:lang w:val="en-US"/>
              </w:rPr>
            </w:pPr>
            <w:r w:rsidRPr="007460FC">
              <w:rPr>
                <w:lang w:val="en-US"/>
              </w:rPr>
              <w:t>CURDATE()</w:t>
            </w:r>
          </w:p>
        </w:tc>
        <w:tc>
          <w:tcPr>
            <w:tcW w:w="0" w:type="auto"/>
          </w:tcPr>
          <w:p w14:paraId="68783059" w14:textId="77777777" w:rsidR="007460FC" w:rsidRPr="007460FC" w:rsidRDefault="007460FC" w:rsidP="007460FC">
            <w:pPr>
              <w:ind w:left="0"/>
              <w:rPr>
                <w:lang w:val="en-US"/>
              </w:rPr>
            </w:pPr>
            <w:r w:rsidRPr="007460FC">
              <w:rPr>
                <w:lang w:val="en-US"/>
              </w:rPr>
              <w:t>Return the current date</w:t>
            </w:r>
          </w:p>
        </w:tc>
      </w:tr>
      <w:tr w:rsidR="007460FC" w:rsidRPr="007460FC" w14:paraId="76CC7F0A" w14:textId="77777777" w:rsidTr="007460FC">
        <w:tc>
          <w:tcPr>
            <w:tcW w:w="0" w:type="auto"/>
          </w:tcPr>
          <w:p w14:paraId="6C335F3C" w14:textId="77777777" w:rsidR="007460FC" w:rsidRPr="007460FC" w:rsidRDefault="007460FC" w:rsidP="007460FC">
            <w:pPr>
              <w:ind w:left="0"/>
              <w:rPr>
                <w:lang w:val="en-US"/>
              </w:rPr>
            </w:pPr>
            <w:r w:rsidRPr="007460FC">
              <w:rPr>
                <w:lang w:val="en-US"/>
              </w:rPr>
              <w:t>CURRENT_DATE(), CURRENT_DATE</w:t>
            </w:r>
          </w:p>
        </w:tc>
        <w:tc>
          <w:tcPr>
            <w:tcW w:w="0" w:type="auto"/>
          </w:tcPr>
          <w:p w14:paraId="09D97790" w14:textId="77777777" w:rsidR="007460FC" w:rsidRPr="007460FC" w:rsidRDefault="007460FC" w:rsidP="007460FC">
            <w:pPr>
              <w:ind w:left="0"/>
              <w:rPr>
                <w:lang w:val="en-US"/>
              </w:rPr>
            </w:pPr>
            <w:r w:rsidRPr="007460FC">
              <w:rPr>
                <w:lang w:val="en-US"/>
              </w:rPr>
              <w:t>Synonyms for CURDATE()</w:t>
            </w:r>
          </w:p>
        </w:tc>
      </w:tr>
      <w:tr w:rsidR="007460FC" w:rsidRPr="007460FC" w14:paraId="0DEFEF69" w14:textId="77777777" w:rsidTr="007460FC">
        <w:tc>
          <w:tcPr>
            <w:tcW w:w="0" w:type="auto"/>
          </w:tcPr>
          <w:p w14:paraId="1E329786" w14:textId="77777777" w:rsidR="007460FC" w:rsidRPr="007460FC" w:rsidRDefault="007460FC" w:rsidP="007460FC">
            <w:pPr>
              <w:ind w:left="0"/>
              <w:rPr>
                <w:lang w:val="en-US"/>
              </w:rPr>
            </w:pPr>
            <w:r w:rsidRPr="007460FC">
              <w:rPr>
                <w:lang w:val="en-US"/>
              </w:rPr>
              <w:t>CURRENT_TIME(), CURRENT_TIME</w:t>
            </w:r>
          </w:p>
        </w:tc>
        <w:tc>
          <w:tcPr>
            <w:tcW w:w="0" w:type="auto"/>
          </w:tcPr>
          <w:p w14:paraId="15EBB0F2" w14:textId="77777777" w:rsidR="007460FC" w:rsidRPr="007460FC" w:rsidRDefault="007460FC" w:rsidP="007460FC">
            <w:pPr>
              <w:ind w:left="0"/>
              <w:rPr>
                <w:lang w:val="en-US"/>
              </w:rPr>
            </w:pPr>
            <w:r w:rsidRPr="007460FC">
              <w:rPr>
                <w:lang w:val="en-US"/>
              </w:rPr>
              <w:t>Synonyms for CURTIME()</w:t>
            </w:r>
          </w:p>
        </w:tc>
      </w:tr>
      <w:tr w:rsidR="007460FC" w:rsidRPr="007460FC" w14:paraId="50F46640" w14:textId="77777777" w:rsidTr="007460FC">
        <w:tc>
          <w:tcPr>
            <w:tcW w:w="0" w:type="auto"/>
          </w:tcPr>
          <w:p w14:paraId="48C04B29" w14:textId="77777777" w:rsidR="007460FC" w:rsidRPr="007460FC" w:rsidRDefault="007460FC" w:rsidP="007460FC">
            <w:pPr>
              <w:ind w:left="0"/>
              <w:rPr>
                <w:lang w:val="en-US"/>
              </w:rPr>
            </w:pPr>
            <w:r w:rsidRPr="007460FC">
              <w:rPr>
                <w:lang w:val="en-US"/>
              </w:rPr>
              <w:t>CURRENT_TIMESTAMP(), CURRENT_TIMESTAMP</w:t>
            </w:r>
          </w:p>
        </w:tc>
        <w:tc>
          <w:tcPr>
            <w:tcW w:w="0" w:type="auto"/>
          </w:tcPr>
          <w:p w14:paraId="141050B2" w14:textId="77777777" w:rsidR="007460FC" w:rsidRPr="007460FC" w:rsidRDefault="007460FC" w:rsidP="007460FC">
            <w:pPr>
              <w:ind w:left="0"/>
              <w:rPr>
                <w:lang w:val="en-US"/>
              </w:rPr>
            </w:pPr>
            <w:r w:rsidRPr="007460FC">
              <w:rPr>
                <w:lang w:val="en-US"/>
              </w:rPr>
              <w:t>Synonyms for NOW()</w:t>
            </w:r>
          </w:p>
        </w:tc>
      </w:tr>
      <w:tr w:rsidR="007460FC" w:rsidRPr="007460FC" w14:paraId="4CE2318A" w14:textId="77777777" w:rsidTr="007460FC">
        <w:tc>
          <w:tcPr>
            <w:tcW w:w="0" w:type="auto"/>
          </w:tcPr>
          <w:p w14:paraId="4B0377D2" w14:textId="77777777" w:rsidR="007460FC" w:rsidRPr="007460FC" w:rsidRDefault="007460FC" w:rsidP="007460FC">
            <w:pPr>
              <w:ind w:left="0"/>
              <w:rPr>
                <w:lang w:val="en-US"/>
              </w:rPr>
            </w:pPr>
            <w:r w:rsidRPr="007460FC">
              <w:rPr>
                <w:lang w:val="en-US"/>
              </w:rPr>
              <w:t>CURTIME()</w:t>
            </w:r>
          </w:p>
        </w:tc>
        <w:tc>
          <w:tcPr>
            <w:tcW w:w="0" w:type="auto"/>
          </w:tcPr>
          <w:p w14:paraId="5F189392" w14:textId="77777777" w:rsidR="007460FC" w:rsidRPr="007460FC" w:rsidRDefault="007460FC" w:rsidP="007460FC">
            <w:pPr>
              <w:ind w:left="0"/>
              <w:rPr>
                <w:lang w:val="en-US"/>
              </w:rPr>
            </w:pPr>
            <w:r w:rsidRPr="007460FC">
              <w:rPr>
                <w:lang w:val="en-US"/>
              </w:rPr>
              <w:t>Return the current time</w:t>
            </w:r>
          </w:p>
        </w:tc>
      </w:tr>
      <w:tr w:rsidR="007460FC" w:rsidRPr="00F76EBC" w14:paraId="2AD02760" w14:textId="77777777" w:rsidTr="007460FC">
        <w:tc>
          <w:tcPr>
            <w:tcW w:w="0" w:type="auto"/>
          </w:tcPr>
          <w:p w14:paraId="1C934B62" w14:textId="77777777" w:rsidR="007460FC" w:rsidRPr="007460FC" w:rsidRDefault="007460FC" w:rsidP="007460FC">
            <w:pPr>
              <w:ind w:left="0"/>
              <w:rPr>
                <w:lang w:val="en-US"/>
              </w:rPr>
            </w:pPr>
            <w:r w:rsidRPr="007460FC">
              <w:rPr>
                <w:lang w:val="en-US"/>
              </w:rPr>
              <w:t>DATE_ADD()</w:t>
            </w:r>
          </w:p>
        </w:tc>
        <w:tc>
          <w:tcPr>
            <w:tcW w:w="0" w:type="auto"/>
          </w:tcPr>
          <w:p w14:paraId="59BFB6AE" w14:textId="77777777" w:rsidR="007460FC" w:rsidRPr="007460FC" w:rsidRDefault="007460FC" w:rsidP="007460FC">
            <w:pPr>
              <w:ind w:left="0"/>
              <w:rPr>
                <w:lang w:val="en-US"/>
              </w:rPr>
            </w:pPr>
            <w:r w:rsidRPr="007460FC">
              <w:rPr>
                <w:lang w:val="en-US"/>
              </w:rPr>
              <w:t>Add time values (intervals) to a date value</w:t>
            </w:r>
          </w:p>
        </w:tc>
      </w:tr>
      <w:tr w:rsidR="007460FC" w:rsidRPr="007460FC" w14:paraId="4B450780" w14:textId="77777777" w:rsidTr="007460FC">
        <w:tc>
          <w:tcPr>
            <w:tcW w:w="0" w:type="auto"/>
          </w:tcPr>
          <w:p w14:paraId="0E835283" w14:textId="77777777" w:rsidR="007460FC" w:rsidRPr="007460FC" w:rsidRDefault="007460FC" w:rsidP="007460FC">
            <w:pPr>
              <w:ind w:left="0"/>
              <w:rPr>
                <w:lang w:val="en-US"/>
              </w:rPr>
            </w:pPr>
            <w:r w:rsidRPr="007460FC">
              <w:rPr>
                <w:lang w:val="en-US"/>
              </w:rPr>
              <w:t>DATE_FORMAT()</w:t>
            </w:r>
          </w:p>
        </w:tc>
        <w:tc>
          <w:tcPr>
            <w:tcW w:w="0" w:type="auto"/>
          </w:tcPr>
          <w:p w14:paraId="5F012DC0" w14:textId="77777777" w:rsidR="007460FC" w:rsidRPr="007460FC" w:rsidRDefault="007460FC" w:rsidP="007460FC">
            <w:pPr>
              <w:ind w:left="0"/>
              <w:rPr>
                <w:lang w:val="en-US"/>
              </w:rPr>
            </w:pPr>
            <w:r w:rsidRPr="007460FC">
              <w:rPr>
                <w:lang w:val="en-US"/>
              </w:rPr>
              <w:t>Format date as specified</w:t>
            </w:r>
          </w:p>
        </w:tc>
      </w:tr>
      <w:tr w:rsidR="007460FC" w:rsidRPr="00F76EBC" w14:paraId="398366E7" w14:textId="77777777" w:rsidTr="007460FC">
        <w:tc>
          <w:tcPr>
            <w:tcW w:w="0" w:type="auto"/>
          </w:tcPr>
          <w:p w14:paraId="323D90CB" w14:textId="77777777" w:rsidR="007460FC" w:rsidRPr="007460FC" w:rsidRDefault="007460FC" w:rsidP="007460FC">
            <w:pPr>
              <w:ind w:left="0"/>
              <w:rPr>
                <w:lang w:val="en-US"/>
              </w:rPr>
            </w:pPr>
            <w:r w:rsidRPr="007460FC">
              <w:rPr>
                <w:lang w:val="en-US"/>
              </w:rPr>
              <w:t>DATE_SUB()</w:t>
            </w:r>
          </w:p>
        </w:tc>
        <w:tc>
          <w:tcPr>
            <w:tcW w:w="0" w:type="auto"/>
          </w:tcPr>
          <w:p w14:paraId="7EE886AC" w14:textId="77777777" w:rsidR="007460FC" w:rsidRPr="007460FC" w:rsidRDefault="007460FC" w:rsidP="007460FC">
            <w:pPr>
              <w:ind w:left="0"/>
              <w:rPr>
                <w:lang w:val="en-US"/>
              </w:rPr>
            </w:pPr>
            <w:r w:rsidRPr="007460FC">
              <w:rPr>
                <w:lang w:val="en-US"/>
              </w:rPr>
              <w:t>Subtract a time value (interval) from a date</w:t>
            </w:r>
          </w:p>
        </w:tc>
      </w:tr>
      <w:tr w:rsidR="007460FC" w:rsidRPr="00F76EBC" w14:paraId="2564C79F" w14:textId="77777777" w:rsidTr="007460FC">
        <w:tc>
          <w:tcPr>
            <w:tcW w:w="0" w:type="auto"/>
          </w:tcPr>
          <w:p w14:paraId="010F6D7C" w14:textId="77777777" w:rsidR="007460FC" w:rsidRPr="007460FC" w:rsidRDefault="007460FC" w:rsidP="007460FC">
            <w:pPr>
              <w:ind w:left="0"/>
              <w:rPr>
                <w:lang w:val="en-US"/>
              </w:rPr>
            </w:pPr>
            <w:r w:rsidRPr="007460FC">
              <w:rPr>
                <w:lang w:val="en-US"/>
              </w:rPr>
              <w:t>DATE()</w:t>
            </w:r>
          </w:p>
        </w:tc>
        <w:tc>
          <w:tcPr>
            <w:tcW w:w="0" w:type="auto"/>
          </w:tcPr>
          <w:p w14:paraId="47E7DF0D" w14:textId="77777777" w:rsidR="007460FC" w:rsidRPr="007460FC" w:rsidRDefault="007460FC" w:rsidP="007460FC">
            <w:pPr>
              <w:ind w:left="0"/>
              <w:rPr>
                <w:lang w:val="en-US"/>
              </w:rPr>
            </w:pPr>
            <w:r w:rsidRPr="007460FC">
              <w:rPr>
                <w:lang w:val="en-US"/>
              </w:rPr>
              <w:t>Extract the date part of a date or datetime expression</w:t>
            </w:r>
          </w:p>
        </w:tc>
      </w:tr>
      <w:tr w:rsidR="007460FC" w:rsidRPr="007460FC" w14:paraId="3179DD31" w14:textId="77777777" w:rsidTr="007460FC">
        <w:tc>
          <w:tcPr>
            <w:tcW w:w="0" w:type="auto"/>
          </w:tcPr>
          <w:p w14:paraId="264AF229" w14:textId="77777777" w:rsidR="007460FC" w:rsidRPr="007460FC" w:rsidRDefault="007460FC" w:rsidP="007460FC">
            <w:pPr>
              <w:ind w:left="0"/>
              <w:rPr>
                <w:lang w:val="en-US"/>
              </w:rPr>
            </w:pPr>
            <w:r w:rsidRPr="007460FC">
              <w:rPr>
                <w:lang w:val="en-US"/>
              </w:rPr>
              <w:t>DATEDIFF()</w:t>
            </w:r>
          </w:p>
        </w:tc>
        <w:tc>
          <w:tcPr>
            <w:tcW w:w="0" w:type="auto"/>
          </w:tcPr>
          <w:p w14:paraId="2438C8BE" w14:textId="77777777" w:rsidR="007460FC" w:rsidRPr="007460FC" w:rsidRDefault="007460FC" w:rsidP="007460FC">
            <w:pPr>
              <w:ind w:left="0"/>
              <w:rPr>
                <w:lang w:val="en-US"/>
              </w:rPr>
            </w:pPr>
            <w:r w:rsidRPr="007460FC">
              <w:rPr>
                <w:lang w:val="en-US"/>
              </w:rPr>
              <w:t>Subtract two dates</w:t>
            </w:r>
          </w:p>
        </w:tc>
      </w:tr>
      <w:tr w:rsidR="007460FC" w:rsidRPr="007460FC" w14:paraId="1FA6B9A0" w14:textId="77777777" w:rsidTr="007460FC">
        <w:tc>
          <w:tcPr>
            <w:tcW w:w="0" w:type="auto"/>
          </w:tcPr>
          <w:p w14:paraId="2B27752C" w14:textId="77777777" w:rsidR="007460FC" w:rsidRPr="007460FC" w:rsidRDefault="007460FC" w:rsidP="007460FC">
            <w:pPr>
              <w:ind w:left="0"/>
              <w:rPr>
                <w:lang w:val="en-US"/>
              </w:rPr>
            </w:pPr>
            <w:r w:rsidRPr="007460FC">
              <w:rPr>
                <w:lang w:val="en-US"/>
              </w:rPr>
              <w:t>DAY()</w:t>
            </w:r>
          </w:p>
        </w:tc>
        <w:tc>
          <w:tcPr>
            <w:tcW w:w="0" w:type="auto"/>
          </w:tcPr>
          <w:p w14:paraId="23C6E0B1" w14:textId="77777777" w:rsidR="007460FC" w:rsidRPr="007460FC" w:rsidRDefault="007460FC" w:rsidP="007460FC">
            <w:pPr>
              <w:ind w:left="0"/>
              <w:rPr>
                <w:lang w:val="en-US"/>
              </w:rPr>
            </w:pPr>
            <w:r w:rsidRPr="007460FC">
              <w:rPr>
                <w:lang w:val="en-US"/>
              </w:rPr>
              <w:t>Synonym for DAYOFMONTH()</w:t>
            </w:r>
          </w:p>
        </w:tc>
      </w:tr>
      <w:tr w:rsidR="007460FC" w:rsidRPr="00F76EBC" w14:paraId="2947DAAA" w14:textId="77777777" w:rsidTr="007460FC">
        <w:tc>
          <w:tcPr>
            <w:tcW w:w="0" w:type="auto"/>
          </w:tcPr>
          <w:p w14:paraId="5A2BE200" w14:textId="77777777" w:rsidR="007460FC" w:rsidRPr="007460FC" w:rsidRDefault="007460FC" w:rsidP="007460FC">
            <w:pPr>
              <w:ind w:left="0"/>
              <w:rPr>
                <w:lang w:val="en-US"/>
              </w:rPr>
            </w:pPr>
            <w:r w:rsidRPr="007460FC">
              <w:rPr>
                <w:lang w:val="en-US"/>
              </w:rPr>
              <w:t>DAYNAME()</w:t>
            </w:r>
          </w:p>
        </w:tc>
        <w:tc>
          <w:tcPr>
            <w:tcW w:w="0" w:type="auto"/>
          </w:tcPr>
          <w:p w14:paraId="608A00A6" w14:textId="77777777" w:rsidR="007460FC" w:rsidRPr="007460FC" w:rsidRDefault="007460FC" w:rsidP="007460FC">
            <w:pPr>
              <w:ind w:left="0"/>
              <w:rPr>
                <w:lang w:val="en-US"/>
              </w:rPr>
            </w:pPr>
            <w:r w:rsidRPr="007460FC">
              <w:rPr>
                <w:lang w:val="en-US"/>
              </w:rPr>
              <w:t>Return the name of the weekday</w:t>
            </w:r>
          </w:p>
        </w:tc>
      </w:tr>
      <w:tr w:rsidR="007460FC" w:rsidRPr="00F76EBC" w14:paraId="6DDFBE52" w14:textId="77777777" w:rsidTr="007460FC">
        <w:tc>
          <w:tcPr>
            <w:tcW w:w="0" w:type="auto"/>
          </w:tcPr>
          <w:p w14:paraId="449C76FC" w14:textId="77777777" w:rsidR="007460FC" w:rsidRPr="007460FC" w:rsidRDefault="007460FC" w:rsidP="007460FC">
            <w:pPr>
              <w:ind w:left="0"/>
              <w:rPr>
                <w:lang w:val="en-US"/>
              </w:rPr>
            </w:pPr>
            <w:r w:rsidRPr="007460FC">
              <w:rPr>
                <w:lang w:val="en-US"/>
              </w:rPr>
              <w:t>DAYOFMONTH()</w:t>
            </w:r>
          </w:p>
        </w:tc>
        <w:tc>
          <w:tcPr>
            <w:tcW w:w="0" w:type="auto"/>
          </w:tcPr>
          <w:p w14:paraId="418D8979" w14:textId="77777777" w:rsidR="007460FC" w:rsidRPr="007460FC" w:rsidRDefault="007460FC" w:rsidP="007460FC">
            <w:pPr>
              <w:ind w:left="0"/>
              <w:rPr>
                <w:lang w:val="en-US"/>
              </w:rPr>
            </w:pPr>
            <w:r w:rsidRPr="007460FC">
              <w:rPr>
                <w:lang w:val="en-US"/>
              </w:rPr>
              <w:t>Return the day of the month (0-31)</w:t>
            </w:r>
          </w:p>
        </w:tc>
      </w:tr>
      <w:tr w:rsidR="007460FC" w:rsidRPr="00F76EBC" w14:paraId="557BE8C3" w14:textId="77777777" w:rsidTr="007460FC">
        <w:tc>
          <w:tcPr>
            <w:tcW w:w="0" w:type="auto"/>
          </w:tcPr>
          <w:p w14:paraId="3B95480D" w14:textId="77777777" w:rsidR="007460FC" w:rsidRPr="007460FC" w:rsidRDefault="007460FC" w:rsidP="007460FC">
            <w:pPr>
              <w:ind w:left="0"/>
              <w:rPr>
                <w:lang w:val="en-US"/>
              </w:rPr>
            </w:pPr>
            <w:r w:rsidRPr="007460FC">
              <w:rPr>
                <w:lang w:val="en-US"/>
              </w:rPr>
              <w:t>DAYOFWEEK()</w:t>
            </w:r>
          </w:p>
        </w:tc>
        <w:tc>
          <w:tcPr>
            <w:tcW w:w="0" w:type="auto"/>
          </w:tcPr>
          <w:p w14:paraId="68F9E2BA" w14:textId="77777777" w:rsidR="007460FC" w:rsidRPr="007460FC" w:rsidRDefault="007460FC" w:rsidP="007460FC">
            <w:pPr>
              <w:ind w:left="0"/>
              <w:rPr>
                <w:lang w:val="en-US"/>
              </w:rPr>
            </w:pPr>
            <w:r w:rsidRPr="007460FC">
              <w:rPr>
                <w:lang w:val="en-US"/>
              </w:rPr>
              <w:t>Return the weekday index of the argument</w:t>
            </w:r>
          </w:p>
        </w:tc>
      </w:tr>
      <w:tr w:rsidR="007460FC" w:rsidRPr="00F76EBC" w14:paraId="1642AE71" w14:textId="77777777" w:rsidTr="007460FC">
        <w:tc>
          <w:tcPr>
            <w:tcW w:w="0" w:type="auto"/>
          </w:tcPr>
          <w:p w14:paraId="0D9D6FF6" w14:textId="77777777" w:rsidR="007460FC" w:rsidRPr="007460FC" w:rsidRDefault="007460FC" w:rsidP="007460FC">
            <w:pPr>
              <w:ind w:left="0"/>
              <w:rPr>
                <w:lang w:val="en-US"/>
              </w:rPr>
            </w:pPr>
            <w:r w:rsidRPr="007460FC">
              <w:rPr>
                <w:lang w:val="en-US"/>
              </w:rPr>
              <w:t>DAYOFYEAR()</w:t>
            </w:r>
          </w:p>
        </w:tc>
        <w:tc>
          <w:tcPr>
            <w:tcW w:w="0" w:type="auto"/>
          </w:tcPr>
          <w:p w14:paraId="6BDCF227" w14:textId="77777777" w:rsidR="007460FC" w:rsidRPr="007460FC" w:rsidRDefault="007460FC" w:rsidP="007460FC">
            <w:pPr>
              <w:ind w:left="0"/>
              <w:rPr>
                <w:lang w:val="en-US"/>
              </w:rPr>
            </w:pPr>
            <w:r w:rsidRPr="007460FC">
              <w:rPr>
                <w:lang w:val="en-US"/>
              </w:rPr>
              <w:t>Return the day of the year (1-366)</w:t>
            </w:r>
          </w:p>
        </w:tc>
      </w:tr>
      <w:tr w:rsidR="007460FC" w:rsidRPr="00F76EBC" w14:paraId="169D536A" w14:textId="77777777" w:rsidTr="007460FC">
        <w:tc>
          <w:tcPr>
            <w:tcW w:w="0" w:type="auto"/>
          </w:tcPr>
          <w:p w14:paraId="172AEAA9" w14:textId="77777777" w:rsidR="007460FC" w:rsidRPr="007460FC" w:rsidRDefault="007460FC" w:rsidP="007460FC">
            <w:pPr>
              <w:ind w:left="0"/>
              <w:rPr>
                <w:lang w:val="en-US"/>
              </w:rPr>
            </w:pPr>
            <w:r w:rsidRPr="007460FC">
              <w:rPr>
                <w:lang w:val="en-US"/>
              </w:rPr>
              <w:t>EXTRACT()</w:t>
            </w:r>
          </w:p>
        </w:tc>
        <w:tc>
          <w:tcPr>
            <w:tcW w:w="0" w:type="auto"/>
          </w:tcPr>
          <w:p w14:paraId="6479256B" w14:textId="77777777" w:rsidR="007460FC" w:rsidRPr="007460FC" w:rsidRDefault="007460FC" w:rsidP="007460FC">
            <w:pPr>
              <w:ind w:left="0"/>
              <w:rPr>
                <w:lang w:val="en-US"/>
              </w:rPr>
            </w:pPr>
            <w:r w:rsidRPr="007460FC">
              <w:rPr>
                <w:lang w:val="en-US"/>
              </w:rPr>
              <w:t>Extract part of a date</w:t>
            </w:r>
          </w:p>
        </w:tc>
      </w:tr>
      <w:tr w:rsidR="007460FC" w:rsidRPr="00F76EBC" w14:paraId="2A76CD58" w14:textId="77777777" w:rsidTr="007460FC">
        <w:tc>
          <w:tcPr>
            <w:tcW w:w="0" w:type="auto"/>
          </w:tcPr>
          <w:p w14:paraId="2C95BF4F" w14:textId="77777777" w:rsidR="007460FC" w:rsidRPr="007460FC" w:rsidRDefault="007460FC" w:rsidP="007460FC">
            <w:pPr>
              <w:ind w:left="0"/>
              <w:rPr>
                <w:lang w:val="en-US"/>
              </w:rPr>
            </w:pPr>
            <w:r w:rsidRPr="007460FC">
              <w:rPr>
                <w:lang w:val="en-US"/>
              </w:rPr>
              <w:t>FROM_DAYS()</w:t>
            </w:r>
          </w:p>
        </w:tc>
        <w:tc>
          <w:tcPr>
            <w:tcW w:w="0" w:type="auto"/>
          </w:tcPr>
          <w:p w14:paraId="07D8FD37" w14:textId="77777777" w:rsidR="007460FC" w:rsidRPr="007460FC" w:rsidRDefault="007460FC" w:rsidP="007460FC">
            <w:pPr>
              <w:ind w:left="0"/>
              <w:rPr>
                <w:lang w:val="en-US"/>
              </w:rPr>
            </w:pPr>
            <w:r w:rsidRPr="007460FC">
              <w:rPr>
                <w:lang w:val="en-US"/>
              </w:rPr>
              <w:t>Convert a day number to a date</w:t>
            </w:r>
          </w:p>
        </w:tc>
      </w:tr>
      <w:tr w:rsidR="007460FC" w:rsidRPr="00F76EBC" w14:paraId="4E6F1467" w14:textId="77777777" w:rsidTr="007460FC">
        <w:tc>
          <w:tcPr>
            <w:tcW w:w="0" w:type="auto"/>
          </w:tcPr>
          <w:p w14:paraId="2AB082CF" w14:textId="77777777" w:rsidR="007460FC" w:rsidRPr="007460FC" w:rsidRDefault="007460FC" w:rsidP="007460FC">
            <w:pPr>
              <w:ind w:left="0"/>
              <w:rPr>
                <w:lang w:val="en-US"/>
              </w:rPr>
            </w:pPr>
            <w:r w:rsidRPr="007460FC">
              <w:rPr>
                <w:lang w:val="en-US"/>
              </w:rPr>
              <w:t>FROM_UNIXTIME()</w:t>
            </w:r>
          </w:p>
        </w:tc>
        <w:tc>
          <w:tcPr>
            <w:tcW w:w="0" w:type="auto"/>
          </w:tcPr>
          <w:p w14:paraId="509710DF" w14:textId="77777777" w:rsidR="007460FC" w:rsidRPr="007460FC" w:rsidRDefault="007460FC" w:rsidP="007460FC">
            <w:pPr>
              <w:ind w:left="0"/>
              <w:rPr>
                <w:lang w:val="en-US"/>
              </w:rPr>
            </w:pPr>
            <w:r w:rsidRPr="007460FC">
              <w:rPr>
                <w:lang w:val="en-US"/>
              </w:rPr>
              <w:t>Format UNIX timestamp as a date</w:t>
            </w:r>
          </w:p>
        </w:tc>
      </w:tr>
      <w:tr w:rsidR="007460FC" w:rsidRPr="00F76EBC" w14:paraId="7A8712A3" w14:textId="77777777" w:rsidTr="007460FC">
        <w:tc>
          <w:tcPr>
            <w:tcW w:w="0" w:type="auto"/>
          </w:tcPr>
          <w:p w14:paraId="166E81A5" w14:textId="77777777" w:rsidR="007460FC" w:rsidRPr="007460FC" w:rsidRDefault="007460FC" w:rsidP="007460FC">
            <w:pPr>
              <w:ind w:left="0"/>
              <w:rPr>
                <w:lang w:val="en-US"/>
              </w:rPr>
            </w:pPr>
            <w:r w:rsidRPr="007460FC">
              <w:rPr>
                <w:lang w:val="en-US"/>
              </w:rPr>
              <w:t>GET_FORMAT()</w:t>
            </w:r>
          </w:p>
        </w:tc>
        <w:tc>
          <w:tcPr>
            <w:tcW w:w="0" w:type="auto"/>
          </w:tcPr>
          <w:p w14:paraId="287062B2" w14:textId="77777777" w:rsidR="007460FC" w:rsidRPr="007460FC" w:rsidRDefault="007460FC" w:rsidP="007460FC">
            <w:pPr>
              <w:ind w:left="0"/>
              <w:rPr>
                <w:lang w:val="en-US"/>
              </w:rPr>
            </w:pPr>
            <w:r w:rsidRPr="007460FC">
              <w:rPr>
                <w:lang w:val="en-US"/>
              </w:rPr>
              <w:t>Return a date format string</w:t>
            </w:r>
          </w:p>
        </w:tc>
      </w:tr>
      <w:tr w:rsidR="007460FC" w:rsidRPr="007460FC" w14:paraId="4065907B" w14:textId="77777777" w:rsidTr="007460FC">
        <w:tc>
          <w:tcPr>
            <w:tcW w:w="0" w:type="auto"/>
          </w:tcPr>
          <w:p w14:paraId="2AE2FE76" w14:textId="77777777" w:rsidR="007460FC" w:rsidRPr="007460FC" w:rsidRDefault="007460FC" w:rsidP="007460FC">
            <w:pPr>
              <w:ind w:left="0"/>
              <w:rPr>
                <w:lang w:val="en-US"/>
              </w:rPr>
            </w:pPr>
            <w:r w:rsidRPr="007460FC">
              <w:rPr>
                <w:lang w:val="en-US"/>
              </w:rPr>
              <w:lastRenderedPageBreak/>
              <w:t>HOUR()</w:t>
            </w:r>
          </w:p>
        </w:tc>
        <w:tc>
          <w:tcPr>
            <w:tcW w:w="0" w:type="auto"/>
          </w:tcPr>
          <w:p w14:paraId="6148C976" w14:textId="77777777" w:rsidR="007460FC" w:rsidRPr="007460FC" w:rsidRDefault="007460FC" w:rsidP="007460FC">
            <w:pPr>
              <w:ind w:left="0"/>
              <w:rPr>
                <w:lang w:val="en-US"/>
              </w:rPr>
            </w:pPr>
            <w:r w:rsidRPr="007460FC">
              <w:rPr>
                <w:lang w:val="en-US"/>
              </w:rPr>
              <w:t>Extract the hour</w:t>
            </w:r>
          </w:p>
        </w:tc>
      </w:tr>
      <w:tr w:rsidR="007460FC" w:rsidRPr="00F76EBC" w14:paraId="3114FFA4" w14:textId="77777777" w:rsidTr="007460FC">
        <w:tc>
          <w:tcPr>
            <w:tcW w:w="0" w:type="auto"/>
          </w:tcPr>
          <w:p w14:paraId="136485A5" w14:textId="77777777" w:rsidR="007460FC" w:rsidRPr="007460FC" w:rsidRDefault="007460FC" w:rsidP="007460FC">
            <w:pPr>
              <w:ind w:left="0"/>
              <w:rPr>
                <w:lang w:val="en-US"/>
              </w:rPr>
            </w:pPr>
            <w:r w:rsidRPr="007460FC">
              <w:rPr>
                <w:lang w:val="en-US"/>
              </w:rPr>
              <w:t>LAST_DAY</w:t>
            </w:r>
          </w:p>
        </w:tc>
        <w:tc>
          <w:tcPr>
            <w:tcW w:w="0" w:type="auto"/>
          </w:tcPr>
          <w:p w14:paraId="1267BEF2" w14:textId="77777777" w:rsidR="007460FC" w:rsidRPr="007460FC" w:rsidRDefault="007460FC" w:rsidP="007460FC">
            <w:pPr>
              <w:ind w:left="0"/>
              <w:rPr>
                <w:lang w:val="en-US"/>
              </w:rPr>
            </w:pPr>
            <w:r w:rsidRPr="007460FC">
              <w:rPr>
                <w:lang w:val="en-US"/>
              </w:rPr>
              <w:t>Return the last day of the month for the argument</w:t>
            </w:r>
          </w:p>
        </w:tc>
      </w:tr>
      <w:tr w:rsidR="007460FC" w:rsidRPr="007460FC" w14:paraId="1DE9B4A3" w14:textId="77777777" w:rsidTr="007460FC">
        <w:tc>
          <w:tcPr>
            <w:tcW w:w="0" w:type="auto"/>
          </w:tcPr>
          <w:p w14:paraId="0D9FF320" w14:textId="77777777" w:rsidR="007460FC" w:rsidRPr="007460FC" w:rsidRDefault="007460FC" w:rsidP="007460FC">
            <w:pPr>
              <w:ind w:left="0"/>
              <w:rPr>
                <w:lang w:val="en-US"/>
              </w:rPr>
            </w:pPr>
            <w:r w:rsidRPr="007460FC">
              <w:rPr>
                <w:lang w:val="en-US"/>
              </w:rPr>
              <w:t>LOCALTIME(), LOCALTIME</w:t>
            </w:r>
          </w:p>
        </w:tc>
        <w:tc>
          <w:tcPr>
            <w:tcW w:w="0" w:type="auto"/>
          </w:tcPr>
          <w:p w14:paraId="4C3EBD1C" w14:textId="77777777" w:rsidR="007460FC" w:rsidRPr="007460FC" w:rsidRDefault="007460FC" w:rsidP="007460FC">
            <w:pPr>
              <w:ind w:left="0"/>
              <w:rPr>
                <w:lang w:val="en-US"/>
              </w:rPr>
            </w:pPr>
            <w:r w:rsidRPr="007460FC">
              <w:rPr>
                <w:lang w:val="en-US"/>
              </w:rPr>
              <w:t>Synonym for NOW()</w:t>
            </w:r>
          </w:p>
        </w:tc>
      </w:tr>
      <w:tr w:rsidR="007460FC" w:rsidRPr="007460FC" w14:paraId="46238BA5" w14:textId="77777777" w:rsidTr="007460FC">
        <w:tc>
          <w:tcPr>
            <w:tcW w:w="0" w:type="auto"/>
          </w:tcPr>
          <w:p w14:paraId="29C3A669" w14:textId="77777777" w:rsidR="007460FC" w:rsidRPr="007460FC" w:rsidRDefault="007460FC" w:rsidP="007460FC">
            <w:pPr>
              <w:ind w:left="0"/>
              <w:rPr>
                <w:lang w:val="en-US"/>
              </w:rPr>
            </w:pPr>
            <w:r w:rsidRPr="007460FC">
              <w:rPr>
                <w:lang w:val="en-US"/>
              </w:rPr>
              <w:t>LOCALTIMESTAMP, LOCALTIMESTAMP()</w:t>
            </w:r>
          </w:p>
        </w:tc>
        <w:tc>
          <w:tcPr>
            <w:tcW w:w="0" w:type="auto"/>
          </w:tcPr>
          <w:p w14:paraId="51D3D1C6" w14:textId="77777777" w:rsidR="007460FC" w:rsidRPr="007460FC" w:rsidRDefault="007460FC" w:rsidP="007460FC">
            <w:pPr>
              <w:ind w:left="0"/>
              <w:rPr>
                <w:lang w:val="en-US"/>
              </w:rPr>
            </w:pPr>
            <w:r w:rsidRPr="007460FC">
              <w:rPr>
                <w:lang w:val="en-US"/>
              </w:rPr>
              <w:t>Synonym for NOW()</w:t>
            </w:r>
          </w:p>
        </w:tc>
      </w:tr>
      <w:tr w:rsidR="007460FC" w:rsidRPr="00F76EBC" w14:paraId="01DF64C5" w14:textId="77777777" w:rsidTr="007460FC">
        <w:tc>
          <w:tcPr>
            <w:tcW w:w="0" w:type="auto"/>
          </w:tcPr>
          <w:p w14:paraId="5CB1164D" w14:textId="77777777" w:rsidR="007460FC" w:rsidRPr="007460FC" w:rsidRDefault="007460FC" w:rsidP="007460FC">
            <w:pPr>
              <w:ind w:left="0"/>
              <w:rPr>
                <w:lang w:val="en-US"/>
              </w:rPr>
            </w:pPr>
            <w:r w:rsidRPr="007460FC">
              <w:rPr>
                <w:lang w:val="en-US"/>
              </w:rPr>
              <w:t>MAKEDATE()</w:t>
            </w:r>
          </w:p>
        </w:tc>
        <w:tc>
          <w:tcPr>
            <w:tcW w:w="0" w:type="auto"/>
          </w:tcPr>
          <w:p w14:paraId="10B16E41" w14:textId="77777777" w:rsidR="007460FC" w:rsidRPr="007460FC" w:rsidRDefault="007460FC" w:rsidP="007460FC">
            <w:pPr>
              <w:ind w:left="0"/>
              <w:rPr>
                <w:lang w:val="en-US"/>
              </w:rPr>
            </w:pPr>
            <w:r w:rsidRPr="007460FC">
              <w:rPr>
                <w:lang w:val="en-US"/>
              </w:rPr>
              <w:t>Create a date from the year and day of year</w:t>
            </w:r>
          </w:p>
        </w:tc>
      </w:tr>
      <w:tr w:rsidR="007460FC" w:rsidRPr="00F76EBC" w14:paraId="0DCB97D8" w14:textId="77777777" w:rsidTr="007460FC">
        <w:tc>
          <w:tcPr>
            <w:tcW w:w="0" w:type="auto"/>
          </w:tcPr>
          <w:p w14:paraId="72299309" w14:textId="77777777" w:rsidR="007460FC" w:rsidRPr="007460FC" w:rsidRDefault="007460FC" w:rsidP="007460FC">
            <w:pPr>
              <w:ind w:left="0"/>
              <w:rPr>
                <w:lang w:val="en-US"/>
              </w:rPr>
            </w:pPr>
            <w:r w:rsidRPr="007460FC">
              <w:rPr>
                <w:lang w:val="en-US"/>
              </w:rPr>
              <w:t>MAKETIME()</w:t>
            </w:r>
          </w:p>
        </w:tc>
        <w:tc>
          <w:tcPr>
            <w:tcW w:w="0" w:type="auto"/>
          </w:tcPr>
          <w:p w14:paraId="3FFAA653" w14:textId="77777777" w:rsidR="007460FC" w:rsidRPr="007460FC" w:rsidRDefault="007460FC" w:rsidP="007460FC">
            <w:pPr>
              <w:ind w:left="0"/>
              <w:rPr>
                <w:lang w:val="en-US"/>
              </w:rPr>
            </w:pPr>
            <w:r w:rsidRPr="007460FC">
              <w:rPr>
                <w:lang w:val="en-US"/>
              </w:rPr>
              <w:t>Create time from hour, minute, second</w:t>
            </w:r>
          </w:p>
        </w:tc>
      </w:tr>
      <w:tr w:rsidR="007460FC" w:rsidRPr="00F76EBC" w14:paraId="51A70328" w14:textId="77777777" w:rsidTr="007460FC">
        <w:tc>
          <w:tcPr>
            <w:tcW w:w="0" w:type="auto"/>
          </w:tcPr>
          <w:p w14:paraId="568CFD34" w14:textId="77777777" w:rsidR="007460FC" w:rsidRPr="007460FC" w:rsidRDefault="007460FC" w:rsidP="007460FC">
            <w:pPr>
              <w:ind w:left="0"/>
              <w:rPr>
                <w:lang w:val="en-US"/>
              </w:rPr>
            </w:pPr>
            <w:r w:rsidRPr="007460FC">
              <w:rPr>
                <w:lang w:val="en-US"/>
              </w:rPr>
              <w:t>MICROSECOND()</w:t>
            </w:r>
          </w:p>
        </w:tc>
        <w:tc>
          <w:tcPr>
            <w:tcW w:w="0" w:type="auto"/>
          </w:tcPr>
          <w:p w14:paraId="79DA9585" w14:textId="77777777" w:rsidR="007460FC" w:rsidRPr="007460FC" w:rsidRDefault="007460FC" w:rsidP="007460FC">
            <w:pPr>
              <w:ind w:left="0"/>
              <w:rPr>
                <w:lang w:val="en-US"/>
              </w:rPr>
            </w:pPr>
            <w:r w:rsidRPr="007460FC">
              <w:rPr>
                <w:lang w:val="en-US"/>
              </w:rPr>
              <w:t>Return the microseconds from argument</w:t>
            </w:r>
          </w:p>
        </w:tc>
      </w:tr>
      <w:tr w:rsidR="007460FC" w:rsidRPr="00F76EBC" w14:paraId="358C9386" w14:textId="77777777" w:rsidTr="007460FC">
        <w:tc>
          <w:tcPr>
            <w:tcW w:w="0" w:type="auto"/>
          </w:tcPr>
          <w:p w14:paraId="0F30E87B" w14:textId="77777777" w:rsidR="007460FC" w:rsidRPr="007460FC" w:rsidRDefault="007460FC" w:rsidP="007460FC">
            <w:pPr>
              <w:ind w:left="0"/>
              <w:rPr>
                <w:lang w:val="en-US"/>
              </w:rPr>
            </w:pPr>
            <w:r w:rsidRPr="007460FC">
              <w:rPr>
                <w:lang w:val="en-US"/>
              </w:rPr>
              <w:t>MINUTE()</w:t>
            </w:r>
          </w:p>
        </w:tc>
        <w:tc>
          <w:tcPr>
            <w:tcW w:w="0" w:type="auto"/>
          </w:tcPr>
          <w:p w14:paraId="62536D14" w14:textId="77777777" w:rsidR="007460FC" w:rsidRPr="007460FC" w:rsidRDefault="007460FC" w:rsidP="007460FC">
            <w:pPr>
              <w:ind w:left="0"/>
              <w:rPr>
                <w:lang w:val="en-US"/>
              </w:rPr>
            </w:pPr>
            <w:r w:rsidRPr="007460FC">
              <w:rPr>
                <w:lang w:val="en-US"/>
              </w:rPr>
              <w:t>Return the minute from the argument</w:t>
            </w:r>
          </w:p>
        </w:tc>
      </w:tr>
      <w:tr w:rsidR="007460FC" w:rsidRPr="00F76EBC" w14:paraId="2A4548A3" w14:textId="77777777" w:rsidTr="007460FC">
        <w:tc>
          <w:tcPr>
            <w:tcW w:w="0" w:type="auto"/>
          </w:tcPr>
          <w:p w14:paraId="6D044DCC" w14:textId="77777777" w:rsidR="007460FC" w:rsidRPr="007460FC" w:rsidRDefault="007460FC" w:rsidP="007460FC">
            <w:pPr>
              <w:ind w:left="0"/>
              <w:rPr>
                <w:lang w:val="en-US"/>
              </w:rPr>
            </w:pPr>
            <w:r w:rsidRPr="007460FC">
              <w:rPr>
                <w:lang w:val="en-US"/>
              </w:rPr>
              <w:t>MONTH()</w:t>
            </w:r>
          </w:p>
        </w:tc>
        <w:tc>
          <w:tcPr>
            <w:tcW w:w="0" w:type="auto"/>
          </w:tcPr>
          <w:p w14:paraId="59298E4F" w14:textId="77777777" w:rsidR="007460FC" w:rsidRPr="007460FC" w:rsidRDefault="007460FC" w:rsidP="007460FC">
            <w:pPr>
              <w:ind w:left="0"/>
              <w:rPr>
                <w:lang w:val="en-US"/>
              </w:rPr>
            </w:pPr>
            <w:r w:rsidRPr="007460FC">
              <w:rPr>
                <w:lang w:val="en-US"/>
              </w:rPr>
              <w:t>Return the month from the date passed</w:t>
            </w:r>
          </w:p>
        </w:tc>
      </w:tr>
      <w:tr w:rsidR="007460FC" w:rsidRPr="00F76EBC" w14:paraId="40BA31F9" w14:textId="77777777" w:rsidTr="007460FC">
        <w:tc>
          <w:tcPr>
            <w:tcW w:w="0" w:type="auto"/>
          </w:tcPr>
          <w:p w14:paraId="3F006A2F" w14:textId="77777777" w:rsidR="007460FC" w:rsidRPr="007460FC" w:rsidRDefault="007460FC" w:rsidP="007460FC">
            <w:pPr>
              <w:ind w:left="0"/>
              <w:rPr>
                <w:lang w:val="en-US"/>
              </w:rPr>
            </w:pPr>
            <w:r w:rsidRPr="007460FC">
              <w:rPr>
                <w:lang w:val="en-US"/>
              </w:rPr>
              <w:t>MONTHNAME()</w:t>
            </w:r>
          </w:p>
        </w:tc>
        <w:tc>
          <w:tcPr>
            <w:tcW w:w="0" w:type="auto"/>
          </w:tcPr>
          <w:p w14:paraId="0DF6662B" w14:textId="77777777" w:rsidR="007460FC" w:rsidRPr="007460FC" w:rsidRDefault="007460FC" w:rsidP="007460FC">
            <w:pPr>
              <w:ind w:left="0"/>
              <w:rPr>
                <w:lang w:val="en-US"/>
              </w:rPr>
            </w:pPr>
            <w:r w:rsidRPr="007460FC">
              <w:rPr>
                <w:lang w:val="en-US"/>
              </w:rPr>
              <w:t>Return the name of the month</w:t>
            </w:r>
          </w:p>
        </w:tc>
      </w:tr>
      <w:tr w:rsidR="007460FC" w:rsidRPr="00F76EBC" w14:paraId="29DE100C" w14:textId="77777777" w:rsidTr="007460FC">
        <w:tc>
          <w:tcPr>
            <w:tcW w:w="0" w:type="auto"/>
          </w:tcPr>
          <w:p w14:paraId="421BF9B2" w14:textId="77777777" w:rsidR="007460FC" w:rsidRPr="007460FC" w:rsidRDefault="007460FC" w:rsidP="007460FC">
            <w:pPr>
              <w:ind w:left="0"/>
              <w:rPr>
                <w:lang w:val="en-US"/>
              </w:rPr>
            </w:pPr>
            <w:r w:rsidRPr="007460FC">
              <w:rPr>
                <w:lang w:val="en-US"/>
              </w:rPr>
              <w:t>NOW()</w:t>
            </w:r>
          </w:p>
        </w:tc>
        <w:tc>
          <w:tcPr>
            <w:tcW w:w="0" w:type="auto"/>
          </w:tcPr>
          <w:p w14:paraId="4646EC25" w14:textId="77777777" w:rsidR="007460FC" w:rsidRPr="007460FC" w:rsidRDefault="007460FC" w:rsidP="007460FC">
            <w:pPr>
              <w:ind w:left="0"/>
              <w:rPr>
                <w:lang w:val="en-US"/>
              </w:rPr>
            </w:pPr>
            <w:r w:rsidRPr="007460FC">
              <w:rPr>
                <w:lang w:val="en-US"/>
              </w:rPr>
              <w:t>Return the current date and time</w:t>
            </w:r>
          </w:p>
        </w:tc>
      </w:tr>
      <w:tr w:rsidR="007460FC" w:rsidRPr="00F76EBC" w14:paraId="094C1360" w14:textId="77777777" w:rsidTr="007460FC">
        <w:tc>
          <w:tcPr>
            <w:tcW w:w="0" w:type="auto"/>
          </w:tcPr>
          <w:p w14:paraId="471A7693" w14:textId="77777777" w:rsidR="007460FC" w:rsidRPr="007460FC" w:rsidRDefault="007460FC" w:rsidP="007460FC">
            <w:pPr>
              <w:ind w:left="0"/>
              <w:rPr>
                <w:lang w:val="en-US"/>
              </w:rPr>
            </w:pPr>
            <w:r w:rsidRPr="007460FC">
              <w:rPr>
                <w:lang w:val="en-US"/>
              </w:rPr>
              <w:t>PERIOD_ADD()</w:t>
            </w:r>
          </w:p>
        </w:tc>
        <w:tc>
          <w:tcPr>
            <w:tcW w:w="0" w:type="auto"/>
          </w:tcPr>
          <w:p w14:paraId="5D43B38D" w14:textId="77777777" w:rsidR="007460FC" w:rsidRPr="007460FC" w:rsidRDefault="007460FC" w:rsidP="007460FC">
            <w:pPr>
              <w:ind w:left="0"/>
              <w:rPr>
                <w:lang w:val="en-US"/>
              </w:rPr>
            </w:pPr>
            <w:r w:rsidRPr="007460FC">
              <w:rPr>
                <w:lang w:val="en-US"/>
              </w:rPr>
              <w:t>Add a period to a year-month</w:t>
            </w:r>
          </w:p>
        </w:tc>
      </w:tr>
      <w:tr w:rsidR="007460FC" w:rsidRPr="00F76EBC" w14:paraId="535224C0" w14:textId="77777777" w:rsidTr="007460FC">
        <w:tc>
          <w:tcPr>
            <w:tcW w:w="0" w:type="auto"/>
          </w:tcPr>
          <w:p w14:paraId="468FF39C" w14:textId="77777777" w:rsidR="007460FC" w:rsidRPr="007460FC" w:rsidRDefault="007460FC" w:rsidP="007460FC">
            <w:pPr>
              <w:ind w:left="0"/>
              <w:rPr>
                <w:lang w:val="en-US"/>
              </w:rPr>
            </w:pPr>
            <w:r w:rsidRPr="007460FC">
              <w:rPr>
                <w:lang w:val="en-US"/>
              </w:rPr>
              <w:t>PERIOD_DIFF()</w:t>
            </w:r>
          </w:p>
        </w:tc>
        <w:tc>
          <w:tcPr>
            <w:tcW w:w="0" w:type="auto"/>
          </w:tcPr>
          <w:p w14:paraId="1B81882F" w14:textId="77777777" w:rsidR="007460FC" w:rsidRPr="007460FC" w:rsidRDefault="007460FC" w:rsidP="007460FC">
            <w:pPr>
              <w:ind w:left="0"/>
              <w:rPr>
                <w:lang w:val="en-US"/>
              </w:rPr>
            </w:pPr>
            <w:r w:rsidRPr="007460FC">
              <w:rPr>
                <w:lang w:val="en-US"/>
              </w:rPr>
              <w:t>Return the number of months between periods</w:t>
            </w:r>
          </w:p>
        </w:tc>
      </w:tr>
      <w:tr w:rsidR="007460FC" w:rsidRPr="00F76EBC" w14:paraId="37F59F7D" w14:textId="77777777" w:rsidTr="007460FC">
        <w:tc>
          <w:tcPr>
            <w:tcW w:w="0" w:type="auto"/>
          </w:tcPr>
          <w:p w14:paraId="1158C400" w14:textId="77777777" w:rsidR="007460FC" w:rsidRPr="007460FC" w:rsidRDefault="007460FC" w:rsidP="007460FC">
            <w:pPr>
              <w:ind w:left="0"/>
              <w:rPr>
                <w:lang w:val="en-US"/>
              </w:rPr>
            </w:pPr>
            <w:r w:rsidRPr="007460FC">
              <w:rPr>
                <w:lang w:val="en-US"/>
              </w:rPr>
              <w:t>QUARTER()</w:t>
            </w:r>
          </w:p>
        </w:tc>
        <w:tc>
          <w:tcPr>
            <w:tcW w:w="0" w:type="auto"/>
          </w:tcPr>
          <w:p w14:paraId="1563FD35" w14:textId="77777777" w:rsidR="007460FC" w:rsidRPr="007460FC" w:rsidRDefault="007460FC" w:rsidP="007460FC">
            <w:pPr>
              <w:ind w:left="0"/>
              <w:rPr>
                <w:lang w:val="en-US"/>
              </w:rPr>
            </w:pPr>
            <w:r w:rsidRPr="007460FC">
              <w:rPr>
                <w:lang w:val="en-US"/>
              </w:rPr>
              <w:t>Return the quarter from a date argument</w:t>
            </w:r>
          </w:p>
        </w:tc>
      </w:tr>
      <w:tr w:rsidR="007460FC" w:rsidRPr="00F76EBC" w14:paraId="677A584E" w14:textId="77777777" w:rsidTr="007460FC">
        <w:tc>
          <w:tcPr>
            <w:tcW w:w="0" w:type="auto"/>
          </w:tcPr>
          <w:p w14:paraId="64F451F4" w14:textId="77777777" w:rsidR="007460FC" w:rsidRPr="007460FC" w:rsidRDefault="007460FC" w:rsidP="007460FC">
            <w:pPr>
              <w:ind w:left="0"/>
              <w:rPr>
                <w:lang w:val="en-US"/>
              </w:rPr>
            </w:pPr>
            <w:r w:rsidRPr="007460FC">
              <w:rPr>
                <w:lang w:val="en-US"/>
              </w:rPr>
              <w:t>SEC_TO_TIME()</w:t>
            </w:r>
          </w:p>
        </w:tc>
        <w:tc>
          <w:tcPr>
            <w:tcW w:w="0" w:type="auto"/>
          </w:tcPr>
          <w:p w14:paraId="0BF8EBCA" w14:textId="77777777" w:rsidR="007460FC" w:rsidRPr="007460FC" w:rsidRDefault="007460FC" w:rsidP="007460FC">
            <w:pPr>
              <w:ind w:left="0"/>
              <w:rPr>
                <w:lang w:val="en-US"/>
              </w:rPr>
            </w:pPr>
            <w:r w:rsidRPr="007460FC">
              <w:rPr>
                <w:lang w:val="en-US"/>
              </w:rPr>
              <w:t>Converts seconds to 'HH:MM:SS' format</w:t>
            </w:r>
          </w:p>
        </w:tc>
      </w:tr>
      <w:tr w:rsidR="007460FC" w:rsidRPr="007460FC" w14:paraId="3E52B41D" w14:textId="77777777" w:rsidTr="007460FC">
        <w:tc>
          <w:tcPr>
            <w:tcW w:w="0" w:type="auto"/>
          </w:tcPr>
          <w:p w14:paraId="5B9AA3D1" w14:textId="77777777" w:rsidR="007460FC" w:rsidRPr="007460FC" w:rsidRDefault="007460FC" w:rsidP="007460FC">
            <w:pPr>
              <w:ind w:left="0"/>
              <w:rPr>
                <w:lang w:val="en-US"/>
              </w:rPr>
            </w:pPr>
            <w:r w:rsidRPr="007460FC">
              <w:rPr>
                <w:lang w:val="en-US"/>
              </w:rPr>
              <w:t>SECOND()</w:t>
            </w:r>
          </w:p>
        </w:tc>
        <w:tc>
          <w:tcPr>
            <w:tcW w:w="0" w:type="auto"/>
          </w:tcPr>
          <w:p w14:paraId="568B6FF3" w14:textId="77777777" w:rsidR="007460FC" w:rsidRPr="007460FC" w:rsidRDefault="007460FC" w:rsidP="007460FC">
            <w:pPr>
              <w:ind w:left="0"/>
              <w:rPr>
                <w:lang w:val="en-US"/>
              </w:rPr>
            </w:pPr>
            <w:r w:rsidRPr="007460FC">
              <w:rPr>
                <w:lang w:val="en-US"/>
              </w:rPr>
              <w:t>Return the second (0-59)</w:t>
            </w:r>
          </w:p>
        </w:tc>
      </w:tr>
      <w:tr w:rsidR="007460FC" w:rsidRPr="00F76EBC" w14:paraId="05F0DDA9" w14:textId="77777777" w:rsidTr="007460FC">
        <w:tc>
          <w:tcPr>
            <w:tcW w:w="0" w:type="auto"/>
          </w:tcPr>
          <w:p w14:paraId="05D49986" w14:textId="77777777" w:rsidR="007460FC" w:rsidRPr="007460FC" w:rsidRDefault="007460FC" w:rsidP="007460FC">
            <w:pPr>
              <w:ind w:left="0"/>
              <w:rPr>
                <w:lang w:val="en-US"/>
              </w:rPr>
            </w:pPr>
            <w:r w:rsidRPr="007460FC">
              <w:rPr>
                <w:lang w:val="en-US"/>
              </w:rPr>
              <w:t>STR_TO_DATE()</w:t>
            </w:r>
          </w:p>
        </w:tc>
        <w:tc>
          <w:tcPr>
            <w:tcW w:w="0" w:type="auto"/>
          </w:tcPr>
          <w:p w14:paraId="48126D1D" w14:textId="77777777" w:rsidR="007460FC" w:rsidRPr="007460FC" w:rsidRDefault="007460FC" w:rsidP="007460FC">
            <w:pPr>
              <w:ind w:left="0"/>
              <w:rPr>
                <w:lang w:val="en-US"/>
              </w:rPr>
            </w:pPr>
            <w:r w:rsidRPr="007460FC">
              <w:rPr>
                <w:lang w:val="en-US"/>
              </w:rPr>
              <w:t>Convert a string to a date</w:t>
            </w:r>
          </w:p>
        </w:tc>
      </w:tr>
      <w:tr w:rsidR="007460FC" w:rsidRPr="00F76EBC" w14:paraId="57A0A5F3" w14:textId="77777777" w:rsidTr="007460FC">
        <w:tc>
          <w:tcPr>
            <w:tcW w:w="0" w:type="auto"/>
          </w:tcPr>
          <w:p w14:paraId="047453FF" w14:textId="77777777" w:rsidR="007460FC" w:rsidRPr="007460FC" w:rsidRDefault="007460FC" w:rsidP="007460FC">
            <w:pPr>
              <w:ind w:left="0"/>
              <w:rPr>
                <w:lang w:val="en-US"/>
              </w:rPr>
            </w:pPr>
            <w:r w:rsidRPr="007460FC">
              <w:rPr>
                <w:lang w:val="en-US"/>
              </w:rPr>
              <w:t>SUBDATE()</w:t>
            </w:r>
          </w:p>
        </w:tc>
        <w:tc>
          <w:tcPr>
            <w:tcW w:w="0" w:type="auto"/>
          </w:tcPr>
          <w:p w14:paraId="7DC70891" w14:textId="77777777" w:rsidR="007460FC" w:rsidRPr="007460FC" w:rsidRDefault="007460FC" w:rsidP="007460FC">
            <w:pPr>
              <w:ind w:left="0"/>
              <w:rPr>
                <w:lang w:val="en-US"/>
              </w:rPr>
            </w:pPr>
            <w:r w:rsidRPr="007460FC">
              <w:rPr>
                <w:lang w:val="en-US"/>
              </w:rPr>
              <w:t>Synonym for DATE_SUB() when invoked with three arguments</w:t>
            </w:r>
          </w:p>
        </w:tc>
      </w:tr>
      <w:tr w:rsidR="007460FC" w:rsidRPr="007460FC" w14:paraId="5E3C0A4E" w14:textId="77777777" w:rsidTr="007460FC">
        <w:tc>
          <w:tcPr>
            <w:tcW w:w="0" w:type="auto"/>
          </w:tcPr>
          <w:p w14:paraId="490B3E1C" w14:textId="77777777" w:rsidR="007460FC" w:rsidRPr="007460FC" w:rsidRDefault="007460FC" w:rsidP="007460FC">
            <w:pPr>
              <w:ind w:left="0"/>
              <w:rPr>
                <w:lang w:val="en-US"/>
              </w:rPr>
            </w:pPr>
            <w:r w:rsidRPr="007460FC">
              <w:rPr>
                <w:lang w:val="en-US"/>
              </w:rPr>
              <w:t>SUBTIME()</w:t>
            </w:r>
          </w:p>
        </w:tc>
        <w:tc>
          <w:tcPr>
            <w:tcW w:w="0" w:type="auto"/>
          </w:tcPr>
          <w:p w14:paraId="4F5A820D" w14:textId="77777777" w:rsidR="007460FC" w:rsidRPr="007460FC" w:rsidRDefault="007460FC" w:rsidP="007460FC">
            <w:pPr>
              <w:ind w:left="0"/>
              <w:rPr>
                <w:lang w:val="en-US"/>
              </w:rPr>
            </w:pPr>
            <w:r w:rsidRPr="007460FC">
              <w:rPr>
                <w:lang w:val="en-US"/>
              </w:rPr>
              <w:t>Subtract times</w:t>
            </w:r>
          </w:p>
        </w:tc>
      </w:tr>
      <w:tr w:rsidR="007460FC" w:rsidRPr="00F76EBC" w14:paraId="6011868D" w14:textId="77777777" w:rsidTr="007460FC">
        <w:tc>
          <w:tcPr>
            <w:tcW w:w="0" w:type="auto"/>
          </w:tcPr>
          <w:p w14:paraId="40644D85" w14:textId="77777777" w:rsidR="007460FC" w:rsidRPr="007460FC" w:rsidRDefault="007460FC" w:rsidP="007460FC">
            <w:pPr>
              <w:ind w:left="0"/>
              <w:rPr>
                <w:lang w:val="en-US"/>
              </w:rPr>
            </w:pPr>
            <w:r w:rsidRPr="007460FC">
              <w:rPr>
                <w:lang w:val="en-US"/>
              </w:rPr>
              <w:t>SYSDATE()</w:t>
            </w:r>
          </w:p>
        </w:tc>
        <w:tc>
          <w:tcPr>
            <w:tcW w:w="0" w:type="auto"/>
          </w:tcPr>
          <w:p w14:paraId="62FEB278" w14:textId="77777777" w:rsidR="007460FC" w:rsidRPr="007460FC" w:rsidRDefault="007460FC" w:rsidP="007460FC">
            <w:pPr>
              <w:ind w:left="0"/>
              <w:rPr>
                <w:lang w:val="en-US"/>
              </w:rPr>
            </w:pPr>
            <w:r w:rsidRPr="007460FC">
              <w:rPr>
                <w:lang w:val="en-US"/>
              </w:rPr>
              <w:t>Return the time at which the function executes</w:t>
            </w:r>
          </w:p>
        </w:tc>
      </w:tr>
      <w:tr w:rsidR="007460FC" w:rsidRPr="007460FC" w14:paraId="57E23408" w14:textId="77777777" w:rsidTr="007460FC">
        <w:tc>
          <w:tcPr>
            <w:tcW w:w="0" w:type="auto"/>
          </w:tcPr>
          <w:p w14:paraId="1B63AAB6" w14:textId="77777777" w:rsidR="007460FC" w:rsidRPr="007460FC" w:rsidRDefault="007460FC" w:rsidP="007460FC">
            <w:pPr>
              <w:ind w:left="0"/>
              <w:rPr>
                <w:lang w:val="en-US"/>
              </w:rPr>
            </w:pPr>
            <w:r w:rsidRPr="007460FC">
              <w:rPr>
                <w:lang w:val="en-US"/>
              </w:rPr>
              <w:t>TIME_FORMAT()</w:t>
            </w:r>
          </w:p>
        </w:tc>
        <w:tc>
          <w:tcPr>
            <w:tcW w:w="0" w:type="auto"/>
          </w:tcPr>
          <w:p w14:paraId="5998D9A3" w14:textId="77777777" w:rsidR="007460FC" w:rsidRPr="007460FC" w:rsidRDefault="007460FC" w:rsidP="007460FC">
            <w:pPr>
              <w:ind w:left="0"/>
              <w:rPr>
                <w:lang w:val="en-US"/>
              </w:rPr>
            </w:pPr>
            <w:r w:rsidRPr="007460FC">
              <w:rPr>
                <w:lang w:val="en-US"/>
              </w:rPr>
              <w:t>Format as time</w:t>
            </w:r>
          </w:p>
        </w:tc>
      </w:tr>
      <w:tr w:rsidR="007460FC" w:rsidRPr="00F76EBC" w14:paraId="1A70F8C3" w14:textId="77777777" w:rsidTr="007460FC">
        <w:tc>
          <w:tcPr>
            <w:tcW w:w="0" w:type="auto"/>
          </w:tcPr>
          <w:p w14:paraId="1BF2ED60" w14:textId="77777777" w:rsidR="007460FC" w:rsidRPr="007460FC" w:rsidRDefault="007460FC" w:rsidP="007460FC">
            <w:pPr>
              <w:ind w:left="0"/>
              <w:rPr>
                <w:lang w:val="en-US"/>
              </w:rPr>
            </w:pPr>
            <w:r w:rsidRPr="007460FC">
              <w:rPr>
                <w:lang w:val="en-US"/>
              </w:rPr>
              <w:t>TIME_TO_SEC()</w:t>
            </w:r>
          </w:p>
        </w:tc>
        <w:tc>
          <w:tcPr>
            <w:tcW w:w="0" w:type="auto"/>
          </w:tcPr>
          <w:p w14:paraId="518946E1" w14:textId="77777777" w:rsidR="007460FC" w:rsidRPr="007460FC" w:rsidRDefault="007460FC" w:rsidP="007460FC">
            <w:pPr>
              <w:ind w:left="0"/>
              <w:rPr>
                <w:lang w:val="en-US"/>
              </w:rPr>
            </w:pPr>
            <w:r w:rsidRPr="007460FC">
              <w:rPr>
                <w:lang w:val="en-US"/>
              </w:rPr>
              <w:t>Return the argument converted to seconds</w:t>
            </w:r>
          </w:p>
        </w:tc>
      </w:tr>
      <w:tr w:rsidR="007460FC" w:rsidRPr="00F76EBC" w14:paraId="0CE95731" w14:textId="77777777" w:rsidTr="007460FC">
        <w:tc>
          <w:tcPr>
            <w:tcW w:w="0" w:type="auto"/>
          </w:tcPr>
          <w:p w14:paraId="7B040E34" w14:textId="77777777" w:rsidR="007460FC" w:rsidRPr="007460FC" w:rsidRDefault="007460FC" w:rsidP="007460FC">
            <w:pPr>
              <w:ind w:left="0"/>
              <w:rPr>
                <w:lang w:val="en-US"/>
              </w:rPr>
            </w:pPr>
            <w:r w:rsidRPr="007460FC">
              <w:rPr>
                <w:lang w:val="en-US"/>
              </w:rPr>
              <w:t>TIME()</w:t>
            </w:r>
          </w:p>
        </w:tc>
        <w:tc>
          <w:tcPr>
            <w:tcW w:w="0" w:type="auto"/>
          </w:tcPr>
          <w:p w14:paraId="65A1D806" w14:textId="77777777" w:rsidR="007460FC" w:rsidRPr="007460FC" w:rsidRDefault="007460FC" w:rsidP="007460FC">
            <w:pPr>
              <w:ind w:left="0"/>
              <w:rPr>
                <w:lang w:val="en-US"/>
              </w:rPr>
            </w:pPr>
            <w:r w:rsidRPr="007460FC">
              <w:rPr>
                <w:lang w:val="en-US"/>
              </w:rPr>
              <w:t>Extract the time portion of the expression passed</w:t>
            </w:r>
          </w:p>
        </w:tc>
      </w:tr>
      <w:tr w:rsidR="007460FC" w:rsidRPr="007460FC" w14:paraId="0EA09020" w14:textId="77777777" w:rsidTr="007460FC">
        <w:tc>
          <w:tcPr>
            <w:tcW w:w="0" w:type="auto"/>
          </w:tcPr>
          <w:p w14:paraId="6EC2B3B0" w14:textId="77777777" w:rsidR="007460FC" w:rsidRPr="007460FC" w:rsidRDefault="007460FC" w:rsidP="007460FC">
            <w:pPr>
              <w:ind w:left="0"/>
              <w:rPr>
                <w:lang w:val="en-US"/>
              </w:rPr>
            </w:pPr>
            <w:r w:rsidRPr="007460FC">
              <w:rPr>
                <w:lang w:val="en-US"/>
              </w:rPr>
              <w:t>TIMEDIFF()</w:t>
            </w:r>
          </w:p>
        </w:tc>
        <w:tc>
          <w:tcPr>
            <w:tcW w:w="0" w:type="auto"/>
          </w:tcPr>
          <w:p w14:paraId="3E744C51" w14:textId="77777777" w:rsidR="007460FC" w:rsidRPr="007460FC" w:rsidRDefault="007460FC" w:rsidP="007460FC">
            <w:pPr>
              <w:ind w:left="0"/>
              <w:rPr>
                <w:lang w:val="en-US"/>
              </w:rPr>
            </w:pPr>
            <w:r w:rsidRPr="007460FC">
              <w:rPr>
                <w:lang w:val="en-US"/>
              </w:rPr>
              <w:t>Subtract time</w:t>
            </w:r>
          </w:p>
        </w:tc>
      </w:tr>
      <w:tr w:rsidR="007460FC" w:rsidRPr="00F76EBC" w14:paraId="07BB2132" w14:textId="77777777" w:rsidTr="007460FC">
        <w:tc>
          <w:tcPr>
            <w:tcW w:w="0" w:type="auto"/>
          </w:tcPr>
          <w:p w14:paraId="40C5E727" w14:textId="77777777" w:rsidR="007460FC" w:rsidRPr="007460FC" w:rsidRDefault="007460FC" w:rsidP="007460FC">
            <w:pPr>
              <w:ind w:left="0"/>
              <w:rPr>
                <w:lang w:val="en-US"/>
              </w:rPr>
            </w:pPr>
            <w:r w:rsidRPr="007460FC">
              <w:rPr>
                <w:lang w:val="en-US"/>
              </w:rPr>
              <w:t>TIMESTAMP()</w:t>
            </w:r>
          </w:p>
        </w:tc>
        <w:tc>
          <w:tcPr>
            <w:tcW w:w="0" w:type="auto"/>
          </w:tcPr>
          <w:p w14:paraId="0341A09C" w14:textId="77777777" w:rsidR="007460FC" w:rsidRPr="007460FC" w:rsidRDefault="007460FC" w:rsidP="007460FC">
            <w:pPr>
              <w:ind w:left="0"/>
              <w:rPr>
                <w:lang w:val="en-US"/>
              </w:rPr>
            </w:pPr>
            <w:r w:rsidRPr="007460FC">
              <w:rPr>
                <w:lang w:val="en-US"/>
              </w:rPr>
              <w:t>With a single argument, this function returns the date or datetime expression; with two arguments, the sum of the arguments</w:t>
            </w:r>
          </w:p>
        </w:tc>
      </w:tr>
      <w:tr w:rsidR="007460FC" w:rsidRPr="00F76EBC" w14:paraId="41EBC95D" w14:textId="77777777" w:rsidTr="007460FC">
        <w:tc>
          <w:tcPr>
            <w:tcW w:w="0" w:type="auto"/>
          </w:tcPr>
          <w:p w14:paraId="30F52833" w14:textId="77777777" w:rsidR="007460FC" w:rsidRPr="007460FC" w:rsidRDefault="007460FC" w:rsidP="007460FC">
            <w:pPr>
              <w:ind w:left="0"/>
              <w:rPr>
                <w:lang w:val="en-US"/>
              </w:rPr>
            </w:pPr>
            <w:r w:rsidRPr="007460FC">
              <w:rPr>
                <w:lang w:val="en-US"/>
              </w:rPr>
              <w:t>TIMESTAMPADD()</w:t>
            </w:r>
          </w:p>
        </w:tc>
        <w:tc>
          <w:tcPr>
            <w:tcW w:w="0" w:type="auto"/>
          </w:tcPr>
          <w:p w14:paraId="4813FD5E" w14:textId="77777777" w:rsidR="007460FC" w:rsidRPr="007460FC" w:rsidRDefault="007460FC" w:rsidP="007460FC">
            <w:pPr>
              <w:ind w:left="0"/>
              <w:rPr>
                <w:lang w:val="en-US"/>
              </w:rPr>
            </w:pPr>
            <w:r w:rsidRPr="007460FC">
              <w:rPr>
                <w:lang w:val="en-US"/>
              </w:rPr>
              <w:t>Add an interval to a datetime expression</w:t>
            </w:r>
          </w:p>
        </w:tc>
      </w:tr>
      <w:tr w:rsidR="007460FC" w:rsidRPr="00F76EBC" w14:paraId="5D510335" w14:textId="77777777" w:rsidTr="007460FC">
        <w:tc>
          <w:tcPr>
            <w:tcW w:w="0" w:type="auto"/>
          </w:tcPr>
          <w:p w14:paraId="0D98DE96" w14:textId="77777777" w:rsidR="007460FC" w:rsidRPr="007460FC" w:rsidRDefault="007460FC" w:rsidP="007460FC">
            <w:pPr>
              <w:ind w:left="0"/>
              <w:rPr>
                <w:lang w:val="en-US"/>
              </w:rPr>
            </w:pPr>
            <w:r w:rsidRPr="007460FC">
              <w:rPr>
                <w:lang w:val="en-US"/>
              </w:rPr>
              <w:t>TIMESTAMPDIFF()</w:t>
            </w:r>
          </w:p>
        </w:tc>
        <w:tc>
          <w:tcPr>
            <w:tcW w:w="0" w:type="auto"/>
          </w:tcPr>
          <w:p w14:paraId="3C9FE640" w14:textId="77777777" w:rsidR="007460FC" w:rsidRPr="007460FC" w:rsidRDefault="007460FC" w:rsidP="007460FC">
            <w:pPr>
              <w:ind w:left="0"/>
              <w:rPr>
                <w:lang w:val="en-US"/>
              </w:rPr>
            </w:pPr>
            <w:r w:rsidRPr="007460FC">
              <w:rPr>
                <w:lang w:val="en-US"/>
              </w:rPr>
              <w:t>Subtract an interval from a datetime expression</w:t>
            </w:r>
          </w:p>
        </w:tc>
      </w:tr>
      <w:tr w:rsidR="007460FC" w:rsidRPr="00F76EBC" w14:paraId="79666A33" w14:textId="77777777" w:rsidTr="007460FC">
        <w:tc>
          <w:tcPr>
            <w:tcW w:w="0" w:type="auto"/>
          </w:tcPr>
          <w:p w14:paraId="07F4FFEB" w14:textId="77777777" w:rsidR="007460FC" w:rsidRPr="007460FC" w:rsidRDefault="007460FC" w:rsidP="007460FC">
            <w:pPr>
              <w:ind w:left="0"/>
              <w:rPr>
                <w:lang w:val="en-US"/>
              </w:rPr>
            </w:pPr>
            <w:r w:rsidRPr="007460FC">
              <w:rPr>
                <w:lang w:val="en-US"/>
              </w:rPr>
              <w:t>TO_DAYS()</w:t>
            </w:r>
          </w:p>
        </w:tc>
        <w:tc>
          <w:tcPr>
            <w:tcW w:w="0" w:type="auto"/>
          </w:tcPr>
          <w:p w14:paraId="5D0A90EB" w14:textId="77777777" w:rsidR="007460FC" w:rsidRPr="007460FC" w:rsidRDefault="007460FC" w:rsidP="007460FC">
            <w:pPr>
              <w:ind w:left="0"/>
              <w:rPr>
                <w:lang w:val="en-US"/>
              </w:rPr>
            </w:pPr>
            <w:r w:rsidRPr="007460FC">
              <w:rPr>
                <w:lang w:val="en-US"/>
              </w:rPr>
              <w:t>Return the date argument converted to days</w:t>
            </w:r>
          </w:p>
        </w:tc>
      </w:tr>
      <w:tr w:rsidR="007460FC" w:rsidRPr="00F76EBC" w14:paraId="646CA9BA" w14:textId="77777777" w:rsidTr="007460FC">
        <w:tc>
          <w:tcPr>
            <w:tcW w:w="0" w:type="auto"/>
          </w:tcPr>
          <w:p w14:paraId="690516C5" w14:textId="77777777" w:rsidR="007460FC" w:rsidRPr="007460FC" w:rsidRDefault="007460FC" w:rsidP="007460FC">
            <w:pPr>
              <w:ind w:left="0"/>
              <w:rPr>
                <w:lang w:val="en-US"/>
              </w:rPr>
            </w:pPr>
            <w:r w:rsidRPr="007460FC">
              <w:rPr>
                <w:lang w:val="en-US"/>
              </w:rPr>
              <w:t>TO_SECONDS()</w:t>
            </w:r>
          </w:p>
        </w:tc>
        <w:tc>
          <w:tcPr>
            <w:tcW w:w="0" w:type="auto"/>
          </w:tcPr>
          <w:p w14:paraId="0347614E" w14:textId="77777777" w:rsidR="007460FC" w:rsidRPr="007460FC" w:rsidRDefault="007460FC" w:rsidP="007460FC">
            <w:pPr>
              <w:ind w:left="0"/>
              <w:rPr>
                <w:lang w:val="en-US"/>
              </w:rPr>
            </w:pPr>
            <w:r w:rsidRPr="007460FC">
              <w:rPr>
                <w:lang w:val="en-US"/>
              </w:rPr>
              <w:t>Return the date or datetime argument converted to seconds since Year 0</w:t>
            </w:r>
          </w:p>
        </w:tc>
      </w:tr>
      <w:tr w:rsidR="007460FC" w:rsidRPr="007460FC" w14:paraId="014AA018" w14:textId="77777777" w:rsidTr="007460FC">
        <w:tc>
          <w:tcPr>
            <w:tcW w:w="0" w:type="auto"/>
          </w:tcPr>
          <w:p w14:paraId="37B82DD9" w14:textId="77777777" w:rsidR="007460FC" w:rsidRPr="007460FC" w:rsidRDefault="007460FC" w:rsidP="007460FC">
            <w:pPr>
              <w:ind w:left="0"/>
              <w:rPr>
                <w:lang w:val="en-US"/>
              </w:rPr>
            </w:pPr>
            <w:r w:rsidRPr="007460FC">
              <w:rPr>
                <w:lang w:val="en-US"/>
              </w:rPr>
              <w:t>UNIX_TIMESTAMP()</w:t>
            </w:r>
          </w:p>
        </w:tc>
        <w:tc>
          <w:tcPr>
            <w:tcW w:w="0" w:type="auto"/>
          </w:tcPr>
          <w:p w14:paraId="2FC3B02E" w14:textId="77777777" w:rsidR="007460FC" w:rsidRPr="007460FC" w:rsidRDefault="007460FC" w:rsidP="007460FC">
            <w:pPr>
              <w:ind w:left="0"/>
              <w:rPr>
                <w:lang w:val="en-US"/>
              </w:rPr>
            </w:pPr>
            <w:r w:rsidRPr="007460FC">
              <w:rPr>
                <w:lang w:val="en-US"/>
              </w:rPr>
              <w:t>Return a UNIX timestamp</w:t>
            </w:r>
          </w:p>
        </w:tc>
      </w:tr>
      <w:tr w:rsidR="007460FC" w:rsidRPr="00F76EBC" w14:paraId="32AF60B9" w14:textId="77777777" w:rsidTr="007460FC">
        <w:tc>
          <w:tcPr>
            <w:tcW w:w="0" w:type="auto"/>
          </w:tcPr>
          <w:p w14:paraId="26EC61DB" w14:textId="77777777" w:rsidR="007460FC" w:rsidRPr="007460FC" w:rsidRDefault="007460FC" w:rsidP="007460FC">
            <w:pPr>
              <w:ind w:left="0"/>
              <w:rPr>
                <w:lang w:val="en-US"/>
              </w:rPr>
            </w:pPr>
            <w:r w:rsidRPr="007460FC">
              <w:rPr>
                <w:lang w:val="en-US"/>
              </w:rPr>
              <w:t>UTC_DATE()</w:t>
            </w:r>
          </w:p>
        </w:tc>
        <w:tc>
          <w:tcPr>
            <w:tcW w:w="0" w:type="auto"/>
          </w:tcPr>
          <w:p w14:paraId="5572DDAF" w14:textId="77777777" w:rsidR="007460FC" w:rsidRPr="007460FC" w:rsidRDefault="007460FC" w:rsidP="007460FC">
            <w:pPr>
              <w:ind w:left="0"/>
              <w:rPr>
                <w:lang w:val="en-US"/>
              </w:rPr>
            </w:pPr>
            <w:r w:rsidRPr="007460FC">
              <w:rPr>
                <w:lang w:val="en-US"/>
              </w:rPr>
              <w:t>Return the current UTC date</w:t>
            </w:r>
          </w:p>
        </w:tc>
      </w:tr>
      <w:tr w:rsidR="007460FC" w:rsidRPr="00F76EBC" w14:paraId="2BF21247" w14:textId="77777777" w:rsidTr="007460FC">
        <w:tc>
          <w:tcPr>
            <w:tcW w:w="0" w:type="auto"/>
          </w:tcPr>
          <w:p w14:paraId="0D1E68C9" w14:textId="77777777" w:rsidR="007460FC" w:rsidRPr="007460FC" w:rsidRDefault="007460FC" w:rsidP="007460FC">
            <w:pPr>
              <w:ind w:left="0"/>
              <w:rPr>
                <w:lang w:val="en-US"/>
              </w:rPr>
            </w:pPr>
            <w:r w:rsidRPr="007460FC">
              <w:rPr>
                <w:lang w:val="en-US"/>
              </w:rPr>
              <w:t>UTC_TIME()</w:t>
            </w:r>
          </w:p>
        </w:tc>
        <w:tc>
          <w:tcPr>
            <w:tcW w:w="0" w:type="auto"/>
          </w:tcPr>
          <w:p w14:paraId="62A696BF" w14:textId="77777777" w:rsidR="007460FC" w:rsidRPr="007460FC" w:rsidRDefault="007460FC" w:rsidP="007460FC">
            <w:pPr>
              <w:ind w:left="0"/>
              <w:rPr>
                <w:lang w:val="en-US"/>
              </w:rPr>
            </w:pPr>
            <w:r w:rsidRPr="007460FC">
              <w:rPr>
                <w:lang w:val="en-US"/>
              </w:rPr>
              <w:t>Return the current UTC time</w:t>
            </w:r>
          </w:p>
        </w:tc>
      </w:tr>
      <w:tr w:rsidR="007460FC" w:rsidRPr="00F76EBC" w14:paraId="5E7778EE" w14:textId="77777777" w:rsidTr="007460FC">
        <w:tc>
          <w:tcPr>
            <w:tcW w:w="0" w:type="auto"/>
          </w:tcPr>
          <w:p w14:paraId="00B3EF0F" w14:textId="77777777" w:rsidR="007460FC" w:rsidRPr="007460FC" w:rsidRDefault="007460FC" w:rsidP="007460FC">
            <w:pPr>
              <w:ind w:left="0"/>
              <w:rPr>
                <w:lang w:val="en-US"/>
              </w:rPr>
            </w:pPr>
            <w:r w:rsidRPr="007460FC">
              <w:rPr>
                <w:lang w:val="en-US"/>
              </w:rPr>
              <w:lastRenderedPageBreak/>
              <w:t>UTC_TIMESTAMP()</w:t>
            </w:r>
          </w:p>
        </w:tc>
        <w:tc>
          <w:tcPr>
            <w:tcW w:w="0" w:type="auto"/>
          </w:tcPr>
          <w:p w14:paraId="11E6CDF2" w14:textId="77777777" w:rsidR="007460FC" w:rsidRPr="007460FC" w:rsidRDefault="007460FC" w:rsidP="007460FC">
            <w:pPr>
              <w:ind w:left="0"/>
              <w:rPr>
                <w:lang w:val="en-US"/>
              </w:rPr>
            </w:pPr>
            <w:r w:rsidRPr="007460FC">
              <w:rPr>
                <w:lang w:val="en-US"/>
              </w:rPr>
              <w:t>Return the current UTC date and time</w:t>
            </w:r>
          </w:p>
        </w:tc>
      </w:tr>
      <w:tr w:rsidR="007460FC" w:rsidRPr="007460FC" w14:paraId="67EF52F3" w14:textId="77777777" w:rsidTr="007460FC">
        <w:tc>
          <w:tcPr>
            <w:tcW w:w="0" w:type="auto"/>
          </w:tcPr>
          <w:p w14:paraId="28673AC3" w14:textId="77777777" w:rsidR="007460FC" w:rsidRPr="007460FC" w:rsidRDefault="007460FC" w:rsidP="007460FC">
            <w:pPr>
              <w:ind w:left="0"/>
              <w:rPr>
                <w:lang w:val="en-US"/>
              </w:rPr>
            </w:pPr>
            <w:r w:rsidRPr="007460FC">
              <w:rPr>
                <w:lang w:val="en-US"/>
              </w:rPr>
              <w:t>WEEK()</w:t>
            </w:r>
          </w:p>
        </w:tc>
        <w:tc>
          <w:tcPr>
            <w:tcW w:w="0" w:type="auto"/>
          </w:tcPr>
          <w:p w14:paraId="1B46030A" w14:textId="77777777" w:rsidR="007460FC" w:rsidRPr="007460FC" w:rsidRDefault="007460FC" w:rsidP="007460FC">
            <w:pPr>
              <w:ind w:left="0"/>
              <w:rPr>
                <w:lang w:val="en-US"/>
              </w:rPr>
            </w:pPr>
            <w:r w:rsidRPr="007460FC">
              <w:rPr>
                <w:lang w:val="en-US"/>
              </w:rPr>
              <w:t>Return the week number</w:t>
            </w:r>
          </w:p>
        </w:tc>
      </w:tr>
      <w:tr w:rsidR="007460FC" w:rsidRPr="007460FC" w14:paraId="3A008613" w14:textId="77777777" w:rsidTr="007460FC">
        <w:tc>
          <w:tcPr>
            <w:tcW w:w="0" w:type="auto"/>
          </w:tcPr>
          <w:p w14:paraId="634E1695" w14:textId="77777777" w:rsidR="007460FC" w:rsidRPr="007460FC" w:rsidRDefault="007460FC" w:rsidP="007460FC">
            <w:pPr>
              <w:ind w:left="0"/>
              <w:rPr>
                <w:lang w:val="en-US"/>
              </w:rPr>
            </w:pPr>
            <w:r w:rsidRPr="007460FC">
              <w:rPr>
                <w:lang w:val="en-US"/>
              </w:rPr>
              <w:t>WEEKDAY()</w:t>
            </w:r>
          </w:p>
        </w:tc>
        <w:tc>
          <w:tcPr>
            <w:tcW w:w="0" w:type="auto"/>
          </w:tcPr>
          <w:p w14:paraId="45C537F5" w14:textId="77777777" w:rsidR="007460FC" w:rsidRPr="007460FC" w:rsidRDefault="007460FC" w:rsidP="007460FC">
            <w:pPr>
              <w:ind w:left="0"/>
              <w:rPr>
                <w:lang w:val="en-US"/>
              </w:rPr>
            </w:pPr>
            <w:r w:rsidRPr="007460FC">
              <w:rPr>
                <w:lang w:val="en-US"/>
              </w:rPr>
              <w:t>Return the weekday index</w:t>
            </w:r>
          </w:p>
        </w:tc>
      </w:tr>
      <w:tr w:rsidR="007460FC" w:rsidRPr="00F76EBC" w14:paraId="4A849735" w14:textId="77777777" w:rsidTr="007460FC">
        <w:tc>
          <w:tcPr>
            <w:tcW w:w="0" w:type="auto"/>
          </w:tcPr>
          <w:p w14:paraId="41245919" w14:textId="77777777" w:rsidR="007460FC" w:rsidRPr="007460FC" w:rsidRDefault="007460FC" w:rsidP="007460FC">
            <w:pPr>
              <w:ind w:left="0"/>
              <w:rPr>
                <w:lang w:val="en-US"/>
              </w:rPr>
            </w:pPr>
            <w:r w:rsidRPr="007460FC">
              <w:rPr>
                <w:lang w:val="en-US"/>
              </w:rPr>
              <w:t>WEEKOFYEAR()</w:t>
            </w:r>
          </w:p>
        </w:tc>
        <w:tc>
          <w:tcPr>
            <w:tcW w:w="0" w:type="auto"/>
          </w:tcPr>
          <w:p w14:paraId="2A7AF7E3" w14:textId="77777777" w:rsidR="007460FC" w:rsidRPr="007460FC" w:rsidRDefault="007460FC" w:rsidP="007460FC">
            <w:pPr>
              <w:ind w:left="0"/>
              <w:rPr>
                <w:lang w:val="en-US"/>
              </w:rPr>
            </w:pPr>
            <w:r w:rsidRPr="007460FC">
              <w:rPr>
                <w:lang w:val="en-US"/>
              </w:rPr>
              <w:t>Return the calendar week of the date (1-53)</w:t>
            </w:r>
          </w:p>
        </w:tc>
      </w:tr>
      <w:tr w:rsidR="007460FC" w:rsidRPr="007460FC" w14:paraId="097A6473" w14:textId="77777777" w:rsidTr="007460FC">
        <w:tc>
          <w:tcPr>
            <w:tcW w:w="0" w:type="auto"/>
          </w:tcPr>
          <w:p w14:paraId="5BA99AA1" w14:textId="77777777" w:rsidR="007460FC" w:rsidRPr="007460FC" w:rsidRDefault="007460FC" w:rsidP="007460FC">
            <w:pPr>
              <w:ind w:left="0"/>
              <w:rPr>
                <w:lang w:val="en-US"/>
              </w:rPr>
            </w:pPr>
            <w:r w:rsidRPr="007460FC">
              <w:rPr>
                <w:lang w:val="en-US"/>
              </w:rPr>
              <w:t>YEAR()</w:t>
            </w:r>
          </w:p>
        </w:tc>
        <w:tc>
          <w:tcPr>
            <w:tcW w:w="0" w:type="auto"/>
          </w:tcPr>
          <w:p w14:paraId="149DEC2E" w14:textId="77777777" w:rsidR="007460FC" w:rsidRPr="007460FC" w:rsidRDefault="007460FC" w:rsidP="007460FC">
            <w:pPr>
              <w:ind w:left="0"/>
              <w:rPr>
                <w:lang w:val="en-US"/>
              </w:rPr>
            </w:pPr>
            <w:r w:rsidRPr="007460FC">
              <w:rPr>
                <w:lang w:val="en-US"/>
              </w:rPr>
              <w:t>Return the year</w:t>
            </w:r>
          </w:p>
        </w:tc>
      </w:tr>
      <w:tr w:rsidR="007460FC" w:rsidRPr="00F76EBC" w14:paraId="06965C8B" w14:textId="77777777" w:rsidTr="007460FC">
        <w:tc>
          <w:tcPr>
            <w:tcW w:w="0" w:type="auto"/>
          </w:tcPr>
          <w:p w14:paraId="376C4B0C" w14:textId="77777777" w:rsidR="007460FC" w:rsidRPr="007460FC" w:rsidRDefault="007460FC" w:rsidP="007460FC">
            <w:pPr>
              <w:ind w:left="0"/>
              <w:rPr>
                <w:lang w:val="en-US"/>
              </w:rPr>
            </w:pPr>
            <w:r w:rsidRPr="007460FC">
              <w:rPr>
                <w:lang w:val="en-US"/>
              </w:rPr>
              <w:t>YEARWEEK()</w:t>
            </w:r>
          </w:p>
        </w:tc>
        <w:tc>
          <w:tcPr>
            <w:tcW w:w="0" w:type="auto"/>
          </w:tcPr>
          <w:p w14:paraId="5087D8D6" w14:textId="77777777" w:rsidR="007460FC" w:rsidRPr="007460FC" w:rsidRDefault="007460FC" w:rsidP="007460FC">
            <w:pPr>
              <w:ind w:left="0"/>
              <w:rPr>
                <w:lang w:val="en-US"/>
              </w:rPr>
            </w:pPr>
            <w:r w:rsidRPr="007460FC">
              <w:rPr>
                <w:lang w:val="en-US"/>
              </w:rPr>
              <w:t>Return the year and week</w:t>
            </w:r>
          </w:p>
        </w:tc>
      </w:tr>
      <w:tr w:rsidR="007460FC" w:rsidRPr="007460FC" w14:paraId="4EB32273" w14:textId="77777777" w:rsidTr="007460FC">
        <w:tc>
          <w:tcPr>
            <w:tcW w:w="0" w:type="auto"/>
          </w:tcPr>
          <w:p w14:paraId="5168E8F5" w14:textId="77777777" w:rsidR="007460FC" w:rsidRPr="007460FC" w:rsidRDefault="007460FC" w:rsidP="007460FC">
            <w:pPr>
              <w:ind w:left="0"/>
              <w:rPr>
                <w:lang w:val="en-US"/>
              </w:rPr>
            </w:pPr>
            <w:r w:rsidRPr="007460FC">
              <w:rPr>
                <w:lang w:val="en-US"/>
              </w:rPr>
              <w:t>Name</w:t>
            </w:r>
          </w:p>
        </w:tc>
        <w:tc>
          <w:tcPr>
            <w:tcW w:w="0" w:type="auto"/>
          </w:tcPr>
          <w:p w14:paraId="40BDDC24" w14:textId="77777777" w:rsidR="007460FC" w:rsidRPr="007460FC" w:rsidRDefault="007460FC" w:rsidP="007460FC">
            <w:pPr>
              <w:ind w:left="0"/>
              <w:rPr>
                <w:lang w:val="en-US"/>
              </w:rPr>
            </w:pPr>
            <w:r w:rsidRPr="007460FC">
              <w:rPr>
                <w:lang w:val="en-US"/>
              </w:rPr>
              <w:t>Description</w:t>
            </w:r>
          </w:p>
        </w:tc>
      </w:tr>
    </w:tbl>
    <w:p w14:paraId="493D79A8" w14:textId="77777777" w:rsidR="00522C9A" w:rsidRPr="00522C9A" w:rsidRDefault="00522C9A" w:rsidP="00522C9A">
      <w:pPr>
        <w:pStyle w:val="Ttulo3"/>
        <w:rPr>
          <w:lang w:val="en-US"/>
        </w:rPr>
      </w:pPr>
      <w:bookmarkStart w:id="210" w:name="_Toc127522971"/>
      <w:r w:rsidRPr="00522C9A">
        <w:rPr>
          <w:lang w:val="en-US"/>
        </w:rPr>
        <w:t>Table 12.14 Cast Functions</w:t>
      </w:r>
      <w:bookmarkEnd w:id="210"/>
    </w:p>
    <w:tbl>
      <w:tblPr>
        <w:tblStyle w:val="Tablaconcuadrcula"/>
        <w:tblW w:w="0" w:type="auto"/>
        <w:tblInd w:w="1134" w:type="dxa"/>
        <w:tblLook w:val="04A0" w:firstRow="1" w:lastRow="0" w:firstColumn="1" w:lastColumn="0" w:noHBand="0" w:noVBand="1"/>
      </w:tblPr>
      <w:tblGrid>
        <w:gridCol w:w="1499"/>
        <w:gridCol w:w="2994"/>
      </w:tblGrid>
      <w:tr w:rsidR="00E30FEE" w:rsidRPr="00E30FEE" w14:paraId="64BFD4DB" w14:textId="77777777" w:rsidTr="00E30FEE">
        <w:tc>
          <w:tcPr>
            <w:tcW w:w="0" w:type="auto"/>
          </w:tcPr>
          <w:p w14:paraId="567100BD" w14:textId="77777777" w:rsidR="00E30FEE" w:rsidRPr="00E30FEE" w:rsidRDefault="00E30FEE" w:rsidP="00D75F76">
            <w:pPr>
              <w:ind w:left="0"/>
              <w:rPr>
                <w:lang w:val="en-US"/>
              </w:rPr>
            </w:pPr>
            <w:r w:rsidRPr="00E30FEE">
              <w:rPr>
                <w:lang w:val="en-US"/>
              </w:rPr>
              <w:t>Name</w:t>
            </w:r>
          </w:p>
        </w:tc>
        <w:tc>
          <w:tcPr>
            <w:tcW w:w="0" w:type="auto"/>
          </w:tcPr>
          <w:p w14:paraId="48364347" w14:textId="77777777" w:rsidR="00E30FEE" w:rsidRPr="00E30FEE" w:rsidRDefault="00E30FEE" w:rsidP="00D75F76">
            <w:pPr>
              <w:ind w:left="0"/>
              <w:rPr>
                <w:lang w:val="en-US"/>
              </w:rPr>
            </w:pPr>
            <w:r w:rsidRPr="00E30FEE">
              <w:rPr>
                <w:lang w:val="en-US"/>
              </w:rPr>
              <w:t>Description</w:t>
            </w:r>
          </w:p>
        </w:tc>
      </w:tr>
      <w:tr w:rsidR="00E30FEE" w:rsidRPr="00F76EBC" w14:paraId="0F75E360" w14:textId="77777777" w:rsidTr="00E30FEE">
        <w:tc>
          <w:tcPr>
            <w:tcW w:w="0" w:type="auto"/>
          </w:tcPr>
          <w:p w14:paraId="2E55BC23" w14:textId="77777777" w:rsidR="00E30FEE" w:rsidRPr="00E30FEE" w:rsidRDefault="00E30FEE" w:rsidP="00D75F76">
            <w:pPr>
              <w:ind w:left="0"/>
              <w:rPr>
                <w:lang w:val="en-US"/>
              </w:rPr>
            </w:pPr>
            <w:r w:rsidRPr="00E30FEE">
              <w:rPr>
                <w:lang w:val="en-US"/>
              </w:rPr>
              <w:t>BINARY</w:t>
            </w:r>
          </w:p>
        </w:tc>
        <w:tc>
          <w:tcPr>
            <w:tcW w:w="0" w:type="auto"/>
          </w:tcPr>
          <w:p w14:paraId="2A1F57BE" w14:textId="77777777" w:rsidR="00E30FEE" w:rsidRPr="00E30FEE" w:rsidRDefault="00E30FEE" w:rsidP="00D75F76">
            <w:pPr>
              <w:ind w:left="0"/>
              <w:rPr>
                <w:lang w:val="en-US"/>
              </w:rPr>
            </w:pPr>
            <w:r w:rsidRPr="00E30FEE">
              <w:rPr>
                <w:lang w:val="en-US"/>
              </w:rPr>
              <w:t>Cast a string to a binary string</w:t>
            </w:r>
          </w:p>
        </w:tc>
      </w:tr>
      <w:tr w:rsidR="00E30FEE" w:rsidRPr="00F76EBC" w14:paraId="60BAAC87" w14:textId="77777777" w:rsidTr="00E30FEE">
        <w:tc>
          <w:tcPr>
            <w:tcW w:w="0" w:type="auto"/>
          </w:tcPr>
          <w:p w14:paraId="38A09B10" w14:textId="77777777" w:rsidR="00E30FEE" w:rsidRPr="00E30FEE" w:rsidRDefault="00E30FEE" w:rsidP="00D75F76">
            <w:pPr>
              <w:ind w:left="0"/>
              <w:rPr>
                <w:lang w:val="en-US"/>
              </w:rPr>
            </w:pPr>
            <w:r w:rsidRPr="00E30FEE">
              <w:rPr>
                <w:lang w:val="en-US"/>
              </w:rPr>
              <w:t>CAST()</w:t>
            </w:r>
          </w:p>
        </w:tc>
        <w:tc>
          <w:tcPr>
            <w:tcW w:w="0" w:type="auto"/>
          </w:tcPr>
          <w:p w14:paraId="04698FB4" w14:textId="77777777" w:rsidR="00E30FEE" w:rsidRPr="00E30FEE" w:rsidRDefault="00E30FEE" w:rsidP="00D75F76">
            <w:pPr>
              <w:ind w:left="0"/>
              <w:rPr>
                <w:lang w:val="en-US"/>
              </w:rPr>
            </w:pPr>
            <w:r w:rsidRPr="00E30FEE">
              <w:rPr>
                <w:lang w:val="en-US"/>
              </w:rPr>
              <w:t>Cast a value as a certain type</w:t>
            </w:r>
          </w:p>
        </w:tc>
      </w:tr>
      <w:tr w:rsidR="00E30FEE" w:rsidRPr="00F76EBC" w14:paraId="6012BD5A" w14:textId="77777777" w:rsidTr="00E30FEE">
        <w:tc>
          <w:tcPr>
            <w:tcW w:w="0" w:type="auto"/>
          </w:tcPr>
          <w:p w14:paraId="7479A376" w14:textId="77777777" w:rsidR="00E30FEE" w:rsidRPr="00E30FEE" w:rsidRDefault="00E30FEE" w:rsidP="00D75F76">
            <w:pPr>
              <w:ind w:left="0"/>
              <w:rPr>
                <w:lang w:val="en-US"/>
              </w:rPr>
            </w:pPr>
            <w:r w:rsidRPr="00E30FEE">
              <w:rPr>
                <w:lang w:val="en-US"/>
              </w:rPr>
              <w:t>CONVERT()</w:t>
            </w:r>
          </w:p>
        </w:tc>
        <w:tc>
          <w:tcPr>
            <w:tcW w:w="0" w:type="auto"/>
          </w:tcPr>
          <w:p w14:paraId="7980DFB3" w14:textId="77777777" w:rsidR="00E30FEE" w:rsidRPr="00E30FEE" w:rsidRDefault="00E30FEE" w:rsidP="00D75F76">
            <w:pPr>
              <w:ind w:left="0"/>
              <w:rPr>
                <w:lang w:val="en-US"/>
              </w:rPr>
            </w:pPr>
            <w:r w:rsidRPr="00E30FEE">
              <w:rPr>
                <w:lang w:val="en-US"/>
              </w:rPr>
              <w:t>Cast a value as a certain type</w:t>
            </w:r>
          </w:p>
        </w:tc>
      </w:tr>
    </w:tbl>
    <w:p w14:paraId="49F7121E" w14:textId="77777777" w:rsidR="00522C9A" w:rsidRPr="00522C9A" w:rsidRDefault="00522C9A" w:rsidP="00522C9A">
      <w:pPr>
        <w:pStyle w:val="Ttulo3"/>
        <w:rPr>
          <w:lang w:val="en-US"/>
        </w:rPr>
      </w:pPr>
      <w:bookmarkStart w:id="211" w:name="_Toc127522972"/>
      <w:r w:rsidRPr="00522C9A">
        <w:rPr>
          <w:lang w:val="en-US"/>
        </w:rPr>
        <w:t>Table 12.15 XML Functions</w:t>
      </w:r>
      <w:bookmarkEnd w:id="211"/>
    </w:p>
    <w:tbl>
      <w:tblPr>
        <w:tblStyle w:val="Tablaconcuadrcula"/>
        <w:tblW w:w="0" w:type="auto"/>
        <w:tblInd w:w="1134" w:type="dxa"/>
        <w:tblLook w:val="04A0" w:firstRow="1" w:lastRow="0" w:firstColumn="1" w:lastColumn="0" w:noHBand="0" w:noVBand="1"/>
      </w:tblPr>
      <w:tblGrid>
        <w:gridCol w:w="1574"/>
        <w:gridCol w:w="5686"/>
      </w:tblGrid>
      <w:tr w:rsidR="00E30FEE" w:rsidRPr="00E30FEE" w14:paraId="7B7BF38F" w14:textId="77777777" w:rsidTr="00E30FEE">
        <w:tc>
          <w:tcPr>
            <w:tcW w:w="0" w:type="auto"/>
          </w:tcPr>
          <w:p w14:paraId="267EDC5F" w14:textId="77777777" w:rsidR="00E30FEE" w:rsidRPr="00E30FEE" w:rsidRDefault="00E30FEE" w:rsidP="00D75F76">
            <w:pPr>
              <w:ind w:left="0"/>
              <w:rPr>
                <w:lang w:val="en-US"/>
              </w:rPr>
            </w:pPr>
            <w:r w:rsidRPr="00E30FEE">
              <w:rPr>
                <w:lang w:val="en-US"/>
              </w:rPr>
              <w:t>Name</w:t>
            </w:r>
          </w:p>
        </w:tc>
        <w:tc>
          <w:tcPr>
            <w:tcW w:w="0" w:type="auto"/>
          </w:tcPr>
          <w:p w14:paraId="6BD8E953" w14:textId="77777777" w:rsidR="00E30FEE" w:rsidRPr="00E30FEE" w:rsidRDefault="00E30FEE" w:rsidP="00D75F76">
            <w:pPr>
              <w:ind w:left="0"/>
              <w:rPr>
                <w:lang w:val="en-US"/>
              </w:rPr>
            </w:pPr>
            <w:r w:rsidRPr="00E30FEE">
              <w:rPr>
                <w:lang w:val="en-US"/>
              </w:rPr>
              <w:t>Description</w:t>
            </w:r>
          </w:p>
        </w:tc>
      </w:tr>
      <w:tr w:rsidR="00E30FEE" w:rsidRPr="00F76EBC" w14:paraId="3EDB52CD" w14:textId="77777777" w:rsidTr="00E30FEE">
        <w:tc>
          <w:tcPr>
            <w:tcW w:w="0" w:type="auto"/>
          </w:tcPr>
          <w:p w14:paraId="5D3BB00E" w14:textId="77777777" w:rsidR="00E30FEE" w:rsidRPr="00E30FEE" w:rsidRDefault="00E30FEE" w:rsidP="00D75F76">
            <w:pPr>
              <w:ind w:left="0"/>
              <w:rPr>
                <w:lang w:val="en-US"/>
              </w:rPr>
            </w:pPr>
            <w:r w:rsidRPr="00E30FEE">
              <w:rPr>
                <w:lang w:val="en-US"/>
              </w:rPr>
              <w:t>ExtractValue()</w:t>
            </w:r>
          </w:p>
        </w:tc>
        <w:tc>
          <w:tcPr>
            <w:tcW w:w="0" w:type="auto"/>
          </w:tcPr>
          <w:p w14:paraId="55DDF3B5" w14:textId="77777777" w:rsidR="00E30FEE" w:rsidRPr="00E30FEE" w:rsidRDefault="00E30FEE" w:rsidP="00D75F76">
            <w:pPr>
              <w:ind w:left="0"/>
              <w:rPr>
                <w:lang w:val="en-US"/>
              </w:rPr>
            </w:pPr>
            <w:r w:rsidRPr="00E30FEE">
              <w:rPr>
                <w:lang w:val="en-US"/>
              </w:rPr>
              <w:t>Extracts a value from an XML string using XPath notation</w:t>
            </w:r>
          </w:p>
        </w:tc>
      </w:tr>
      <w:tr w:rsidR="00E30FEE" w:rsidRPr="00E30FEE" w14:paraId="59A45FD7" w14:textId="77777777" w:rsidTr="00E30FEE">
        <w:tc>
          <w:tcPr>
            <w:tcW w:w="0" w:type="auto"/>
          </w:tcPr>
          <w:p w14:paraId="7F045976" w14:textId="77777777" w:rsidR="00E30FEE" w:rsidRPr="00E30FEE" w:rsidRDefault="00E30FEE" w:rsidP="00D75F76">
            <w:pPr>
              <w:ind w:left="0"/>
              <w:rPr>
                <w:lang w:val="en-US"/>
              </w:rPr>
            </w:pPr>
            <w:r w:rsidRPr="00E30FEE">
              <w:rPr>
                <w:lang w:val="en-US"/>
              </w:rPr>
              <w:t>UpdateXML()</w:t>
            </w:r>
          </w:p>
        </w:tc>
        <w:tc>
          <w:tcPr>
            <w:tcW w:w="0" w:type="auto"/>
          </w:tcPr>
          <w:p w14:paraId="64E8FFA6" w14:textId="77777777" w:rsidR="00E30FEE" w:rsidRPr="00E30FEE" w:rsidRDefault="00E30FEE" w:rsidP="00D75F76">
            <w:pPr>
              <w:ind w:left="0"/>
              <w:rPr>
                <w:lang w:val="en-US"/>
              </w:rPr>
            </w:pPr>
            <w:r w:rsidRPr="00E30FEE">
              <w:rPr>
                <w:lang w:val="en-US"/>
              </w:rPr>
              <w:t>Return replaced XML fragment</w:t>
            </w:r>
          </w:p>
        </w:tc>
      </w:tr>
    </w:tbl>
    <w:p w14:paraId="11FDA176" w14:textId="77777777" w:rsidR="00522C9A" w:rsidRPr="00522C9A" w:rsidRDefault="00522C9A" w:rsidP="00522C9A">
      <w:pPr>
        <w:pStyle w:val="Ttulo3"/>
        <w:rPr>
          <w:lang w:val="en-US"/>
        </w:rPr>
      </w:pPr>
      <w:bookmarkStart w:id="212" w:name="_Toc127522973"/>
      <w:r w:rsidRPr="00522C9A">
        <w:rPr>
          <w:lang w:val="en-US"/>
        </w:rPr>
        <w:t>Table 12.16 Bit Functions and Operators</w:t>
      </w:r>
      <w:bookmarkEnd w:id="212"/>
    </w:p>
    <w:tbl>
      <w:tblPr>
        <w:tblStyle w:val="Tablaconcuadrcula"/>
        <w:tblW w:w="0" w:type="auto"/>
        <w:tblInd w:w="1134" w:type="dxa"/>
        <w:tblLook w:val="04A0" w:firstRow="1" w:lastRow="0" w:firstColumn="1" w:lastColumn="0" w:noHBand="0" w:noVBand="1"/>
      </w:tblPr>
      <w:tblGrid>
        <w:gridCol w:w="1699"/>
        <w:gridCol w:w="3726"/>
      </w:tblGrid>
      <w:tr w:rsidR="00E30FEE" w:rsidRPr="00E30FEE" w14:paraId="0EBC8631" w14:textId="77777777" w:rsidTr="00E30FEE">
        <w:tc>
          <w:tcPr>
            <w:tcW w:w="0" w:type="auto"/>
          </w:tcPr>
          <w:p w14:paraId="4A27E3FD" w14:textId="77777777" w:rsidR="00E30FEE" w:rsidRPr="00E30FEE" w:rsidRDefault="00E30FEE" w:rsidP="00D75F76">
            <w:pPr>
              <w:ind w:left="0"/>
              <w:rPr>
                <w:lang w:val="en-US"/>
              </w:rPr>
            </w:pPr>
            <w:r w:rsidRPr="00E30FEE">
              <w:rPr>
                <w:lang w:val="en-US"/>
              </w:rPr>
              <w:t>Name</w:t>
            </w:r>
          </w:p>
        </w:tc>
        <w:tc>
          <w:tcPr>
            <w:tcW w:w="0" w:type="auto"/>
          </w:tcPr>
          <w:p w14:paraId="77623C9F" w14:textId="77777777" w:rsidR="00E30FEE" w:rsidRPr="00E30FEE" w:rsidRDefault="00E30FEE" w:rsidP="00D75F76">
            <w:pPr>
              <w:ind w:left="0"/>
              <w:rPr>
                <w:lang w:val="en-US"/>
              </w:rPr>
            </w:pPr>
            <w:r w:rsidRPr="00E30FEE">
              <w:rPr>
                <w:lang w:val="en-US"/>
              </w:rPr>
              <w:t>Description</w:t>
            </w:r>
          </w:p>
        </w:tc>
      </w:tr>
      <w:tr w:rsidR="00E30FEE" w:rsidRPr="00F76EBC" w14:paraId="6924F7B6" w14:textId="77777777" w:rsidTr="00E30FEE">
        <w:tc>
          <w:tcPr>
            <w:tcW w:w="0" w:type="auto"/>
          </w:tcPr>
          <w:p w14:paraId="7174C4F6" w14:textId="77777777" w:rsidR="00E30FEE" w:rsidRPr="00E30FEE" w:rsidRDefault="00E30FEE" w:rsidP="00D75F76">
            <w:pPr>
              <w:ind w:left="0"/>
              <w:rPr>
                <w:lang w:val="en-US"/>
              </w:rPr>
            </w:pPr>
            <w:r w:rsidRPr="00E30FEE">
              <w:rPr>
                <w:lang w:val="en-US"/>
              </w:rPr>
              <w:t>BIT_COUNT()</w:t>
            </w:r>
          </w:p>
        </w:tc>
        <w:tc>
          <w:tcPr>
            <w:tcW w:w="0" w:type="auto"/>
          </w:tcPr>
          <w:p w14:paraId="27B5164B" w14:textId="77777777" w:rsidR="00E30FEE" w:rsidRPr="00E30FEE" w:rsidRDefault="00E30FEE" w:rsidP="00D75F76">
            <w:pPr>
              <w:ind w:left="0"/>
              <w:rPr>
                <w:lang w:val="en-US"/>
              </w:rPr>
            </w:pPr>
            <w:r w:rsidRPr="00E30FEE">
              <w:rPr>
                <w:lang w:val="en-US"/>
              </w:rPr>
              <w:t>Return the number of bits that are set</w:t>
            </w:r>
          </w:p>
        </w:tc>
      </w:tr>
      <w:tr w:rsidR="00E30FEE" w:rsidRPr="00E30FEE" w14:paraId="38A7058C" w14:textId="77777777" w:rsidTr="00E30FEE">
        <w:tc>
          <w:tcPr>
            <w:tcW w:w="0" w:type="auto"/>
          </w:tcPr>
          <w:p w14:paraId="4A3FF15C" w14:textId="77777777" w:rsidR="00E30FEE" w:rsidRPr="00E30FEE" w:rsidRDefault="00E30FEE" w:rsidP="00D75F76">
            <w:pPr>
              <w:ind w:left="0"/>
              <w:rPr>
                <w:lang w:val="en-US"/>
              </w:rPr>
            </w:pPr>
            <w:r w:rsidRPr="00E30FEE">
              <w:rPr>
                <w:lang w:val="en-US"/>
              </w:rPr>
              <w:t>&amp;</w:t>
            </w:r>
          </w:p>
        </w:tc>
        <w:tc>
          <w:tcPr>
            <w:tcW w:w="0" w:type="auto"/>
          </w:tcPr>
          <w:p w14:paraId="121B3403" w14:textId="77777777" w:rsidR="00E30FEE" w:rsidRPr="00E30FEE" w:rsidRDefault="00E30FEE" w:rsidP="00D75F76">
            <w:pPr>
              <w:ind w:left="0"/>
              <w:rPr>
                <w:lang w:val="en-US"/>
              </w:rPr>
            </w:pPr>
            <w:r w:rsidRPr="00E30FEE">
              <w:rPr>
                <w:lang w:val="en-US"/>
              </w:rPr>
              <w:t>Bitwise AND</w:t>
            </w:r>
          </w:p>
        </w:tc>
      </w:tr>
      <w:tr w:rsidR="00E30FEE" w:rsidRPr="00E30FEE" w14:paraId="163BBB00" w14:textId="77777777" w:rsidTr="00E30FEE">
        <w:tc>
          <w:tcPr>
            <w:tcW w:w="0" w:type="auto"/>
          </w:tcPr>
          <w:p w14:paraId="7A8C9702" w14:textId="77777777" w:rsidR="00E30FEE" w:rsidRPr="00E30FEE" w:rsidRDefault="00E30FEE" w:rsidP="00D75F76">
            <w:pPr>
              <w:ind w:left="0"/>
              <w:rPr>
                <w:lang w:val="en-US"/>
              </w:rPr>
            </w:pPr>
            <w:r w:rsidRPr="00E30FEE">
              <w:rPr>
                <w:lang w:val="en-US"/>
              </w:rPr>
              <w:t>~</w:t>
            </w:r>
          </w:p>
        </w:tc>
        <w:tc>
          <w:tcPr>
            <w:tcW w:w="0" w:type="auto"/>
          </w:tcPr>
          <w:p w14:paraId="7E8A2F0B" w14:textId="77777777" w:rsidR="00E30FEE" w:rsidRPr="00E30FEE" w:rsidRDefault="00E30FEE" w:rsidP="00D75F76">
            <w:pPr>
              <w:ind w:left="0"/>
              <w:rPr>
                <w:lang w:val="en-US"/>
              </w:rPr>
            </w:pPr>
            <w:r w:rsidRPr="00E30FEE">
              <w:rPr>
                <w:lang w:val="en-US"/>
              </w:rPr>
              <w:t>Bitwise inversion</w:t>
            </w:r>
          </w:p>
        </w:tc>
      </w:tr>
      <w:tr w:rsidR="00E30FEE" w:rsidRPr="00E30FEE" w14:paraId="347EA05B" w14:textId="77777777" w:rsidTr="00E30FEE">
        <w:tc>
          <w:tcPr>
            <w:tcW w:w="0" w:type="auto"/>
          </w:tcPr>
          <w:p w14:paraId="0C81A82C" w14:textId="77777777" w:rsidR="00E30FEE" w:rsidRPr="00E30FEE" w:rsidRDefault="00E30FEE" w:rsidP="00D75F76">
            <w:pPr>
              <w:ind w:left="0"/>
              <w:rPr>
                <w:lang w:val="en-US"/>
              </w:rPr>
            </w:pPr>
            <w:r w:rsidRPr="00E30FEE">
              <w:rPr>
                <w:lang w:val="en-US"/>
              </w:rPr>
              <w:t>|</w:t>
            </w:r>
          </w:p>
        </w:tc>
        <w:tc>
          <w:tcPr>
            <w:tcW w:w="0" w:type="auto"/>
          </w:tcPr>
          <w:p w14:paraId="651D6A29" w14:textId="77777777" w:rsidR="00E30FEE" w:rsidRPr="00E30FEE" w:rsidRDefault="00E30FEE" w:rsidP="00D75F76">
            <w:pPr>
              <w:ind w:left="0"/>
              <w:rPr>
                <w:lang w:val="en-US"/>
              </w:rPr>
            </w:pPr>
            <w:r w:rsidRPr="00E30FEE">
              <w:rPr>
                <w:lang w:val="en-US"/>
              </w:rPr>
              <w:t>Bitwise OR</w:t>
            </w:r>
          </w:p>
        </w:tc>
      </w:tr>
      <w:tr w:rsidR="00E30FEE" w:rsidRPr="00E30FEE" w14:paraId="0BF8D4EB" w14:textId="77777777" w:rsidTr="00E30FEE">
        <w:tc>
          <w:tcPr>
            <w:tcW w:w="0" w:type="auto"/>
          </w:tcPr>
          <w:p w14:paraId="78DA8764" w14:textId="77777777" w:rsidR="00E30FEE" w:rsidRPr="00E30FEE" w:rsidRDefault="00E30FEE" w:rsidP="00D75F76">
            <w:pPr>
              <w:ind w:left="0"/>
              <w:rPr>
                <w:lang w:val="en-US"/>
              </w:rPr>
            </w:pPr>
            <w:r w:rsidRPr="00E30FEE">
              <w:rPr>
                <w:lang w:val="en-US"/>
              </w:rPr>
              <w:t>^</w:t>
            </w:r>
          </w:p>
        </w:tc>
        <w:tc>
          <w:tcPr>
            <w:tcW w:w="0" w:type="auto"/>
          </w:tcPr>
          <w:p w14:paraId="7288FA57" w14:textId="77777777" w:rsidR="00E30FEE" w:rsidRPr="00E30FEE" w:rsidRDefault="00E30FEE" w:rsidP="00D75F76">
            <w:pPr>
              <w:ind w:left="0"/>
              <w:rPr>
                <w:lang w:val="en-US"/>
              </w:rPr>
            </w:pPr>
            <w:r w:rsidRPr="00E30FEE">
              <w:rPr>
                <w:lang w:val="en-US"/>
              </w:rPr>
              <w:t>Bitwise XOR</w:t>
            </w:r>
          </w:p>
        </w:tc>
      </w:tr>
      <w:tr w:rsidR="00E30FEE" w:rsidRPr="00E30FEE" w14:paraId="1C39D5E2" w14:textId="77777777" w:rsidTr="00E30FEE">
        <w:tc>
          <w:tcPr>
            <w:tcW w:w="0" w:type="auto"/>
          </w:tcPr>
          <w:p w14:paraId="640CF1D8" w14:textId="77777777" w:rsidR="00E30FEE" w:rsidRPr="00E30FEE" w:rsidRDefault="00E30FEE" w:rsidP="00D75F76">
            <w:pPr>
              <w:ind w:left="0"/>
              <w:rPr>
                <w:lang w:val="en-US"/>
              </w:rPr>
            </w:pPr>
            <w:r w:rsidRPr="00E30FEE">
              <w:rPr>
                <w:lang w:val="en-US"/>
              </w:rPr>
              <w:t>&lt;&lt;</w:t>
            </w:r>
          </w:p>
        </w:tc>
        <w:tc>
          <w:tcPr>
            <w:tcW w:w="0" w:type="auto"/>
          </w:tcPr>
          <w:p w14:paraId="5FA6C754" w14:textId="77777777" w:rsidR="00E30FEE" w:rsidRPr="00E30FEE" w:rsidRDefault="00E30FEE" w:rsidP="00D75F76">
            <w:pPr>
              <w:ind w:left="0"/>
              <w:rPr>
                <w:lang w:val="en-US"/>
              </w:rPr>
            </w:pPr>
            <w:r w:rsidRPr="00E30FEE">
              <w:rPr>
                <w:lang w:val="en-US"/>
              </w:rPr>
              <w:t>Left shift</w:t>
            </w:r>
          </w:p>
        </w:tc>
      </w:tr>
      <w:tr w:rsidR="00E30FEE" w:rsidRPr="00E30FEE" w14:paraId="3D34E43B" w14:textId="77777777" w:rsidTr="00E30FEE">
        <w:tc>
          <w:tcPr>
            <w:tcW w:w="0" w:type="auto"/>
          </w:tcPr>
          <w:p w14:paraId="71CEF5F2" w14:textId="77777777" w:rsidR="00E30FEE" w:rsidRPr="00E30FEE" w:rsidRDefault="00E30FEE" w:rsidP="00D75F76">
            <w:pPr>
              <w:ind w:left="0"/>
              <w:rPr>
                <w:lang w:val="en-US"/>
              </w:rPr>
            </w:pPr>
            <w:r w:rsidRPr="00E30FEE">
              <w:rPr>
                <w:lang w:val="en-US"/>
              </w:rPr>
              <w:t>&gt;&gt;</w:t>
            </w:r>
          </w:p>
        </w:tc>
        <w:tc>
          <w:tcPr>
            <w:tcW w:w="0" w:type="auto"/>
          </w:tcPr>
          <w:p w14:paraId="2BBE439F" w14:textId="77777777" w:rsidR="00E30FEE" w:rsidRPr="00E30FEE" w:rsidRDefault="00E30FEE" w:rsidP="00D75F76">
            <w:pPr>
              <w:ind w:left="0"/>
              <w:rPr>
                <w:lang w:val="en-US"/>
              </w:rPr>
            </w:pPr>
            <w:r w:rsidRPr="00E30FEE">
              <w:rPr>
                <w:lang w:val="en-US"/>
              </w:rPr>
              <w:t>Right shift</w:t>
            </w:r>
          </w:p>
        </w:tc>
      </w:tr>
    </w:tbl>
    <w:p w14:paraId="3124917D" w14:textId="77777777" w:rsidR="00522C9A" w:rsidRPr="00522C9A" w:rsidRDefault="00522C9A" w:rsidP="00522C9A">
      <w:pPr>
        <w:pStyle w:val="Ttulo3"/>
        <w:rPr>
          <w:lang w:val="en-US"/>
        </w:rPr>
      </w:pPr>
      <w:bookmarkStart w:id="213" w:name="_Toc127522974"/>
      <w:r w:rsidRPr="00522C9A">
        <w:rPr>
          <w:lang w:val="en-US"/>
        </w:rPr>
        <w:t>Table 12.17 Encryption Functions</w:t>
      </w:r>
      <w:bookmarkEnd w:id="213"/>
    </w:p>
    <w:tbl>
      <w:tblPr>
        <w:tblStyle w:val="Tablaconcuadrcula"/>
        <w:tblW w:w="0" w:type="auto"/>
        <w:tblInd w:w="1134" w:type="dxa"/>
        <w:tblLook w:val="04A0" w:firstRow="1" w:lastRow="0" w:firstColumn="1" w:lastColumn="0" w:noHBand="0" w:noVBand="1"/>
      </w:tblPr>
      <w:tblGrid>
        <w:gridCol w:w="4329"/>
        <w:gridCol w:w="4391"/>
      </w:tblGrid>
      <w:tr w:rsidR="00E30FEE" w:rsidRPr="00E30FEE" w14:paraId="0E4B9706" w14:textId="77777777" w:rsidTr="00E30FEE">
        <w:tc>
          <w:tcPr>
            <w:tcW w:w="0" w:type="auto"/>
          </w:tcPr>
          <w:p w14:paraId="62EE2B05" w14:textId="77777777" w:rsidR="00E30FEE" w:rsidRPr="00E30FEE" w:rsidRDefault="00E30FEE" w:rsidP="00D75F76">
            <w:pPr>
              <w:ind w:left="0"/>
              <w:rPr>
                <w:lang w:val="en-US"/>
              </w:rPr>
            </w:pPr>
            <w:r w:rsidRPr="00E30FEE">
              <w:rPr>
                <w:lang w:val="en-US"/>
              </w:rPr>
              <w:t>Name</w:t>
            </w:r>
          </w:p>
        </w:tc>
        <w:tc>
          <w:tcPr>
            <w:tcW w:w="0" w:type="auto"/>
          </w:tcPr>
          <w:p w14:paraId="65F54B03" w14:textId="77777777" w:rsidR="00E30FEE" w:rsidRPr="00E30FEE" w:rsidRDefault="00E30FEE" w:rsidP="00D75F76">
            <w:pPr>
              <w:ind w:left="0"/>
              <w:rPr>
                <w:lang w:val="en-US"/>
              </w:rPr>
            </w:pPr>
            <w:r w:rsidRPr="00E30FEE">
              <w:rPr>
                <w:lang w:val="en-US"/>
              </w:rPr>
              <w:t>Description</w:t>
            </w:r>
          </w:p>
        </w:tc>
      </w:tr>
      <w:tr w:rsidR="00E30FEE" w:rsidRPr="00E30FEE" w14:paraId="08414543" w14:textId="77777777" w:rsidTr="00E30FEE">
        <w:tc>
          <w:tcPr>
            <w:tcW w:w="0" w:type="auto"/>
          </w:tcPr>
          <w:p w14:paraId="04ED67FF" w14:textId="77777777" w:rsidR="00E30FEE" w:rsidRPr="00E30FEE" w:rsidRDefault="00E30FEE" w:rsidP="00D75F76">
            <w:pPr>
              <w:ind w:left="0"/>
              <w:rPr>
                <w:lang w:val="en-US"/>
              </w:rPr>
            </w:pPr>
            <w:r w:rsidRPr="00E30FEE">
              <w:rPr>
                <w:lang w:val="en-US"/>
              </w:rPr>
              <w:t>AES_DECRYPT()</w:t>
            </w:r>
          </w:p>
        </w:tc>
        <w:tc>
          <w:tcPr>
            <w:tcW w:w="0" w:type="auto"/>
          </w:tcPr>
          <w:p w14:paraId="22BB5890" w14:textId="77777777" w:rsidR="00E30FEE" w:rsidRPr="00E30FEE" w:rsidRDefault="00E30FEE" w:rsidP="00D75F76">
            <w:pPr>
              <w:ind w:left="0"/>
              <w:rPr>
                <w:lang w:val="en-US"/>
              </w:rPr>
            </w:pPr>
            <w:r w:rsidRPr="00E30FEE">
              <w:rPr>
                <w:lang w:val="en-US"/>
              </w:rPr>
              <w:t>Decrypt using AES</w:t>
            </w:r>
          </w:p>
        </w:tc>
      </w:tr>
      <w:tr w:rsidR="00E30FEE" w:rsidRPr="00E30FEE" w14:paraId="758A2958" w14:textId="77777777" w:rsidTr="00E30FEE">
        <w:tc>
          <w:tcPr>
            <w:tcW w:w="0" w:type="auto"/>
          </w:tcPr>
          <w:p w14:paraId="4B0AD09D" w14:textId="77777777" w:rsidR="00E30FEE" w:rsidRPr="00E30FEE" w:rsidRDefault="00E30FEE" w:rsidP="00D75F76">
            <w:pPr>
              <w:ind w:left="0"/>
              <w:rPr>
                <w:lang w:val="en-US"/>
              </w:rPr>
            </w:pPr>
            <w:r w:rsidRPr="00E30FEE">
              <w:rPr>
                <w:lang w:val="en-US"/>
              </w:rPr>
              <w:t>AES_ENCRYPT()</w:t>
            </w:r>
          </w:p>
        </w:tc>
        <w:tc>
          <w:tcPr>
            <w:tcW w:w="0" w:type="auto"/>
          </w:tcPr>
          <w:p w14:paraId="78F1F67E" w14:textId="77777777" w:rsidR="00E30FEE" w:rsidRPr="00E30FEE" w:rsidRDefault="00E30FEE" w:rsidP="00D75F76">
            <w:pPr>
              <w:ind w:left="0"/>
              <w:rPr>
                <w:lang w:val="en-US"/>
              </w:rPr>
            </w:pPr>
            <w:r w:rsidRPr="00E30FEE">
              <w:rPr>
                <w:lang w:val="en-US"/>
              </w:rPr>
              <w:t>Encrypt using AES</w:t>
            </w:r>
          </w:p>
        </w:tc>
      </w:tr>
      <w:tr w:rsidR="00E30FEE" w:rsidRPr="00F76EBC" w14:paraId="212C7803" w14:textId="77777777" w:rsidTr="00E30FEE">
        <w:tc>
          <w:tcPr>
            <w:tcW w:w="0" w:type="auto"/>
          </w:tcPr>
          <w:p w14:paraId="5061129F" w14:textId="77777777" w:rsidR="00E30FEE" w:rsidRPr="00E30FEE" w:rsidRDefault="00E30FEE" w:rsidP="00D75F76">
            <w:pPr>
              <w:ind w:left="0"/>
              <w:rPr>
                <w:lang w:val="en-US"/>
              </w:rPr>
            </w:pPr>
            <w:r w:rsidRPr="00E30FEE">
              <w:rPr>
                <w:lang w:val="en-US"/>
              </w:rPr>
              <w:t>COMPRESS()</w:t>
            </w:r>
          </w:p>
        </w:tc>
        <w:tc>
          <w:tcPr>
            <w:tcW w:w="0" w:type="auto"/>
          </w:tcPr>
          <w:p w14:paraId="37144F21" w14:textId="77777777" w:rsidR="00E30FEE" w:rsidRPr="00E30FEE" w:rsidRDefault="00E30FEE" w:rsidP="00D75F76">
            <w:pPr>
              <w:ind w:left="0"/>
              <w:rPr>
                <w:lang w:val="en-US"/>
              </w:rPr>
            </w:pPr>
            <w:r w:rsidRPr="00E30FEE">
              <w:rPr>
                <w:lang w:val="en-US"/>
              </w:rPr>
              <w:t>Return result as a binary string</w:t>
            </w:r>
          </w:p>
        </w:tc>
      </w:tr>
      <w:tr w:rsidR="00E30FEE" w:rsidRPr="00F76EBC" w14:paraId="0BBCD34B" w14:textId="77777777" w:rsidTr="00E30FEE">
        <w:tc>
          <w:tcPr>
            <w:tcW w:w="0" w:type="auto"/>
          </w:tcPr>
          <w:p w14:paraId="4204C875" w14:textId="77777777" w:rsidR="00E30FEE" w:rsidRPr="00E30FEE" w:rsidRDefault="00E30FEE" w:rsidP="00D75F76">
            <w:pPr>
              <w:ind w:left="0"/>
              <w:rPr>
                <w:lang w:val="en-US"/>
              </w:rPr>
            </w:pPr>
            <w:r w:rsidRPr="00E30FEE">
              <w:rPr>
                <w:lang w:val="en-US"/>
              </w:rPr>
              <w:t>DECODE()</w:t>
            </w:r>
          </w:p>
        </w:tc>
        <w:tc>
          <w:tcPr>
            <w:tcW w:w="0" w:type="auto"/>
          </w:tcPr>
          <w:p w14:paraId="4C8B0147" w14:textId="77777777" w:rsidR="00E30FEE" w:rsidRPr="00E30FEE" w:rsidRDefault="00E30FEE" w:rsidP="00D75F76">
            <w:pPr>
              <w:ind w:left="0"/>
              <w:rPr>
                <w:lang w:val="en-US"/>
              </w:rPr>
            </w:pPr>
            <w:r w:rsidRPr="00E30FEE">
              <w:rPr>
                <w:lang w:val="en-US"/>
              </w:rPr>
              <w:t>Decodes a string encrypted using ENCODE()</w:t>
            </w:r>
          </w:p>
        </w:tc>
      </w:tr>
      <w:tr w:rsidR="00E30FEE" w:rsidRPr="00E30FEE" w14:paraId="23FB5CE5" w14:textId="77777777" w:rsidTr="00E30FEE">
        <w:tc>
          <w:tcPr>
            <w:tcW w:w="0" w:type="auto"/>
          </w:tcPr>
          <w:p w14:paraId="66029732" w14:textId="77777777" w:rsidR="00E30FEE" w:rsidRPr="00E30FEE" w:rsidRDefault="00E30FEE" w:rsidP="00D75F76">
            <w:pPr>
              <w:ind w:left="0"/>
              <w:rPr>
                <w:lang w:val="en-US"/>
              </w:rPr>
            </w:pPr>
            <w:r w:rsidRPr="00E30FEE">
              <w:rPr>
                <w:lang w:val="en-US"/>
              </w:rPr>
              <w:lastRenderedPageBreak/>
              <w:t>DES_DECRYPT() (deprecated 5.7.6)</w:t>
            </w:r>
          </w:p>
        </w:tc>
        <w:tc>
          <w:tcPr>
            <w:tcW w:w="0" w:type="auto"/>
          </w:tcPr>
          <w:p w14:paraId="0C6F46CA" w14:textId="77777777" w:rsidR="00E30FEE" w:rsidRPr="00E30FEE" w:rsidRDefault="00E30FEE" w:rsidP="00D75F76">
            <w:pPr>
              <w:ind w:left="0"/>
              <w:rPr>
                <w:lang w:val="en-US"/>
              </w:rPr>
            </w:pPr>
            <w:r w:rsidRPr="00E30FEE">
              <w:rPr>
                <w:lang w:val="en-US"/>
              </w:rPr>
              <w:t>Decrypt a string</w:t>
            </w:r>
          </w:p>
        </w:tc>
      </w:tr>
      <w:tr w:rsidR="00E30FEE" w:rsidRPr="00E30FEE" w14:paraId="532072EE" w14:textId="77777777" w:rsidTr="00E30FEE">
        <w:tc>
          <w:tcPr>
            <w:tcW w:w="0" w:type="auto"/>
          </w:tcPr>
          <w:p w14:paraId="7D2788CA" w14:textId="77777777" w:rsidR="00E30FEE" w:rsidRPr="00E30FEE" w:rsidRDefault="00E30FEE" w:rsidP="00D75F76">
            <w:pPr>
              <w:ind w:left="0"/>
              <w:rPr>
                <w:lang w:val="en-US"/>
              </w:rPr>
            </w:pPr>
            <w:r w:rsidRPr="00E30FEE">
              <w:rPr>
                <w:lang w:val="en-US"/>
              </w:rPr>
              <w:t>DES_ENCRYPT() (deprecated 5.7.6)</w:t>
            </w:r>
          </w:p>
        </w:tc>
        <w:tc>
          <w:tcPr>
            <w:tcW w:w="0" w:type="auto"/>
          </w:tcPr>
          <w:p w14:paraId="70B7B826" w14:textId="77777777" w:rsidR="00E30FEE" w:rsidRPr="00E30FEE" w:rsidRDefault="00E30FEE" w:rsidP="00D75F76">
            <w:pPr>
              <w:ind w:left="0"/>
              <w:rPr>
                <w:lang w:val="en-US"/>
              </w:rPr>
            </w:pPr>
            <w:r w:rsidRPr="00E30FEE">
              <w:rPr>
                <w:lang w:val="en-US"/>
              </w:rPr>
              <w:t>Encrypt a string</w:t>
            </w:r>
          </w:p>
        </w:tc>
      </w:tr>
      <w:tr w:rsidR="00E30FEE" w:rsidRPr="00E30FEE" w14:paraId="2FBD6914" w14:textId="77777777" w:rsidTr="00E30FEE">
        <w:tc>
          <w:tcPr>
            <w:tcW w:w="0" w:type="auto"/>
          </w:tcPr>
          <w:p w14:paraId="1EE5E84F" w14:textId="77777777" w:rsidR="00E30FEE" w:rsidRPr="00E30FEE" w:rsidRDefault="00E30FEE" w:rsidP="00D75F76">
            <w:pPr>
              <w:ind w:left="0"/>
              <w:rPr>
                <w:lang w:val="en-US"/>
              </w:rPr>
            </w:pPr>
            <w:r w:rsidRPr="00E30FEE">
              <w:rPr>
                <w:lang w:val="en-US"/>
              </w:rPr>
              <w:t>ENCODE()</w:t>
            </w:r>
          </w:p>
        </w:tc>
        <w:tc>
          <w:tcPr>
            <w:tcW w:w="0" w:type="auto"/>
          </w:tcPr>
          <w:p w14:paraId="750DDBFD" w14:textId="77777777" w:rsidR="00E30FEE" w:rsidRPr="00E30FEE" w:rsidRDefault="00E30FEE" w:rsidP="00D75F76">
            <w:pPr>
              <w:ind w:left="0"/>
              <w:rPr>
                <w:lang w:val="en-US"/>
              </w:rPr>
            </w:pPr>
            <w:r w:rsidRPr="00E30FEE">
              <w:rPr>
                <w:lang w:val="en-US"/>
              </w:rPr>
              <w:t>Encode a string</w:t>
            </w:r>
          </w:p>
        </w:tc>
      </w:tr>
      <w:tr w:rsidR="00E30FEE" w:rsidRPr="00E30FEE" w14:paraId="26E19FAB" w14:textId="77777777" w:rsidTr="00E30FEE">
        <w:tc>
          <w:tcPr>
            <w:tcW w:w="0" w:type="auto"/>
          </w:tcPr>
          <w:p w14:paraId="1074FAF6" w14:textId="77777777" w:rsidR="00E30FEE" w:rsidRPr="00E30FEE" w:rsidRDefault="00E30FEE" w:rsidP="00D75F76">
            <w:pPr>
              <w:ind w:left="0"/>
              <w:rPr>
                <w:lang w:val="en-US"/>
              </w:rPr>
            </w:pPr>
            <w:r w:rsidRPr="00E30FEE">
              <w:rPr>
                <w:lang w:val="en-US"/>
              </w:rPr>
              <w:t>ENCRYPT() (deprecated 5.7.6)</w:t>
            </w:r>
          </w:p>
        </w:tc>
        <w:tc>
          <w:tcPr>
            <w:tcW w:w="0" w:type="auto"/>
          </w:tcPr>
          <w:p w14:paraId="72CC68E9" w14:textId="77777777" w:rsidR="00E30FEE" w:rsidRPr="00E30FEE" w:rsidRDefault="00E30FEE" w:rsidP="00D75F76">
            <w:pPr>
              <w:ind w:left="0"/>
              <w:rPr>
                <w:lang w:val="en-US"/>
              </w:rPr>
            </w:pPr>
            <w:r w:rsidRPr="00E30FEE">
              <w:rPr>
                <w:lang w:val="en-US"/>
              </w:rPr>
              <w:t>Encrypt a string</w:t>
            </w:r>
          </w:p>
        </w:tc>
      </w:tr>
      <w:tr w:rsidR="00E30FEE" w:rsidRPr="00E30FEE" w14:paraId="232077D3" w14:textId="77777777" w:rsidTr="00E30FEE">
        <w:tc>
          <w:tcPr>
            <w:tcW w:w="0" w:type="auto"/>
          </w:tcPr>
          <w:p w14:paraId="38B721B0" w14:textId="77777777" w:rsidR="00E30FEE" w:rsidRPr="00E30FEE" w:rsidRDefault="00E30FEE" w:rsidP="00D75F76">
            <w:pPr>
              <w:ind w:left="0"/>
              <w:rPr>
                <w:lang w:val="en-US"/>
              </w:rPr>
            </w:pPr>
            <w:r w:rsidRPr="00E30FEE">
              <w:rPr>
                <w:lang w:val="en-US"/>
              </w:rPr>
              <w:t>MD5()</w:t>
            </w:r>
          </w:p>
        </w:tc>
        <w:tc>
          <w:tcPr>
            <w:tcW w:w="0" w:type="auto"/>
          </w:tcPr>
          <w:p w14:paraId="64942A1D" w14:textId="77777777" w:rsidR="00E30FEE" w:rsidRPr="00E30FEE" w:rsidRDefault="00E30FEE" w:rsidP="00D75F76">
            <w:pPr>
              <w:ind w:left="0"/>
              <w:rPr>
                <w:lang w:val="en-US"/>
              </w:rPr>
            </w:pPr>
            <w:r w:rsidRPr="00E30FEE">
              <w:rPr>
                <w:lang w:val="en-US"/>
              </w:rPr>
              <w:t>Calculate MD5 checksum</w:t>
            </w:r>
          </w:p>
        </w:tc>
      </w:tr>
      <w:tr w:rsidR="00E30FEE" w:rsidRPr="00F76EBC" w14:paraId="6390EACD" w14:textId="77777777" w:rsidTr="00E30FEE">
        <w:tc>
          <w:tcPr>
            <w:tcW w:w="0" w:type="auto"/>
          </w:tcPr>
          <w:p w14:paraId="2FA19299" w14:textId="77777777" w:rsidR="00E30FEE" w:rsidRPr="00E30FEE" w:rsidRDefault="00E30FEE" w:rsidP="00D75F76">
            <w:pPr>
              <w:ind w:left="0"/>
              <w:rPr>
                <w:lang w:val="en-US"/>
              </w:rPr>
            </w:pPr>
            <w:r w:rsidRPr="00E30FEE">
              <w:rPr>
                <w:lang w:val="en-US"/>
              </w:rPr>
              <w:t>OLD_PASSWORD()</w:t>
            </w:r>
          </w:p>
        </w:tc>
        <w:tc>
          <w:tcPr>
            <w:tcW w:w="0" w:type="auto"/>
          </w:tcPr>
          <w:p w14:paraId="6481D338" w14:textId="77777777" w:rsidR="00E30FEE" w:rsidRPr="00E30FEE" w:rsidRDefault="00E30FEE" w:rsidP="00D75F76">
            <w:pPr>
              <w:ind w:left="0"/>
              <w:rPr>
                <w:lang w:val="en-US"/>
              </w:rPr>
            </w:pPr>
            <w:r w:rsidRPr="00E30FEE">
              <w:rPr>
                <w:lang w:val="en-US"/>
              </w:rPr>
              <w:t>Return the value of the pre-4.1 implementation of PASSWORD</w:t>
            </w:r>
          </w:p>
        </w:tc>
      </w:tr>
      <w:tr w:rsidR="00E30FEE" w:rsidRPr="00F76EBC" w14:paraId="0C26ECBB" w14:textId="77777777" w:rsidTr="00E30FEE">
        <w:tc>
          <w:tcPr>
            <w:tcW w:w="0" w:type="auto"/>
          </w:tcPr>
          <w:p w14:paraId="498CA40C" w14:textId="77777777" w:rsidR="00E30FEE" w:rsidRPr="00E30FEE" w:rsidRDefault="00E30FEE" w:rsidP="00D75F76">
            <w:pPr>
              <w:ind w:left="0"/>
              <w:rPr>
                <w:lang w:val="en-US"/>
              </w:rPr>
            </w:pPr>
            <w:r w:rsidRPr="00E30FEE">
              <w:rPr>
                <w:lang w:val="en-US"/>
              </w:rPr>
              <w:t>PASSWORD() (deprecated 5.7.6)</w:t>
            </w:r>
          </w:p>
        </w:tc>
        <w:tc>
          <w:tcPr>
            <w:tcW w:w="0" w:type="auto"/>
          </w:tcPr>
          <w:p w14:paraId="337E3794" w14:textId="77777777" w:rsidR="00E30FEE" w:rsidRPr="00E30FEE" w:rsidRDefault="00E30FEE" w:rsidP="00D75F76">
            <w:pPr>
              <w:ind w:left="0"/>
              <w:rPr>
                <w:lang w:val="en-US"/>
              </w:rPr>
            </w:pPr>
            <w:r w:rsidRPr="00E30FEE">
              <w:rPr>
                <w:lang w:val="en-US"/>
              </w:rPr>
              <w:t>Calculate and return a password string</w:t>
            </w:r>
          </w:p>
        </w:tc>
      </w:tr>
      <w:tr w:rsidR="00E30FEE" w:rsidRPr="00F76EBC" w14:paraId="33AEE56C" w14:textId="77777777" w:rsidTr="00E30FEE">
        <w:tc>
          <w:tcPr>
            <w:tcW w:w="0" w:type="auto"/>
          </w:tcPr>
          <w:p w14:paraId="4C546BBE" w14:textId="77777777" w:rsidR="00E30FEE" w:rsidRPr="00E30FEE" w:rsidRDefault="00E30FEE" w:rsidP="00D75F76">
            <w:pPr>
              <w:ind w:left="0"/>
              <w:rPr>
                <w:lang w:val="en-US"/>
              </w:rPr>
            </w:pPr>
            <w:r w:rsidRPr="00E30FEE">
              <w:rPr>
                <w:lang w:val="en-US"/>
              </w:rPr>
              <w:t>RANDOM_BYTES()</w:t>
            </w:r>
          </w:p>
        </w:tc>
        <w:tc>
          <w:tcPr>
            <w:tcW w:w="0" w:type="auto"/>
          </w:tcPr>
          <w:p w14:paraId="5DB63F7F" w14:textId="77777777" w:rsidR="00E30FEE" w:rsidRPr="00E30FEE" w:rsidRDefault="00E30FEE" w:rsidP="00D75F76">
            <w:pPr>
              <w:ind w:left="0"/>
              <w:rPr>
                <w:lang w:val="en-US"/>
              </w:rPr>
            </w:pPr>
            <w:r w:rsidRPr="00E30FEE">
              <w:rPr>
                <w:lang w:val="en-US"/>
              </w:rPr>
              <w:t>Return a random byte vector</w:t>
            </w:r>
          </w:p>
        </w:tc>
      </w:tr>
      <w:tr w:rsidR="00E30FEE" w:rsidRPr="00F76EBC" w14:paraId="089C0C49" w14:textId="77777777" w:rsidTr="00E30FEE">
        <w:tc>
          <w:tcPr>
            <w:tcW w:w="0" w:type="auto"/>
          </w:tcPr>
          <w:p w14:paraId="57A4247E" w14:textId="77777777" w:rsidR="00E30FEE" w:rsidRPr="00E30FEE" w:rsidRDefault="00E30FEE" w:rsidP="00D75F76">
            <w:pPr>
              <w:ind w:left="0"/>
              <w:rPr>
                <w:lang w:val="en-US"/>
              </w:rPr>
            </w:pPr>
            <w:r w:rsidRPr="00E30FEE">
              <w:rPr>
                <w:lang w:val="en-US"/>
              </w:rPr>
              <w:t>SHA1(), SHA()</w:t>
            </w:r>
          </w:p>
        </w:tc>
        <w:tc>
          <w:tcPr>
            <w:tcW w:w="0" w:type="auto"/>
          </w:tcPr>
          <w:p w14:paraId="4F18E1D2" w14:textId="77777777" w:rsidR="00E30FEE" w:rsidRPr="00E30FEE" w:rsidRDefault="00E30FEE" w:rsidP="00D75F76">
            <w:pPr>
              <w:ind w:left="0"/>
              <w:rPr>
                <w:lang w:val="en-US"/>
              </w:rPr>
            </w:pPr>
            <w:r w:rsidRPr="00E30FEE">
              <w:rPr>
                <w:lang w:val="en-US"/>
              </w:rPr>
              <w:t>Calculate an SHA-1 160-bit checksum</w:t>
            </w:r>
          </w:p>
        </w:tc>
      </w:tr>
      <w:tr w:rsidR="00E30FEE" w:rsidRPr="00E30FEE" w14:paraId="73EA6789" w14:textId="77777777" w:rsidTr="00E30FEE">
        <w:tc>
          <w:tcPr>
            <w:tcW w:w="0" w:type="auto"/>
          </w:tcPr>
          <w:p w14:paraId="658FFB93" w14:textId="77777777" w:rsidR="00E30FEE" w:rsidRPr="00E30FEE" w:rsidRDefault="00E30FEE" w:rsidP="00D75F76">
            <w:pPr>
              <w:ind w:left="0"/>
              <w:rPr>
                <w:lang w:val="en-US"/>
              </w:rPr>
            </w:pPr>
            <w:r w:rsidRPr="00E30FEE">
              <w:rPr>
                <w:lang w:val="en-US"/>
              </w:rPr>
              <w:t>SHA2()</w:t>
            </w:r>
          </w:p>
        </w:tc>
        <w:tc>
          <w:tcPr>
            <w:tcW w:w="0" w:type="auto"/>
          </w:tcPr>
          <w:p w14:paraId="5FB312F0" w14:textId="77777777" w:rsidR="00E30FEE" w:rsidRPr="00E30FEE" w:rsidRDefault="00E30FEE" w:rsidP="00D75F76">
            <w:pPr>
              <w:ind w:left="0"/>
              <w:rPr>
                <w:lang w:val="en-US"/>
              </w:rPr>
            </w:pPr>
            <w:r w:rsidRPr="00E30FEE">
              <w:rPr>
                <w:lang w:val="en-US"/>
              </w:rPr>
              <w:t>Calculate an SHA-2 checksum</w:t>
            </w:r>
          </w:p>
        </w:tc>
      </w:tr>
      <w:tr w:rsidR="00E30FEE" w:rsidRPr="00E30FEE" w14:paraId="326EAC79" w14:textId="77777777" w:rsidTr="00E30FEE">
        <w:tc>
          <w:tcPr>
            <w:tcW w:w="0" w:type="auto"/>
          </w:tcPr>
          <w:p w14:paraId="0292F79F" w14:textId="77777777" w:rsidR="00E30FEE" w:rsidRPr="00E30FEE" w:rsidRDefault="00E30FEE" w:rsidP="00D75F76">
            <w:pPr>
              <w:ind w:left="0"/>
              <w:rPr>
                <w:lang w:val="en-US"/>
              </w:rPr>
            </w:pPr>
            <w:r w:rsidRPr="00E30FEE">
              <w:rPr>
                <w:lang w:val="en-US"/>
              </w:rPr>
              <w:t>UNCOMPRESS()</w:t>
            </w:r>
          </w:p>
        </w:tc>
        <w:tc>
          <w:tcPr>
            <w:tcW w:w="0" w:type="auto"/>
          </w:tcPr>
          <w:p w14:paraId="5B32442F" w14:textId="77777777" w:rsidR="00E30FEE" w:rsidRPr="00E30FEE" w:rsidRDefault="00E30FEE" w:rsidP="00D75F76">
            <w:pPr>
              <w:ind w:left="0"/>
              <w:rPr>
                <w:lang w:val="en-US"/>
              </w:rPr>
            </w:pPr>
            <w:r w:rsidRPr="00E30FEE">
              <w:rPr>
                <w:lang w:val="en-US"/>
              </w:rPr>
              <w:t>Uncompress a string compressed</w:t>
            </w:r>
          </w:p>
        </w:tc>
      </w:tr>
      <w:tr w:rsidR="00E30FEE" w:rsidRPr="00F76EBC" w14:paraId="55E9C986" w14:textId="77777777" w:rsidTr="00E30FEE">
        <w:tc>
          <w:tcPr>
            <w:tcW w:w="0" w:type="auto"/>
          </w:tcPr>
          <w:p w14:paraId="5ADB6FED" w14:textId="77777777" w:rsidR="00E30FEE" w:rsidRPr="00E30FEE" w:rsidRDefault="00E30FEE" w:rsidP="00D75F76">
            <w:pPr>
              <w:ind w:left="0"/>
              <w:rPr>
                <w:lang w:val="en-US"/>
              </w:rPr>
            </w:pPr>
            <w:r w:rsidRPr="00E30FEE">
              <w:rPr>
                <w:lang w:val="en-US"/>
              </w:rPr>
              <w:t>UNCOMPRESSED_LENGTH()</w:t>
            </w:r>
          </w:p>
        </w:tc>
        <w:tc>
          <w:tcPr>
            <w:tcW w:w="0" w:type="auto"/>
          </w:tcPr>
          <w:p w14:paraId="2F61CC5D" w14:textId="77777777" w:rsidR="00E30FEE" w:rsidRPr="00E30FEE" w:rsidRDefault="00E30FEE" w:rsidP="00D75F76">
            <w:pPr>
              <w:ind w:left="0"/>
              <w:rPr>
                <w:lang w:val="en-US"/>
              </w:rPr>
            </w:pPr>
            <w:r w:rsidRPr="00E30FEE">
              <w:rPr>
                <w:lang w:val="en-US"/>
              </w:rPr>
              <w:t>Return the length of a string before compression</w:t>
            </w:r>
          </w:p>
        </w:tc>
      </w:tr>
      <w:tr w:rsidR="00E30FEE" w:rsidRPr="00E30FEE" w14:paraId="2D3A3BB0" w14:textId="77777777" w:rsidTr="00E30FEE">
        <w:tc>
          <w:tcPr>
            <w:tcW w:w="0" w:type="auto"/>
          </w:tcPr>
          <w:p w14:paraId="04E50D4C" w14:textId="77777777" w:rsidR="00E30FEE" w:rsidRPr="00E30FEE" w:rsidRDefault="00E30FEE" w:rsidP="00D75F76">
            <w:pPr>
              <w:ind w:left="0"/>
              <w:rPr>
                <w:lang w:val="en-US"/>
              </w:rPr>
            </w:pPr>
            <w:r w:rsidRPr="00E30FEE">
              <w:rPr>
                <w:lang w:val="en-US"/>
              </w:rPr>
              <w:t>VALIDATE_PASSWORD_STRENGTH()</w:t>
            </w:r>
          </w:p>
        </w:tc>
        <w:tc>
          <w:tcPr>
            <w:tcW w:w="0" w:type="auto"/>
          </w:tcPr>
          <w:p w14:paraId="623BDA80" w14:textId="77777777" w:rsidR="00E30FEE" w:rsidRPr="00E30FEE" w:rsidRDefault="00E30FEE" w:rsidP="00D75F76">
            <w:pPr>
              <w:ind w:left="0"/>
              <w:rPr>
                <w:lang w:val="en-US"/>
              </w:rPr>
            </w:pPr>
            <w:r w:rsidRPr="00E30FEE">
              <w:rPr>
                <w:lang w:val="en-US"/>
              </w:rPr>
              <w:t>Determine strength of password</w:t>
            </w:r>
          </w:p>
        </w:tc>
      </w:tr>
    </w:tbl>
    <w:p w14:paraId="2E10AAF3" w14:textId="77777777" w:rsidR="00522C9A" w:rsidRPr="00522C9A" w:rsidRDefault="00522C9A" w:rsidP="00522C9A">
      <w:pPr>
        <w:pStyle w:val="Ttulo3"/>
        <w:rPr>
          <w:lang w:val="en-US"/>
        </w:rPr>
      </w:pPr>
      <w:bookmarkStart w:id="214" w:name="_Toc127522975"/>
      <w:r w:rsidRPr="00522C9A">
        <w:rPr>
          <w:lang w:val="en-US"/>
        </w:rPr>
        <w:t>Table 12.18 Information Functions</w:t>
      </w:r>
      <w:bookmarkEnd w:id="214"/>
    </w:p>
    <w:tbl>
      <w:tblPr>
        <w:tblStyle w:val="Tablaconcuadrcula"/>
        <w:tblW w:w="0" w:type="auto"/>
        <w:tblInd w:w="1134" w:type="dxa"/>
        <w:tblLook w:val="04A0" w:firstRow="1" w:lastRow="0" w:firstColumn="1" w:lastColumn="0" w:noHBand="0" w:noVBand="1"/>
      </w:tblPr>
      <w:tblGrid>
        <w:gridCol w:w="3075"/>
        <w:gridCol w:w="5645"/>
      </w:tblGrid>
      <w:tr w:rsidR="00E30FEE" w:rsidRPr="00E30FEE" w14:paraId="1006155F" w14:textId="77777777" w:rsidTr="00E30FEE">
        <w:tc>
          <w:tcPr>
            <w:tcW w:w="0" w:type="auto"/>
          </w:tcPr>
          <w:p w14:paraId="507B0837" w14:textId="77777777" w:rsidR="00E30FEE" w:rsidRPr="00E30FEE" w:rsidRDefault="00E30FEE" w:rsidP="00D75F76">
            <w:pPr>
              <w:ind w:left="0"/>
              <w:rPr>
                <w:lang w:val="en-US"/>
              </w:rPr>
            </w:pPr>
            <w:r w:rsidRPr="00E30FEE">
              <w:rPr>
                <w:lang w:val="en-US"/>
              </w:rPr>
              <w:t>Name</w:t>
            </w:r>
          </w:p>
        </w:tc>
        <w:tc>
          <w:tcPr>
            <w:tcW w:w="0" w:type="auto"/>
          </w:tcPr>
          <w:p w14:paraId="1AF6FAF4" w14:textId="77777777" w:rsidR="00E30FEE" w:rsidRPr="00E30FEE" w:rsidRDefault="00E30FEE" w:rsidP="00D75F76">
            <w:pPr>
              <w:ind w:left="0"/>
              <w:rPr>
                <w:lang w:val="en-US"/>
              </w:rPr>
            </w:pPr>
            <w:r w:rsidRPr="00E30FEE">
              <w:rPr>
                <w:lang w:val="en-US"/>
              </w:rPr>
              <w:t>Description</w:t>
            </w:r>
          </w:p>
        </w:tc>
      </w:tr>
      <w:tr w:rsidR="00E30FEE" w:rsidRPr="00E30FEE" w14:paraId="6951F828" w14:textId="77777777" w:rsidTr="00E30FEE">
        <w:tc>
          <w:tcPr>
            <w:tcW w:w="0" w:type="auto"/>
          </w:tcPr>
          <w:p w14:paraId="546E8FDD" w14:textId="77777777" w:rsidR="00E30FEE" w:rsidRPr="00E30FEE" w:rsidRDefault="00E30FEE" w:rsidP="00D75F76">
            <w:pPr>
              <w:ind w:left="0"/>
              <w:rPr>
                <w:lang w:val="en-US"/>
              </w:rPr>
            </w:pPr>
            <w:r w:rsidRPr="00E30FEE">
              <w:rPr>
                <w:lang w:val="en-US"/>
              </w:rPr>
              <w:t>BENCHMARK()</w:t>
            </w:r>
          </w:p>
        </w:tc>
        <w:tc>
          <w:tcPr>
            <w:tcW w:w="0" w:type="auto"/>
          </w:tcPr>
          <w:p w14:paraId="3091ED86" w14:textId="77777777" w:rsidR="00E30FEE" w:rsidRPr="00E30FEE" w:rsidRDefault="00E30FEE" w:rsidP="00D75F76">
            <w:pPr>
              <w:ind w:left="0"/>
              <w:rPr>
                <w:lang w:val="en-US"/>
              </w:rPr>
            </w:pPr>
            <w:r w:rsidRPr="00E30FEE">
              <w:rPr>
                <w:lang w:val="en-US"/>
              </w:rPr>
              <w:t>Repeatedly execute an expression</w:t>
            </w:r>
          </w:p>
        </w:tc>
      </w:tr>
      <w:tr w:rsidR="00E30FEE" w:rsidRPr="00F76EBC" w14:paraId="452A0FA1" w14:textId="77777777" w:rsidTr="00E30FEE">
        <w:tc>
          <w:tcPr>
            <w:tcW w:w="0" w:type="auto"/>
          </w:tcPr>
          <w:p w14:paraId="08AA0581" w14:textId="77777777" w:rsidR="00E30FEE" w:rsidRPr="00E30FEE" w:rsidRDefault="00E30FEE" w:rsidP="00D75F76">
            <w:pPr>
              <w:ind w:left="0"/>
              <w:rPr>
                <w:lang w:val="en-US"/>
              </w:rPr>
            </w:pPr>
            <w:r w:rsidRPr="00E30FEE">
              <w:rPr>
                <w:lang w:val="en-US"/>
              </w:rPr>
              <w:t>CHARSET()</w:t>
            </w:r>
          </w:p>
        </w:tc>
        <w:tc>
          <w:tcPr>
            <w:tcW w:w="0" w:type="auto"/>
          </w:tcPr>
          <w:p w14:paraId="7DA1D9B6" w14:textId="77777777" w:rsidR="00E30FEE" w:rsidRPr="00E30FEE" w:rsidRDefault="00E30FEE" w:rsidP="00D75F76">
            <w:pPr>
              <w:ind w:left="0"/>
              <w:rPr>
                <w:lang w:val="en-US"/>
              </w:rPr>
            </w:pPr>
            <w:r w:rsidRPr="00E30FEE">
              <w:rPr>
                <w:lang w:val="en-US"/>
              </w:rPr>
              <w:t>Return the character set of the argument</w:t>
            </w:r>
          </w:p>
        </w:tc>
      </w:tr>
      <w:tr w:rsidR="00E30FEE" w:rsidRPr="00F76EBC" w14:paraId="5DB35E9C" w14:textId="77777777" w:rsidTr="00E30FEE">
        <w:tc>
          <w:tcPr>
            <w:tcW w:w="0" w:type="auto"/>
          </w:tcPr>
          <w:p w14:paraId="79A67EB5" w14:textId="77777777" w:rsidR="00E30FEE" w:rsidRPr="00E30FEE" w:rsidRDefault="00E30FEE" w:rsidP="00D75F76">
            <w:pPr>
              <w:ind w:left="0"/>
              <w:rPr>
                <w:lang w:val="en-US"/>
              </w:rPr>
            </w:pPr>
            <w:r w:rsidRPr="00E30FEE">
              <w:rPr>
                <w:lang w:val="en-US"/>
              </w:rPr>
              <w:t>COERCIBILITY()</w:t>
            </w:r>
          </w:p>
        </w:tc>
        <w:tc>
          <w:tcPr>
            <w:tcW w:w="0" w:type="auto"/>
          </w:tcPr>
          <w:p w14:paraId="0357E330" w14:textId="77777777" w:rsidR="00E30FEE" w:rsidRPr="00E30FEE" w:rsidRDefault="00E30FEE" w:rsidP="00D75F76">
            <w:pPr>
              <w:ind w:left="0"/>
              <w:rPr>
                <w:lang w:val="en-US"/>
              </w:rPr>
            </w:pPr>
            <w:r w:rsidRPr="00E30FEE">
              <w:rPr>
                <w:lang w:val="en-US"/>
              </w:rPr>
              <w:t>Return the collation coercibility value of the string argument</w:t>
            </w:r>
          </w:p>
        </w:tc>
      </w:tr>
      <w:tr w:rsidR="00E30FEE" w:rsidRPr="00F76EBC" w14:paraId="7B161E77" w14:textId="77777777" w:rsidTr="00E30FEE">
        <w:tc>
          <w:tcPr>
            <w:tcW w:w="0" w:type="auto"/>
          </w:tcPr>
          <w:p w14:paraId="45416D06" w14:textId="77777777" w:rsidR="00E30FEE" w:rsidRPr="00E30FEE" w:rsidRDefault="00E30FEE" w:rsidP="00D75F76">
            <w:pPr>
              <w:ind w:left="0"/>
              <w:rPr>
                <w:lang w:val="en-US"/>
              </w:rPr>
            </w:pPr>
            <w:r w:rsidRPr="00E30FEE">
              <w:rPr>
                <w:lang w:val="en-US"/>
              </w:rPr>
              <w:t>COLLATION()</w:t>
            </w:r>
          </w:p>
        </w:tc>
        <w:tc>
          <w:tcPr>
            <w:tcW w:w="0" w:type="auto"/>
          </w:tcPr>
          <w:p w14:paraId="7A005DA9" w14:textId="77777777" w:rsidR="00E30FEE" w:rsidRPr="00E30FEE" w:rsidRDefault="00E30FEE" w:rsidP="00D75F76">
            <w:pPr>
              <w:ind w:left="0"/>
              <w:rPr>
                <w:lang w:val="en-US"/>
              </w:rPr>
            </w:pPr>
            <w:r w:rsidRPr="00E30FEE">
              <w:rPr>
                <w:lang w:val="en-US"/>
              </w:rPr>
              <w:t>Return the collation of the string argument</w:t>
            </w:r>
          </w:p>
        </w:tc>
      </w:tr>
      <w:tr w:rsidR="00E30FEE" w:rsidRPr="00F76EBC" w14:paraId="14850788" w14:textId="77777777" w:rsidTr="00E30FEE">
        <w:tc>
          <w:tcPr>
            <w:tcW w:w="0" w:type="auto"/>
          </w:tcPr>
          <w:p w14:paraId="1A9BC806" w14:textId="77777777" w:rsidR="00E30FEE" w:rsidRPr="00E30FEE" w:rsidRDefault="00E30FEE" w:rsidP="00D75F76">
            <w:pPr>
              <w:ind w:left="0"/>
              <w:rPr>
                <w:lang w:val="en-US"/>
              </w:rPr>
            </w:pPr>
            <w:r w:rsidRPr="00E30FEE">
              <w:rPr>
                <w:lang w:val="en-US"/>
              </w:rPr>
              <w:t>CONNECTION_ID()</w:t>
            </w:r>
          </w:p>
        </w:tc>
        <w:tc>
          <w:tcPr>
            <w:tcW w:w="0" w:type="auto"/>
          </w:tcPr>
          <w:p w14:paraId="65554D58" w14:textId="77777777" w:rsidR="00E30FEE" w:rsidRPr="00E30FEE" w:rsidRDefault="00E30FEE" w:rsidP="00D75F76">
            <w:pPr>
              <w:ind w:left="0"/>
              <w:rPr>
                <w:lang w:val="en-US"/>
              </w:rPr>
            </w:pPr>
            <w:r w:rsidRPr="00E30FEE">
              <w:rPr>
                <w:lang w:val="en-US"/>
              </w:rPr>
              <w:t>Return the connection ID (thread ID) for the connection</w:t>
            </w:r>
          </w:p>
        </w:tc>
      </w:tr>
      <w:tr w:rsidR="00E30FEE" w:rsidRPr="00F76EBC" w14:paraId="7B5CBE6A" w14:textId="77777777" w:rsidTr="00E30FEE">
        <w:tc>
          <w:tcPr>
            <w:tcW w:w="0" w:type="auto"/>
          </w:tcPr>
          <w:p w14:paraId="4E7EA8B9" w14:textId="77777777" w:rsidR="00E30FEE" w:rsidRPr="00E30FEE" w:rsidRDefault="00E30FEE" w:rsidP="00D75F76">
            <w:pPr>
              <w:ind w:left="0"/>
              <w:rPr>
                <w:lang w:val="en-US"/>
              </w:rPr>
            </w:pPr>
            <w:r w:rsidRPr="00E30FEE">
              <w:rPr>
                <w:lang w:val="en-US"/>
              </w:rPr>
              <w:t>CURRENT_USER(), CURRENT_USER</w:t>
            </w:r>
          </w:p>
        </w:tc>
        <w:tc>
          <w:tcPr>
            <w:tcW w:w="0" w:type="auto"/>
          </w:tcPr>
          <w:p w14:paraId="6C1BA383" w14:textId="77777777" w:rsidR="00E30FEE" w:rsidRPr="00E30FEE" w:rsidRDefault="00E30FEE" w:rsidP="00D75F76">
            <w:pPr>
              <w:ind w:left="0"/>
              <w:rPr>
                <w:lang w:val="en-US"/>
              </w:rPr>
            </w:pPr>
            <w:r w:rsidRPr="00E30FEE">
              <w:rPr>
                <w:lang w:val="en-US"/>
              </w:rPr>
              <w:t>The authenticated user name and host name</w:t>
            </w:r>
          </w:p>
        </w:tc>
      </w:tr>
      <w:tr w:rsidR="00E30FEE" w:rsidRPr="00F76EBC" w14:paraId="610811F3" w14:textId="77777777" w:rsidTr="00E30FEE">
        <w:tc>
          <w:tcPr>
            <w:tcW w:w="0" w:type="auto"/>
          </w:tcPr>
          <w:p w14:paraId="3001E304" w14:textId="77777777" w:rsidR="00E30FEE" w:rsidRPr="00E30FEE" w:rsidRDefault="00E30FEE" w:rsidP="00D75F76">
            <w:pPr>
              <w:ind w:left="0"/>
              <w:rPr>
                <w:lang w:val="en-US"/>
              </w:rPr>
            </w:pPr>
            <w:r w:rsidRPr="00E30FEE">
              <w:rPr>
                <w:lang w:val="en-US"/>
              </w:rPr>
              <w:t>DATABASE()</w:t>
            </w:r>
          </w:p>
        </w:tc>
        <w:tc>
          <w:tcPr>
            <w:tcW w:w="0" w:type="auto"/>
          </w:tcPr>
          <w:p w14:paraId="536EE9B1" w14:textId="77777777" w:rsidR="00E30FEE" w:rsidRPr="00E30FEE" w:rsidRDefault="00E30FEE" w:rsidP="00D75F76">
            <w:pPr>
              <w:ind w:left="0"/>
              <w:rPr>
                <w:lang w:val="en-US"/>
              </w:rPr>
            </w:pPr>
            <w:r w:rsidRPr="00E30FEE">
              <w:rPr>
                <w:lang w:val="en-US"/>
              </w:rPr>
              <w:t>Return the default (current) database name</w:t>
            </w:r>
          </w:p>
        </w:tc>
      </w:tr>
      <w:tr w:rsidR="00E30FEE" w:rsidRPr="00F76EBC" w14:paraId="1FFF07FB" w14:textId="77777777" w:rsidTr="00E30FEE">
        <w:tc>
          <w:tcPr>
            <w:tcW w:w="0" w:type="auto"/>
          </w:tcPr>
          <w:p w14:paraId="0DA591A3" w14:textId="77777777" w:rsidR="00E30FEE" w:rsidRPr="00E30FEE" w:rsidRDefault="00E30FEE" w:rsidP="00D75F76">
            <w:pPr>
              <w:ind w:left="0"/>
              <w:rPr>
                <w:lang w:val="en-US"/>
              </w:rPr>
            </w:pPr>
            <w:r w:rsidRPr="00E30FEE">
              <w:rPr>
                <w:lang w:val="en-US"/>
              </w:rPr>
              <w:t>FOUND_ROWS()</w:t>
            </w:r>
          </w:p>
        </w:tc>
        <w:tc>
          <w:tcPr>
            <w:tcW w:w="0" w:type="auto"/>
          </w:tcPr>
          <w:p w14:paraId="23D0E572" w14:textId="77777777" w:rsidR="00E30FEE" w:rsidRPr="00E30FEE" w:rsidRDefault="00E30FEE" w:rsidP="00D75F76">
            <w:pPr>
              <w:ind w:left="0"/>
              <w:rPr>
                <w:lang w:val="en-US"/>
              </w:rPr>
            </w:pPr>
            <w:r w:rsidRPr="00E30FEE">
              <w:rPr>
                <w:lang w:val="en-US"/>
              </w:rPr>
              <w:t>For a SELECT with a LIMIT clause, the number of rows that would be returned were there no LIMIT clause</w:t>
            </w:r>
          </w:p>
        </w:tc>
      </w:tr>
      <w:tr w:rsidR="00E30FEE" w:rsidRPr="00F76EBC" w14:paraId="3C59232D" w14:textId="77777777" w:rsidTr="00E30FEE">
        <w:tc>
          <w:tcPr>
            <w:tcW w:w="0" w:type="auto"/>
          </w:tcPr>
          <w:p w14:paraId="15E1D931" w14:textId="77777777" w:rsidR="00E30FEE" w:rsidRPr="00E30FEE" w:rsidRDefault="00E30FEE" w:rsidP="00D75F76">
            <w:pPr>
              <w:ind w:left="0"/>
              <w:rPr>
                <w:lang w:val="en-US"/>
              </w:rPr>
            </w:pPr>
            <w:r w:rsidRPr="00E30FEE">
              <w:rPr>
                <w:lang w:val="en-US"/>
              </w:rPr>
              <w:t>LAST_INSERT_ID()</w:t>
            </w:r>
          </w:p>
        </w:tc>
        <w:tc>
          <w:tcPr>
            <w:tcW w:w="0" w:type="auto"/>
          </w:tcPr>
          <w:p w14:paraId="1455D856" w14:textId="77777777" w:rsidR="00E30FEE" w:rsidRPr="00E30FEE" w:rsidRDefault="00E30FEE" w:rsidP="00D75F76">
            <w:pPr>
              <w:ind w:left="0"/>
              <w:rPr>
                <w:lang w:val="en-US"/>
              </w:rPr>
            </w:pPr>
            <w:r w:rsidRPr="00E30FEE">
              <w:rPr>
                <w:lang w:val="en-US"/>
              </w:rPr>
              <w:t>Value of the AUTO</w:t>
            </w:r>
            <w:r w:rsidR="00CD17A8">
              <w:rPr>
                <w:lang w:val="en-US"/>
              </w:rPr>
              <w:t>_</w:t>
            </w:r>
            <w:r w:rsidRPr="00E30FEE">
              <w:rPr>
                <w:lang w:val="en-US"/>
              </w:rPr>
              <w:t>INCREMENT column for the last INSERT</w:t>
            </w:r>
          </w:p>
        </w:tc>
      </w:tr>
      <w:tr w:rsidR="00E30FEE" w:rsidRPr="00F76EBC" w14:paraId="5D73CC8C" w14:textId="77777777" w:rsidTr="00E30FEE">
        <w:tc>
          <w:tcPr>
            <w:tcW w:w="0" w:type="auto"/>
          </w:tcPr>
          <w:p w14:paraId="42A73736" w14:textId="77777777" w:rsidR="00E30FEE" w:rsidRPr="00E30FEE" w:rsidRDefault="00E30FEE" w:rsidP="00D75F76">
            <w:pPr>
              <w:ind w:left="0"/>
              <w:rPr>
                <w:lang w:val="en-US"/>
              </w:rPr>
            </w:pPr>
            <w:r w:rsidRPr="00E30FEE">
              <w:rPr>
                <w:lang w:val="en-US"/>
              </w:rPr>
              <w:t>ROW_COUNT()</w:t>
            </w:r>
          </w:p>
        </w:tc>
        <w:tc>
          <w:tcPr>
            <w:tcW w:w="0" w:type="auto"/>
          </w:tcPr>
          <w:p w14:paraId="23FDDF7F" w14:textId="77777777" w:rsidR="00E30FEE" w:rsidRPr="00E30FEE" w:rsidRDefault="00E30FEE" w:rsidP="00D75F76">
            <w:pPr>
              <w:ind w:left="0"/>
              <w:rPr>
                <w:lang w:val="en-US"/>
              </w:rPr>
            </w:pPr>
            <w:r w:rsidRPr="00E30FEE">
              <w:rPr>
                <w:lang w:val="en-US"/>
              </w:rPr>
              <w:t>The number of rows updated</w:t>
            </w:r>
          </w:p>
        </w:tc>
      </w:tr>
      <w:tr w:rsidR="00E30FEE" w:rsidRPr="00E30FEE" w14:paraId="7333E261" w14:textId="77777777" w:rsidTr="00E30FEE">
        <w:tc>
          <w:tcPr>
            <w:tcW w:w="0" w:type="auto"/>
          </w:tcPr>
          <w:p w14:paraId="3E7B06A7" w14:textId="77777777" w:rsidR="00E30FEE" w:rsidRPr="00E30FEE" w:rsidRDefault="00E30FEE" w:rsidP="00D75F76">
            <w:pPr>
              <w:ind w:left="0"/>
              <w:rPr>
                <w:lang w:val="en-US"/>
              </w:rPr>
            </w:pPr>
            <w:r w:rsidRPr="00E30FEE">
              <w:rPr>
                <w:lang w:val="en-US"/>
              </w:rPr>
              <w:t>SCHEMA()</w:t>
            </w:r>
          </w:p>
        </w:tc>
        <w:tc>
          <w:tcPr>
            <w:tcW w:w="0" w:type="auto"/>
          </w:tcPr>
          <w:p w14:paraId="10BB0ECF" w14:textId="77777777" w:rsidR="00E30FEE" w:rsidRPr="00E30FEE" w:rsidRDefault="00E30FEE" w:rsidP="00D75F76">
            <w:pPr>
              <w:ind w:left="0"/>
              <w:rPr>
                <w:lang w:val="en-US"/>
              </w:rPr>
            </w:pPr>
            <w:r w:rsidRPr="00E30FEE">
              <w:rPr>
                <w:lang w:val="en-US"/>
              </w:rPr>
              <w:t>Synonym for DATABASE()</w:t>
            </w:r>
          </w:p>
        </w:tc>
      </w:tr>
      <w:tr w:rsidR="00E30FEE" w:rsidRPr="00E30FEE" w14:paraId="67A7B22D" w14:textId="77777777" w:rsidTr="00E30FEE">
        <w:tc>
          <w:tcPr>
            <w:tcW w:w="0" w:type="auto"/>
          </w:tcPr>
          <w:p w14:paraId="28809282" w14:textId="77777777" w:rsidR="00E30FEE" w:rsidRPr="00E30FEE" w:rsidRDefault="00E30FEE" w:rsidP="00D75F76">
            <w:pPr>
              <w:ind w:left="0"/>
              <w:rPr>
                <w:lang w:val="en-US"/>
              </w:rPr>
            </w:pPr>
            <w:r w:rsidRPr="00E30FEE">
              <w:rPr>
                <w:lang w:val="en-US"/>
              </w:rPr>
              <w:t>SESSION_USER()</w:t>
            </w:r>
          </w:p>
        </w:tc>
        <w:tc>
          <w:tcPr>
            <w:tcW w:w="0" w:type="auto"/>
          </w:tcPr>
          <w:p w14:paraId="67815506" w14:textId="77777777" w:rsidR="00E30FEE" w:rsidRPr="00E30FEE" w:rsidRDefault="00E30FEE" w:rsidP="00D75F76">
            <w:pPr>
              <w:ind w:left="0"/>
              <w:rPr>
                <w:lang w:val="en-US"/>
              </w:rPr>
            </w:pPr>
            <w:r w:rsidRPr="00E30FEE">
              <w:rPr>
                <w:lang w:val="en-US"/>
              </w:rPr>
              <w:t>Synonym for USER()</w:t>
            </w:r>
          </w:p>
        </w:tc>
      </w:tr>
      <w:tr w:rsidR="00E30FEE" w:rsidRPr="00E30FEE" w14:paraId="38A20722" w14:textId="77777777" w:rsidTr="00E30FEE">
        <w:tc>
          <w:tcPr>
            <w:tcW w:w="0" w:type="auto"/>
          </w:tcPr>
          <w:p w14:paraId="276B50E0" w14:textId="77777777" w:rsidR="00E30FEE" w:rsidRPr="00E30FEE" w:rsidRDefault="00E30FEE" w:rsidP="00D75F76">
            <w:pPr>
              <w:ind w:left="0"/>
              <w:rPr>
                <w:lang w:val="en-US"/>
              </w:rPr>
            </w:pPr>
            <w:r w:rsidRPr="00E30FEE">
              <w:rPr>
                <w:lang w:val="en-US"/>
              </w:rPr>
              <w:t>SYSTEM_USER()</w:t>
            </w:r>
          </w:p>
        </w:tc>
        <w:tc>
          <w:tcPr>
            <w:tcW w:w="0" w:type="auto"/>
          </w:tcPr>
          <w:p w14:paraId="5B0A63C3" w14:textId="77777777" w:rsidR="00E30FEE" w:rsidRPr="00E30FEE" w:rsidRDefault="00E30FEE" w:rsidP="00D75F76">
            <w:pPr>
              <w:ind w:left="0"/>
              <w:rPr>
                <w:lang w:val="en-US"/>
              </w:rPr>
            </w:pPr>
            <w:r w:rsidRPr="00E30FEE">
              <w:rPr>
                <w:lang w:val="en-US"/>
              </w:rPr>
              <w:t>Synonym for USER()</w:t>
            </w:r>
          </w:p>
        </w:tc>
      </w:tr>
      <w:tr w:rsidR="00E30FEE" w:rsidRPr="00F76EBC" w14:paraId="3B2EB51B" w14:textId="77777777" w:rsidTr="00E30FEE">
        <w:tc>
          <w:tcPr>
            <w:tcW w:w="0" w:type="auto"/>
          </w:tcPr>
          <w:p w14:paraId="3AF86E48" w14:textId="77777777" w:rsidR="00E30FEE" w:rsidRPr="00E30FEE" w:rsidRDefault="00E30FEE" w:rsidP="00D75F76">
            <w:pPr>
              <w:ind w:left="0"/>
              <w:rPr>
                <w:lang w:val="en-US"/>
              </w:rPr>
            </w:pPr>
            <w:r w:rsidRPr="00E30FEE">
              <w:rPr>
                <w:lang w:val="en-US"/>
              </w:rPr>
              <w:t>USER()</w:t>
            </w:r>
          </w:p>
        </w:tc>
        <w:tc>
          <w:tcPr>
            <w:tcW w:w="0" w:type="auto"/>
          </w:tcPr>
          <w:p w14:paraId="67AB8C35" w14:textId="77777777" w:rsidR="00E30FEE" w:rsidRPr="00E30FEE" w:rsidRDefault="00E30FEE" w:rsidP="00D75F76">
            <w:pPr>
              <w:ind w:left="0"/>
              <w:rPr>
                <w:lang w:val="en-US"/>
              </w:rPr>
            </w:pPr>
            <w:r w:rsidRPr="00E30FEE">
              <w:rPr>
                <w:lang w:val="en-US"/>
              </w:rPr>
              <w:t>The user name and host name provided by the client</w:t>
            </w:r>
          </w:p>
        </w:tc>
      </w:tr>
      <w:tr w:rsidR="00E30FEE" w:rsidRPr="00F76EBC" w14:paraId="3227D4FD" w14:textId="77777777" w:rsidTr="00E30FEE">
        <w:tc>
          <w:tcPr>
            <w:tcW w:w="0" w:type="auto"/>
          </w:tcPr>
          <w:p w14:paraId="09E69D36" w14:textId="77777777" w:rsidR="00E30FEE" w:rsidRPr="00E30FEE" w:rsidRDefault="00E30FEE" w:rsidP="00D75F76">
            <w:pPr>
              <w:ind w:left="0"/>
              <w:rPr>
                <w:lang w:val="en-US"/>
              </w:rPr>
            </w:pPr>
            <w:r w:rsidRPr="00E30FEE">
              <w:rPr>
                <w:lang w:val="en-US"/>
              </w:rPr>
              <w:t>VERSION()</w:t>
            </w:r>
          </w:p>
        </w:tc>
        <w:tc>
          <w:tcPr>
            <w:tcW w:w="0" w:type="auto"/>
          </w:tcPr>
          <w:p w14:paraId="6F29D045" w14:textId="77777777" w:rsidR="00E30FEE" w:rsidRPr="00E30FEE" w:rsidRDefault="00E30FEE" w:rsidP="00D75F76">
            <w:pPr>
              <w:ind w:left="0"/>
              <w:rPr>
                <w:lang w:val="en-US"/>
              </w:rPr>
            </w:pPr>
            <w:r w:rsidRPr="00E30FEE">
              <w:rPr>
                <w:lang w:val="en-US"/>
              </w:rPr>
              <w:t>Return a string that indicates the MySQL server version</w:t>
            </w:r>
          </w:p>
        </w:tc>
      </w:tr>
    </w:tbl>
    <w:p w14:paraId="3D22B35F" w14:textId="77777777" w:rsidR="00522C9A" w:rsidRPr="00522C9A" w:rsidRDefault="00522C9A" w:rsidP="00522C9A">
      <w:pPr>
        <w:pStyle w:val="Ttulo3"/>
        <w:rPr>
          <w:lang w:val="en-US"/>
        </w:rPr>
      </w:pPr>
      <w:bookmarkStart w:id="215" w:name="_Toc127522976"/>
      <w:r w:rsidRPr="00522C9A">
        <w:rPr>
          <w:lang w:val="en-US"/>
        </w:rPr>
        <w:lastRenderedPageBreak/>
        <w:t>Table 12.25 Miscellaneous Functions</w:t>
      </w:r>
      <w:bookmarkEnd w:id="215"/>
    </w:p>
    <w:tbl>
      <w:tblPr>
        <w:tblStyle w:val="Tablaconcuadrcula"/>
        <w:tblW w:w="0" w:type="auto"/>
        <w:tblInd w:w="1134" w:type="dxa"/>
        <w:tblLook w:val="04A0" w:firstRow="1" w:lastRow="0" w:firstColumn="1" w:lastColumn="0" w:noHBand="0" w:noVBand="1"/>
      </w:tblPr>
      <w:tblGrid>
        <w:gridCol w:w="2841"/>
        <w:gridCol w:w="5879"/>
      </w:tblGrid>
      <w:tr w:rsidR="00E30FEE" w:rsidRPr="00E30FEE" w14:paraId="5613EB46" w14:textId="77777777" w:rsidTr="00E30FEE">
        <w:tc>
          <w:tcPr>
            <w:tcW w:w="0" w:type="auto"/>
          </w:tcPr>
          <w:p w14:paraId="77480598" w14:textId="77777777" w:rsidR="00E30FEE" w:rsidRPr="00E30FEE" w:rsidRDefault="00E30FEE" w:rsidP="00D75F76">
            <w:pPr>
              <w:ind w:left="0"/>
              <w:rPr>
                <w:lang w:val="en-US"/>
              </w:rPr>
            </w:pPr>
            <w:r w:rsidRPr="00E30FEE">
              <w:rPr>
                <w:lang w:val="en-US"/>
              </w:rPr>
              <w:t>Name</w:t>
            </w:r>
          </w:p>
        </w:tc>
        <w:tc>
          <w:tcPr>
            <w:tcW w:w="0" w:type="auto"/>
          </w:tcPr>
          <w:p w14:paraId="210BA05E" w14:textId="77777777" w:rsidR="00E30FEE" w:rsidRPr="00E30FEE" w:rsidRDefault="00E30FEE" w:rsidP="00D75F76">
            <w:pPr>
              <w:ind w:left="0"/>
              <w:rPr>
                <w:lang w:val="en-US"/>
              </w:rPr>
            </w:pPr>
            <w:r w:rsidRPr="00E30FEE">
              <w:rPr>
                <w:lang w:val="en-US"/>
              </w:rPr>
              <w:t>Description</w:t>
            </w:r>
          </w:p>
        </w:tc>
      </w:tr>
      <w:tr w:rsidR="00E30FEE" w:rsidRPr="00F76EBC" w14:paraId="6A84B02F" w14:textId="77777777" w:rsidTr="00E30FEE">
        <w:tc>
          <w:tcPr>
            <w:tcW w:w="0" w:type="auto"/>
          </w:tcPr>
          <w:p w14:paraId="5535ADF3" w14:textId="77777777" w:rsidR="00E30FEE" w:rsidRPr="00E30FEE" w:rsidRDefault="00E30FEE" w:rsidP="00D75F76">
            <w:pPr>
              <w:ind w:left="0"/>
              <w:rPr>
                <w:lang w:val="en-US"/>
              </w:rPr>
            </w:pPr>
            <w:r w:rsidRPr="00E30FEE">
              <w:rPr>
                <w:lang w:val="en-US"/>
              </w:rPr>
              <w:t>ANY_VALUE()</w:t>
            </w:r>
          </w:p>
        </w:tc>
        <w:tc>
          <w:tcPr>
            <w:tcW w:w="0" w:type="auto"/>
          </w:tcPr>
          <w:p w14:paraId="075F3519" w14:textId="77777777" w:rsidR="00E30FEE" w:rsidRPr="00E30FEE" w:rsidRDefault="00E30FEE" w:rsidP="00D75F76">
            <w:pPr>
              <w:ind w:left="0"/>
              <w:rPr>
                <w:lang w:val="en-US"/>
              </w:rPr>
            </w:pPr>
            <w:r w:rsidRPr="00E30FEE">
              <w:rPr>
                <w:lang w:val="en-US"/>
              </w:rPr>
              <w:t>Suppress ONLY_FULL_GROUP_BY value rejection</w:t>
            </w:r>
          </w:p>
        </w:tc>
      </w:tr>
      <w:tr w:rsidR="00E30FEE" w:rsidRPr="00F76EBC" w14:paraId="357F5C45" w14:textId="77777777" w:rsidTr="00E30FEE">
        <w:tc>
          <w:tcPr>
            <w:tcW w:w="0" w:type="auto"/>
          </w:tcPr>
          <w:p w14:paraId="7F67EC70" w14:textId="77777777" w:rsidR="00E30FEE" w:rsidRPr="00E30FEE" w:rsidRDefault="00E30FEE" w:rsidP="00D75F76">
            <w:pPr>
              <w:ind w:left="0"/>
              <w:rPr>
                <w:lang w:val="en-US"/>
              </w:rPr>
            </w:pPr>
            <w:r w:rsidRPr="00E30FEE">
              <w:rPr>
                <w:lang w:val="en-US"/>
              </w:rPr>
              <w:t>DEFAULT()</w:t>
            </w:r>
          </w:p>
        </w:tc>
        <w:tc>
          <w:tcPr>
            <w:tcW w:w="0" w:type="auto"/>
          </w:tcPr>
          <w:p w14:paraId="50E67E12" w14:textId="77777777" w:rsidR="00E30FEE" w:rsidRPr="00E30FEE" w:rsidRDefault="00E30FEE" w:rsidP="00D75F76">
            <w:pPr>
              <w:ind w:left="0"/>
              <w:rPr>
                <w:lang w:val="en-US"/>
              </w:rPr>
            </w:pPr>
            <w:r w:rsidRPr="00E30FEE">
              <w:rPr>
                <w:lang w:val="en-US"/>
              </w:rPr>
              <w:t>Return the default value for a table column</w:t>
            </w:r>
          </w:p>
        </w:tc>
      </w:tr>
      <w:tr w:rsidR="00E30FEE" w:rsidRPr="00E30FEE" w14:paraId="7F51FA55" w14:textId="77777777" w:rsidTr="00E30FEE">
        <w:tc>
          <w:tcPr>
            <w:tcW w:w="0" w:type="auto"/>
          </w:tcPr>
          <w:p w14:paraId="720393D6" w14:textId="77777777" w:rsidR="00E30FEE" w:rsidRPr="00E30FEE" w:rsidRDefault="00E30FEE" w:rsidP="00D75F76">
            <w:pPr>
              <w:ind w:left="0"/>
              <w:rPr>
                <w:lang w:val="en-US"/>
              </w:rPr>
            </w:pPr>
            <w:r w:rsidRPr="00E30FEE">
              <w:rPr>
                <w:lang w:val="en-US"/>
              </w:rPr>
              <w:t>GET_LOCK()</w:t>
            </w:r>
          </w:p>
        </w:tc>
        <w:tc>
          <w:tcPr>
            <w:tcW w:w="0" w:type="auto"/>
          </w:tcPr>
          <w:p w14:paraId="0E4B719B" w14:textId="77777777" w:rsidR="00E30FEE" w:rsidRPr="00E30FEE" w:rsidRDefault="00E30FEE" w:rsidP="00D75F76">
            <w:pPr>
              <w:ind w:left="0"/>
              <w:rPr>
                <w:lang w:val="en-US"/>
              </w:rPr>
            </w:pPr>
            <w:r w:rsidRPr="00E30FEE">
              <w:rPr>
                <w:lang w:val="en-US"/>
              </w:rPr>
              <w:t>Get a named lock</w:t>
            </w:r>
          </w:p>
        </w:tc>
      </w:tr>
      <w:tr w:rsidR="00E30FEE" w:rsidRPr="00F76EBC" w14:paraId="6A95484F" w14:textId="77777777" w:rsidTr="00E30FEE">
        <w:tc>
          <w:tcPr>
            <w:tcW w:w="0" w:type="auto"/>
          </w:tcPr>
          <w:p w14:paraId="06FD8379" w14:textId="77777777" w:rsidR="00E30FEE" w:rsidRPr="00E30FEE" w:rsidRDefault="00E30FEE" w:rsidP="00D75F76">
            <w:pPr>
              <w:ind w:left="0"/>
              <w:rPr>
                <w:lang w:val="en-US"/>
              </w:rPr>
            </w:pPr>
            <w:r w:rsidRPr="00E30FEE">
              <w:rPr>
                <w:lang w:val="en-US"/>
              </w:rPr>
              <w:t>INET_ATON()</w:t>
            </w:r>
          </w:p>
        </w:tc>
        <w:tc>
          <w:tcPr>
            <w:tcW w:w="0" w:type="auto"/>
          </w:tcPr>
          <w:p w14:paraId="46A95E59" w14:textId="77777777" w:rsidR="00E30FEE" w:rsidRPr="00E30FEE" w:rsidRDefault="00E30FEE" w:rsidP="00D75F76">
            <w:pPr>
              <w:ind w:left="0"/>
              <w:rPr>
                <w:lang w:val="en-US"/>
              </w:rPr>
            </w:pPr>
            <w:r w:rsidRPr="00E30FEE">
              <w:rPr>
                <w:lang w:val="en-US"/>
              </w:rPr>
              <w:t>Return the numeric value of an IP address</w:t>
            </w:r>
          </w:p>
        </w:tc>
      </w:tr>
      <w:tr w:rsidR="00E30FEE" w:rsidRPr="00F76EBC" w14:paraId="4A8854F3" w14:textId="77777777" w:rsidTr="00E30FEE">
        <w:tc>
          <w:tcPr>
            <w:tcW w:w="0" w:type="auto"/>
          </w:tcPr>
          <w:p w14:paraId="7C03DF94" w14:textId="77777777" w:rsidR="00E30FEE" w:rsidRPr="00E30FEE" w:rsidRDefault="00E30FEE" w:rsidP="00D75F76">
            <w:pPr>
              <w:ind w:left="0"/>
              <w:rPr>
                <w:lang w:val="en-US"/>
              </w:rPr>
            </w:pPr>
            <w:r w:rsidRPr="00E30FEE">
              <w:rPr>
                <w:lang w:val="en-US"/>
              </w:rPr>
              <w:t>INET_NTOA()</w:t>
            </w:r>
          </w:p>
        </w:tc>
        <w:tc>
          <w:tcPr>
            <w:tcW w:w="0" w:type="auto"/>
          </w:tcPr>
          <w:p w14:paraId="3BA52BA6" w14:textId="77777777" w:rsidR="00E30FEE" w:rsidRPr="00E30FEE" w:rsidRDefault="00E30FEE" w:rsidP="00D75F76">
            <w:pPr>
              <w:ind w:left="0"/>
              <w:rPr>
                <w:lang w:val="en-US"/>
              </w:rPr>
            </w:pPr>
            <w:r w:rsidRPr="00E30FEE">
              <w:rPr>
                <w:lang w:val="en-US"/>
              </w:rPr>
              <w:t>Return the IP address from a numeric value</w:t>
            </w:r>
          </w:p>
        </w:tc>
      </w:tr>
      <w:tr w:rsidR="00E30FEE" w:rsidRPr="00F76EBC" w14:paraId="4D49560B" w14:textId="77777777" w:rsidTr="00E30FEE">
        <w:tc>
          <w:tcPr>
            <w:tcW w:w="0" w:type="auto"/>
          </w:tcPr>
          <w:p w14:paraId="6B2FB95A" w14:textId="77777777" w:rsidR="00E30FEE" w:rsidRPr="00E30FEE" w:rsidRDefault="00E30FEE" w:rsidP="00D75F76">
            <w:pPr>
              <w:ind w:left="0"/>
              <w:rPr>
                <w:lang w:val="en-US"/>
              </w:rPr>
            </w:pPr>
            <w:r w:rsidRPr="00E30FEE">
              <w:rPr>
                <w:lang w:val="en-US"/>
              </w:rPr>
              <w:t>INET6_ATON()</w:t>
            </w:r>
          </w:p>
        </w:tc>
        <w:tc>
          <w:tcPr>
            <w:tcW w:w="0" w:type="auto"/>
          </w:tcPr>
          <w:p w14:paraId="20E6B20D" w14:textId="77777777" w:rsidR="00E30FEE" w:rsidRPr="00E30FEE" w:rsidRDefault="00E30FEE" w:rsidP="00D75F76">
            <w:pPr>
              <w:ind w:left="0"/>
              <w:rPr>
                <w:lang w:val="en-US"/>
              </w:rPr>
            </w:pPr>
            <w:r w:rsidRPr="00E30FEE">
              <w:rPr>
                <w:lang w:val="en-US"/>
              </w:rPr>
              <w:t>Return the numeric value of an IPv6 address</w:t>
            </w:r>
          </w:p>
        </w:tc>
      </w:tr>
      <w:tr w:rsidR="00E30FEE" w:rsidRPr="00F76EBC" w14:paraId="1E8D146A" w14:textId="77777777" w:rsidTr="00E30FEE">
        <w:tc>
          <w:tcPr>
            <w:tcW w:w="0" w:type="auto"/>
          </w:tcPr>
          <w:p w14:paraId="1176BC1D" w14:textId="77777777" w:rsidR="00E30FEE" w:rsidRPr="00E30FEE" w:rsidRDefault="00E30FEE" w:rsidP="00D75F76">
            <w:pPr>
              <w:ind w:left="0"/>
              <w:rPr>
                <w:lang w:val="en-US"/>
              </w:rPr>
            </w:pPr>
            <w:r w:rsidRPr="00E30FEE">
              <w:rPr>
                <w:lang w:val="en-US"/>
              </w:rPr>
              <w:t>INET6_NTOA()</w:t>
            </w:r>
          </w:p>
        </w:tc>
        <w:tc>
          <w:tcPr>
            <w:tcW w:w="0" w:type="auto"/>
          </w:tcPr>
          <w:p w14:paraId="131B6F64" w14:textId="77777777" w:rsidR="00E30FEE" w:rsidRPr="00E30FEE" w:rsidRDefault="00E30FEE" w:rsidP="00D75F76">
            <w:pPr>
              <w:ind w:left="0"/>
              <w:rPr>
                <w:lang w:val="en-US"/>
              </w:rPr>
            </w:pPr>
            <w:r w:rsidRPr="00E30FEE">
              <w:rPr>
                <w:lang w:val="en-US"/>
              </w:rPr>
              <w:t>Return the IPv6 address from a numeric value</w:t>
            </w:r>
          </w:p>
        </w:tc>
      </w:tr>
      <w:tr w:rsidR="00E30FEE" w:rsidRPr="00F76EBC" w14:paraId="17F6D947" w14:textId="77777777" w:rsidTr="00E30FEE">
        <w:tc>
          <w:tcPr>
            <w:tcW w:w="0" w:type="auto"/>
          </w:tcPr>
          <w:p w14:paraId="2554EC1E" w14:textId="77777777" w:rsidR="00E30FEE" w:rsidRPr="00E30FEE" w:rsidRDefault="00E30FEE" w:rsidP="00D75F76">
            <w:pPr>
              <w:ind w:left="0"/>
              <w:rPr>
                <w:lang w:val="en-US"/>
              </w:rPr>
            </w:pPr>
            <w:r w:rsidRPr="00E30FEE">
              <w:rPr>
                <w:lang w:val="en-US"/>
              </w:rPr>
              <w:t>IS_FREE_LOCK()</w:t>
            </w:r>
          </w:p>
        </w:tc>
        <w:tc>
          <w:tcPr>
            <w:tcW w:w="0" w:type="auto"/>
          </w:tcPr>
          <w:p w14:paraId="45F30AEC" w14:textId="77777777" w:rsidR="00E30FEE" w:rsidRPr="00E30FEE" w:rsidRDefault="00E30FEE" w:rsidP="00D75F76">
            <w:pPr>
              <w:ind w:left="0"/>
              <w:rPr>
                <w:lang w:val="en-US"/>
              </w:rPr>
            </w:pPr>
            <w:r w:rsidRPr="00E30FEE">
              <w:rPr>
                <w:lang w:val="en-US"/>
              </w:rPr>
              <w:t>Checks whether the named lock is free</w:t>
            </w:r>
          </w:p>
        </w:tc>
      </w:tr>
      <w:tr w:rsidR="00E30FEE" w:rsidRPr="00F76EBC" w14:paraId="52F212BC" w14:textId="77777777" w:rsidTr="00E30FEE">
        <w:tc>
          <w:tcPr>
            <w:tcW w:w="0" w:type="auto"/>
          </w:tcPr>
          <w:p w14:paraId="73FA2E97" w14:textId="77777777" w:rsidR="00E30FEE" w:rsidRPr="00E30FEE" w:rsidRDefault="00E30FEE" w:rsidP="00D75F76">
            <w:pPr>
              <w:ind w:left="0"/>
              <w:rPr>
                <w:lang w:val="en-US"/>
              </w:rPr>
            </w:pPr>
            <w:r w:rsidRPr="00E30FEE">
              <w:rPr>
                <w:lang w:val="en-US"/>
              </w:rPr>
              <w:t>IS_IPV4_COMPAT()</w:t>
            </w:r>
          </w:p>
        </w:tc>
        <w:tc>
          <w:tcPr>
            <w:tcW w:w="0" w:type="auto"/>
          </w:tcPr>
          <w:p w14:paraId="5FDA40BA" w14:textId="77777777" w:rsidR="00E30FEE" w:rsidRPr="00E30FEE" w:rsidRDefault="00E30FEE" w:rsidP="00D75F76">
            <w:pPr>
              <w:ind w:left="0"/>
              <w:rPr>
                <w:lang w:val="en-US"/>
              </w:rPr>
            </w:pPr>
            <w:r w:rsidRPr="00E30FEE">
              <w:rPr>
                <w:lang w:val="en-US"/>
              </w:rPr>
              <w:t>Return true if argument is an IPv4-compatible address</w:t>
            </w:r>
          </w:p>
        </w:tc>
      </w:tr>
      <w:tr w:rsidR="00E30FEE" w:rsidRPr="00F76EBC" w14:paraId="580E072F" w14:textId="77777777" w:rsidTr="00E30FEE">
        <w:tc>
          <w:tcPr>
            <w:tcW w:w="0" w:type="auto"/>
          </w:tcPr>
          <w:p w14:paraId="2BC5971B" w14:textId="77777777" w:rsidR="00E30FEE" w:rsidRPr="00E30FEE" w:rsidRDefault="00E30FEE" w:rsidP="00D75F76">
            <w:pPr>
              <w:ind w:left="0"/>
              <w:rPr>
                <w:lang w:val="en-US"/>
              </w:rPr>
            </w:pPr>
            <w:r w:rsidRPr="00E30FEE">
              <w:rPr>
                <w:lang w:val="en-US"/>
              </w:rPr>
              <w:t>IS_IPV4_MAPPED()</w:t>
            </w:r>
          </w:p>
        </w:tc>
        <w:tc>
          <w:tcPr>
            <w:tcW w:w="0" w:type="auto"/>
          </w:tcPr>
          <w:p w14:paraId="5642B45C" w14:textId="77777777" w:rsidR="00E30FEE" w:rsidRPr="00E30FEE" w:rsidRDefault="00E30FEE" w:rsidP="00D75F76">
            <w:pPr>
              <w:ind w:left="0"/>
              <w:rPr>
                <w:lang w:val="en-US"/>
              </w:rPr>
            </w:pPr>
            <w:r w:rsidRPr="00E30FEE">
              <w:rPr>
                <w:lang w:val="en-US"/>
              </w:rPr>
              <w:t>Return true if argument is an IPv4-mapped address</w:t>
            </w:r>
          </w:p>
        </w:tc>
      </w:tr>
      <w:tr w:rsidR="00E30FEE" w:rsidRPr="00F76EBC" w14:paraId="210C67B5" w14:textId="77777777" w:rsidTr="00E30FEE">
        <w:tc>
          <w:tcPr>
            <w:tcW w:w="0" w:type="auto"/>
          </w:tcPr>
          <w:p w14:paraId="2D368724" w14:textId="77777777" w:rsidR="00E30FEE" w:rsidRPr="00E30FEE" w:rsidRDefault="00E30FEE" w:rsidP="00D75F76">
            <w:pPr>
              <w:ind w:left="0"/>
              <w:rPr>
                <w:lang w:val="en-US"/>
              </w:rPr>
            </w:pPr>
            <w:r w:rsidRPr="00E30FEE">
              <w:rPr>
                <w:lang w:val="en-US"/>
              </w:rPr>
              <w:t>IS_IPV4()</w:t>
            </w:r>
          </w:p>
        </w:tc>
        <w:tc>
          <w:tcPr>
            <w:tcW w:w="0" w:type="auto"/>
          </w:tcPr>
          <w:p w14:paraId="1FEB4D97" w14:textId="77777777" w:rsidR="00E30FEE" w:rsidRPr="00E30FEE" w:rsidRDefault="00E30FEE" w:rsidP="00D75F76">
            <w:pPr>
              <w:ind w:left="0"/>
              <w:rPr>
                <w:lang w:val="en-US"/>
              </w:rPr>
            </w:pPr>
            <w:r w:rsidRPr="00E30FEE">
              <w:rPr>
                <w:lang w:val="en-US"/>
              </w:rPr>
              <w:t>Return true if argument is an IPv4 address</w:t>
            </w:r>
          </w:p>
        </w:tc>
      </w:tr>
      <w:tr w:rsidR="00E30FEE" w:rsidRPr="00F76EBC" w14:paraId="59D26DB5" w14:textId="77777777" w:rsidTr="00E30FEE">
        <w:tc>
          <w:tcPr>
            <w:tcW w:w="0" w:type="auto"/>
          </w:tcPr>
          <w:p w14:paraId="73F35A06" w14:textId="77777777" w:rsidR="00E30FEE" w:rsidRPr="00E30FEE" w:rsidRDefault="00E30FEE" w:rsidP="00D75F76">
            <w:pPr>
              <w:ind w:left="0"/>
              <w:rPr>
                <w:lang w:val="en-US"/>
              </w:rPr>
            </w:pPr>
            <w:r w:rsidRPr="00E30FEE">
              <w:rPr>
                <w:lang w:val="en-US"/>
              </w:rPr>
              <w:t>IS_IPV6()</w:t>
            </w:r>
          </w:p>
        </w:tc>
        <w:tc>
          <w:tcPr>
            <w:tcW w:w="0" w:type="auto"/>
          </w:tcPr>
          <w:p w14:paraId="59D19F20" w14:textId="77777777" w:rsidR="00E30FEE" w:rsidRPr="00E30FEE" w:rsidRDefault="00E30FEE" w:rsidP="00D75F76">
            <w:pPr>
              <w:ind w:left="0"/>
              <w:rPr>
                <w:lang w:val="en-US"/>
              </w:rPr>
            </w:pPr>
            <w:r w:rsidRPr="00E30FEE">
              <w:rPr>
                <w:lang w:val="en-US"/>
              </w:rPr>
              <w:t>Return true if argument is an IPv6 address</w:t>
            </w:r>
          </w:p>
        </w:tc>
      </w:tr>
      <w:tr w:rsidR="00E30FEE" w:rsidRPr="00F76EBC" w14:paraId="0DD92C32" w14:textId="77777777" w:rsidTr="00E30FEE">
        <w:tc>
          <w:tcPr>
            <w:tcW w:w="0" w:type="auto"/>
          </w:tcPr>
          <w:p w14:paraId="78C7A5D9" w14:textId="77777777" w:rsidR="00E30FEE" w:rsidRPr="00E30FEE" w:rsidRDefault="00E30FEE" w:rsidP="00D75F76">
            <w:pPr>
              <w:ind w:left="0"/>
              <w:rPr>
                <w:lang w:val="en-US"/>
              </w:rPr>
            </w:pPr>
            <w:r w:rsidRPr="00E30FEE">
              <w:rPr>
                <w:lang w:val="en-US"/>
              </w:rPr>
              <w:t>IS_USED_LOCK()</w:t>
            </w:r>
          </w:p>
        </w:tc>
        <w:tc>
          <w:tcPr>
            <w:tcW w:w="0" w:type="auto"/>
          </w:tcPr>
          <w:p w14:paraId="1E3261A8" w14:textId="77777777" w:rsidR="00E30FEE" w:rsidRPr="00E30FEE" w:rsidRDefault="00E30FEE" w:rsidP="00D75F76">
            <w:pPr>
              <w:ind w:left="0"/>
              <w:rPr>
                <w:lang w:val="en-US"/>
              </w:rPr>
            </w:pPr>
            <w:r w:rsidRPr="00E30FEE">
              <w:rPr>
                <w:lang w:val="en-US"/>
              </w:rPr>
              <w:t>Checks whether the named lock is in use. Return connection identifier if true.</w:t>
            </w:r>
          </w:p>
        </w:tc>
      </w:tr>
      <w:tr w:rsidR="00E30FEE" w:rsidRPr="00F76EBC" w14:paraId="2B0BC6E2" w14:textId="77777777" w:rsidTr="00E30FEE">
        <w:tc>
          <w:tcPr>
            <w:tcW w:w="0" w:type="auto"/>
          </w:tcPr>
          <w:p w14:paraId="5F813C8D" w14:textId="77777777" w:rsidR="00E30FEE" w:rsidRPr="00E30FEE" w:rsidRDefault="00E30FEE" w:rsidP="00D75F76">
            <w:pPr>
              <w:ind w:left="0"/>
              <w:rPr>
                <w:lang w:val="en-US"/>
              </w:rPr>
            </w:pPr>
            <w:r w:rsidRPr="00E30FEE">
              <w:rPr>
                <w:lang w:val="en-US"/>
              </w:rPr>
              <w:t>MASTER_POS_WAIT()</w:t>
            </w:r>
          </w:p>
        </w:tc>
        <w:tc>
          <w:tcPr>
            <w:tcW w:w="0" w:type="auto"/>
          </w:tcPr>
          <w:p w14:paraId="7BFCC483" w14:textId="77777777" w:rsidR="00E30FEE" w:rsidRPr="00E30FEE" w:rsidRDefault="00E30FEE" w:rsidP="00D75F76">
            <w:pPr>
              <w:ind w:left="0"/>
              <w:rPr>
                <w:lang w:val="en-US"/>
              </w:rPr>
            </w:pPr>
            <w:r w:rsidRPr="00E30FEE">
              <w:rPr>
                <w:lang w:val="en-US"/>
              </w:rPr>
              <w:t>Block until the slave has read and applied all updates up to the specified position</w:t>
            </w:r>
          </w:p>
        </w:tc>
      </w:tr>
      <w:tr w:rsidR="00E30FEE" w:rsidRPr="00F76EBC" w14:paraId="166DA85E" w14:textId="77777777" w:rsidTr="00E30FEE">
        <w:tc>
          <w:tcPr>
            <w:tcW w:w="0" w:type="auto"/>
          </w:tcPr>
          <w:p w14:paraId="7DD99826" w14:textId="77777777" w:rsidR="00E30FEE" w:rsidRPr="00E30FEE" w:rsidRDefault="00E30FEE" w:rsidP="00D75F76">
            <w:pPr>
              <w:ind w:left="0"/>
              <w:rPr>
                <w:lang w:val="en-US"/>
              </w:rPr>
            </w:pPr>
            <w:r w:rsidRPr="00E30FEE">
              <w:rPr>
                <w:lang w:val="en-US"/>
              </w:rPr>
              <w:t>NAME_CONST()</w:t>
            </w:r>
          </w:p>
        </w:tc>
        <w:tc>
          <w:tcPr>
            <w:tcW w:w="0" w:type="auto"/>
          </w:tcPr>
          <w:p w14:paraId="1FAEF805" w14:textId="77777777" w:rsidR="00E30FEE" w:rsidRPr="00E30FEE" w:rsidRDefault="00E30FEE" w:rsidP="00D75F76">
            <w:pPr>
              <w:ind w:left="0"/>
              <w:rPr>
                <w:lang w:val="en-US"/>
              </w:rPr>
            </w:pPr>
            <w:r w:rsidRPr="00E30FEE">
              <w:rPr>
                <w:lang w:val="en-US"/>
              </w:rPr>
              <w:t>Causes the column to have the given name</w:t>
            </w:r>
          </w:p>
        </w:tc>
      </w:tr>
      <w:tr w:rsidR="00E30FEE" w:rsidRPr="00F76EBC" w14:paraId="2D9E1ABD" w14:textId="77777777" w:rsidTr="00E30FEE">
        <w:tc>
          <w:tcPr>
            <w:tcW w:w="0" w:type="auto"/>
          </w:tcPr>
          <w:p w14:paraId="07E0DBBE" w14:textId="77777777" w:rsidR="00E30FEE" w:rsidRPr="00E30FEE" w:rsidRDefault="00E30FEE" w:rsidP="00D75F76">
            <w:pPr>
              <w:ind w:left="0"/>
              <w:rPr>
                <w:lang w:val="en-US"/>
              </w:rPr>
            </w:pPr>
            <w:r w:rsidRPr="00E30FEE">
              <w:rPr>
                <w:lang w:val="en-US"/>
              </w:rPr>
              <w:t>RAND()</w:t>
            </w:r>
          </w:p>
        </w:tc>
        <w:tc>
          <w:tcPr>
            <w:tcW w:w="0" w:type="auto"/>
          </w:tcPr>
          <w:p w14:paraId="585AC756" w14:textId="77777777" w:rsidR="00E30FEE" w:rsidRPr="00E30FEE" w:rsidRDefault="00E30FEE" w:rsidP="00D75F76">
            <w:pPr>
              <w:ind w:left="0"/>
              <w:rPr>
                <w:lang w:val="en-US"/>
              </w:rPr>
            </w:pPr>
            <w:r w:rsidRPr="00E30FEE">
              <w:rPr>
                <w:lang w:val="en-US"/>
              </w:rPr>
              <w:t>Return a random floating-point value</w:t>
            </w:r>
          </w:p>
        </w:tc>
      </w:tr>
      <w:tr w:rsidR="00E30FEE" w:rsidRPr="00F76EBC" w14:paraId="0B1CCE81" w14:textId="77777777" w:rsidTr="00E30FEE">
        <w:tc>
          <w:tcPr>
            <w:tcW w:w="0" w:type="auto"/>
          </w:tcPr>
          <w:p w14:paraId="25749F1A" w14:textId="77777777" w:rsidR="00E30FEE" w:rsidRPr="00E30FEE" w:rsidRDefault="00E30FEE" w:rsidP="00D75F76">
            <w:pPr>
              <w:ind w:left="0"/>
              <w:rPr>
                <w:lang w:val="en-US"/>
              </w:rPr>
            </w:pPr>
            <w:r w:rsidRPr="00E30FEE">
              <w:rPr>
                <w:lang w:val="en-US"/>
              </w:rPr>
              <w:t>RELEASE_ALL_LOCKS()</w:t>
            </w:r>
          </w:p>
        </w:tc>
        <w:tc>
          <w:tcPr>
            <w:tcW w:w="0" w:type="auto"/>
          </w:tcPr>
          <w:p w14:paraId="06086524" w14:textId="77777777" w:rsidR="00E30FEE" w:rsidRPr="00E30FEE" w:rsidRDefault="00E30FEE" w:rsidP="00D75F76">
            <w:pPr>
              <w:ind w:left="0"/>
              <w:rPr>
                <w:lang w:val="en-US"/>
              </w:rPr>
            </w:pPr>
            <w:r w:rsidRPr="00E30FEE">
              <w:rPr>
                <w:lang w:val="en-US"/>
              </w:rPr>
              <w:t>Releases all current named locks</w:t>
            </w:r>
          </w:p>
        </w:tc>
      </w:tr>
      <w:tr w:rsidR="00E30FEE" w:rsidRPr="00E30FEE" w14:paraId="2CEAC8D5" w14:textId="77777777" w:rsidTr="00E30FEE">
        <w:tc>
          <w:tcPr>
            <w:tcW w:w="0" w:type="auto"/>
          </w:tcPr>
          <w:p w14:paraId="6B2AD5B8" w14:textId="77777777" w:rsidR="00E30FEE" w:rsidRPr="00E30FEE" w:rsidRDefault="00E30FEE" w:rsidP="00D75F76">
            <w:pPr>
              <w:ind w:left="0"/>
              <w:rPr>
                <w:lang w:val="en-US"/>
              </w:rPr>
            </w:pPr>
            <w:r w:rsidRPr="00E30FEE">
              <w:rPr>
                <w:lang w:val="en-US"/>
              </w:rPr>
              <w:t>RELEASE_LOCK()</w:t>
            </w:r>
          </w:p>
        </w:tc>
        <w:tc>
          <w:tcPr>
            <w:tcW w:w="0" w:type="auto"/>
          </w:tcPr>
          <w:p w14:paraId="6555F026" w14:textId="77777777" w:rsidR="00E30FEE" w:rsidRPr="00E30FEE" w:rsidRDefault="00E30FEE" w:rsidP="00D75F76">
            <w:pPr>
              <w:ind w:left="0"/>
              <w:rPr>
                <w:lang w:val="en-US"/>
              </w:rPr>
            </w:pPr>
            <w:r w:rsidRPr="00E30FEE">
              <w:rPr>
                <w:lang w:val="en-US"/>
              </w:rPr>
              <w:t>Releases the named lock</w:t>
            </w:r>
          </w:p>
        </w:tc>
      </w:tr>
      <w:tr w:rsidR="00E30FEE" w:rsidRPr="00F76EBC" w14:paraId="42D1F183" w14:textId="77777777" w:rsidTr="00E30FEE">
        <w:tc>
          <w:tcPr>
            <w:tcW w:w="0" w:type="auto"/>
          </w:tcPr>
          <w:p w14:paraId="462763DA" w14:textId="77777777" w:rsidR="00E30FEE" w:rsidRPr="00E30FEE" w:rsidRDefault="00E30FEE" w:rsidP="00D75F76">
            <w:pPr>
              <w:ind w:left="0"/>
              <w:rPr>
                <w:lang w:val="en-US"/>
              </w:rPr>
            </w:pPr>
            <w:r w:rsidRPr="00E30FEE">
              <w:rPr>
                <w:lang w:val="en-US"/>
              </w:rPr>
              <w:t>SLEEP()</w:t>
            </w:r>
          </w:p>
        </w:tc>
        <w:tc>
          <w:tcPr>
            <w:tcW w:w="0" w:type="auto"/>
          </w:tcPr>
          <w:p w14:paraId="702E7F2E" w14:textId="77777777" w:rsidR="00E30FEE" w:rsidRPr="00E30FEE" w:rsidRDefault="00E30FEE" w:rsidP="00D75F76">
            <w:pPr>
              <w:ind w:left="0"/>
              <w:rPr>
                <w:lang w:val="en-US"/>
              </w:rPr>
            </w:pPr>
            <w:r w:rsidRPr="00E30FEE">
              <w:rPr>
                <w:lang w:val="en-US"/>
              </w:rPr>
              <w:t>Sleep for a number of seconds</w:t>
            </w:r>
          </w:p>
        </w:tc>
      </w:tr>
      <w:tr w:rsidR="00E30FEE" w:rsidRPr="00F76EBC" w14:paraId="5E32868B" w14:textId="77777777" w:rsidTr="00E30FEE">
        <w:tc>
          <w:tcPr>
            <w:tcW w:w="0" w:type="auto"/>
          </w:tcPr>
          <w:p w14:paraId="0B2AF45A" w14:textId="77777777" w:rsidR="00E30FEE" w:rsidRPr="00E30FEE" w:rsidRDefault="00E30FEE" w:rsidP="00D75F76">
            <w:pPr>
              <w:ind w:left="0"/>
              <w:rPr>
                <w:lang w:val="en-US"/>
              </w:rPr>
            </w:pPr>
            <w:r w:rsidRPr="00E30FEE">
              <w:rPr>
                <w:lang w:val="en-US"/>
              </w:rPr>
              <w:t>UUID_SHORT()</w:t>
            </w:r>
          </w:p>
        </w:tc>
        <w:tc>
          <w:tcPr>
            <w:tcW w:w="0" w:type="auto"/>
          </w:tcPr>
          <w:p w14:paraId="09ECD84C" w14:textId="77777777" w:rsidR="00E30FEE" w:rsidRPr="00E30FEE" w:rsidRDefault="00E30FEE" w:rsidP="00D75F76">
            <w:pPr>
              <w:ind w:left="0"/>
              <w:rPr>
                <w:lang w:val="en-US"/>
              </w:rPr>
            </w:pPr>
            <w:r w:rsidRPr="00E30FEE">
              <w:rPr>
                <w:lang w:val="en-US"/>
              </w:rPr>
              <w:t>Return an integer-valued universal identifier</w:t>
            </w:r>
          </w:p>
        </w:tc>
      </w:tr>
      <w:tr w:rsidR="00E30FEE" w:rsidRPr="00E30FEE" w14:paraId="2C197FEA" w14:textId="77777777" w:rsidTr="00E30FEE">
        <w:tc>
          <w:tcPr>
            <w:tcW w:w="0" w:type="auto"/>
          </w:tcPr>
          <w:p w14:paraId="53605F68" w14:textId="77777777" w:rsidR="00E30FEE" w:rsidRPr="00E30FEE" w:rsidRDefault="00E30FEE" w:rsidP="00D75F76">
            <w:pPr>
              <w:ind w:left="0"/>
              <w:rPr>
                <w:lang w:val="en-US"/>
              </w:rPr>
            </w:pPr>
            <w:r w:rsidRPr="00E30FEE">
              <w:rPr>
                <w:lang w:val="en-US"/>
              </w:rPr>
              <w:t>UUID()</w:t>
            </w:r>
          </w:p>
        </w:tc>
        <w:tc>
          <w:tcPr>
            <w:tcW w:w="0" w:type="auto"/>
          </w:tcPr>
          <w:p w14:paraId="3338FB9D" w14:textId="77777777" w:rsidR="00E30FEE" w:rsidRPr="00E30FEE" w:rsidRDefault="00E30FEE" w:rsidP="00D75F76">
            <w:pPr>
              <w:ind w:left="0"/>
              <w:rPr>
                <w:lang w:val="en-US"/>
              </w:rPr>
            </w:pPr>
            <w:r w:rsidRPr="00E30FEE">
              <w:rPr>
                <w:lang w:val="en-US"/>
              </w:rPr>
              <w:t>Return a Universal Unique Identifier (UUID)</w:t>
            </w:r>
          </w:p>
        </w:tc>
      </w:tr>
      <w:tr w:rsidR="00E30FEE" w:rsidRPr="00F76EBC" w14:paraId="02354FCA" w14:textId="77777777" w:rsidTr="00E30FEE">
        <w:tc>
          <w:tcPr>
            <w:tcW w:w="0" w:type="auto"/>
          </w:tcPr>
          <w:p w14:paraId="694D1197" w14:textId="77777777" w:rsidR="00E30FEE" w:rsidRPr="00E30FEE" w:rsidRDefault="00E30FEE" w:rsidP="00D75F76">
            <w:pPr>
              <w:ind w:left="0"/>
              <w:rPr>
                <w:lang w:val="en-US"/>
              </w:rPr>
            </w:pPr>
            <w:r w:rsidRPr="00E30FEE">
              <w:rPr>
                <w:lang w:val="en-US"/>
              </w:rPr>
              <w:t>VALUES()</w:t>
            </w:r>
          </w:p>
        </w:tc>
        <w:tc>
          <w:tcPr>
            <w:tcW w:w="0" w:type="auto"/>
          </w:tcPr>
          <w:p w14:paraId="4CA8C90A" w14:textId="77777777" w:rsidR="00E30FEE" w:rsidRPr="00E30FEE" w:rsidRDefault="00E30FEE" w:rsidP="00D75F76">
            <w:pPr>
              <w:ind w:left="0"/>
              <w:rPr>
                <w:lang w:val="en-US"/>
              </w:rPr>
            </w:pPr>
            <w:r w:rsidRPr="00E30FEE">
              <w:rPr>
                <w:lang w:val="en-US"/>
              </w:rPr>
              <w:t>Defines the values to be used during an INSERT</w:t>
            </w:r>
          </w:p>
        </w:tc>
      </w:tr>
    </w:tbl>
    <w:p w14:paraId="5242B2FA" w14:textId="77777777" w:rsidR="00522C9A" w:rsidRPr="00522C9A" w:rsidRDefault="00522C9A" w:rsidP="0050638D">
      <w:pPr>
        <w:pStyle w:val="Ttulo3"/>
        <w:rPr>
          <w:lang w:val="en-US"/>
        </w:rPr>
      </w:pPr>
      <w:bookmarkStart w:id="216" w:name="_Toc127522977"/>
      <w:r w:rsidRPr="00522C9A">
        <w:rPr>
          <w:lang w:val="en-US"/>
        </w:rPr>
        <w:t>Table 12.26 Aggregate (GROUP BY) Functions</w:t>
      </w:r>
      <w:bookmarkEnd w:id="216"/>
    </w:p>
    <w:tbl>
      <w:tblPr>
        <w:tblStyle w:val="Tablaconcuadrcula"/>
        <w:tblW w:w="0" w:type="auto"/>
        <w:tblInd w:w="1134" w:type="dxa"/>
        <w:tblLook w:val="04A0" w:firstRow="1" w:lastRow="0" w:firstColumn="1" w:lastColumn="0" w:noHBand="0" w:noVBand="1"/>
      </w:tblPr>
      <w:tblGrid>
        <w:gridCol w:w="2301"/>
        <w:gridCol w:w="4758"/>
      </w:tblGrid>
      <w:tr w:rsidR="00E30FEE" w:rsidRPr="00E30FEE" w14:paraId="3AD6B275" w14:textId="77777777" w:rsidTr="00E30FEE">
        <w:tc>
          <w:tcPr>
            <w:tcW w:w="0" w:type="auto"/>
          </w:tcPr>
          <w:p w14:paraId="63D8FC4F" w14:textId="77777777" w:rsidR="00E30FEE" w:rsidRPr="00E30FEE" w:rsidRDefault="00E30FEE" w:rsidP="00D75F76">
            <w:pPr>
              <w:ind w:left="0"/>
              <w:rPr>
                <w:lang w:val="en-US"/>
              </w:rPr>
            </w:pPr>
            <w:r w:rsidRPr="00E30FEE">
              <w:rPr>
                <w:lang w:val="en-US"/>
              </w:rPr>
              <w:t>Name</w:t>
            </w:r>
          </w:p>
        </w:tc>
        <w:tc>
          <w:tcPr>
            <w:tcW w:w="0" w:type="auto"/>
          </w:tcPr>
          <w:p w14:paraId="16544B3A" w14:textId="77777777" w:rsidR="00E30FEE" w:rsidRPr="00E30FEE" w:rsidRDefault="00E30FEE" w:rsidP="00D75F76">
            <w:pPr>
              <w:ind w:left="0"/>
              <w:rPr>
                <w:lang w:val="en-US"/>
              </w:rPr>
            </w:pPr>
            <w:r w:rsidRPr="00E30FEE">
              <w:rPr>
                <w:lang w:val="en-US"/>
              </w:rPr>
              <w:t>Description</w:t>
            </w:r>
          </w:p>
        </w:tc>
      </w:tr>
      <w:tr w:rsidR="00E30FEE" w:rsidRPr="00F76EBC" w14:paraId="18DA25B0" w14:textId="77777777" w:rsidTr="00E30FEE">
        <w:tc>
          <w:tcPr>
            <w:tcW w:w="0" w:type="auto"/>
          </w:tcPr>
          <w:p w14:paraId="598909CB" w14:textId="77777777" w:rsidR="00E30FEE" w:rsidRPr="00E30FEE" w:rsidRDefault="00E30FEE" w:rsidP="00D75F76">
            <w:pPr>
              <w:ind w:left="0"/>
              <w:rPr>
                <w:lang w:val="en-US"/>
              </w:rPr>
            </w:pPr>
            <w:r w:rsidRPr="00E30FEE">
              <w:rPr>
                <w:lang w:val="en-US"/>
              </w:rPr>
              <w:t>AVG()</w:t>
            </w:r>
          </w:p>
        </w:tc>
        <w:tc>
          <w:tcPr>
            <w:tcW w:w="0" w:type="auto"/>
          </w:tcPr>
          <w:p w14:paraId="7949A209" w14:textId="77777777" w:rsidR="00E30FEE" w:rsidRPr="00E30FEE" w:rsidRDefault="00E30FEE" w:rsidP="00D75F76">
            <w:pPr>
              <w:ind w:left="0"/>
              <w:rPr>
                <w:lang w:val="en-US"/>
              </w:rPr>
            </w:pPr>
            <w:r w:rsidRPr="00E30FEE">
              <w:rPr>
                <w:lang w:val="en-US"/>
              </w:rPr>
              <w:t>Return the average value of the argument</w:t>
            </w:r>
          </w:p>
        </w:tc>
      </w:tr>
      <w:tr w:rsidR="00E30FEE" w:rsidRPr="00E30FEE" w14:paraId="72CE898B" w14:textId="77777777" w:rsidTr="00E30FEE">
        <w:tc>
          <w:tcPr>
            <w:tcW w:w="0" w:type="auto"/>
          </w:tcPr>
          <w:p w14:paraId="03E49281" w14:textId="77777777" w:rsidR="00E30FEE" w:rsidRPr="00E30FEE" w:rsidRDefault="00E30FEE" w:rsidP="00D75F76">
            <w:pPr>
              <w:ind w:left="0"/>
              <w:rPr>
                <w:lang w:val="en-US"/>
              </w:rPr>
            </w:pPr>
            <w:r w:rsidRPr="00E30FEE">
              <w:rPr>
                <w:lang w:val="en-US"/>
              </w:rPr>
              <w:t>BIT_AND()</w:t>
            </w:r>
          </w:p>
        </w:tc>
        <w:tc>
          <w:tcPr>
            <w:tcW w:w="0" w:type="auto"/>
          </w:tcPr>
          <w:p w14:paraId="72D50FDD" w14:textId="77777777" w:rsidR="00E30FEE" w:rsidRPr="00E30FEE" w:rsidRDefault="00E30FEE" w:rsidP="00D75F76">
            <w:pPr>
              <w:ind w:left="0"/>
              <w:rPr>
                <w:lang w:val="en-US"/>
              </w:rPr>
            </w:pPr>
            <w:r w:rsidRPr="00E30FEE">
              <w:rPr>
                <w:lang w:val="en-US"/>
              </w:rPr>
              <w:t>Return bitwise AND</w:t>
            </w:r>
          </w:p>
        </w:tc>
      </w:tr>
      <w:tr w:rsidR="00E30FEE" w:rsidRPr="00E30FEE" w14:paraId="4C96CF62" w14:textId="77777777" w:rsidTr="00E30FEE">
        <w:tc>
          <w:tcPr>
            <w:tcW w:w="0" w:type="auto"/>
          </w:tcPr>
          <w:p w14:paraId="787F87DD" w14:textId="77777777" w:rsidR="00E30FEE" w:rsidRPr="00E30FEE" w:rsidRDefault="00E30FEE" w:rsidP="00D75F76">
            <w:pPr>
              <w:ind w:left="0"/>
              <w:rPr>
                <w:lang w:val="en-US"/>
              </w:rPr>
            </w:pPr>
            <w:r w:rsidRPr="00E30FEE">
              <w:rPr>
                <w:lang w:val="en-US"/>
              </w:rPr>
              <w:t>BIT_OR()</w:t>
            </w:r>
          </w:p>
        </w:tc>
        <w:tc>
          <w:tcPr>
            <w:tcW w:w="0" w:type="auto"/>
          </w:tcPr>
          <w:p w14:paraId="4F8C188E" w14:textId="77777777" w:rsidR="00E30FEE" w:rsidRPr="00E30FEE" w:rsidRDefault="00E30FEE" w:rsidP="00D75F76">
            <w:pPr>
              <w:ind w:left="0"/>
              <w:rPr>
                <w:lang w:val="en-US"/>
              </w:rPr>
            </w:pPr>
            <w:r w:rsidRPr="00E30FEE">
              <w:rPr>
                <w:lang w:val="en-US"/>
              </w:rPr>
              <w:t>Return bitwise OR</w:t>
            </w:r>
          </w:p>
        </w:tc>
      </w:tr>
      <w:tr w:rsidR="00E30FEE" w:rsidRPr="00E30FEE" w14:paraId="45E1A78F" w14:textId="77777777" w:rsidTr="00E30FEE">
        <w:tc>
          <w:tcPr>
            <w:tcW w:w="0" w:type="auto"/>
          </w:tcPr>
          <w:p w14:paraId="509ECD99" w14:textId="77777777" w:rsidR="00E30FEE" w:rsidRPr="00E30FEE" w:rsidRDefault="00E30FEE" w:rsidP="00D75F76">
            <w:pPr>
              <w:ind w:left="0"/>
              <w:rPr>
                <w:lang w:val="en-US"/>
              </w:rPr>
            </w:pPr>
            <w:r w:rsidRPr="00E30FEE">
              <w:rPr>
                <w:lang w:val="en-US"/>
              </w:rPr>
              <w:t>BIT_XOR()</w:t>
            </w:r>
          </w:p>
        </w:tc>
        <w:tc>
          <w:tcPr>
            <w:tcW w:w="0" w:type="auto"/>
          </w:tcPr>
          <w:p w14:paraId="77424F1B" w14:textId="77777777" w:rsidR="00E30FEE" w:rsidRPr="00E30FEE" w:rsidRDefault="00E30FEE" w:rsidP="00D75F76">
            <w:pPr>
              <w:ind w:left="0"/>
              <w:rPr>
                <w:lang w:val="en-US"/>
              </w:rPr>
            </w:pPr>
            <w:r w:rsidRPr="00E30FEE">
              <w:rPr>
                <w:lang w:val="en-US"/>
              </w:rPr>
              <w:t>Return bitwise XOR</w:t>
            </w:r>
          </w:p>
        </w:tc>
      </w:tr>
      <w:tr w:rsidR="00E30FEE" w:rsidRPr="00F76EBC" w14:paraId="7888131F" w14:textId="77777777" w:rsidTr="00E30FEE">
        <w:tc>
          <w:tcPr>
            <w:tcW w:w="0" w:type="auto"/>
          </w:tcPr>
          <w:p w14:paraId="7CE5F063" w14:textId="77777777" w:rsidR="00E30FEE" w:rsidRPr="00E30FEE" w:rsidRDefault="00E30FEE" w:rsidP="00D75F76">
            <w:pPr>
              <w:ind w:left="0"/>
              <w:rPr>
                <w:lang w:val="en-US"/>
              </w:rPr>
            </w:pPr>
            <w:r w:rsidRPr="00E30FEE">
              <w:rPr>
                <w:lang w:val="en-US"/>
              </w:rPr>
              <w:t>COUNT(DISTINCT)</w:t>
            </w:r>
          </w:p>
        </w:tc>
        <w:tc>
          <w:tcPr>
            <w:tcW w:w="0" w:type="auto"/>
          </w:tcPr>
          <w:p w14:paraId="1C440532" w14:textId="77777777" w:rsidR="00E30FEE" w:rsidRPr="00E30FEE" w:rsidRDefault="00E30FEE" w:rsidP="00D75F76">
            <w:pPr>
              <w:ind w:left="0"/>
              <w:rPr>
                <w:lang w:val="en-US"/>
              </w:rPr>
            </w:pPr>
            <w:r w:rsidRPr="00E30FEE">
              <w:rPr>
                <w:lang w:val="en-US"/>
              </w:rPr>
              <w:t>Return the count of a number of different values</w:t>
            </w:r>
          </w:p>
        </w:tc>
      </w:tr>
      <w:tr w:rsidR="00E30FEE" w:rsidRPr="00F76EBC" w14:paraId="25AC1528" w14:textId="77777777" w:rsidTr="00E30FEE">
        <w:tc>
          <w:tcPr>
            <w:tcW w:w="0" w:type="auto"/>
          </w:tcPr>
          <w:p w14:paraId="175282CD" w14:textId="77777777" w:rsidR="00E30FEE" w:rsidRPr="00E30FEE" w:rsidRDefault="00E30FEE" w:rsidP="00D75F76">
            <w:pPr>
              <w:ind w:left="0"/>
              <w:rPr>
                <w:lang w:val="en-US"/>
              </w:rPr>
            </w:pPr>
            <w:r w:rsidRPr="00E30FEE">
              <w:rPr>
                <w:lang w:val="en-US"/>
              </w:rPr>
              <w:t>COUNT()</w:t>
            </w:r>
          </w:p>
        </w:tc>
        <w:tc>
          <w:tcPr>
            <w:tcW w:w="0" w:type="auto"/>
          </w:tcPr>
          <w:p w14:paraId="5370B3BC" w14:textId="77777777" w:rsidR="00E30FEE" w:rsidRPr="00E30FEE" w:rsidRDefault="00E30FEE" w:rsidP="00D75F76">
            <w:pPr>
              <w:ind w:left="0"/>
              <w:rPr>
                <w:lang w:val="en-US"/>
              </w:rPr>
            </w:pPr>
            <w:r w:rsidRPr="00E30FEE">
              <w:rPr>
                <w:lang w:val="en-US"/>
              </w:rPr>
              <w:t>Return a count of the number of rows returned</w:t>
            </w:r>
          </w:p>
        </w:tc>
      </w:tr>
      <w:tr w:rsidR="00E30FEE" w:rsidRPr="00E30FEE" w14:paraId="558B5AFB" w14:textId="77777777" w:rsidTr="00E30FEE">
        <w:tc>
          <w:tcPr>
            <w:tcW w:w="0" w:type="auto"/>
          </w:tcPr>
          <w:p w14:paraId="55B45B8C" w14:textId="77777777" w:rsidR="00E30FEE" w:rsidRPr="00E30FEE" w:rsidRDefault="00E30FEE" w:rsidP="00D75F76">
            <w:pPr>
              <w:ind w:left="0"/>
              <w:rPr>
                <w:lang w:val="en-US"/>
              </w:rPr>
            </w:pPr>
            <w:r w:rsidRPr="00E30FEE">
              <w:rPr>
                <w:lang w:val="en-US"/>
              </w:rPr>
              <w:t>GROUP_CONCAT()</w:t>
            </w:r>
          </w:p>
        </w:tc>
        <w:tc>
          <w:tcPr>
            <w:tcW w:w="0" w:type="auto"/>
          </w:tcPr>
          <w:p w14:paraId="0328F6A9" w14:textId="77777777" w:rsidR="00E30FEE" w:rsidRPr="00E30FEE" w:rsidRDefault="00E30FEE" w:rsidP="00D75F76">
            <w:pPr>
              <w:ind w:left="0"/>
              <w:rPr>
                <w:lang w:val="en-US"/>
              </w:rPr>
            </w:pPr>
            <w:r w:rsidRPr="00E30FEE">
              <w:rPr>
                <w:lang w:val="en-US"/>
              </w:rPr>
              <w:t>Return a concatenated string</w:t>
            </w:r>
          </w:p>
        </w:tc>
      </w:tr>
      <w:tr w:rsidR="00E30FEE" w:rsidRPr="00E30FEE" w14:paraId="509A897D" w14:textId="77777777" w:rsidTr="00E30FEE">
        <w:tc>
          <w:tcPr>
            <w:tcW w:w="0" w:type="auto"/>
          </w:tcPr>
          <w:p w14:paraId="5E2E21C1" w14:textId="77777777" w:rsidR="00E30FEE" w:rsidRPr="00E30FEE" w:rsidRDefault="00E30FEE" w:rsidP="00D75F76">
            <w:pPr>
              <w:ind w:left="0"/>
              <w:rPr>
                <w:lang w:val="en-US"/>
              </w:rPr>
            </w:pPr>
            <w:r w:rsidRPr="00E30FEE">
              <w:rPr>
                <w:lang w:val="en-US"/>
              </w:rPr>
              <w:lastRenderedPageBreak/>
              <w:t>MAX()</w:t>
            </w:r>
          </w:p>
        </w:tc>
        <w:tc>
          <w:tcPr>
            <w:tcW w:w="0" w:type="auto"/>
          </w:tcPr>
          <w:p w14:paraId="2AD1E067" w14:textId="77777777" w:rsidR="00E30FEE" w:rsidRPr="00E30FEE" w:rsidRDefault="00E30FEE" w:rsidP="00D75F76">
            <w:pPr>
              <w:ind w:left="0"/>
              <w:rPr>
                <w:lang w:val="en-US"/>
              </w:rPr>
            </w:pPr>
            <w:r w:rsidRPr="00E30FEE">
              <w:rPr>
                <w:lang w:val="en-US"/>
              </w:rPr>
              <w:t>Return the maximum value</w:t>
            </w:r>
          </w:p>
        </w:tc>
      </w:tr>
      <w:tr w:rsidR="00E30FEE" w:rsidRPr="00E30FEE" w14:paraId="606F43EA" w14:textId="77777777" w:rsidTr="00E30FEE">
        <w:tc>
          <w:tcPr>
            <w:tcW w:w="0" w:type="auto"/>
          </w:tcPr>
          <w:p w14:paraId="5399517B" w14:textId="77777777" w:rsidR="00E30FEE" w:rsidRPr="00E30FEE" w:rsidRDefault="00E30FEE" w:rsidP="00D75F76">
            <w:pPr>
              <w:ind w:left="0"/>
              <w:rPr>
                <w:lang w:val="en-US"/>
              </w:rPr>
            </w:pPr>
            <w:r w:rsidRPr="00E30FEE">
              <w:rPr>
                <w:lang w:val="en-US"/>
              </w:rPr>
              <w:t>MIN()</w:t>
            </w:r>
          </w:p>
        </w:tc>
        <w:tc>
          <w:tcPr>
            <w:tcW w:w="0" w:type="auto"/>
          </w:tcPr>
          <w:p w14:paraId="3BD7CA0E" w14:textId="77777777" w:rsidR="00E30FEE" w:rsidRPr="00E30FEE" w:rsidRDefault="00E30FEE" w:rsidP="00D75F76">
            <w:pPr>
              <w:ind w:left="0"/>
              <w:rPr>
                <w:lang w:val="en-US"/>
              </w:rPr>
            </w:pPr>
            <w:r w:rsidRPr="00E30FEE">
              <w:rPr>
                <w:lang w:val="en-US"/>
              </w:rPr>
              <w:t>Return the minimum value</w:t>
            </w:r>
          </w:p>
        </w:tc>
      </w:tr>
      <w:tr w:rsidR="00E30FEE" w:rsidRPr="00F76EBC" w14:paraId="615EEE33" w14:textId="77777777" w:rsidTr="00E30FEE">
        <w:tc>
          <w:tcPr>
            <w:tcW w:w="0" w:type="auto"/>
          </w:tcPr>
          <w:p w14:paraId="278D5721" w14:textId="77777777" w:rsidR="00E30FEE" w:rsidRPr="00E30FEE" w:rsidRDefault="00E30FEE" w:rsidP="00D75F76">
            <w:pPr>
              <w:ind w:left="0"/>
              <w:rPr>
                <w:lang w:val="en-US"/>
              </w:rPr>
            </w:pPr>
            <w:r w:rsidRPr="00E30FEE">
              <w:rPr>
                <w:lang w:val="en-US"/>
              </w:rPr>
              <w:t>STD()</w:t>
            </w:r>
          </w:p>
        </w:tc>
        <w:tc>
          <w:tcPr>
            <w:tcW w:w="0" w:type="auto"/>
          </w:tcPr>
          <w:p w14:paraId="74544EC6" w14:textId="77777777" w:rsidR="00E30FEE" w:rsidRPr="00E30FEE" w:rsidRDefault="00E30FEE" w:rsidP="00D75F76">
            <w:pPr>
              <w:ind w:left="0"/>
              <w:rPr>
                <w:lang w:val="en-US"/>
              </w:rPr>
            </w:pPr>
            <w:r w:rsidRPr="00E30FEE">
              <w:rPr>
                <w:lang w:val="en-US"/>
              </w:rPr>
              <w:t>Return the population standard deviation</w:t>
            </w:r>
          </w:p>
        </w:tc>
      </w:tr>
      <w:tr w:rsidR="00E30FEE" w:rsidRPr="00F76EBC" w14:paraId="51B3EA38" w14:textId="77777777" w:rsidTr="00E30FEE">
        <w:tc>
          <w:tcPr>
            <w:tcW w:w="0" w:type="auto"/>
          </w:tcPr>
          <w:p w14:paraId="11E50681" w14:textId="77777777" w:rsidR="00E30FEE" w:rsidRPr="00E30FEE" w:rsidRDefault="00E30FEE" w:rsidP="00D75F76">
            <w:pPr>
              <w:ind w:left="0"/>
              <w:rPr>
                <w:lang w:val="en-US"/>
              </w:rPr>
            </w:pPr>
            <w:r w:rsidRPr="00E30FEE">
              <w:rPr>
                <w:lang w:val="en-US"/>
              </w:rPr>
              <w:t>STDDEV_POP()</w:t>
            </w:r>
          </w:p>
        </w:tc>
        <w:tc>
          <w:tcPr>
            <w:tcW w:w="0" w:type="auto"/>
          </w:tcPr>
          <w:p w14:paraId="1A372C87" w14:textId="77777777" w:rsidR="00E30FEE" w:rsidRPr="00E30FEE" w:rsidRDefault="00E30FEE" w:rsidP="00D75F76">
            <w:pPr>
              <w:ind w:left="0"/>
              <w:rPr>
                <w:lang w:val="en-US"/>
              </w:rPr>
            </w:pPr>
            <w:r w:rsidRPr="00E30FEE">
              <w:rPr>
                <w:lang w:val="en-US"/>
              </w:rPr>
              <w:t>Return the population standard deviation</w:t>
            </w:r>
          </w:p>
        </w:tc>
      </w:tr>
      <w:tr w:rsidR="00E30FEE" w:rsidRPr="00F76EBC" w14:paraId="78567775" w14:textId="77777777" w:rsidTr="00E30FEE">
        <w:tc>
          <w:tcPr>
            <w:tcW w:w="0" w:type="auto"/>
          </w:tcPr>
          <w:p w14:paraId="7E2D4281" w14:textId="77777777" w:rsidR="00E30FEE" w:rsidRPr="00E30FEE" w:rsidRDefault="00E30FEE" w:rsidP="00D75F76">
            <w:pPr>
              <w:ind w:left="0"/>
              <w:rPr>
                <w:lang w:val="en-US"/>
              </w:rPr>
            </w:pPr>
            <w:r w:rsidRPr="00E30FEE">
              <w:rPr>
                <w:lang w:val="en-US"/>
              </w:rPr>
              <w:t>STDDEV_SAMP()</w:t>
            </w:r>
          </w:p>
        </w:tc>
        <w:tc>
          <w:tcPr>
            <w:tcW w:w="0" w:type="auto"/>
          </w:tcPr>
          <w:p w14:paraId="295D38BD" w14:textId="77777777" w:rsidR="00E30FEE" w:rsidRPr="00E30FEE" w:rsidRDefault="00E30FEE" w:rsidP="00D75F76">
            <w:pPr>
              <w:ind w:left="0"/>
              <w:rPr>
                <w:lang w:val="en-US"/>
              </w:rPr>
            </w:pPr>
            <w:r w:rsidRPr="00E30FEE">
              <w:rPr>
                <w:lang w:val="en-US"/>
              </w:rPr>
              <w:t>Return the sample standard deviation</w:t>
            </w:r>
          </w:p>
        </w:tc>
      </w:tr>
      <w:tr w:rsidR="00E30FEE" w:rsidRPr="00F76EBC" w14:paraId="3F034ED2" w14:textId="77777777" w:rsidTr="00E30FEE">
        <w:tc>
          <w:tcPr>
            <w:tcW w:w="0" w:type="auto"/>
          </w:tcPr>
          <w:p w14:paraId="2831CAAD" w14:textId="77777777" w:rsidR="00E30FEE" w:rsidRPr="00E30FEE" w:rsidRDefault="00E30FEE" w:rsidP="00D75F76">
            <w:pPr>
              <w:ind w:left="0"/>
              <w:rPr>
                <w:lang w:val="en-US"/>
              </w:rPr>
            </w:pPr>
            <w:r w:rsidRPr="00E30FEE">
              <w:rPr>
                <w:lang w:val="en-US"/>
              </w:rPr>
              <w:t>STDDEV()</w:t>
            </w:r>
          </w:p>
        </w:tc>
        <w:tc>
          <w:tcPr>
            <w:tcW w:w="0" w:type="auto"/>
          </w:tcPr>
          <w:p w14:paraId="19391C67" w14:textId="77777777" w:rsidR="00E30FEE" w:rsidRPr="00E30FEE" w:rsidRDefault="00E30FEE" w:rsidP="00D75F76">
            <w:pPr>
              <w:ind w:left="0"/>
              <w:rPr>
                <w:lang w:val="en-US"/>
              </w:rPr>
            </w:pPr>
            <w:r w:rsidRPr="00E30FEE">
              <w:rPr>
                <w:lang w:val="en-US"/>
              </w:rPr>
              <w:t>Return the population standard deviation</w:t>
            </w:r>
          </w:p>
        </w:tc>
      </w:tr>
      <w:tr w:rsidR="00E30FEE" w:rsidRPr="00E30FEE" w14:paraId="66535DDE" w14:textId="77777777" w:rsidTr="00E30FEE">
        <w:tc>
          <w:tcPr>
            <w:tcW w:w="0" w:type="auto"/>
          </w:tcPr>
          <w:p w14:paraId="7CF398FD" w14:textId="77777777" w:rsidR="00E30FEE" w:rsidRPr="00E30FEE" w:rsidRDefault="00E30FEE" w:rsidP="00D75F76">
            <w:pPr>
              <w:ind w:left="0"/>
              <w:rPr>
                <w:lang w:val="en-US"/>
              </w:rPr>
            </w:pPr>
            <w:r w:rsidRPr="00E30FEE">
              <w:rPr>
                <w:lang w:val="en-US"/>
              </w:rPr>
              <w:t>SUM()</w:t>
            </w:r>
          </w:p>
        </w:tc>
        <w:tc>
          <w:tcPr>
            <w:tcW w:w="0" w:type="auto"/>
          </w:tcPr>
          <w:p w14:paraId="284125C9" w14:textId="77777777" w:rsidR="00E30FEE" w:rsidRPr="00E30FEE" w:rsidRDefault="00E30FEE" w:rsidP="00D75F76">
            <w:pPr>
              <w:ind w:left="0"/>
              <w:rPr>
                <w:lang w:val="en-US"/>
              </w:rPr>
            </w:pPr>
            <w:r w:rsidRPr="00E30FEE">
              <w:rPr>
                <w:lang w:val="en-US"/>
              </w:rPr>
              <w:t>Return the sum</w:t>
            </w:r>
          </w:p>
        </w:tc>
      </w:tr>
      <w:tr w:rsidR="00E30FEE" w:rsidRPr="00F76EBC" w14:paraId="01240C75" w14:textId="77777777" w:rsidTr="00E30FEE">
        <w:tc>
          <w:tcPr>
            <w:tcW w:w="0" w:type="auto"/>
          </w:tcPr>
          <w:p w14:paraId="2745034A" w14:textId="77777777" w:rsidR="00E30FEE" w:rsidRPr="00E30FEE" w:rsidRDefault="00E30FEE" w:rsidP="00D75F76">
            <w:pPr>
              <w:ind w:left="0"/>
              <w:rPr>
                <w:lang w:val="en-US"/>
              </w:rPr>
            </w:pPr>
            <w:r w:rsidRPr="00E30FEE">
              <w:rPr>
                <w:lang w:val="en-US"/>
              </w:rPr>
              <w:t>VAR_POP()</w:t>
            </w:r>
          </w:p>
        </w:tc>
        <w:tc>
          <w:tcPr>
            <w:tcW w:w="0" w:type="auto"/>
          </w:tcPr>
          <w:p w14:paraId="1D9BE81B" w14:textId="77777777" w:rsidR="00E30FEE" w:rsidRPr="00E30FEE" w:rsidRDefault="00E30FEE" w:rsidP="00D75F76">
            <w:pPr>
              <w:ind w:left="0"/>
              <w:rPr>
                <w:lang w:val="en-US"/>
              </w:rPr>
            </w:pPr>
            <w:r w:rsidRPr="00E30FEE">
              <w:rPr>
                <w:lang w:val="en-US"/>
              </w:rPr>
              <w:t>Return the population standard variance</w:t>
            </w:r>
          </w:p>
        </w:tc>
      </w:tr>
      <w:tr w:rsidR="00E30FEE" w:rsidRPr="00E30FEE" w14:paraId="524F117B" w14:textId="77777777" w:rsidTr="00E30FEE">
        <w:tc>
          <w:tcPr>
            <w:tcW w:w="0" w:type="auto"/>
          </w:tcPr>
          <w:p w14:paraId="5EFEA444" w14:textId="77777777" w:rsidR="00E30FEE" w:rsidRPr="00E30FEE" w:rsidRDefault="00E30FEE" w:rsidP="00D75F76">
            <w:pPr>
              <w:ind w:left="0"/>
              <w:rPr>
                <w:lang w:val="en-US"/>
              </w:rPr>
            </w:pPr>
            <w:r w:rsidRPr="00E30FEE">
              <w:rPr>
                <w:lang w:val="en-US"/>
              </w:rPr>
              <w:t>VAR_SAMP()</w:t>
            </w:r>
          </w:p>
        </w:tc>
        <w:tc>
          <w:tcPr>
            <w:tcW w:w="0" w:type="auto"/>
          </w:tcPr>
          <w:p w14:paraId="69F0B4A5" w14:textId="77777777" w:rsidR="00E30FEE" w:rsidRPr="00E30FEE" w:rsidRDefault="00E30FEE" w:rsidP="00D75F76">
            <w:pPr>
              <w:ind w:left="0"/>
              <w:rPr>
                <w:lang w:val="en-US"/>
              </w:rPr>
            </w:pPr>
            <w:r w:rsidRPr="00E30FEE">
              <w:rPr>
                <w:lang w:val="en-US"/>
              </w:rPr>
              <w:t>Return the sample variance</w:t>
            </w:r>
          </w:p>
        </w:tc>
      </w:tr>
      <w:tr w:rsidR="00E30FEE" w:rsidRPr="00F76EBC" w14:paraId="2863C80F" w14:textId="77777777" w:rsidTr="00E30FEE">
        <w:tc>
          <w:tcPr>
            <w:tcW w:w="0" w:type="auto"/>
          </w:tcPr>
          <w:p w14:paraId="3E5E78F8" w14:textId="77777777" w:rsidR="00E30FEE" w:rsidRPr="00E30FEE" w:rsidRDefault="00E30FEE" w:rsidP="00D75F76">
            <w:pPr>
              <w:ind w:left="0"/>
              <w:rPr>
                <w:lang w:val="en-US"/>
              </w:rPr>
            </w:pPr>
            <w:r w:rsidRPr="00E30FEE">
              <w:rPr>
                <w:lang w:val="en-US"/>
              </w:rPr>
              <w:t>VARIANCE()</w:t>
            </w:r>
          </w:p>
        </w:tc>
        <w:tc>
          <w:tcPr>
            <w:tcW w:w="0" w:type="auto"/>
          </w:tcPr>
          <w:p w14:paraId="4953A167" w14:textId="77777777" w:rsidR="00E30FEE" w:rsidRPr="00E30FEE" w:rsidRDefault="00E30FEE" w:rsidP="00D75F76">
            <w:pPr>
              <w:ind w:left="0"/>
              <w:rPr>
                <w:lang w:val="en-US"/>
              </w:rPr>
            </w:pPr>
            <w:r w:rsidRPr="00E30FEE">
              <w:rPr>
                <w:lang w:val="en-US"/>
              </w:rPr>
              <w:t>Return the population standard variance</w:t>
            </w:r>
          </w:p>
        </w:tc>
      </w:tr>
    </w:tbl>
    <w:p w14:paraId="16FEA08C" w14:textId="77777777" w:rsidR="00522C9A" w:rsidRDefault="00522C9A" w:rsidP="00F203A5">
      <w:pPr>
        <w:rPr>
          <w:lang w:val="en-US"/>
        </w:rPr>
      </w:pPr>
    </w:p>
    <w:p w14:paraId="4161DE12" w14:textId="77777777" w:rsidR="0050638D" w:rsidRDefault="0050638D" w:rsidP="00F203A5">
      <w:pPr>
        <w:rPr>
          <w:lang w:val="en-US"/>
        </w:rPr>
      </w:pPr>
    </w:p>
    <w:p w14:paraId="62912FC1" w14:textId="77777777" w:rsidR="0050638D" w:rsidRDefault="0050638D" w:rsidP="00F203A5">
      <w:pPr>
        <w:rPr>
          <w:lang w:val="en-US"/>
        </w:rPr>
      </w:pPr>
    </w:p>
    <w:p w14:paraId="76E1E96F" w14:textId="77777777" w:rsidR="0050638D" w:rsidRDefault="0050638D" w:rsidP="00F203A5">
      <w:pPr>
        <w:rPr>
          <w:lang w:val="en-US"/>
        </w:rPr>
      </w:pPr>
    </w:p>
    <w:p w14:paraId="53C53DDC" w14:textId="77777777" w:rsidR="0050638D" w:rsidRDefault="0050638D" w:rsidP="00F203A5">
      <w:pPr>
        <w:rPr>
          <w:lang w:val="en-US"/>
        </w:rPr>
      </w:pPr>
    </w:p>
    <w:p w14:paraId="50E3088C" w14:textId="77777777" w:rsidR="00522C9A" w:rsidRDefault="00522C9A" w:rsidP="00F203A5">
      <w:pPr>
        <w:rPr>
          <w:lang w:val="en-US"/>
        </w:rPr>
      </w:pPr>
    </w:p>
    <w:p w14:paraId="30CBC4B8" w14:textId="77777777" w:rsidR="000D142A" w:rsidRDefault="00020BFA" w:rsidP="003C2E95">
      <w:pPr>
        <w:pStyle w:val="Ttulo3"/>
        <w:rPr>
          <w:lang w:val="en-US"/>
        </w:rPr>
      </w:pPr>
      <w:bookmarkStart w:id="217" w:name="_Toc127522978"/>
      <w:r>
        <w:rPr>
          <w:lang w:val="en-US"/>
        </w:rPr>
        <w:t>Funciones de cadena</w:t>
      </w:r>
      <w:bookmarkEnd w:id="217"/>
    </w:p>
    <w:p w14:paraId="144682DD" w14:textId="77777777" w:rsidR="00020BFA" w:rsidRPr="00021A4E" w:rsidRDefault="002D6F59" w:rsidP="00020BFA">
      <w:pPr>
        <w:pStyle w:val="comandoseinstrucciones"/>
        <w:rPr>
          <w:b/>
          <w:lang w:val="en-US"/>
        </w:rPr>
      </w:pPr>
      <w:r>
        <w:fldChar w:fldCharType="begin"/>
      </w:r>
      <w:r w:rsidRPr="002D6F59">
        <w:rPr>
          <w:lang w:val="en-US"/>
          <w:rPrChange w:id="218" w:author="dani" w:date="2015-12-12T23:55:00Z">
            <w:rPr>
              <w:rFonts w:ascii="Garamond" w:hAnsi="Garamond"/>
              <w:sz w:val="24"/>
              <w:szCs w:val="24"/>
            </w:rPr>
          </w:rPrChange>
        </w:rPr>
        <w:instrText xml:space="preserve"> HYPERLINK "file:///M:/__Clase/__Curso_2014-15/_BASES_DE_DATOS/SQL.y.MySQL-www.nachocabanes.com/sql09.html" </w:instrText>
      </w:r>
      <w:r>
        <w:fldChar w:fldCharType="separate"/>
      </w:r>
      <w:r w:rsidR="00020BFA" w:rsidRPr="00021A4E">
        <w:rPr>
          <w:rStyle w:val="Hipervnculo"/>
          <w:b/>
          <w:lang w:val="en-US"/>
        </w:rPr>
        <w:t>file:///M:/__Clase/__Curso_2014-15/_BASES_DE_DATOS/SQL.y.MySQL-www.nachocabanes.com/sql09.html</w:t>
      </w:r>
      <w:r>
        <w:rPr>
          <w:rStyle w:val="Hipervnculo"/>
          <w:b/>
          <w:lang w:val="en-US"/>
        </w:rPr>
        <w:fldChar w:fldCharType="end"/>
      </w:r>
    </w:p>
    <w:p w14:paraId="70171EB7" w14:textId="77777777" w:rsidR="00020BFA" w:rsidRDefault="00020BFA" w:rsidP="00020BFA">
      <w:pPr>
        <w:rPr>
          <w:lang w:val="en-US"/>
        </w:rPr>
      </w:pPr>
    </w:p>
    <w:p w14:paraId="420248CB" w14:textId="77777777" w:rsidR="00D33E25" w:rsidRDefault="00D33E25" w:rsidP="003C2E95">
      <w:pPr>
        <w:pStyle w:val="Ttulo2"/>
      </w:pPr>
      <w:bookmarkStart w:id="219" w:name="_Toc127522979"/>
      <w:r>
        <w:t>Backup and Recovery</w:t>
      </w:r>
      <w:bookmarkEnd w:id="219"/>
    </w:p>
    <w:p w14:paraId="6CAF6664" w14:textId="77777777" w:rsidR="00B25327" w:rsidRDefault="00000000" w:rsidP="00D33E25">
      <w:pPr>
        <w:pStyle w:val="comandoseinstrucciones"/>
      </w:pPr>
      <w:hyperlink r:id="rId115" w:history="1">
        <w:r w:rsidR="00D33E25" w:rsidRPr="00165A6C">
          <w:rPr>
            <w:rStyle w:val="Hipervnculo"/>
          </w:rPr>
          <w:t>https://dev.mysql.com/doc/refman/5.6/en/backup-and-recovery.html</w:t>
        </w:r>
      </w:hyperlink>
    </w:p>
    <w:p w14:paraId="1FF7F195" w14:textId="77777777" w:rsidR="00D33E25" w:rsidRDefault="00D33E25" w:rsidP="00B25327"/>
    <w:p w14:paraId="05FBA04C" w14:textId="77777777" w:rsidR="00B25327" w:rsidRDefault="00E15997" w:rsidP="003C2E95">
      <w:pPr>
        <w:pStyle w:val="Ttulo1"/>
      </w:pPr>
      <w:bookmarkStart w:id="220" w:name="_Toc127522980"/>
      <w:r>
        <w:t>Criterios para diseña una BD</w:t>
      </w:r>
      <w:bookmarkEnd w:id="220"/>
    </w:p>
    <w:p w14:paraId="21413BCF" w14:textId="77777777" w:rsidR="00E15997" w:rsidRPr="00D33F97" w:rsidRDefault="00E15997" w:rsidP="003C2E95">
      <w:pPr>
        <w:pStyle w:val="Ttulo3"/>
      </w:pPr>
      <w:bookmarkStart w:id="221" w:name="_Toc127522981"/>
      <w:r>
        <w:t>Por Qué es mejor e</w:t>
      </w:r>
      <w:r w:rsidRPr="00D33F97">
        <w:t>vitar que los atributos permitan NULL</w:t>
      </w:r>
      <w:bookmarkEnd w:id="221"/>
    </w:p>
    <w:p w14:paraId="5EA03084" w14:textId="77777777" w:rsidR="00E15997" w:rsidRDefault="00000000" w:rsidP="00E15997">
      <w:pPr>
        <w:pStyle w:val="comandoseinstrucciones"/>
      </w:pPr>
      <w:hyperlink r:id="rId116" w:history="1">
        <w:r w:rsidR="00E15997" w:rsidRPr="002048D9">
          <w:rPr>
            <w:rStyle w:val="Hipervnculo"/>
          </w:rPr>
          <w:t>https://www.safaribooksonline.com/library/view/high-performance-mysql/9781449332471/ch04.html</w:t>
        </w:r>
      </w:hyperlink>
    </w:p>
    <w:p w14:paraId="42721A42" w14:textId="77777777" w:rsidR="00E15997" w:rsidRDefault="00E15997" w:rsidP="00E15997"/>
    <w:p w14:paraId="2E663BCE" w14:textId="77777777" w:rsidR="00E15997" w:rsidRPr="00D33F97" w:rsidRDefault="00E15997" w:rsidP="00511DD4">
      <w:pPr>
        <w:rPr>
          <w:lang w:val="en-US"/>
        </w:rPr>
      </w:pPr>
      <w:r w:rsidRPr="00D33F97">
        <w:rPr>
          <w:lang w:val="en-US"/>
        </w:rPr>
        <w:t>Avoid NULL if possible.</w:t>
      </w:r>
    </w:p>
    <w:p w14:paraId="231121E8" w14:textId="77777777" w:rsidR="00E15997" w:rsidRPr="00D33F97" w:rsidRDefault="00E15997" w:rsidP="00E15997">
      <w:pPr>
        <w:rPr>
          <w:lang w:val="en-US"/>
        </w:rPr>
      </w:pPr>
    </w:p>
    <w:p w14:paraId="634E937A" w14:textId="77777777" w:rsidR="00E15997" w:rsidRPr="00D33F97" w:rsidRDefault="00E15997" w:rsidP="00E15997">
      <w:pPr>
        <w:rPr>
          <w:lang w:val="en-US"/>
        </w:rPr>
      </w:pPr>
      <w:r w:rsidRPr="00D33F97">
        <w:rPr>
          <w:lang w:val="en-US"/>
        </w:rPr>
        <w:t xml:space="preserve">    A lot of tables include nullable columns even when the application does not need to store NULL (the absence of a value), merely because it’s the default. It’s usually best to specify columns as NOT NULL unless you intend to store NULL in them.</w:t>
      </w:r>
    </w:p>
    <w:p w14:paraId="587C9320" w14:textId="77777777" w:rsidR="00E15997" w:rsidRPr="00D33F97" w:rsidRDefault="00E15997" w:rsidP="00E15997">
      <w:pPr>
        <w:rPr>
          <w:lang w:val="en-US"/>
        </w:rPr>
      </w:pPr>
    </w:p>
    <w:p w14:paraId="3E250A5E" w14:textId="77777777" w:rsidR="00E15997" w:rsidRPr="00D33F97" w:rsidRDefault="00E15997" w:rsidP="00E15997">
      <w:pPr>
        <w:rPr>
          <w:lang w:val="en-US"/>
        </w:rPr>
      </w:pPr>
      <w:r w:rsidRPr="00D33F97">
        <w:rPr>
          <w:lang w:val="en-US"/>
        </w:rPr>
        <w:lastRenderedPageBreak/>
        <w:t xml:space="preserve">    It’s harder for MySQL to optimize queries that refer to nullable columns, because they make indexes, index statistics, and value comparisons more complicated. A nullable column uses more storage space and requires special processing inside MySQL. When a nullable column is indexed, it requires an extra byte per entry and can even cause a fixed-size index (such as an index on a single integer column) to be converted to a variable-sized one in MyISAM.</w:t>
      </w:r>
    </w:p>
    <w:p w14:paraId="2E0B8686" w14:textId="77777777" w:rsidR="00E15997" w:rsidRPr="00D33F97" w:rsidRDefault="00E15997" w:rsidP="00E15997">
      <w:pPr>
        <w:rPr>
          <w:lang w:val="en-US"/>
        </w:rPr>
      </w:pPr>
    </w:p>
    <w:p w14:paraId="0B349C5F" w14:textId="77777777" w:rsidR="00E15997" w:rsidRPr="00D33F97" w:rsidRDefault="00E15997" w:rsidP="00E15997">
      <w:pPr>
        <w:rPr>
          <w:lang w:val="en-US"/>
        </w:rPr>
      </w:pPr>
      <w:r w:rsidRPr="00D33F97">
        <w:rPr>
          <w:lang w:val="en-US"/>
        </w:rPr>
        <w:t xml:space="preserve">    The performance improvement from changing NULL columns to NOT NULL is usually small, so don’t make it a priority to find and change them on an existing schema unless you know they are causing problems. However, if you’re planning to index columns, avoid making them nullable if possible.</w:t>
      </w:r>
    </w:p>
    <w:p w14:paraId="7C5FAC3E" w14:textId="77777777" w:rsidR="00E15997" w:rsidRPr="00D33F97" w:rsidRDefault="00E15997" w:rsidP="00E15997">
      <w:pPr>
        <w:rPr>
          <w:lang w:val="en-US"/>
        </w:rPr>
      </w:pPr>
    </w:p>
    <w:p w14:paraId="7D5FCE84" w14:textId="77777777" w:rsidR="00E15997" w:rsidRDefault="00E15997" w:rsidP="00E15997">
      <w:r w:rsidRPr="00D33F97">
        <w:rPr>
          <w:lang w:val="en-US"/>
        </w:rPr>
        <w:t xml:space="preserve">    There are exceptions, of course. For example, it’s worth mentioning that InnoDB stores NULL with a single bit, so it can be pretty space-efficient for sparsely populated data. </w:t>
      </w:r>
      <w:r>
        <w:t>This doesn’t apply to MyISAM, though.</w:t>
      </w:r>
    </w:p>
    <w:p w14:paraId="5F8291DE" w14:textId="77777777" w:rsidR="00E15997" w:rsidRDefault="00E15997" w:rsidP="00E15997"/>
    <w:p w14:paraId="2F22CB7D" w14:textId="77777777" w:rsidR="00B25327" w:rsidRPr="00B25327" w:rsidRDefault="00B25327" w:rsidP="00B25327"/>
    <w:p w14:paraId="64E54C14" w14:textId="77777777" w:rsidR="008D0663" w:rsidRPr="0008625D" w:rsidRDefault="008D0663" w:rsidP="00A47DB6"/>
    <w:sectPr w:rsidR="008D0663" w:rsidRPr="0008625D" w:rsidSect="00AA0DEF">
      <w:headerReference w:type="default" r:id="rId117"/>
      <w:footerReference w:type="even" r:id="rId118"/>
      <w:footerReference w:type="default" r:id="rId119"/>
      <w:headerReference w:type="first" r:id="rId120"/>
      <w:footerReference w:type="first" r:id="rId121"/>
      <w:pgSz w:w="11906" w:h="16838" w:code="9"/>
      <w:pgMar w:top="1388" w:right="1134" w:bottom="567" w:left="1134" w:header="731" w:footer="75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BCD8D2" w14:textId="77777777" w:rsidR="00B43495" w:rsidRDefault="00B43495" w:rsidP="005857BA">
      <w:r>
        <w:separator/>
      </w:r>
    </w:p>
  </w:endnote>
  <w:endnote w:type="continuationSeparator" w:id="0">
    <w:p w14:paraId="5029F2CB" w14:textId="77777777" w:rsidR="00B43495" w:rsidRDefault="00B43495" w:rsidP="005857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Liberation Mono">
    <w:altName w:val="Courier New"/>
    <w:panose1 w:val="02070409020205020404"/>
    <w:charset w:val="00"/>
    <w:family w:val="modern"/>
    <w:pitch w:val="fixed"/>
    <w:sig w:usb0="E0000AFF" w:usb1="400078FF" w:usb2="00000001" w:usb3="00000000" w:csb0="000001B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B82E36" w14:textId="77777777" w:rsidR="00235205" w:rsidRDefault="00235205" w:rsidP="005857BA">
    <w:r>
      <w:fldChar w:fldCharType="begin"/>
    </w:r>
    <w:r>
      <w:instrText xml:space="preserve">PAGE  </w:instrText>
    </w:r>
    <w:r>
      <w:fldChar w:fldCharType="end"/>
    </w:r>
  </w:p>
  <w:p w14:paraId="4FD1AB47" w14:textId="77777777" w:rsidR="00235205" w:rsidRDefault="00235205" w:rsidP="005857B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648128" w14:textId="77777777" w:rsidR="00235205" w:rsidRPr="00EC3909" w:rsidRDefault="00235205" w:rsidP="00EC3909">
    <w:pPr>
      <w:ind w:left="0"/>
      <w:jc w:val="center"/>
      <w:rPr>
        <w:rFonts w:ascii="Arial" w:hAnsi="Arial" w:cs="Arial"/>
        <w:sz w:val="20"/>
        <w:szCs w:val="20"/>
      </w:rPr>
    </w:pPr>
    <w:r w:rsidRPr="00EC3909">
      <w:rPr>
        <w:rFonts w:ascii="Arial" w:hAnsi="Arial" w:cs="Arial"/>
        <w:sz w:val="20"/>
        <w:szCs w:val="20"/>
      </w:rPr>
      <w:fldChar w:fldCharType="begin"/>
    </w:r>
    <w:r w:rsidRPr="00EC3909">
      <w:rPr>
        <w:rFonts w:ascii="Arial" w:hAnsi="Arial" w:cs="Arial"/>
        <w:sz w:val="20"/>
        <w:szCs w:val="20"/>
      </w:rPr>
      <w:instrText xml:space="preserve">PAGE  </w:instrText>
    </w:r>
    <w:r w:rsidRPr="00EC3909">
      <w:rPr>
        <w:rFonts w:ascii="Arial" w:hAnsi="Arial" w:cs="Arial"/>
        <w:sz w:val="20"/>
        <w:szCs w:val="20"/>
      </w:rPr>
      <w:fldChar w:fldCharType="separate"/>
    </w:r>
    <w:r w:rsidR="005E7EC6">
      <w:rPr>
        <w:rFonts w:ascii="Arial" w:hAnsi="Arial" w:cs="Arial"/>
        <w:noProof/>
        <w:sz w:val="20"/>
        <w:szCs w:val="20"/>
      </w:rPr>
      <w:t>13</w:t>
    </w:r>
    <w:r w:rsidRPr="00EC3909">
      <w:rPr>
        <w:rFonts w:ascii="Arial" w:hAnsi="Arial" w:cs="Arial"/>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8D2470" w14:textId="77777777" w:rsidR="00235205" w:rsidRDefault="00235205" w:rsidP="005857BA">
    <w:pPr>
      <w:pStyle w:val="Piedepgina"/>
    </w:pPr>
    <w:r>
      <w:rPr>
        <w:rStyle w:val="Nmerodepgina"/>
        <w:sz w:val="16"/>
      </w:rPr>
      <w:fldChar w:fldCharType="begin"/>
    </w:r>
    <w:r>
      <w:rPr>
        <w:rStyle w:val="Nmerodepgina"/>
        <w:sz w:val="16"/>
      </w:rPr>
      <w:instrText xml:space="preserve"> PAGE </w:instrText>
    </w:r>
    <w:r>
      <w:rPr>
        <w:rStyle w:val="Nmerodepgina"/>
        <w:sz w:val="16"/>
      </w:rPr>
      <w:fldChar w:fldCharType="separate"/>
    </w:r>
    <w:r>
      <w:rPr>
        <w:rStyle w:val="Nmerodepgina"/>
        <w:noProof/>
        <w:sz w:val="16"/>
      </w:rPr>
      <w:t>1</w:t>
    </w:r>
    <w:r>
      <w:rPr>
        <w:rStyle w:val="Nmerodepgina"/>
        <w:sz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963DFD" w14:textId="77777777" w:rsidR="00B43495" w:rsidRDefault="00B43495" w:rsidP="005857BA">
      <w:r>
        <w:separator/>
      </w:r>
    </w:p>
  </w:footnote>
  <w:footnote w:type="continuationSeparator" w:id="0">
    <w:p w14:paraId="04F1C9C9" w14:textId="77777777" w:rsidR="00B43495" w:rsidRDefault="00B43495" w:rsidP="005857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006DDB" w14:textId="77777777" w:rsidR="00235205" w:rsidRPr="003956B9" w:rsidRDefault="00235205" w:rsidP="00EC3909">
    <w:pPr>
      <w:pBdr>
        <w:bottom w:val="single" w:sz="4" w:space="1" w:color="F79646"/>
      </w:pBdr>
      <w:shd w:val="clear" w:color="auto" w:fill="FFFFFF"/>
      <w:tabs>
        <w:tab w:val="right" w:pos="9639"/>
      </w:tabs>
      <w:ind w:left="0"/>
      <w:rPr>
        <w:color w:val="F79646"/>
        <w:sz w:val="22"/>
      </w:rPr>
    </w:pPr>
    <w:r w:rsidRPr="00D97068">
      <w:rPr>
        <w:rFonts w:ascii="Arial" w:hAnsi="Arial"/>
        <w:b/>
        <w:noProof/>
        <w:color w:val="F79646"/>
        <w:sz w:val="20"/>
      </w:rPr>
      <w:fldChar w:fldCharType="begin"/>
    </w:r>
    <w:r w:rsidRPr="00D97068">
      <w:rPr>
        <w:rFonts w:ascii="Arial" w:hAnsi="Arial"/>
        <w:b/>
        <w:noProof/>
        <w:color w:val="F79646"/>
        <w:sz w:val="20"/>
      </w:rPr>
      <w:instrText xml:space="preserve"> FILENAME </w:instrText>
    </w:r>
    <w:r w:rsidRPr="00D97068">
      <w:rPr>
        <w:rFonts w:ascii="Arial" w:hAnsi="Arial"/>
        <w:b/>
        <w:noProof/>
        <w:color w:val="F79646"/>
        <w:sz w:val="20"/>
      </w:rPr>
      <w:fldChar w:fldCharType="separate"/>
    </w:r>
    <w:r>
      <w:rPr>
        <w:rFonts w:ascii="Arial" w:hAnsi="Arial"/>
        <w:b/>
        <w:noProof/>
        <w:color w:val="F79646"/>
        <w:sz w:val="20"/>
      </w:rPr>
      <w:t>003 - SQL de Access, MySQL y diferencias entre ambos – TEORIA - 065.docx</w:t>
    </w:r>
    <w:r w:rsidRPr="00D97068">
      <w:rPr>
        <w:rFonts w:ascii="Arial" w:hAnsi="Arial"/>
        <w:b/>
        <w:noProof/>
        <w:color w:val="F79646"/>
        <w:sz w:val="20"/>
      </w:rPr>
      <w:fldChar w:fldCharType="end"/>
    </w:r>
    <w:r>
      <w:rPr>
        <w:rFonts w:ascii="Arial" w:hAnsi="Arial"/>
        <w:b/>
        <w:noProof/>
        <w:color w:val="F79646"/>
        <w:sz w:val="20"/>
      </w:rPr>
      <w:tab/>
    </w:r>
    <w:r w:rsidRPr="00D97068">
      <w:rPr>
        <w:rFonts w:ascii="Arial" w:hAnsi="Arial"/>
        <w:b/>
        <w:noProof/>
        <w:color w:val="F79646"/>
        <w:sz w:val="20"/>
      </w:rPr>
      <w:t xml:space="preserve">Fecha de impresión </w:t>
    </w:r>
    <w:r w:rsidRPr="00D97068">
      <w:rPr>
        <w:rFonts w:ascii="Arial" w:hAnsi="Arial"/>
        <w:b/>
        <w:noProof/>
        <w:color w:val="F79646"/>
        <w:sz w:val="20"/>
      </w:rPr>
      <w:fldChar w:fldCharType="begin"/>
    </w:r>
    <w:r w:rsidRPr="00D97068">
      <w:rPr>
        <w:rFonts w:ascii="Arial" w:hAnsi="Arial"/>
        <w:b/>
        <w:noProof/>
        <w:color w:val="F79646"/>
        <w:sz w:val="20"/>
      </w:rPr>
      <w:instrText xml:space="preserve"> PRINTDATE \@ "dd/MM/yyyy h:mm am/pm" </w:instrText>
    </w:r>
    <w:r w:rsidRPr="00D97068">
      <w:rPr>
        <w:rFonts w:ascii="Arial" w:hAnsi="Arial"/>
        <w:b/>
        <w:noProof/>
        <w:color w:val="F79646"/>
        <w:sz w:val="20"/>
      </w:rPr>
      <w:fldChar w:fldCharType="separate"/>
    </w:r>
    <w:r>
      <w:rPr>
        <w:rFonts w:ascii="Arial" w:hAnsi="Arial"/>
        <w:b/>
        <w:noProof/>
        <w:color w:val="F79646"/>
        <w:sz w:val="20"/>
      </w:rPr>
      <w:t xml:space="preserve">14/09/2020 2:47 </w:t>
    </w:r>
    <w:r w:rsidRPr="00D97068">
      <w:rPr>
        <w:color w:val="F79646"/>
        <w:sz w:val="22"/>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09001D" w14:textId="77777777" w:rsidR="00235205" w:rsidRDefault="00000000" w:rsidP="005857BA">
    <w:pPr>
      <w:pStyle w:val="Encabezado"/>
    </w:pPr>
    <w:fldSimple w:instr=" FILENAME ">
      <w:r w:rsidR="00235205">
        <w:rPr>
          <w:noProof/>
        </w:rPr>
        <w:t>003 - SQL de Access, MySQL y diferencias entre ambos – TEORIA - 065.docx</w:t>
      </w:r>
    </w:fldSimple>
    <w:r w:rsidR="00235205">
      <w:tab/>
      <w:t xml:space="preserve">Fecha de impresión </w:t>
    </w:r>
    <w:fldSimple w:instr=" PRINTDATE ">
      <w:r w:rsidR="00235205">
        <w:rPr>
          <w:noProof/>
        </w:rPr>
        <w:t>14/09/2020 14:47:00</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2A4097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A761CE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AB6C30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E761DF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1D41CE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3FCBB0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D34B80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ACC0A7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FC69B5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F00DC9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D2598"/>
    <w:multiLevelType w:val="multilevel"/>
    <w:tmpl w:val="037E5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74A630E"/>
    <w:multiLevelType w:val="multilevel"/>
    <w:tmpl w:val="A94405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decimal"/>
      <w:lvlText w:val="%5."/>
      <w:lvlJc w:val="left"/>
      <w:pPr>
        <w:tabs>
          <w:tab w:val="num" w:pos="3600"/>
        </w:tabs>
        <w:ind w:left="3600" w:hanging="360"/>
      </w:p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998467E"/>
    <w:multiLevelType w:val="hybridMultilevel"/>
    <w:tmpl w:val="5BD6BEA4"/>
    <w:lvl w:ilvl="0" w:tplc="E7C65968">
      <w:start w:val="1"/>
      <w:numFmt w:val="decimal"/>
      <w:pStyle w:val="Lista6"/>
      <w:lvlText w:val="%1."/>
      <w:lvlJc w:val="left"/>
      <w:pPr>
        <w:ind w:left="2413" w:hanging="360"/>
      </w:pPr>
      <w:rPr>
        <w:rFonts w:hint="default"/>
        <w:b/>
        <w:i w:val="0"/>
        <w:color w:val="E36C0A"/>
      </w:rPr>
    </w:lvl>
    <w:lvl w:ilvl="1" w:tplc="0C0A0019" w:tentative="1">
      <w:start w:val="1"/>
      <w:numFmt w:val="lowerLetter"/>
      <w:lvlText w:val="%2."/>
      <w:lvlJc w:val="left"/>
      <w:pPr>
        <w:ind w:left="3493" w:hanging="360"/>
      </w:pPr>
    </w:lvl>
    <w:lvl w:ilvl="2" w:tplc="0C0A001B" w:tentative="1">
      <w:start w:val="1"/>
      <w:numFmt w:val="lowerRoman"/>
      <w:lvlText w:val="%3."/>
      <w:lvlJc w:val="right"/>
      <w:pPr>
        <w:ind w:left="4213" w:hanging="180"/>
      </w:pPr>
    </w:lvl>
    <w:lvl w:ilvl="3" w:tplc="0C0A000F" w:tentative="1">
      <w:start w:val="1"/>
      <w:numFmt w:val="decimal"/>
      <w:lvlText w:val="%4."/>
      <w:lvlJc w:val="left"/>
      <w:pPr>
        <w:ind w:left="4933" w:hanging="360"/>
      </w:pPr>
    </w:lvl>
    <w:lvl w:ilvl="4" w:tplc="0C0A0019" w:tentative="1">
      <w:start w:val="1"/>
      <w:numFmt w:val="lowerLetter"/>
      <w:lvlText w:val="%5."/>
      <w:lvlJc w:val="left"/>
      <w:pPr>
        <w:ind w:left="5653" w:hanging="360"/>
      </w:pPr>
    </w:lvl>
    <w:lvl w:ilvl="5" w:tplc="0C0A001B" w:tentative="1">
      <w:start w:val="1"/>
      <w:numFmt w:val="lowerRoman"/>
      <w:lvlText w:val="%6."/>
      <w:lvlJc w:val="right"/>
      <w:pPr>
        <w:ind w:left="6373" w:hanging="180"/>
      </w:pPr>
    </w:lvl>
    <w:lvl w:ilvl="6" w:tplc="0C0A000F" w:tentative="1">
      <w:start w:val="1"/>
      <w:numFmt w:val="decimal"/>
      <w:lvlText w:val="%7."/>
      <w:lvlJc w:val="left"/>
      <w:pPr>
        <w:ind w:left="7093" w:hanging="360"/>
      </w:pPr>
    </w:lvl>
    <w:lvl w:ilvl="7" w:tplc="0C0A0019" w:tentative="1">
      <w:start w:val="1"/>
      <w:numFmt w:val="lowerLetter"/>
      <w:lvlText w:val="%8."/>
      <w:lvlJc w:val="left"/>
      <w:pPr>
        <w:ind w:left="7813" w:hanging="360"/>
      </w:pPr>
    </w:lvl>
    <w:lvl w:ilvl="8" w:tplc="0C0A001B" w:tentative="1">
      <w:start w:val="1"/>
      <w:numFmt w:val="lowerRoman"/>
      <w:lvlText w:val="%9."/>
      <w:lvlJc w:val="right"/>
      <w:pPr>
        <w:ind w:left="8533" w:hanging="180"/>
      </w:pPr>
    </w:lvl>
  </w:abstractNum>
  <w:abstractNum w:abstractNumId="13" w15:restartNumberingAfterBreak="0">
    <w:nsid w:val="0A05208A"/>
    <w:multiLevelType w:val="multilevel"/>
    <w:tmpl w:val="D430D2EA"/>
    <w:name w:val="num4"/>
    <w:lvl w:ilvl="0">
      <w:start w:val="1"/>
      <w:numFmt w:val="decimal"/>
      <w:pStyle w:val="Ttulo1"/>
      <w:lvlText w:val="%1."/>
      <w:lvlJc w:val="left"/>
      <w:pPr>
        <w:tabs>
          <w:tab w:val="num" w:pos="907"/>
        </w:tabs>
        <w:ind w:left="907" w:hanging="907"/>
      </w:pPr>
      <w:rPr>
        <w:rFonts w:ascii="Arial" w:hAnsi="Arial" w:hint="default"/>
        <w:b/>
        <w:i w:val="0"/>
        <w:color w:val="FF9900"/>
      </w:rPr>
    </w:lvl>
    <w:lvl w:ilvl="1">
      <w:start w:val="1"/>
      <w:numFmt w:val="decimal"/>
      <w:pStyle w:val="Ttulo2"/>
      <w:lvlText w:val="%1.%2"/>
      <w:lvlJc w:val="left"/>
      <w:pPr>
        <w:tabs>
          <w:tab w:val="num" w:pos="907"/>
        </w:tabs>
        <w:ind w:left="907" w:hanging="907"/>
      </w:pPr>
      <w:rPr>
        <w:rFonts w:ascii="Arial" w:hAnsi="Arial" w:hint="default"/>
        <w:b/>
        <w:i w:val="0"/>
        <w:color w:val="FF9900"/>
      </w:rPr>
    </w:lvl>
    <w:lvl w:ilvl="2">
      <w:start w:val="1"/>
      <w:numFmt w:val="decimal"/>
      <w:pStyle w:val="Ttulo3"/>
      <w:lvlText w:val="%1.%2.%3"/>
      <w:lvlJc w:val="left"/>
      <w:pPr>
        <w:tabs>
          <w:tab w:val="num" w:pos="907"/>
        </w:tabs>
        <w:ind w:left="907" w:hanging="907"/>
      </w:pPr>
      <w:rPr>
        <w:rFonts w:ascii="Arial" w:hAnsi="Arial" w:hint="default"/>
        <w:b/>
        <w:i w:val="0"/>
        <w:color w:val="FF9900"/>
      </w:rPr>
    </w:lvl>
    <w:lvl w:ilvl="3">
      <w:start w:val="1"/>
      <w:numFmt w:val="decimal"/>
      <w:pStyle w:val="Ttulo4"/>
      <w:lvlText w:val="%1.%2.%3.%4"/>
      <w:lvlJc w:val="left"/>
      <w:pPr>
        <w:tabs>
          <w:tab w:val="num" w:pos="907"/>
        </w:tabs>
        <w:ind w:left="907" w:hanging="907"/>
      </w:pPr>
      <w:rPr>
        <w:rFonts w:ascii="Arial" w:hAnsi="Arial" w:hint="default"/>
        <w:b/>
        <w:i w:val="0"/>
        <w:color w:val="FF9900"/>
      </w:rPr>
    </w:lvl>
    <w:lvl w:ilvl="4">
      <w:start w:val="1"/>
      <w:numFmt w:val="decimal"/>
      <w:pStyle w:val="Ttulo5"/>
      <w:lvlText w:val="%1.%2.%3.%4.%5"/>
      <w:lvlJc w:val="left"/>
      <w:pPr>
        <w:tabs>
          <w:tab w:val="num" w:pos="2005"/>
        </w:tabs>
        <w:ind w:left="2005" w:hanging="2232"/>
      </w:pPr>
      <w:rPr>
        <w:rFonts w:hint="default"/>
        <w:color w:val="F79646"/>
      </w:rPr>
    </w:lvl>
    <w:lvl w:ilvl="5">
      <w:start w:val="1"/>
      <w:numFmt w:val="decimal"/>
      <w:pStyle w:val="Ttulo6"/>
      <w:lvlText w:val="%1.%2.%3.%4.%5.%6."/>
      <w:lvlJc w:val="left"/>
      <w:pPr>
        <w:tabs>
          <w:tab w:val="num" w:pos="1213"/>
        </w:tabs>
        <w:ind w:left="-227" w:firstLine="0"/>
      </w:pPr>
      <w:rPr>
        <w:rFonts w:hint="default"/>
        <w:b/>
        <w:color w:val="F79646"/>
      </w:rPr>
    </w:lvl>
    <w:lvl w:ilvl="6">
      <w:start w:val="1"/>
      <w:numFmt w:val="decimal"/>
      <w:pStyle w:val="Ttulo7"/>
      <w:lvlText w:val="%1.%2.%3.%4.%5.%6.%7."/>
      <w:lvlJc w:val="left"/>
      <w:pPr>
        <w:tabs>
          <w:tab w:val="num" w:pos="3373"/>
        </w:tabs>
        <w:ind w:left="3013" w:hanging="1080"/>
      </w:pPr>
      <w:rPr>
        <w:rFonts w:hint="default"/>
        <w:color w:val="F79646"/>
      </w:rPr>
    </w:lvl>
    <w:lvl w:ilvl="7">
      <w:start w:val="1"/>
      <w:numFmt w:val="decimal"/>
      <w:lvlText w:val="%1.%2.%3.%4.%5.%6.%7.%8."/>
      <w:lvlJc w:val="left"/>
      <w:pPr>
        <w:tabs>
          <w:tab w:val="num" w:pos="3733"/>
        </w:tabs>
        <w:ind w:left="3517" w:hanging="1224"/>
      </w:pPr>
      <w:rPr>
        <w:rFonts w:hint="default"/>
      </w:rPr>
    </w:lvl>
    <w:lvl w:ilvl="8">
      <w:start w:val="1"/>
      <w:numFmt w:val="decimal"/>
      <w:lvlText w:val="%1.%2.%3.%4.%5.%6.%7.%8.%9."/>
      <w:lvlJc w:val="left"/>
      <w:pPr>
        <w:tabs>
          <w:tab w:val="num" w:pos="4453"/>
        </w:tabs>
        <w:ind w:left="4093" w:hanging="1440"/>
      </w:pPr>
      <w:rPr>
        <w:rFonts w:hint="default"/>
      </w:rPr>
    </w:lvl>
  </w:abstractNum>
  <w:abstractNum w:abstractNumId="14" w15:restartNumberingAfterBreak="0">
    <w:nsid w:val="0B125D75"/>
    <w:multiLevelType w:val="multilevel"/>
    <w:tmpl w:val="D6B222B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58413A7"/>
    <w:multiLevelType w:val="hybridMultilevel"/>
    <w:tmpl w:val="89C488D2"/>
    <w:lvl w:ilvl="0" w:tplc="DDB4BC04">
      <w:start w:val="1"/>
      <w:numFmt w:val="decimal"/>
      <w:pStyle w:val="Lista8"/>
      <w:lvlText w:val="%1)"/>
      <w:lvlJc w:val="left"/>
      <w:pPr>
        <w:ind w:left="2838" w:hanging="360"/>
      </w:pPr>
      <w:rPr>
        <w:rFonts w:hint="default"/>
        <w:b/>
        <w:i w:val="0"/>
        <w:color w:val="E36C0A"/>
      </w:rPr>
    </w:lvl>
    <w:lvl w:ilvl="1" w:tplc="0C0A0019" w:tentative="1">
      <w:start w:val="1"/>
      <w:numFmt w:val="lowerLetter"/>
      <w:lvlText w:val="%2."/>
      <w:lvlJc w:val="left"/>
      <w:pPr>
        <w:ind w:left="3918" w:hanging="360"/>
      </w:pPr>
    </w:lvl>
    <w:lvl w:ilvl="2" w:tplc="0C0A001B" w:tentative="1">
      <w:start w:val="1"/>
      <w:numFmt w:val="lowerRoman"/>
      <w:lvlText w:val="%3."/>
      <w:lvlJc w:val="right"/>
      <w:pPr>
        <w:ind w:left="4638" w:hanging="180"/>
      </w:pPr>
    </w:lvl>
    <w:lvl w:ilvl="3" w:tplc="0C0A000F" w:tentative="1">
      <w:start w:val="1"/>
      <w:numFmt w:val="decimal"/>
      <w:lvlText w:val="%4."/>
      <w:lvlJc w:val="left"/>
      <w:pPr>
        <w:ind w:left="5358" w:hanging="360"/>
      </w:pPr>
    </w:lvl>
    <w:lvl w:ilvl="4" w:tplc="0C0A0019" w:tentative="1">
      <w:start w:val="1"/>
      <w:numFmt w:val="lowerLetter"/>
      <w:lvlText w:val="%5."/>
      <w:lvlJc w:val="left"/>
      <w:pPr>
        <w:ind w:left="6078" w:hanging="360"/>
      </w:pPr>
    </w:lvl>
    <w:lvl w:ilvl="5" w:tplc="0C0A001B" w:tentative="1">
      <w:start w:val="1"/>
      <w:numFmt w:val="lowerRoman"/>
      <w:lvlText w:val="%6."/>
      <w:lvlJc w:val="right"/>
      <w:pPr>
        <w:ind w:left="6798" w:hanging="180"/>
      </w:pPr>
    </w:lvl>
    <w:lvl w:ilvl="6" w:tplc="0C0A000F" w:tentative="1">
      <w:start w:val="1"/>
      <w:numFmt w:val="decimal"/>
      <w:lvlText w:val="%7."/>
      <w:lvlJc w:val="left"/>
      <w:pPr>
        <w:ind w:left="7518" w:hanging="360"/>
      </w:pPr>
    </w:lvl>
    <w:lvl w:ilvl="7" w:tplc="0C0A0019" w:tentative="1">
      <w:start w:val="1"/>
      <w:numFmt w:val="lowerLetter"/>
      <w:lvlText w:val="%8."/>
      <w:lvlJc w:val="left"/>
      <w:pPr>
        <w:ind w:left="8238" w:hanging="360"/>
      </w:pPr>
    </w:lvl>
    <w:lvl w:ilvl="8" w:tplc="0C0A001B" w:tentative="1">
      <w:start w:val="1"/>
      <w:numFmt w:val="lowerRoman"/>
      <w:lvlText w:val="%9."/>
      <w:lvlJc w:val="right"/>
      <w:pPr>
        <w:ind w:left="8958" w:hanging="180"/>
      </w:pPr>
    </w:lvl>
  </w:abstractNum>
  <w:abstractNum w:abstractNumId="16" w15:restartNumberingAfterBreak="0">
    <w:nsid w:val="28F5691C"/>
    <w:multiLevelType w:val="hybridMultilevel"/>
    <w:tmpl w:val="429A6B14"/>
    <w:lvl w:ilvl="0" w:tplc="54FE1DDE">
      <w:start w:val="1"/>
      <w:numFmt w:val="bullet"/>
      <w:pStyle w:val="Lista7"/>
      <w:lvlText w:val=""/>
      <w:lvlJc w:val="left"/>
      <w:pPr>
        <w:ind w:left="3198" w:hanging="360"/>
      </w:pPr>
      <w:rPr>
        <w:rFonts w:ascii="Wingdings" w:hAnsi="Wingdings" w:hint="default"/>
        <w:color w:val="E36C0A"/>
      </w:rPr>
    </w:lvl>
    <w:lvl w:ilvl="1" w:tplc="0C0A0003" w:tentative="1">
      <w:start w:val="1"/>
      <w:numFmt w:val="bullet"/>
      <w:lvlText w:val="o"/>
      <w:lvlJc w:val="left"/>
      <w:pPr>
        <w:ind w:left="3918" w:hanging="360"/>
      </w:pPr>
      <w:rPr>
        <w:rFonts w:ascii="Courier New" w:hAnsi="Courier New" w:cs="Courier New" w:hint="default"/>
      </w:rPr>
    </w:lvl>
    <w:lvl w:ilvl="2" w:tplc="0C0A0005" w:tentative="1">
      <w:start w:val="1"/>
      <w:numFmt w:val="bullet"/>
      <w:lvlText w:val=""/>
      <w:lvlJc w:val="left"/>
      <w:pPr>
        <w:ind w:left="4638" w:hanging="360"/>
      </w:pPr>
      <w:rPr>
        <w:rFonts w:ascii="Wingdings" w:hAnsi="Wingdings" w:hint="default"/>
      </w:rPr>
    </w:lvl>
    <w:lvl w:ilvl="3" w:tplc="0C0A0001" w:tentative="1">
      <w:start w:val="1"/>
      <w:numFmt w:val="bullet"/>
      <w:lvlText w:val=""/>
      <w:lvlJc w:val="left"/>
      <w:pPr>
        <w:ind w:left="5358" w:hanging="360"/>
      </w:pPr>
      <w:rPr>
        <w:rFonts w:ascii="Symbol" w:hAnsi="Symbol" w:hint="default"/>
      </w:rPr>
    </w:lvl>
    <w:lvl w:ilvl="4" w:tplc="0C0A0003" w:tentative="1">
      <w:start w:val="1"/>
      <w:numFmt w:val="bullet"/>
      <w:lvlText w:val="o"/>
      <w:lvlJc w:val="left"/>
      <w:pPr>
        <w:ind w:left="6078" w:hanging="360"/>
      </w:pPr>
      <w:rPr>
        <w:rFonts w:ascii="Courier New" w:hAnsi="Courier New" w:cs="Courier New" w:hint="default"/>
      </w:rPr>
    </w:lvl>
    <w:lvl w:ilvl="5" w:tplc="0C0A0005" w:tentative="1">
      <w:start w:val="1"/>
      <w:numFmt w:val="bullet"/>
      <w:lvlText w:val=""/>
      <w:lvlJc w:val="left"/>
      <w:pPr>
        <w:ind w:left="6798" w:hanging="360"/>
      </w:pPr>
      <w:rPr>
        <w:rFonts w:ascii="Wingdings" w:hAnsi="Wingdings" w:hint="default"/>
      </w:rPr>
    </w:lvl>
    <w:lvl w:ilvl="6" w:tplc="0C0A0001" w:tentative="1">
      <w:start w:val="1"/>
      <w:numFmt w:val="bullet"/>
      <w:lvlText w:val=""/>
      <w:lvlJc w:val="left"/>
      <w:pPr>
        <w:ind w:left="7518" w:hanging="360"/>
      </w:pPr>
      <w:rPr>
        <w:rFonts w:ascii="Symbol" w:hAnsi="Symbol" w:hint="default"/>
      </w:rPr>
    </w:lvl>
    <w:lvl w:ilvl="7" w:tplc="0C0A0003" w:tentative="1">
      <w:start w:val="1"/>
      <w:numFmt w:val="bullet"/>
      <w:lvlText w:val="o"/>
      <w:lvlJc w:val="left"/>
      <w:pPr>
        <w:ind w:left="8238" w:hanging="360"/>
      </w:pPr>
      <w:rPr>
        <w:rFonts w:ascii="Courier New" w:hAnsi="Courier New" w:cs="Courier New" w:hint="default"/>
      </w:rPr>
    </w:lvl>
    <w:lvl w:ilvl="8" w:tplc="0C0A0005" w:tentative="1">
      <w:start w:val="1"/>
      <w:numFmt w:val="bullet"/>
      <w:lvlText w:val=""/>
      <w:lvlJc w:val="left"/>
      <w:pPr>
        <w:ind w:left="8958" w:hanging="360"/>
      </w:pPr>
      <w:rPr>
        <w:rFonts w:ascii="Wingdings" w:hAnsi="Wingdings" w:hint="default"/>
      </w:rPr>
    </w:lvl>
  </w:abstractNum>
  <w:abstractNum w:abstractNumId="17" w15:restartNumberingAfterBreak="0">
    <w:nsid w:val="2E687A70"/>
    <w:multiLevelType w:val="hybridMultilevel"/>
    <w:tmpl w:val="BC26902C"/>
    <w:lvl w:ilvl="0" w:tplc="0BA04998">
      <w:start w:val="1"/>
      <w:numFmt w:val="decimal"/>
      <w:pStyle w:val="Lista0"/>
      <w:lvlText w:val="%1)"/>
      <w:lvlJc w:val="left"/>
      <w:pPr>
        <w:ind w:left="1137" w:hanging="360"/>
      </w:pPr>
      <w:rPr>
        <w:rFonts w:hint="default"/>
        <w:b/>
        <w:i w:val="0"/>
        <w:color w:val="E36C0A"/>
      </w:rPr>
    </w:lvl>
    <w:lvl w:ilvl="1" w:tplc="0C0A0019" w:tentative="1">
      <w:start w:val="1"/>
      <w:numFmt w:val="lowerLetter"/>
      <w:lvlText w:val="%2."/>
      <w:lvlJc w:val="left"/>
      <w:pPr>
        <w:ind w:left="2214" w:hanging="360"/>
      </w:pPr>
    </w:lvl>
    <w:lvl w:ilvl="2" w:tplc="0C0A001B" w:tentative="1">
      <w:start w:val="1"/>
      <w:numFmt w:val="lowerRoman"/>
      <w:lvlText w:val="%3."/>
      <w:lvlJc w:val="right"/>
      <w:pPr>
        <w:ind w:left="2934" w:hanging="180"/>
      </w:pPr>
    </w:lvl>
    <w:lvl w:ilvl="3" w:tplc="0C0A000F" w:tentative="1">
      <w:start w:val="1"/>
      <w:numFmt w:val="decimal"/>
      <w:lvlText w:val="%4."/>
      <w:lvlJc w:val="left"/>
      <w:pPr>
        <w:ind w:left="3654" w:hanging="360"/>
      </w:pPr>
    </w:lvl>
    <w:lvl w:ilvl="4" w:tplc="0C0A0019" w:tentative="1">
      <w:start w:val="1"/>
      <w:numFmt w:val="lowerLetter"/>
      <w:lvlText w:val="%5."/>
      <w:lvlJc w:val="left"/>
      <w:pPr>
        <w:ind w:left="4374" w:hanging="360"/>
      </w:pPr>
    </w:lvl>
    <w:lvl w:ilvl="5" w:tplc="0C0A001B" w:tentative="1">
      <w:start w:val="1"/>
      <w:numFmt w:val="lowerRoman"/>
      <w:lvlText w:val="%6."/>
      <w:lvlJc w:val="right"/>
      <w:pPr>
        <w:ind w:left="5094" w:hanging="180"/>
      </w:pPr>
    </w:lvl>
    <w:lvl w:ilvl="6" w:tplc="0C0A000F" w:tentative="1">
      <w:start w:val="1"/>
      <w:numFmt w:val="decimal"/>
      <w:lvlText w:val="%7."/>
      <w:lvlJc w:val="left"/>
      <w:pPr>
        <w:ind w:left="5814" w:hanging="360"/>
      </w:pPr>
    </w:lvl>
    <w:lvl w:ilvl="7" w:tplc="0C0A0019" w:tentative="1">
      <w:start w:val="1"/>
      <w:numFmt w:val="lowerLetter"/>
      <w:lvlText w:val="%8."/>
      <w:lvlJc w:val="left"/>
      <w:pPr>
        <w:ind w:left="6534" w:hanging="360"/>
      </w:pPr>
    </w:lvl>
    <w:lvl w:ilvl="8" w:tplc="0C0A001B" w:tentative="1">
      <w:start w:val="1"/>
      <w:numFmt w:val="lowerRoman"/>
      <w:lvlText w:val="%9."/>
      <w:lvlJc w:val="right"/>
      <w:pPr>
        <w:ind w:left="7254" w:hanging="180"/>
      </w:pPr>
    </w:lvl>
  </w:abstractNum>
  <w:abstractNum w:abstractNumId="18" w15:restartNumberingAfterBreak="0">
    <w:nsid w:val="33963FBC"/>
    <w:multiLevelType w:val="multilevel"/>
    <w:tmpl w:val="9CD896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84B2AF6"/>
    <w:multiLevelType w:val="multilevel"/>
    <w:tmpl w:val="DA5EF1E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C9544F7"/>
    <w:multiLevelType w:val="multilevel"/>
    <w:tmpl w:val="D910DB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EB949F4"/>
    <w:multiLevelType w:val="hybridMultilevel"/>
    <w:tmpl w:val="BD5E50BC"/>
    <w:lvl w:ilvl="0" w:tplc="4B520FEE">
      <w:start w:val="1"/>
      <w:numFmt w:val="bullet"/>
      <w:pStyle w:val="Lista0b"/>
      <w:lvlText w:val=""/>
      <w:lvlJc w:val="left"/>
      <w:pPr>
        <w:ind w:left="1497" w:hanging="360"/>
      </w:pPr>
      <w:rPr>
        <w:rFonts w:ascii="Wingdings" w:hAnsi="Wingdings" w:hint="default"/>
        <w:color w:val="E36C0A"/>
      </w:rPr>
    </w:lvl>
    <w:lvl w:ilvl="1" w:tplc="0C0A0003" w:tentative="1">
      <w:start w:val="1"/>
      <w:numFmt w:val="bullet"/>
      <w:lvlText w:val="o"/>
      <w:lvlJc w:val="left"/>
      <w:pPr>
        <w:ind w:left="2217" w:hanging="360"/>
      </w:pPr>
      <w:rPr>
        <w:rFonts w:ascii="Courier New" w:hAnsi="Courier New" w:cs="Courier New" w:hint="default"/>
      </w:rPr>
    </w:lvl>
    <w:lvl w:ilvl="2" w:tplc="0C0A0005" w:tentative="1">
      <w:start w:val="1"/>
      <w:numFmt w:val="bullet"/>
      <w:lvlText w:val=""/>
      <w:lvlJc w:val="left"/>
      <w:pPr>
        <w:ind w:left="2937" w:hanging="360"/>
      </w:pPr>
      <w:rPr>
        <w:rFonts w:ascii="Wingdings" w:hAnsi="Wingdings" w:hint="default"/>
      </w:rPr>
    </w:lvl>
    <w:lvl w:ilvl="3" w:tplc="0C0A0001" w:tentative="1">
      <w:start w:val="1"/>
      <w:numFmt w:val="bullet"/>
      <w:lvlText w:val=""/>
      <w:lvlJc w:val="left"/>
      <w:pPr>
        <w:ind w:left="3657" w:hanging="360"/>
      </w:pPr>
      <w:rPr>
        <w:rFonts w:ascii="Symbol" w:hAnsi="Symbol" w:hint="default"/>
      </w:rPr>
    </w:lvl>
    <w:lvl w:ilvl="4" w:tplc="0C0A0003" w:tentative="1">
      <w:start w:val="1"/>
      <w:numFmt w:val="bullet"/>
      <w:lvlText w:val="o"/>
      <w:lvlJc w:val="left"/>
      <w:pPr>
        <w:ind w:left="4377" w:hanging="360"/>
      </w:pPr>
      <w:rPr>
        <w:rFonts w:ascii="Courier New" w:hAnsi="Courier New" w:cs="Courier New" w:hint="default"/>
      </w:rPr>
    </w:lvl>
    <w:lvl w:ilvl="5" w:tplc="0C0A0005" w:tentative="1">
      <w:start w:val="1"/>
      <w:numFmt w:val="bullet"/>
      <w:lvlText w:val=""/>
      <w:lvlJc w:val="left"/>
      <w:pPr>
        <w:ind w:left="5097" w:hanging="360"/>
      </w:pPr>
      <w:rPr>
        <w:rFonts w:ascii="Wingdings" w:hAnsi="Wingdings" w:hint="default"/>
      </w:rPr>
    </w:lvl>
    <w:lvl w:ilvl="6" w:tplc="0C0A0001" w:tentative="1">
      <w:start w:val="1"/>
      <w:numFmt w:val="bullet"/>
      <w:lvlText w:val=""/>
      <w:lvlJc w:val="left"/>
      <w:pPr>
        <w:ind w:left="5817" w:hanging="360"/>
      </w:pPr>
      <w:rPr>
        <w:rFonts w:ascii="Symbol" w:hAnsi="Symbol" w:hint="default"/>
      </w:rPr>
    </w:lvl>
    <w:lvl w:ilvl="7" w:tplc="0C0A0003" w:tentative="1">
      <w:start w:val="1"/>
      <w:numFmt w:val="bullet"/>
      <w:lvlText w:val="o"/>
      <w:lvlJc w:val="left"/>
      <w:pPr>
        <w:ind w:left="6537" w:hanging="360"/>
      </w:pPr>
      <w:rPr>
        <w:rFonts w:ascii="Courier New" w:hAnsi="Courier New" w:cs="Courier New" w:hint="default"/>
      </w:rPr>
    </w:lvl>
    <w:lvl w:ilvl="8" w:tplc="0C0A0005" w:tentative="1">
      <w:start w:val="1"/>
      <w:numFmt w:val="bullet"/>
      <w:lvlText w:val=""/>
      <w:lvlJc w:val="left"/>
      <w:pPr>
        <w:ind w:left="7257" w:hanging="360"/>
      </w:pPr>
      <w:rPr>
        <w:rFonts w:ascii="Wingdings" w:hAnsi="Wingdings" w:hint="default"/>
      </w:rPr>
    </w:lvl>
  </w:abstractNum>
  <w:abstractNum w:abstractNumId="22" w15:restartNumberingAfterBreak="0">
    <w:nsid w:val="58B57313"/>
    <w:multiLevelType w:val="multilevel"/>
    <w:tmpl w:val="E1448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9A263DA"/>
    <w:multiLevelType w:val="multilevel"/>
    <w:tmpl w:val="D4E2A458"/>
    <w:styleLink w:val="Vineta"/>
    <w:lvl w:ilvl="0">
      <w:start w:val="1"/>
      <w:numFmt w:val="bullet"/>
      <w:lvlText w:val=""/>
      <w:lvlJc w:val="left"/>
      <w:pPr>
        <w:tabs>
          <w:tab w:val="num" w:pos="340"/>
        </w:tabs>
        <w:ind w:left="340" w:hanging="340"/>
      </w:pPr>
      <w:rPr>
        <w:rFonts w:ascii="Symbol" w:hAnsi="Symbol" w:hint="default"/>
        <w:b/>
        <w:color w:val="008000"/>
        <w:sz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B9F2E7C"/>
    <w:multiLevelType w:val="hybridMultilevel"/>
    <w:tmpl w:val="9F10AAF6"/>
    <w:lvl w:ilvl="0" w:tplc="407EA864">
      <w:start w:val="1"/>
      <w:numFmt w:val="decimal"/>
      <w:pStyle w:val="Lista4"/>
      <w:lvlText w:val="%1)"/>
      <w:lvlJc w:val="left"/>
      <w:pPr>
        <w:ind w:left="2163" w:hanging="360"/>
      </w:pPr>
      <w:rPr>
        <w:rFonts w:hint="default"/>
        <w:b/>
        <w:i w:val="0"/>
        <w:color w:val="E36C0A"/>
      </w:rPr>
    </w:lvl>
    <w:lvl w:ilvl="1" w:tplc="0C0A0019" w:tentative="1">
      <w:start w:val="1"/>
      <w:numFmt w:val="lowerLetter"/>
      <w:lvlText w:val="%2."/>
      <w:lvlJc w:val="left"/>
      <w:pPr>
        <w:ind w:left="3243" w:hanging="360"/>
      </w:pPr>
    </w:lvl>
    <w:lvl w:ilvl="2" w:tplc="0C0A001B" w:tentative="1">
      <w:start w:val="1"/>
      <w:numFmt w:val="lowerRoman"/>
      <w:lvlText w:val="%3."/>
      <w:lvlJc w:val="right"/>
      <w:pPr>
        <w:ind w:left="3963" w:hanging="180"/>
      </w:pPr>
    </w:lvl>
    <w:lvl w:ilvl="3" w:tplc="0C0A000F" w:tentative="1">
      <w:start w:val="1"/>
      <w:numFmt w:val="decimal"/>
      <w:lvlText w:val="%4."/>
      <w:lvlJc w:val="left"/>
      <w:pPr>
        <w:ind w:left="4683" w:hanging="360"/>
      </w:pPr>
    </w:lvl>
    <w:lvl w:ilvl="4" w:tplc="0C0A0019" w:tentative="1">
      <w:start w:val="1"/>
      <w:numFmt w:val="lowerLetter"/>
      <w:lvlText w:val="%5."/>
      <w:lvlJc w:val="left"/>
      <w:pPr>
        <w:ind w:left="5403" w:hanging="360"/>
      </w:pPr>
    </w:lvl>
    <w:lvl w:ilvl="5" w:tplc="0C0A001B" w:tentative="1">
      <w:start w:val="1"/>
      <w:numFmt w:val="lowerRoman"/>
      <w:lvlText w:val="%6."/>
      <w:lvlJc w:val="right"/>
      <w:pPr>
        <w:ind w:left="6123" w:hanging="180"/>
      </w:pPr>
    </w:lvl>
    <w:lvl w:ilvl="6" w:tplc="0C0A000F" w:tentative="1">
      <w:start w:val="1"/>
      <w:numFmt w:val="decimal"/>
      <w:lvlText w:val="%7."/>
      <w:lvlJc w:val="left"/>
      <w:pPr>
        <w:ind w:left="6843" w:hanging="360"/>
      </w:pPr>
    </w:lvl>
    <w:lvl w:ilvl="7" w:tplc="0C0A0019" w:tentative="1">
      <w:start w:val="1"/>
      <w:numFmt w:val="lowerLetter"/>
      <w:lvlText w:val="%8."/>
      <w:lvlJc w:val="left"/>
      <w:pPr>
        <w:ind w:left="7563" w:hanging="360"/>
      </w:pPr>
    </w:lvl>
    <w:lvl w:ilvl="8" w:tplc="0C0A001B" w:tentative="1">
      <w:start w:val="1"/>
      <w:numFmt w:val="lowerRoman"/>
      <w:lvlText w:val="%9."/>
      <w:lvlJc w:val="right"/>
      <w:pPr>
        <w:ind w:left="8283" w:hanging="180"/>
      </w:pPr>
    </w:lvl>
  </w:abstractNum>
  <w:abstractNum w:abstractNumId="25" w15:restartNumberingAfterBreak="0">
    <w:nsid w:val="688458F2"/>
    <w:multiLevelType w:val="hybridMultilevel"/>
    <w:tmpl w:val="B15A5990"/>
    <w:lvl w:ilvl="0" w:tplc="50B4899C">
      <w:start w:val="1"/>
      <w:numFmt w:val="decimal"/>
      <w:pStyle w:val="Lista2"/>
      <w:lvlText w:val="%1."/>
      <w:lvlJc w:val="left"/>
      <w:pPr>
        <w:ind w:left="1562" w:hanging="360"/>
      </w:pPr>
      <w:rPr>
        <w:rFonts w:hint="default"/>
        <w:b/>
        <w:i w:val="0"/>
        <w:color w:val="E36C0A"/>
      </w:rPr>
    </w:lvl>
    <w:lvl w:ilvl="1" w:tplc="0C0A0019" w:tentative="1">
      <w:start w:val="1"/>
      <w:numFmt w:val="lowerLetter"/>
      <w:lvlText w:val="%2."/>
      <w:lvlJc w:val="left"/>
      <w:pPr>
        <w:ind w:left="2640" w:hanging="360"/>
      </w:pPr>
    </w:lvl>
    <w:lvl w:ilvl="2" w:tplc="0C0A001B" w:tentative="1">
      <w:start w:val="1"/>
      <w:numFmt w:val="lowerRoman"/>
      <w:lvlText w:val="%3."/>
      <w:lvlJc w:val="right"/>
      <w:pPr>
        <w:ind w:left="3360" w:hanging="180"/>
      </w:pPr>
    </w:lvl>
    <w:lvl w:ilvl="3" w:tplc="0C0A000F" w:tentative="1">
      <w:start w:val="1"/>
      <w:numFmt w:val="decimal"/>
      <w:lvlText w:val="%4."/>
      <w:lvlJc w:val="left"/>
      <w:pPr>
        <w:ind w:left="4080" w:hanging="360"/>
      </w:pPr>
    </w:lvl>
    <w:lvl w:ilvl="4" w:tplc="0C0A0019" w:tentative="1">
      <w:start w:val="1"/>
      <w:numFmt w:val="lowerLetter"/>
      <w:lvlText w:val="%5."/>
      <w:lvlJc w:val="left"/>
      <w:pPr>
        <w:ind w:left="4800" w:hanging="360"/>
      </w:pPr>
    </w:lvl>
    <w:lvl w:ilvl="5" w:tplc="0C0A001B" w:tentative="1">
      <w:start w:val="1"/>
      <w:numFmt w:val="lowerRoman"/>
      <w:lvlText w:val="%6."/>
      <w:lvlJc w:val="right"/>
      <w:pPr>
        <w:ind w:left="5520" w:hanging="180"/>
      </w:pPr>
    </w:lvl>
    <w:lvl w:ilvl="6" w:tplc="0C0A000F" w:tentative="1">
      <w:start w:val="1"/>
      <w:numFmt w:val="decimal"/>
      <w:lvlText w:val="%7."/>
      <w:lvlJc w:val="left"/>
      <w:pPr>
        <w:ind w:left="6240" w:hanging="360"/>
      </w:pPr>
    </w:lvl>
    <w:lvl w:ilvl="7" w:tplc="0C0A0019" w:tentative="1">
      <w:start w:val="1"/>
      <w:numFmt w:val="lowerLetter"/>
      <w:lvlText w:val="%8."/>
      <w:lvlJc w:val="left"/>
      <w:pPr>
        <w:ind w:left="6960" w:hanging="360"/>
      </w:pPr>
    </w:lvl>
    <w:lvl w:ilvl="8" w:tplc="0C0A001B" w:tentative="1">
      <w:start w:val="1"/>
      <w:numFmt w:val="lowerRoman"/>
      <w:lvlText w:val="%9."/>
      <w:lvlJc w:val="right"/>
      <w:pPr>
        <w:ind w:left="7680" w:hanging="180"/>
      </w:pPr>
    </w:lvl>
  </w:abstractNum>
  <w:abstractNum w:abstractNumId="26" w15:restartNumberingAfterBreak="0">
    <w:nsid w:val="69826AE4"/>
    <w:multiLevelType w:val="hybridMultilevel"/>
    <w:tmpl w:val="129C34B4"/>
    <w:lvl w:ilvl="0" w:tplc="673E3154">
      <w:start w:val="1"/>
      <w:numFmt w:val="bullet"/>
      <w:lvlText w:val=""/>
      <w:lvlJc w:val="left"/>
      <w:pPr>
        <w:ind w:left="1854" w:hanging="360"/>
      </w:pPr>
      <w:rPr>
        <w:rFonts w:ascii="Wingdings" w:hAnsi="Wingdings" w:hint="default"/>
        <w:b w:val="0"/>
        <w:i w:val="0"/>
        <w:color w:val="E36C0A"/>
      </w:rPr>
    </w:lvl>
    <w:lvl w:ilvl="1" w:tplc="4C1A0A0A">
      <w:start w:val="1"/>
      <w:numFmt w:val="bullet"/>
      <w:pStyle w:val="Lista1"/>
      <w:lvlText w:val=""/>
      <w:lvlJc w:val="left"/>
      <w:pPr>
        <w:ind w:left="1440" w:hanging="360"/>
      </w:pPr>
      <w:rPr>
        <w:rFonts w:ascii="Wingdings" w:hAnsi="Wingdings" w:hint="default"/>
        <w:b/>
        <w:i w:val="0"/>
        <w:color w:val="E36C0A"/>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C4E2823"/>
    <w:multiLevelType w:val="hybridMultilevel"/>
    <w:tmpl w:val="19C4FB24"/>
    <w:lvl w:ilvl="0" w:tplc="E5548280">
      <w:start w:val="1"/>
      <w:numFmt w:val="bullet"/>
      <w:pStyle w:val="Lista5"/>
      <w:lvlText w:val=""/>
      <w:lvlJc w:val="left"/>
      <w:pPr>
        <w:ind w:left="2773" w:hanging="360"/>
      </w:pPr>
      <w:rPr>
        <w:rFonts w:ascii="Wingdings" w:hAnsi="Wingdings" w:hint="default"/>
        <w:b/>
        <w:i w:val="0"/>
        <w:color w:val="E36C0A"/>
      </w:rPr>
    </w:lvl>
    <w:lvl w:ilvl="1" w:tplc="0C0A0003" w:tentative="1">
      <w:start w:val="1"/>
      <w:numFmt w:val="bullet"/>
      <w:lvlText w:val="o"/>
      <w:lvlJc w:val="left"/>
      <w:pPr>
        <w:ind w:left="3493" w:hanging="360"/>
      </w:pPr>
      <w:rPr>
        <w:rFonts w:ascii="Courier New" w:hAnsi="Courier New" w:cs="Courier New" w:hint="default"/>
      </w:rPr>
    </w:lvl>
    <w:lvl w:ilvl="2" w:tplc="0C0A0005" w:tentative="1">
      <w:start w:val="1"/>
      <w:numFmt w:val="bullet"/>
      <w:lvlText w:val=""/>
      <w:lvlJc w:val="left"/>
      <w:pPr>
        <w:ind w:left="4213" w:hanging="360"/>
      </w:pPr>
      <w:rPr>
        <w:rFonts w:ascii="Wingdings" w:hAnsi="Wingdings" w:hint="default"/>
      </w:rPr>
    </w:lvl>
    <w:lvl w:ilvl="3" w:tplc="0C0A0001" w:tentative="1">
      <w:start w:val="1"/>
      <w:numFmt w:val="bullet"/>
      <w:lvlText w:val=""/>
      <w:lvlJc w:val="left"/>
      <w:pPr>
        <w:ind w:left="4933" w:hanging="360"/>
      </w:pPr>
      <w:rPr>
        <w:rFonts w:ascii="Symbol" w:hAnsi="Symbol" w:hint="default"/>
      </w:rPr>
    </w:lvl>
    <w:lvl w:ilvl="4" w:tplc="0C0A0003" w:tentative="1">
      <w:start w:val="1"/>
      <w:numFmt w:val="bullet"/>
      <w:lvlText w:val="o"/>
      <w:lvlJc w:val="left"/>
      <w:pPr>
        <w:ind w:left="5653" w:hanging="360"/>
      </w:pPr>
      <w:rPr>
        <w:rFonts w:ascii="Courier New" w:hAnsi="Courier New" w:cs="Courier New" w:hint="default"/>
      </w:rPr>
    </w:lvl>
    <w:lvl w:ilvl="5" w:tplc="0C0A0005" w:tentative="1">
      <w:start w:val="1"/>
      <w:numFmt w:val="bullet"/>
      <w:lvlText w:val=""/>
      <w:lvlJc w:val="left"/>
      <w:pPr>
        <w:ind w:left="6373" w:hanging="360"/>
      </w:pPr>
      <w:rPr>
        <w:rFonts w:ascii="Wingdings" w:hAnsi="Wingdings" w:hint="default"/>
      </w:rPr>
    </w:lvl>
    <w:lvl w:ilvl="6" w:tplc="0C0A0001" w:tentative="1">
      <w:start w:val="1"/>
      <w:numFmt w:val="bullet"/>
      <w:lvlText w:val=""/>
      <w:lvlJc w:val="left"/>
      <w:pPr>
        <w:ind w:left="7093" w:hanging="360"/>
      </w:pPr>
      <w:rPr>
        <w:rFonts w:ascii="Symbol" w:hAnsi="Symbol" w:hint="default"/>
      </w:rPr>
    </w:lvl>
    <w:lvl w:ilvl="7" w:tplc="0C0A0003" w:tentative="1">
      <w:start w:val="1"/>
      <w:numFmt w:val="bullet"/>
      <w:lvlText w:val="o"/>
      <w:lvlJc w:val="left"/>
      <w:pPr>
        <w:ind w:left="7813" w:hanging="360"/>
      </w:pPr>
      <w:rPr>
        <w:rFonts w:ascii="Courier New" w:hAnsi="Courier New" w:cs="Courier New" w:hint="default"/>
      </w:rPr>
    </w:lvl>
    <w:lvl w:ilvl="8" w:tplc="0C0A0005" w:tentative="1">
      <w:start w:val="1"/>
      <w:numFmt w:val="bullet"/>
      <w:lvlText w:val=""/>
      <w:lvlJc w:val="left"/>
      <w:pPr>
        <w:ind w:left="8533" w:hanging="360"/>
      </w:pPr>
      <w:rPr>
        <w:rFonts w:ascii="Wingdings" w:hAnsi="Wingdings" w:hint="default"/>
      </w:rPr>
    </w:lvl>
  </w:abstractNum>
  <w:abstractNum w:abstractNumId="28" w15:restartNumberingAfterBreak="0">
    <w:nsid w:val="755E673F"/>
    <w:multiLevelType w:val="multilevel"/>
    <w:tmpl w:val="47283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B3D1F82"/>
    <w:multiLevelType w:val="hybridMultilevel"/>
    <w:tmpl w:val="1D90610E"/>
    <w:lvl w:ilvl="0" w:tplc="5E22CEE8">
      <w:start w:val="1"/>
      <w:numFmt w:val="bullet"/>
      <w:pStyle w:val="Lista3"/>
      <w:lvlText w:val=""/>
      <w:lvlJc w:val="left"/>
      <w:pPr>
        <w:ind w:left="2523" w:hanging="360"/>
      </w:pPr>
      <w:rPr>
        <w:rFonts w:ascii="Wingdings" w:hAnsi="Wingdings" w:hint="default"/>
        <w:color w:val="E36C0A"/>
      </w:rPr>
    </w:lvl>
    <w:lvl w:ilvl="1" w:tplc="0C0A0003" w:tentative="1">
      <w:start w:val="1"/>
      <w:numFmt w:val="bullet"/>
      <w:lvlText w:val="o"/>
      <w:lvlJc w:val="left"/>
      <w:pPr>
        <w:ind w:left="3243" w:hanging="360"/>
      </w:pPr>
      <w:rPr>
        <w:rFonts w:ascii="Courier New" w:hAnsi="Courier New" w:cs="Courier New" w:hint="default"/>
      </w:rPr>
    </w:lvl>
    <w:lvl w:ilvl="2" w:tplc="0C0A0005" w:tentative="1">
      <w:start w:val="1"/>
      <w:numFmt w:val="bullet"/>
      <w:lvlText w:val=""/>
      <w:lvlJc w:val="left"/>
      <w:pPr>
        <w:ind w:left="3963" w:hanging="360"/>
      </w:pPr>
      <w:rPr>
        <w:rFonts w:ascii="Wingdings" w:hAnsi="Wingdings" w:hint="default"/>
      </w:rPr>
    </w:lvl>
    <w:lvl w:ilvl="3" w:tplc="0C0A0001" w:tentative="1">
      <w:start w:val="1"/>
      <w:numFmt w:val="bullet"/>
      <w:lvlText w:val=""/>
      <w:lvlJc w:val="left"/>
      <w:pPr>
        <w:ind w:left="4683" w:hanging="360"/>
      </w:pPr>
      <w:rPr>
        <w:rFonts w:ascii="Symbol" w:hAnsi="Symbol" w:hint="default"/>
      </w:rPr>
    </w:lvl>
    <w:lvl w:ilvl="4" w:tplc="0C0A0003" w:tentative="1">
      <w:start w:val="1"/>
      <w:numFmt w:val="bullet"/>
      <w:lvlText w:val="o"/>
      <w:lvlJc w:val="left"/>
      <w:pPr>
        <w:ind w:left="5403" w:hanging="360"/>
      </w:pPr>
      <w:rPr>
        <w:rFonts w:ascii="Courier New" w:hAnsi="Courier New" w:cs="Courier New" w:hint="default"/>
      </w:rPr>
    </w:lvl>
    <w:lvl w:ilvl="5" w:tplc="0C0A0005" w:tentative="1">
      <w:start w:val="1"/>
      <w:numFmt w:val="bullet"/>
      <w:lvlText w:val=""/>
      <w:lvlJc w:val="left"/>
      <w:pPr>
        <w:ind w:left="6123" w:hanging="360"/>
      </w:pPr>
      <w:rPr>
        <w:rFonts w:ascii="Wingdings" w:hAnsi="Wingdings" w:hint="default"/>
      </w:rPr>
    </w:lvl>
    <w:lvl w:ilvl="6" w:tplc="0C0A0001" w:tentative="1">
      <w:start w:val="1"/>
      <w:numFmt w:val="bullet"/>
      <w:lvlText w:val=""/>
      <w:lvlJc w:val="left"/>
      <w:pPr>
        <w:ind w:left="6843" w:hanging="360"/>
      </w:pPr>
      <w:rPr>
        <w:rFonts w:ascii="Symbol" w:hAnsi="Symbol" w:hint="default"/>
      </w:rPr>
    </w:lvl>
    <w:lvl w:ilvl="7" w:tplc="0C0A0003" w:tentative="1">
      <w:start w:val="1"/>
      <w:numFmt w:val="bullet"/>
      <w:lvlText w:val="o"/>
      <w:lvlJc w:val="left"/>
      <w:pPr>
        <w:ind w:left="7563" w:hanging="360"/>
      </w:pPr>
      <w:rPr>
        <w:rFonts w:ascii="Courier New" w:hAnsi="Courier New" w:cs="Courier New" w:hint="default"/>
      </w:rPr>
    </w:lvl>
    <w:lvl w:ilvl="8" w:tplc="0C0A0005" w:tentative="1">
      <w:start w:val="1"/>
      <w:numFmt w:val="bullet"/>
      <w:lvlText w:val=""/>
      <w:lvlJc w:val="left"/>
      <w:pPr>
        <w:ind w:left="8283" w:hanging="360"/>
      </w:pPr>
      <w:rPr>
        <w:rFonts w:ascii="Wingdings" w:hAnsi="Wingdings" w:hint="default"/>
      </w:rPr>
    </w:lvl>
  </w:abstractNum>
  <w:abstractNum w:abstractNumId="30" w15:restartNumberingAfterBreak="0">
    <w:nsid w:val="7C2B4F3F"/>
    <w:multiLevelType w:val="hybridMultilevel"/>
    <w:tmpl w:val="5860CC9E"/>
    <w:lvl w:ilvl="0" w:tplc="57584110">
      <w:start w:val="1"/>
      <w:numFmt w:val="decimal"/>
      <w:pStyle w:val="Lista9"/>
      <w:lvlText w:val="%1."/>
      <w:lvlJc w:val="left"/>
      <w:pPr>
        <w:ind w:left="3337" w:hanging="360"/>
      </w:pPr>
      <w:rPr>
        <w:rFonts w:hint="default"/>
        <w:b/>
        <w:i w:val="0"/>
        <w:color w:val="E36C0A"/>
      </w:rPr>
    </w:lvl>
    <w:lvl w:ilvl="1" w:tplc="0C0A0019" w:tentative="1">
      <w:start w:val="1"/>
      <w:numFmt w:val="lowerLetter"/>
      <w:lvlText w:val="%2."/>
      <w:lvlJc w:val="left"/>
      <w:pPr>
        <w:ind w:left="4417" w:hanging="360"/>
      </w:pPr>
    </w:lvl>
    <w:lvl w:ilvl="2" w:tplc="0C0A001B" w:tentative="1">
      <w:start w:val="1"/>
      <w:numFmt w:val="lowerRoman"/>
      <w:lvlText w:val="%3."/>
      <w:lvlJc w:val="right"/>
      <w:pPr>
        <w:ind w:left="5137" w:hanging="180"/>
      </w:pPr>
    </w:lvl>
    <w:lvl w:ilvl="3" w:tplc="0C0A000F" w:tentative="1">
      <w:start w:val="1"/>
      <w:numFmt w:val="decimal"/>
      <w:lvlText w:val="%4."/>
      <w:lvlJc w:val="left"/>
      <w:pPr>
        <w:ind w:left="5857" w:hanging="360"/>
      </w:pPr>
    </w:lvl>
    <w:lvl w:ilvl="4" w:tplc="0C0A0019" w:tentative="1">
      <w:start w:val="1"/>
      <w:numFmt w:val="lowerLetter"/>
      <w:lvlText w:val="%5."/>
      <w:lvlJc w:val="left"/>
      <w:pPr>
        <w:ind w:left="6577" w:hanging="360"/>
      </w:pPr>
    </w:lvl>
    <w:lvl w:ilvl="5" w:tplc="0C0A001B" w:tentative="1">
      <w:start w:val="1"/>
      <w:numFmt w:val="lowerRoman"/>
      <w:lvlText w:val="%6."/>
      <w:lvlJc w:val="right"/>
      <w:pPr>
        <w:ind w:left="7297" w:hanging="180"/>
      </w:pPr>
    </w:lvl>
    <w:lvl w:ilvl="6" w:tplc="0C0A000F" w:tentative="1">
      <w:start w:val="1"/>
      <w:numFmt w:val="decimal"/>
      <w:lvlText w:val="%7."/>
      <w:lvlJc w:val="left"/>
      <w:pPr>
        <w:ind w:left="8017" w:hanging="360"/>
      </w:pPr>
    </w:lvl>
    <w:lvl w:ilvl="7" w:tplc="0C0A0019" w:tentative="1">
      <w:start w:val="1"/>
      <w:numFmt w:val="lowerLetter"/>
      <w:lvlText w:val="%8."/>
      <w:lvlJc w:val="left"/>
      <w:pPr>
        <w:ind w:left="8737" w:hanging="360"/>
      </w:pPr>
    </w:lvl>
    <w:lvl w:ilvl="8" w:tplc="0C0A001B" w:tentative="1">
      <w:start w:val="1"/>
      <w:numFmt w:val="lowerRoman"/>
      <w:lvlText w:val="%9."/>
      <w:lvlJc w:val="right"/>
      <w:pPr>
        <w:ind w:left="9457" w:hanging="180"/>
      </w:pPr>
    </w:lvl>
  </w:abstractNum>
  <w:abstractNum w:abstractNumId="31" w15:restartNumberingAfterBreak="0">
    <w:nsid w:val="7DEF7ABE"/>
    <w:multiLevelType w:val="multilevel"/>
    <w:tmpl w:val="66D6A22C"/>
    <w:lvl w:ilvl="0">
      <w:start w:val="1"/>
      <w:numFmt w:val="decimal"/>
      <w:lvlText w:val="%1."/>
      <w:lvlJc w:val="left"/>
      <w:pPr>
        <w:ind w:left="360" w:hanging="360"/>
      </w:pPr>
      <w:rPr>
        <w:rFonts w:hint="default"/>
        <w:color w:val="F79646"/>
      </w:rPr>
    </w:lvl>
    <w:lvl w:ilvl="1">
      <w:start w:val="1"/>
      <w:numFmt w:val="decimal"/>
      <w:suff w:val="space"/>
      <w:lvlText w:val="%1.%2"/>
      <w:lvlJc w:val="left"/>
      <w:pPr>
        <w:ind w:left="454" w:hanging="454"/>
      </w:pPr>
      <w:rPr>
        <w:rFonts w:hint="default"/>
      </w:rPr>
    </w:lvl>
    <w:lvl w:ilvl="2">
      <w:start w:val="1"/>
      <w:numFmt w:val="decimal"/>
      <w:suff w:val="space"/>
      <w:lvlText w:val="%1.%2.%3"/>
      <w:lvlJc w:val="left"/>
      <w:pPr>
        <w:ind w:left="794" w:firstLine="0"/>
      </w:pPr>
      <w:rPr>
        <w:rFonts w:hint="default"/>
      </w:rPr>
    </w:lvl>
    <w:lvl w:ilvl="3">
      <w:start w:val="1"/>
      <w:numFmt w:val="decimal"/>
      <w:suff w:val="space"/>
      <w:lvlText w:val="%1.%2.%3.%4"/>
      <w:lvlJc w:val="left"/>
      <w:pPr>
        <w:ind w:left="1531" w:firstLine="0"/>
      </w:pPr>
      <w:rPr>
        <w:rFonts w:hint="default"/>
      </w:rPr>
    </w:lvl>
    <w:lvl w:ilvl="4">
      <w:start w:val="1"/>
      <w:numFmt w:val="decimal"/>
      <w:suff w:val="space"/>
      <w:lvlText w:val="%1.%2.%3.%4.%5"/>
      <w:lvlJc w:val="left"/>
      <w:pPr>
        <w:ind w:left="2268" w:firstLine="0"/>
      </w:pPr>
      <w:rPr>
        <w:rFonts w:hint="default"/>
      </w:rPr>
    </w:lvl>
    <w:lvl w:ilvl="5">
      <w:start w:val="1"/>
      <w:numFmt w:val="decimal"/>
      <w:suff w:val="space"/>
      <w:lvlText w:val="%1.%2.%3.%4.%5.%6"/>
      <w:lvlJc w:val="left"/>
      <w:pPr>
        <w:ind w:left="2268" w:firstLine="0"/>
      </w:pPr>
      <w:rPr>
        <w:rFonts w:hint="default"/>
      </w:rPr>
    </w:lvl>
    <w:lvl w:ilvl="6">
      <w:start w:val="1"/>
      <w:numFmt w:val="decimal"/>
      <w:suff w:val="space"/>
      <w:lvlText w:val="%1.%2.%3.%4.%5.%6.%7"/>
      <w:lvlJc w:val="left"/>
      <w:pPr>
        <w:ind w:left="2835" w:firstLine="0"/>
      </w:pPr>
      <w:rPr>
        <w:rFonts w:hint="default"/>
      </w:rPr>
    </w:lvl>
    <w:lvl w:ilvl="7">
      <w:start w:val="1"/>
      <w:numFmt w:val="decimal"/>
      <w:pStyle w:val="Ttulo8"/>
      <w:lvlText w:val="%1.%2.%3.%4.%5.%6.%7.%8"/>
      <w:lvlJc w:val="left"/>
      <w:pPr>
        <w:tabs>
          <w:tab w:val="num" w:pos="2160"/>
        </w:tabs>
        <w:ind w:left="2160" w:hanging="1440"/>
      </w:pPr>
      <w:rPr>
        <w:rFonts w:hint="default"/>
      </w:rPr>
    </w:lvl>
    <w:lvl w:ilvl="8">
      <w:start w:val="1"/>
      <w:numFmt w:val="decimal"/>
      <w:pStyle w:val="Ttulo9"/>
      <w:lvlText w:val="%1.%2.%3.%4.%5.%6.%7.%8.%9"/>
      <w:lvlJc w:val="left"/>
      <w:pPr>
        <w:tabs>
          <w:tab w:val="num" w:pos="2304"/>
        </w:tabs>
        <w:ind w:left="2304" w:hanging="1584"/>
      </w:pPr>
      <w:rPr>
        <w:rFonts w:hint="default"/>
      </w:rPr>
    </w:lvl>
  </w:abstractNum>
  <w:abstractNum w:abstractNumId="32" w15:restartNumberingAfterBreak="0">
    <w:nsid w:val="7EA5506D"/>
    <w:multiLevelType w:val="multilevel"/>
    <w:tmpl w:val="57FCE3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F040AEA"/>
    <w:multiLevelType w:val="multilevel"/>
    <w:tmpl w:val="A678F7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83833736">
    <w:abstractNumId w:val="31"/>
  </w:num>
  <w:num w:numId="2" w16cid:durableId="738596477">
    <w:abstractNumId w:val="23"/>
  </w:num>
  <w:num w:numId="3" w16cid:durableId="1422682791">
    <w:abstractNumId w:val="13"/>
  </w:num>
  <w:num w:numId="4" w16cid:durableId="1673100417">
    <w:abstractNumId w:val="26"/>
  </w:num>
  <w:num w:numId="5" w16cid:durableId="1441757521">
    <w:abstractNumId w:val="17"/>
  </w:num>
  <w:num w:numId="6" w16cid:durableId="499740383">
    <w:abstractNumId w:val="25"/>
  </w:num>
  <w:num w:numId="7" w16cid:durableId="1271476996">
    <w:abstractNumId w:val="24"/>
  </w:num>
  <w:num w:numId="8" w16cid:durableId="1688142597">
    <w:abstractNumId w:val="12"/>
  </w:num>
  <w:num w:numId="9" w16cid:durableId="2143957499">
    <w:abstractNumId w:val="15"/>
  </w:num>
  <w:num w:numId="10" w16cid:durableId="684137465">
    <w:abstractNumId w:val="30"/>
  </w:num>
  <w:num w:numId="11" w16cid:durableId="728919660">
    <w:abstractNumId w:val="29"/>
  </w:num>
  <w:num w:numId="12" w16cid:durableId="1948191287">
    <w:abstractNumId w:val="27"/>
  </w:num>
  <w:num w:numId="13" w16cid:durableId="696586607">
    <w:abstractNumId w:val="16"/>
  </w:num>
  <w:num w:numId="14" w16cid:durableId="604308860">
    <w:abstractNumId w:val="21"/>
  </w:num>
  <w:num w:numId="15" w16cid:durableId="1075513631">
    <w:abstractNumId w:val="8"/>
  </w:num>
  <w:num w:numId="16" w16cid:durableId="525485877">
    <w:abstractNumId w:val="3"/>
  </w:num>
  <w:num w:numId="17" w16cid:durableId="1981879379">
    <w:abstractNumId w:val="2"/>
  </w:num>
  <w:num w:numId="18" w16cid:durableId="1580558316">
    <w:abstractNumId w:val="1"/>
  </w:num>
  <w:num w:numId="19" w16cid:durableId="1224219546">
    <w:abstractNumId w:val="0"/>
  </w:num>
  <w:num w:numId="20" w16cid:durableId="2066751818">
    <w:abstractNumId w:val="9"/>
  </w:num>
  <w:num w:numId="21" w16cid:durableId="968169784">
    <w:abstractNumId w:val="7"/>
  </w:num>
  <w:num w:numId="22" w16cid:durableId="509569872">
    <w:abstractNumId w:val="6"/>
  </w:num>
  <w:num w:numId="23" w16cid:durableId="1468889575">
    <w:abstractNumId w:val="5"/>
  </w:num>
  <w:num w:numId="24" w16cid:durableId="1926112737">
    <w:abstractNumId w:val="4"/>
  </w:num>
  <w:num w:numId="25" w16cid:durableId="114953502">
    <w:abstractNumId w:val="30"/>
    <w:lvlOverride w:ilvl="0">
      <w:startOverride w:val="1"/>
    </w:lvlOverride>
  </w:num>
  <w:num w:numId="26" w16cid:durableId="1027410896">
    <w:abstractNumId w:val="30"/>
    <w:lvlOverride w:ilvl="0">
      <w:startOverride w:val="1"/>
    </w:lvlOverride>
  </w:num>
  <w:num w:numId="27" w16cid:durableId="1225405956">
    <w:abstractNumId w:val="14"/>
  </w:num>
  <w:num w:numId="28" w16cid:durableId="460266856">
    <w:abstractNumId w:val="17"/>
    <w:lvlOverride w:ilvl="0">
      <w:startOverride w:val="1"/>
    </w:lvlOverride>
  </w:num>
  <w:num w:numId="29" w16cid:durableId="872381602">
    <w:abstractNumId w:val="30"/>
    <w:lvlOverride w:ilvl="0">
      <w:startOverride w:val="1"/>
    </w:lvlOverride>
  </w:num>
  <w:num w:numId="30" w16cid:durableId="1173106952">
    <w:abstractNumId w:val="30"/>
    <w:lvlOverride w:ilvl="0">
      <w:startOverride w:val="1"/>
    </w:lvlOverride>
  </w:num>
  <w:num w:numId="31" w16cid:durableId="124154847">
    <w:abstractNumId w:val="18"/>
  </w:num>
  <w:num w:numId="32" w16cid:durableId="249848726">
    <w:abstractNumId w:val="10"/>
  </w:num>
  <w:num w:numId="33" w16cid:durableId="803813087">
    <w:abstractNumId w:val="22"/>
  </w:num>
  <w:num w:numId="34" w16cid:durableId="3038978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842206673">
    <w:abstractNumId w:val="32"/>
  </w:num>
  <w:num w:numId="36" w16cid:durableId="1372343898">
    <w:abstractNumId w:val="11"/>
  </w:num>
  <w:num w:numId="37" w16cid:durableId="920137987">
    <w:abstractNumId w:val="20"/>
  </w:num>
  <w:num w:numId="38" w16cid:durableId="1952282386">
    <w:abstractNumId w:val="33"/>
  </w:num>
  <w:num w:numId="39" w16cid:durableId="66654557">
    <w:abstractNumId w:val="17"/>
    <w:lvlOverride w:ilvl="0">
      <w:startOverride w:val="1"/>
    </w:lvlOverride>
  </w:num>
  <w:num w:numId="40" w16cid:durableId="1450969558">
    <w:abstractNumId w:val="25"/>
    <w:lvlOverride w:ilvl="0">
      <w:startOverride w:val="1"/>
    </w:lvlOverride>
  </w:num>
  <w:num w:numId="41" w16cid:durableId="1044259746">
    <w:abstractNumId w:val="17"/>
    <w:lvlOverride w:ilvl="0">
      <w:startOverride w:val="1"/>
    </w:lvlOverride>
  </w:num>
  <w:num w:numId="42" w16cid:durableId="1167937864">
    <w:abstractNumId w:val="17"/>
    <w:lvlOverride w:ilvl="0">
      <w:startOverride w:val="1"/>
    </w:lvlOverride>
  </w:num>
  <w:num w:numId="43" w16cid:durableId="1177187207">
    <w:abstractNumId w:val="24"/>
    <w:lvlOverride w:ilvl="0">
      <w:startOverride w:val="1"/>
    </w:lvlOverride>
  </w:num>
  <w:num w:numId="44" w16cid:durableId="1522283455">
    <w:abstractNumId w:val="28"/>
  </w:num>
  <w:num w:numId="45" w16cid:durableId="879787469">
    <w:abstractNumId w:val="19"/>
  </w:num>
  <w:num w:numId="46" w16cid:durableId="2068069537">
    <w:abstractNumId w:val="24"/>
    <w:lvlOverride w:ilvl="0">
      <w:startOverride w:val="1"/>
    </w:lvlOverride>
  </w:num>
  <w:num w:numId="47" w16cid:durableId="1856839929">
    <w:abstractNumId w:val="25"/>
    <w:lvlOverride w:ilvl="0">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embedSystemFonts/>
  <w:activeWritingStyle w:appName="MSWord" w:lang="es-ES" w:vendorID="9" w:dllVersion="512" w:checkStyle="1"/>
  <w:activeWritingStyle w:appName="MSWord" w:lang="es-ES_tradnl" w:vendorID="9" w:dllVersion="512" w:checkStyle="1"/>
  <w:attachedTemplate r:id="rId1"/>
  <w:linkStyles/>
  <w:stylePaneFormatFilter w:val="3008" w:allStyles="0" w:customStyles="0" w:latentStyles="0" w:stylesInUse="1" w:headingStyles="0" w:numberingStyles="0" w:tableStyles="0" w:directFormattingOnRuns="0" w:directFormattingOnParagraphs="0" w:directFormattingOnNumbering="0" w:directFormattingOnTables="0" w:clearFormatting="1" w:top3HeadingStyles="1" w:visibleStyles="0" w:alternateStyleNames="0"/>
  <w:defaultTabStop w:val="1134"/>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dgnword-docGUID" w:val="{49528326-B593-48EF-AAD6-71758C6959F7}"/>
    <w:docVar w:name="dgnword-eventsink" w:val="202231952"/>
  </w:docVars>
  <w:rsids>
    <w:rsidRoot w:val="00882DC8"/>
    <w:rsid w:val="00001BBC"/>
    <w:rsid w:val="00001D9C"/>
    <w:rsid w:val="000028E8"/>
    <w:rsid w:val="00004D42"/>
    <w:rsid w:val="00005076"/>
    <w:rsid w:val="000066CB"/>
    <w:rsid w:val="000069B1"/>
    <w:rsid w:val="0000737C"/>
    <w:rsid w:val="00007481"/>
    <w:rsid w:val="00010AA4"/>
    <w:rsid w:val="00011BB3"/>
    <w:rsid w:val="00012076"/>
    <w:rsid w:val="00015AB9"/>
    <w:rsid w:val="00015F96"/>
    <w:rsid w:val="0001652C"/>
    <w:rsid w:val="000172ED"/>
    <w:rsid w:val="00020BFA"/>
    <w:rsid w:val="00021A4E"/>
    <w:rsid w:val="000234D3"/>
    <w:rsid w:val="00023532"/>
    <w:rsid w:val="00023EC3"/>
    <w:rsid w:val="00024A31"/>
    <w:rsid w:val="00025553"/>
    <w:rsid w:val="00025DFF"/>
    <w:rsid w:val="00033CAD"/>
    <w:rsid w:val="0003470F"/>
    <w:rsid w:val="000347E3"/>
    <w:rsid w:val="00034F10"/>
    <w:rsid w:val="00035471"/>
    <w:rsid w:val="00036458"/>
    <w:rsid w:val="000405D1"/>
    <w:rsid w:val="00040F2D"/>
    <w:rsid w:val="000422FE"/>
    <w:rsid w:val="00042B21"/>
    <w:rsid w:val="00043044"/>
    <w:rsid w:val="00043B8E"/>
    <w:rsid w:val="0004446F"/>
    <w:rsid w:val="00044FD1"/>
    <w:rsid w:val="00045306"/>
    <w:rsid w:val="000477FB"/>
    <w:rsid w:val="00056D48"/>
    <w:rsid w:val="00060F38"/>
    <w:rsid w:val="000646CE"/>
    <w:rsid w:val="00066391"/>
    <w:rsid w:val="000708E9"/>
    <w:rsid w:val="00071C56"/>
    <w:rsid w:val="000754FD"/>
    <w:rsid w:val="00080D9A"/>
    <w:rsid w:val="00081FE5"/>
    <w:rsid w:val="000825DA"/>
    <w:rsid w:val="000855FA"/>
    <w:rsid w:val="0008625D"/>
    <w:rsid w:val="00090349"/>
    <w:rsid w:val="00090AAF"/>
    <w:rsid w:val="00090D66"/>
    <w:rsid w:val="000946CA"/>
    <w:rsid w:val="00096354"/>
    <w:rsid w:val="000970DC"/>
    <w:rsid w:val="000978FA"/>
    <w:rsid w:val="000A01B7"/>
    <w:rsid w:val="000A0B6E"/>
    <w:rsid w:val="000A0B85"/>
    <w:rsid w:val="000A34B5"/>
    <w:rsid w:val="000A4850"/>
    <w:rsid w:val="000A4984"/>
    <w:rsid w:val="000A5595"/>
    <w:rsid w:val="000A5D96"/>
    <w:rsid w:val="000A6184"/>
    <w:rsid w:val="000A6F13"/>
    <w:rsid w:val="000A742B"/>
    <w:rsid w:val="000B0089"/>
    <w:rsid w:val="000B7538"/>
    <w:rsid w:val="000C0B25"/>
    <w:rsid w:val="000C0FE1"/>
    <w:rsid w:val="000C22E6"/>
    <w:rsid w:val="000C3265"/>
    <w:rsid w:val="000C3B5E"/>
    <w:rsid w:val="000C3EBA"/>
    <w:rsid w:val="000C5D18"/>
    <w:rsid w:val="000C64CA"/>
    <w:rsid w:val="000C7DB9"/>
    <w:rsid w:val="000D0816"/>
    <w:rsid w:val="000D0A32"/>
    <w:rsid w:val="000D142A"/>
    <w:rsid w:val="000D1DEC"/>
    <w:rsid w:val="000D683A"/>
    <w:rsid w:val="000D72DE"/>
    <w:rsid w:val="000E04E8"/>
    <w:rsid w:val="000E1516"/>
    <w:rsid w:val="000E274A"/>
    <w:rsid w:val="000E2B7C"/>
    <w:rsid w:val="000E35EE"/>
    <w:rsid w:val="000E3B57"/>
    <w:rsid w:val="000E46A5"/>
    <w:rsid w:val="000E49B4"/>
    <w:rsid w:val="000E598C"/>
    <w:rsid w:val="000E6BE2"/>
    <w:rsid w:val="000E715A"/>
    <w:rsid w:val="000E766C"/>
    <w:rsid w:val="000E7E07"/>
    <w:rsid w:val="000F0C87"/>
    <w:rsid w:val="000F15EA"/>
    <w:rsid w:val="000F2CB8"/>
    <w:rsid w:val="000F3662"/>
    <w:rsid w:val="000F58AD"/>
    <w:rsid w:val="0010043A"/>
    <w:rsid w:val="00100FA2"/>
    <w:rsid w:val="00103A70"/>
    <w:rsid w:val="00103E27"/>
    <w:rsid w:val="00104204"/>
    <w:rsid w:val="00104D65"/>
    <w:rsid w:val="001052A0"/>
    <w:rsid w:val="00105BA8"/>
    <w:rsid w:val="00106033"/>
    <w:rsid w:val="00110815"/>
    <w:rsid w:val="00110D1B"/>
    <w:rsid w:val="00111DF6"/>
    <w:rsid w:val="00112948"/>
    <w:rsid w:val="0011489F"/>
    <w:rsid w:val="001173F6"/>
    <w:rsid w:val="0011749B"/>
    <w:rsid w:val="00117A65"/>
    <w:rsid w:val="00123FB7"/>
    <w:rsid w:val="001241CF"/>
    <w:rsid w:val="00124D32"/>
    <w:rsid w:val="00125269"/>
    <w:rsid w:val="001268DC"/>
    <w:rsid w:val="001274BE"/>
    <w:rsid w:val="00130C65"/>
    <w:rsid w:val="00131F0C"/>
    <w:rsid w:val="00132ACE"/>
    <w:rsid w:val="001339C9"/>
    <w:rsid w:val="00134CC7"/>
    <w:rsid w:val="001360D0"/>
    <w:rsid w:val="001378F1"/>
    <w:rsid w:val="00141EA1"/>
    <w:rsid w:val="00142651"/>
    <w:rsid w:val="00144189"/>
    <w:rsid w:val="001455B9"/>
    <w:rsid w:val="00146458"/>
    <w:rsid w:val="00150444"/>
    <w:rsid w:val="00150CFA"/>
    <w:rsid w:val="0015164D"/>
    <w:rsid w:val="00151681"/>
    <w:rsid w:val="00152019"/>
    <w:rsid w:val="00152BF9"/>
    <w:rsid w:val="001546BC"/>
    <w:rsid w:val="00154FA3"/>
    <w:rsid w:val="001557A9"/>
    <w:rsid w:val="00156514"/>
    <w:rsid w:val="00156952"/>
    <w:rsid w:val="001576AF"/>
    <w:rsid w:val="00157B7E"/>
    <w:rsid w:val="00160055"/>
    <w:rsid w:val="0016062D"/>
    <w:rsid w:val="001609B9"/>
    <w:rsid w:val="00162332"/>
    <w:rsid w:val="00163675"/>
    <w:rsid w:val="001655A4"/>
    <w:rsid w:val="001675B8"/>
    <w:rsid w:val="00170079"/>
    <w:rsid w:val="00172C6F"/>
    <w:rsid w:val="0017411B"/>
    <w:rsid w:val="00174F26"/>
    <w:rsid w:val="00174F78"/>
    <w:rsid w:val="001770B2"/>
    <w:rsid w:val="001771EA"/>
    <w:rsid w:val="001778AA"/>
    <w:rsid w:val="00180516"/>
    <w:rsid w:val="0018116D"/>
    <w:rsid w:val="00181F66"/>
    <w:rsid w:val="00185F35"/>
    <w:rsid w:val="00186C47"/>
    <w:rsid w:val="001938AC"/>
    <w:rsid w:val="00194973"/>
    <w:rsid w:val="001A05A8"/>
    <w:rsid w:val="001A0645"/>
    <w:rsid w:val="001A0D0E"/>
    <w:rsid w:val="001A2D2F"/>
    <w:rsid w:val="001A6AB0"/>
    <w:rsid w:val="001A6D34"/>
    <w:rsid w:val="001B078F"/>
    <w:rsid w:val="001B0EB8"/>
    <w:rsid w:val="001B26C4"/>
    <w:rsid w:val="001B2D36"/>
    <w:rsid w:val="001B67C7"/>
    <w:rsid w:val="001B6801"/>
    <w:rsid w:val="001B6DA3"/>
    <w:rsid w:val="001C2426"/>
    <w:rsid w:val="001C4D67"/>
    <w:rsid w:val="001C729F"/>
    <w:rsid w:val="001D013D"/>
    <w:rsid w:val="001D07F8"/>
    <w:rsid w:val="001D0BB9"/>
    <w:rsid w:val="001D193D"/>
    <w:rsid w:val="001D6BBD"/>
    <w:rsid w:val="001D7587"/>
    <w:rsid w:val="001D7665"/>
    <w:rsid w:val="001D7D4B"/>
    <w:rsid w:val="001E02EC"/>
    <w:rsid w:val="001E28D2"/>
    <w:rsid w:val="001E4C06"/>
    <w:rsid w:val="001E6915"/>
    <w:rsid w:val="001E7691"/>
    <w:rsid w:val="001E7A2A"/>
    <w:rsid w:val="001F0324"/>
    <w:rsid w:val="001F4253"/>
    <w:rsid w:val="001F45D5"/>
    <w:rsid w:val="001F4BE3"/>
    <w:rsid w:val="001F6E7D"/>
    <w:rsid w:val="001F73D8"/>
    <w:rsid w:val="002000C0"/>
    <w:rsid w:val="002009AE"/>
    <w:rsid w:val="00204D06"/>
    <w:rsid w:val="002065EC"/>
    <w:rsid w:val="00206649"/>
    <w:rsid w:val="002103E9"/>
    <w:rsid w:val="00210D2C"/>
    <w:rsid w:val="002121FB"/>
    <w:rsid w:val="0021263F"/>
    <w:rsid w:val="002142A0"/>
    <w:rsid w:val="00214780"/>
    <w:rsid w:val="002152A8"/>
    <w:rsid w:val="00217C0D"/>
    <w:rsid w:val="002212CF"/>
    <w:rsid w:val="00222094"/>
    <w:rsid w:val="00222574"/>
    <w:rsid w:val="00222659"/>
    <w:rsid w:val="00222A35"/>
    <w:rsid w:val="00223114"/>
    <w:rsid w:val="0022327A"/>
    <w:rsid w:val="00223B3C"/>
    <w:rsid w:val="00224923"/>
    <w:rsid w:val="002251E1"/>
    <w:rsid w:val="00225DD4"/>
    <w:rsid w:val="0023015F"/>
    <w:rsid w:val="00230FF3"/>
    <w:rsid w:val="00231F28"/>
    <w:rsid w:val="00232AAF"/>
    <w:rsid w:val="0023444F"/>
    <w:rsid w:val="0023462A"/>
    <w:rsid w:val="00235205"/>
    <w:rsid w:val="00235D62"/>
    <w:rsid w:val="00236453"/>
    <w:rsid w:val="0023713A"/>
    <w:rsid w:val="0024164C"/>
    <w:rsid w:val="0024219A"/>
    <w:rsid w:val="0024332B"/>
    <w:rsid w:val="0024490F"/>
    <w:rsid w:val="002472C6"/>
    <w:rsid w:val="0025079C"/>
    <w:rsid w:val="00251E37"/>
    <w:rsid w:val="00254BF2"/>
    <w:rsid w:val="00257063"/>
    <w:rsid w:val="002606B7"/>
    <w:rsid w:val="002647E5"/>
    <w:rsid w:val="00264857"/>
    <w:rsid w:val="002655AC"/>
    <w:rsid w:val="00265B12"/>
    <w:rsid w:val="00271626"/>
    <w:rsid w:val="0027451C"/>
    <w:rsid w:val="0027603E"/>
    <w:rsid w:val="0027685E"/>
    <w:rsid w:val="00276ACF"/>
    <w:rsid w:val="00277802"/>
    <w:rsid w:val="00282D7B"/>
    <w:rsid w:val="00284188"/>
    <w:rsid w:val="002856A3"/>
    <w:rsid w:val="0028593F"/>
    <w:rsid w:val="00285F67"/>
    <w:rsid w:val="0028706A"/>
    <w:rsid w:val="00287290"/>
    <w:rsid w:val="00287BDF"/>
    <w:rsid w:val="00291267"/>
    <w:rsid w:val="002932CE"/>
    <w:rsid w:val="00294C25"/>
    <w:rsid w:val="00295E1C"/>
    <w:rsid w:val="002963AF"/>
    <w:rsid w:val="002968B5"/>
    <w:rsid w:val="00296D16"/>
    <w:rsid w:val="002977DA"/>
    <w:rsid w:val="002A1BE9"/>
    <w:rsid w:val="002A20F8"/>
    <w:rsid w:val="002A23DE"/>
    <w:rsid w:val="002A4350"/>
    <w:rsid w:val="002A5185"/>
    <w:rsid w:val="002A7551"/>
    <w:rsid w:val="002B11AA"/>
    <w:rsid w:val="002B1EEF"/>
    <w:rsid w:val="002B2806"/>
    <w:rsid w:val="002B3E00"/>
    <w:rsid w:val="002B5737"/>
    <w:rsid w:val="002B64B7"/>
    <w:rsid w:val="002B6DA8"/>
    <w:rsid w:val="002B7363"/>
    <w:rsid w:val="002B7ECF"/>
    <w:rsid w:val="002C1180"/>
    <w:rsid w:val="002C12CF"/>
    <w:rsid w:val="002C2161"/>
    <w:rsid w:val="002C6497"/>
    <w:rsid w:val="002C6D5C"/>
    <w:rsid w:val="002D011E"/>
    <w:rsid w:val="002D08C8"/>
    <w:rsid w:val="002D0CB1"/>
    <w:rsid w:val="002D0E72"/>
    <w:rsid w:val="002D55AA"/>
    <w:rsid w:val="002D6F59"/>
    <w:rsid w:val="002E1B96"/>
    <w:rsid w:val="002E21CD"/>
    <w:rsid w:val="002E2851"/>
    <w:rsid w:val="002E2CCA"/>
    <w:rsid w:val="002E3C61"/>
    <w:rsid w:val="002E4157"/>
    <w:rsid w:val="002E45CA"/>
    <w:rsid w:val="002F1603"/>
    <w:rsid w:val="002F3C3F"/>
    <w:rsid w:val="002F4B00"/>
    <w:rsid w:val="002F4BE9"/>
    <w:rsid w:val="002F7866"/>
    <w:rsid w:val="00302637"/>
    <w:rsid w:val="00302791"/>
    <w:rsid w:val="003037DF"/>
    <w:rsid w:val="00305CC6"/>
    <w:rsid w:val="003102E1"/>
    <w:rsid w:val="00312825"/>
    <w:rsid w:val="00312A6A"/>
    <w:rsid w:val="00313A79"/>
    <w:rsid w:val="00314C7C"/>
    <w:rsid w:val="00314F78"/>
    <w:rsid w:val="003160C7"/>
    <w:rsid w:val="00316432"/>
    <w:rsid w:val="00325FBF"/>
    <w:rsid w:val="00326C79"/>
    <w:rsid w:val="003302C4"/>
    <w:rsid w:val="003328DA"/>
    <w:rsid w:val="003329D2"/>
    <w:rsid w:val="00334E84"/>
    <w:rsid w:val="00340900"/>
    <w:rsid w:val="00345DE9"/>
    <w:rsid w:val="00346E4E"/>
    <w:rsid w:val="00350DD0"/>
    <w:rsid w:val="003600AC"/>
    <w:rsid w:val="00361B1F"/>
    <w:rsid w:val="00363345"/>
    <w:rsid w:val="00363ACB"/>
    <w:rsid w:val="00365403"/>
    <w:rsid w:val="00365950"/>
    <w:rsid w:val="00366714"/>
    <w:rsid w:val="00370F8E"/>
    <w:rsid w:val="00373216"/>
    <w:rsid w:val="003736E4"/>
    <w:rsid w:val="003778D4"/>
    <w:rsid w:val="00380234"/>
    <w:rsid w:val="0038179C"/>
    <w:rsid w:val="00384D6E"/>
    <w:rsid w:val="00384FA6"/>
    <w:rsid w:val="00386676"/>
    <w:rsid w:val="00386814"/>
    <w:rsid w:val="00387C34"/>
    <w:rsid w:val="0039229A"/>
    <w:rsid w:val="003925F8"/>
    <w:rsid w:val="00393036"/>
    <w:rsid w:val="003942C2"/>
    <w:rsid w:val="003956B9"/>
    <w:rsid w:val="00395E49"/>
    <w:rsid w:val="003A0401"/>
    <w:rsid w:val="003A0999"/>
    <w:rsid w:val="003A2242"/>
    <w:rsid w:val="003A2636"/>
    <w:rsid w:val="003A4B95"/>
    <w:rsid w:val="003A5142"/>
    <w:rsid w:val="003A5202"/>
    <w:rsid w:val="003B06F3"/>
    <w:rsid w:val="003B136A"/>
    <w:rsid w:val="003B4362"/>
    <w:rsid w:val="003B6A04"/>
    <w:rsid w:val="003C0F85"/>
    <w:rsid w:val="003C2E95"/>
    <w:rsid w:val="003C721E"/>
    <w:rsid w:val="003C7367"/>
    <w:rsid w:val="003D1677"/>
    <w:rsid w:val="003D1923"/>
    <w:rsid w:val="003D1974"/>
    <w:rsid w:val="003E10C9"/>
    <w:rsid w:val="003E1AF6"/>
    <w:rsid w:val="003E1B61"/>
    <w:rsid w:val="003E24C5"/>
    <w:rsid w:val="003E2A06"/>
    <w:rsid w:val="003E2E21"/>
    <w:rsid w:val="003E3A89"/>
    <w:rsid w:val="003E42FA"/>
    <w:rsid w:val="003E50B9"/>
    <w:rsid w:val="003F095D"/>
    <w:rsid w:val="003F1226"/>
    <w:rsid w:val="003F12C9"/>
    <w:rsid w:val="003F2296"/>
    <w:rsid w:val="003F3734"/>
    <w:rsid w:val="003F5BB4"/>
    <w:rsid w:val="003F7B2C"/>
    <w:rsid w:val="00402583"/>
    <w:rsid w:val="00405FD6"/>
    <w:rsid w:val="00406B55"/>
    <w:rsid w:val="00406B98"/>
    <w:rsid w:val="004105C7"/>
    <w:rsid w:val="00410977"/>
    <w:rsid w:val="004113E4"/>
    <w:rsid w:val="00413046"/>
    <w:rsid w:val="00413C51"/>
    <w:rsid w:val="00415142"/>
    <w:rsid w:val="00417EEC"/>
    <w:rsid w:val="0042138F"/>
    <w:rsid w:val="00424B49"/>
    <w:rsid w:val="00424F9C"/>
    <w:rsid w:val="00425C98"/>
    <w:rsid w:val="004261B8"/>
    <w:rsid w:val="00427123"/>
    <w:rsid w:val="00427901"/>
    <w:rsid w:val="004317A8"/>
    <w:rsid w:val="00431940"/>
    <w:rsid w:val="00431BEA"/>
    <w:rsid w:val="00435C0F"/>
    <w:rsid w:val="004370AD"/>
    <w:rsid w:val="00437679"/>
    <w:rsid w:val="004404E1"/>
    <w:rsid w:val="004414EC"/>
    <w:rsid w:val="00442BB5"/>
    <w:rsid w:val="00445F32"/>
    <w:rsid w:val="004467D6"/>
    <w:rsid w:val="00451F16"/>
    <w:rsid w:val="00452535"/>
    <w:rsid w:val="00453362"/>
    <w:rsid w:val="0045437D"/>
    <w:rsid w:val="004556EC"/>
    <w:rsid w:val="0045642A"/>
    <w:rsid w:val="00460CE6"/>
    <w:rsid w:val="004621D9"/>
    <w:rsid w:val="00462C3D"/>
    <w:rsid w:val="00471699"/>
    <w:rsid w:val="00471C13"/>
    <w:rsid w:val="00472007"/>
    <w:rsid w:val="00472C9C"/>
    <w:rsid w:val="00473422"/>
    <w:rsid w:val="0047510D"/>
    <w:rsid w:val="00475626"/>
    <w:rsid w:val="0047666C"/>
    <w:rsid w:val="00480434"/>
    <w:rsid w:val="0048240F"/>
    <w:rsid w:val="0048306F"/>
    <w:rsid w:val="00483B00"/>
    <w:rsid w:val="00484694"/>
    <w:rsid w:val="00486174"/>
    <w:rsid w:val="00486E4D"/>
    <w:rsid w:val="00487991"/>
    <w:rsid w:val="004903F0"/>
    <w:rsid w:val="004939FA"/>
    <w:rsid w:val="00493D39"/>
    <w:rsid w:val="004966AD"/>
    <w:rsid w:val="00497434"/>
    <w:rsid w:val="004A013A"/>
    <w:rsid w:val="004A26D5"/>
    <w:rsid w:val="004A5562"/>
    <w:rsid w:val="004A5FA3"/>
    <w:rsid w:val="004A6511"/>
    <w:rsid w:val="004A6540"/>
    <w:rsid w:val="004B10F8"/>
    <w:rsid w:val="004B2DE8"/>
    <w:rsid w:val="004B422C"/>
    <w:rsid w:val="004B4C14"/>
    <w:rsid w:val="004C05DD"/>
    <w:rsid w:val="004C1493"/>
    <w:rsid w:val="004C1595"/>
    <w:rsid w:val="004C18FF"/>
    <w:rsid w:val="004C2255"/>
    <w:rsid w:val="004C235D"/>
    <w:rsid w:val="004C576F"/>
    <w:rsid w:val="004C62EB"/>
    <w:rsid w:val="004C7EB9"/>
    <w:rsid w:val="004C7FAC"/>
    <w:rsid w:val="004D30EF"/>
    <w:rsid w:val="004D32CB"/>
    <w:rsid w:val="004D583D"/>
    <w:rsid w:val="004E0477"/>
    <w:rsid w:val="004E1DCF"/>
    <w:rsid w:val="004E2DCC"/>
    <w:rsid w:val="004E35CE"/>
    <w:rsid w:val="004E52D8"/>
    <w:rsid w:val="004E5B7A"/>
    <w:rsid w:val="004E6519"/>
    <w:rsid w:val="004F08EA"/>
    <w:rsid w:val="004F1D8A"/>
    <w:rsid w:val="004F2817"/>
    <w:rsid w:val="004F2F6F"/>
    <w:rsid w:val="004F3E04"/>
    <w:rsid w:val="004F4931"/>
    <w:rsid w:val="004F4AD9"/>
    <w:rsid w:val="004F57A1"/>
    <w:rsid w:val="004F68B1"/>
    <w:rsid w:val="004F70A5"/>
    <w:rsid w:val="00502D59"/>
    <w:rsid w:val="00505577"/>
    <w:rsid w:val="00505F5D"/>
    <w:rsid w:val="0050638D"/>
    <w:rsid w:val="005065F9"/>
    <w:rsid w:val="00507609"/>
    <w:rsid w:val="00510E4F"/>
    <w:rsid w:val="005119B6"/>
    <w:rsid w:val="00511DD4"/>
    <w:rsid w:val="005120D5"/>
    <w:rsid w:val="00513942"/>
    <w:rsid w:val="0051559B"/>
    <w:rsid w:val="00517A8E"/>
    <w:rsid w:val="00517E88"/>
    <w:rsid w:val="0052083F"/>
    <w:rsid w:val="00522C9A"/>
    <w:rsid w:val="00524A58"/>
    <w:rsid w:val="00525230"/>
    <w:rsid w:val="005329A2"/>
    <w:rsid w:val="00534A10"/>
    <w:rsid w:val="00540230"/>
    <w:rsid w:val="005404C2"/>
    <w:rsid w:val="00542AB4"/>
    <w:rsid w:val="005462D9"/>
    <w:rsid w:val="00547C88"/>
    <w:rsid w:val="0055055E"/>
    <w:rsid w:val="00551B08"/>
    <w:rsid w:val="005543A6"/>
    <w:rsid w:val="00554CD7"/>
    <w:rsid w:val="005554F4"/>
    <w:rsid w:val="005563EE"/>
    <w:rsid w:val="005564AE"/>
    <w:rsid w:val="005565B8"/>
    <w:rsid w:val="00557736"/>
    <w:rsid w:val="005606D7"/>
    <w:rsid w:val="00560807"/>
    <w:rsid w:val="00560D7B"/>
    <w:rsid w:val="0056193A"/>
    <w:rsid w:val="00562502"/>
    <w:rsid w:val="00562DF2"/>
    <w:rsid w:val="00563E12"/>
    <w:rsid w:val="00564ECB"/>
    <w:rsid w:val="00565BB9"/>
    <w:rsid w:val="00565F8C"/>
    <w:rsid w:val="005667D9"/>
    <w:rsid w:val="005701C7"/>
    <w:rsid w:val="00572E29"/>
    <w:rsid w:val="0058057C"/>
    <w:rsid w:val="005857BA"/>
    <w:rsid w:val="00587E39"/>
    <w:rsid w:val="00592690"/>
    <w:rsid w:val="00594050"/>
    <w:rsid w:val="005944F6"/>
    <w:rsid w:val="00594E9E"/>
    <w:rsid w:val="00595569"/>
    <w:rsid w:val="005959FA"/>
    <w:rsid w:val="00595E4A"/>
    <w:rsid w:val="00597D9E"/>
    <w:rsid w:val="005A0D49"/>
    <w:rsid w:val="005A10F8"/>
    <w:rsid w:val="005A4CBF"/>
    <w:rsid w:val="005A7F25"/>
    <w:rsid w:val="005B0A74"/>
    <w:rsid w:val="005B1BBC"/>
    <w:rsid w:val="005B1C30"/>
    <w:rsid w:val="005B2640"/>
    <w:rsid w:val="005B3DBD"/>
    <w:rsid w:val="005B522A"/>
    <w:rsid w:val="005B5BFB"/>
    <w:rsid w:val="005B62A6"/>
    <w:rsid w:val="005C1640"/>
    <w:rsid w:val="005C2B76"/>
    <w:rsid w:val="005C3AF5"/>
    <w:rsid w:val="005C3DE1"/>
    <w:rsid w:val="005C4808"/>
    <w:rsid w:val="005C7342"/>
    <w:rsid w:val="005C7E4F"/>
    <w:rsid w:val="005D2406"/>
    <w:rsid w:val="005D4947"/>
    <w:rsid w:val="005D61AA"/>
    <w:rsid w:val="005D6E1F"/>
    <w:rsid w:val="005E0F8B"/>
    <w:rsid w:val="005E1715"/>
    <w:rsid w:val="005E1B83"/>
    <w:rsid w:val="005E23DB"/>
    <w:rsid w:val="005E5745"/>
    <w:rsid w:val="005E7D21"/>
    <w:rsid w:val="005E7EC6"/>
    <w:rsid w:val="005F0F47"/>
    <w:rsid w:val="005F1E2D"/>
    <w:rsid w:val="005F267C"/>
    <w:rsid w:val="005F3127"/>
    <w:rsid w:val="005F4478"/>
    <w:rsid w:val="005F6EBF"/>
    <w:rsid w:val="005F76BE"/>
    <w:rsid w:val="00600916"/>
    <w:rsid w:val="00603D03"/>
    <w:rsid w:val="00604C60"/>
    <w:rsid w:val="006050E2"/>
    <w:rsid w:val="0060592C"/>
    <w:rsid w:val="00606C85"/>
    <w:rsid w:val="00610CDE"/>
    <w:rsid w:val="00611281"/>
    <w:rsid w:val="00611A8C"/>
    <w:rsid w:val="00611B41"/>
    <w:rsid w:val="00613921"/>
    <w:rsid w:val="00614E4D"/>
    <w:rsid w:val="0061610B"/>
    <w:rsid w:val="00621429"/>
    <w:rsid w:val="00621ADE"/>
    <w:rsid w:val="00622298"/>
    <w:rsid w:val="00622C6E"/>
    <w:rsid w:val="00624E3B"/>
    <w:rsid w:val="006252CA"/>
    <w:rsid w:val="00625B29"/>
    <w:rsid w:val="006277B7"/>
    <w:rsid w:val="006312E3"/>
    <w:rsid w:val="00636619"/>
    <w:rsid w:val="00636907"/>
    <w:rsid w:val="00637361"/>
    <w:rsid w:val="006374D2"/>
    <w:rsid w:val="0063760E"/>
    <w:rsid w:val="0064037A"/>
    <w:rsid w:val="006409DE"/>
    <w:rsid w:val="006410B1"/>
    <w:rsid w:val="0064372B"/>
    <w:rsid w:val="00644ACC"/>
    <w:rsid w:val="006459E1"/>
    <w:rsid w:val="00650838"/>
    <w:rsid w:val="00651C40"/>
    <w:rsid w:val="00651E50"/>
    <w:rsid w:val="00652686"/>
    <w:rsid w:val="00655963"/>
    <w:rsid w:val="00656496"/>
    <w:rsid w:val="00660458"/>
    <w:rsid w:val="00664242"/>
    <w:rsid w:val="00664D31"/>
    <w:rsid w:val="00665753"/>
    <w:rsid w:val="00665C40"/>
    <w:rsid w:val="00671098"/>
    <w:rsid w:val="00671AF5"/>
    <w:rsid w:val="00675456"/>
    <w:rsid w:val="006761D7"/>
    <w:rsid w:val="00680A1F"/>
    <w:rsid w:val="00680C2E"/>
    <w:rsid w:val="00681B7B"/>
    <w:rsid w:val="00682313"/>
    <w:rsid w:val="00685A84"/>
    <w:rsid w:val="006903DC"/>
    <w:rsid w:val="00691EB3"/>
    <w:rsid w:val="00694BA5"/>
    <w:rsid w:val="00695DAE"/>
    <w:rsid w:val="00697A86"/>
    <w:rsid w:val="006A466A"/>
    <w:rsid w:val="006A4F43"/>
    <w:rsid w:val="006A6913"/>
    <w:rsid w:val="006A7B18"/>
    <w:rsid w:val="006B034A"/>
    <w:rsid w:val="006B15E5"/>
    <w:rsid w:val="006B1889"/>
    <w:rsid w:val="006B52D9"/>
    <w:rsid w:val="006B5520"/>
    <w:rsid w:val="006B5B21"/>
    <w:rsid w:val="006B5E0C"/>
    <w:rsid w:val="006B7C0B"/>
    <w:rsid w:val="006B7E1A"/>
    <w:rsid w:val="006C0A67"/>
    <w:rsid w:val="006C0BC8"/>
    <w:rsid w:val="006C1F22"/>
    <w:rsid w:val="006C6B63"/>
    <w:rsid w:val="006C6C59"/>
    <w:rsid w:val="006D1C19"/>
    <w:rsid w:val="006D6201"/>
    <w:rsid w:val="006D693B"/>
    <w:rsid w:val="006D7577"/>
    <w:rsid w:val="006E2434"/>
    <w:rsid w:val="006E2742"/>
    <w:rsid w:val="006E2BEC"/>
    <w:rsid w:val="006E2EDF"/>
    <w:rsid w:val="006E32A1"/>
    <w:rsid w:val="006E32E7"/>
    <w:rsid w:val="006E4593"/>
    <w:rsid w:val="006E58E7"/>
    <w:rsid w:val="006E683D"/>
    <w:rsid w:val="006F18EC"/>
    <w:rsid w:val="006F2D9B"/>
    <w:rsid w:val="006F2FFD"/>
    <w:rsid w:val="006F3A43"/>
    <w:rsid w:val="006F456B"/>
    <w:rsid w:val="006F4AEB"/>
    <w:rsid w:val="006F4B4C"/>
    <w:rsid w:val="006F623A"/>
    <w:rsid w:val="006F6DF6"/>
    <w:rsid w:val="006F6E3A"/>
    <w:rsid w:val="00703252"/>
    <w:rsid w:val="0070498E"/>
    <w:rsid w:val="007103CC"/>
    <w:rsid w:val="00712011"/>
    <w:rsid w:val="00712643"/>
    <w:rsid w:val="00717E91"/>
    <w:rsid w:val="007206A5"/>
    <w:rsid w:val="00721E20"/>
    <w:rsid w:val="007233C9"/>
    <w:rsid w:val="007241A9"/>
    <w:rsid w:val="00724AF6"/>
    <w:rsid w:val="00725FB2"/>
    <w:rsid w:val="00727B13"/>
    <w:rsid w:val="007305E9"/>
    <w:rsid w:val="007325D7"/>
    <w:rsid w:val="00732670"/>
    <w:rsid w:val="00733162"/>
    <w:rsid w:val="0073371C"/>
    <w:rsid w:val="00736F28"/>
    <w:rsid w:val="00740F90"/>
    <w:rsid w:val="00741952"/>
    <w:rsid w:val="0074257E"/>
    <w:rsid w:val="007435F5"/>
    <w:rsid w:val="007460FC"/>
    <w:rsid w:val="00746770"/>
    <w:rsid w:val="0074736A"/>
    <w:rsid w:val="00750638"/>
    <w:rsid w:val="00751CB7"/>
    <w:rsid w:val="007522C7"/>
    <w:rsid w:val="007539B7"/>
    <w:rsid w:val="00754D48"/>
    <w:rsid w:val="00755B98"/>
    <w:rsid w:val="00760ACB"/>
    <w:rsid w:val="0076153A"/>
    <w:rsid w:val="007620BE"/>
    <w:rsid w:val="00763949"/>
    <w:rsid w:val="007643BB"/>
    <w:rsid w:val="00764ABA"/>
    <w:rsid w:val="0076582E"/>
    <w:rsid w:val="00765E71"/>
    <w:rsid w:val="00766690"/>
    <w:rsid w:val="0076675B"/>
    <w:rsid w:val="00770834"/>
    <w:rsid w:val="007713CA"/>
    <w:rsid w:val="00771460"/>
    <w:rsid w:val="007715DD"/>
    <w:rsid w:val="00771E89"/>
    <w:rsid w:val="007729E7"/>
    <w:rsid w:val="0077359E"/>
    <w:rsid w:val="007736A8"/>
    <w:rsid w:val="00775E9C"/>
    <w:rsid w:val="00780DB2"/>
    <w:rsid w:val="00782DC1"/>
    <w:rsid w:val="00782E0C"/>
    <w:rsid w:val="0078365D"/>
    <w:rsid w:val="007864BF"/>
    <w:rsid w:val="0078681B"/>
    <w:rsid w:val="007908FC"/>
    <w:rsid w:val="00791535"/>
    <w:rsid w:val="007961CA"/>
    <w:rsid w:val="00796268"/>
    <w:rsid w:val="007963FE"/>
    <w:rsid w:val="007967B0"/>
    <w:rsid w:val="00796E84"/>
    <w:rsid w:val="007971E0"/>
    <w:rsid w:val="007A36B8"/>
    <w:rsid w:val="007A49AB"/>
    <w:rsid w:val="007A6AC9"/>
    <w:rsid w:val="007A7EFA"/>
    <w:rsid w:val="007B0F21"/>
    <w:rsid w:val="007B247B"/>
    <w:rsid w:val="007B3561"/>
    <w:rsid w:val="007B393E"/>
    <w:rsid w:val="007B4845"/>
    <w:rsid w:val="007B62B6"/>
    <w:rsid w:val="007C162D"/>
    <w:rsid w:val="007C5185"/>
    <w:rsid w:val="007C664E"/>
    <w:rsid w:val="007D1CF2"/>
    <w:rsid w:val="007D29EB"/>
    <w:rsid w:val="007D2B97"/>
    <w:rsid w:val="007D48E2"/>
    <w:rsid w:val="007D7801"/>
    <w:rsid w:val="007E45BE"/>
    <w:rsid w:val="007E47F7"/>
    <w:rsid w:val="007E4FA2"/>
    <w:rsid w:val="007E6F7B"/>
    <w:rsid w:val="007F13A3"/>
    <w:rsid w:val="007F245C"/>
    <w:rsid w:val="007F268F"/>
    <w:rsid w:val="007F38C6"/>
    <w:rsid w:val="007F470D"/>
    <w:rsid w:val="007F64ED"/>
    <w:rsid w:val="007F6A2C"/>
    <w:rsid w:val="007F6D5D"/>
    <w:rsid w:val="008006F8"/>
    <w:rsid w:val="008010FD"/>
    <w:rsid w:val="0080336A"/>
    <w:rsid w:val="00805580"/>
    <w:rsid w:val="008061AF"/>
    <w:rsid w:val="00806BA1"/>
    <w:rsid w:val="0081339D"/>
    <w:rsid w:val="00813642"/>
    <w:rsid w:val="008144BD"/>
    <w:rsid w:val="00814716"/>
    <w:rsid w:val="008217AE"/>
    <w:rsid w:val="0082253E"/>
    <w:rsid w:val="00825637"/>
    <w:rsid w:val="0083042D"/>
    <w:rsid w:val="00830B80"/>
    <w:rsid w:val="00830EDF"/>
    <w:rsid w:val="00831464"/>
    <w:rsid w:val="00832ED9"/>
    <w:rsid w:val="00833AB1"/>
    <w:rsid w:val="00833CD1"/>
    <w:rsid w:val="00834A75"/>
    <w:rsid w:val="008355F0"/>
    <w:rsid w:val="00835EB7"/>
    <w:rsid w:val="008367B5"/>
    <w:rsid w:val="00840C9E"/>
    <w:rsid w:val="008417AA"/>
    <w:rsid w:val="0084299C"/>
    <w:rsid w:val="008432F3"/>
    <w:rsid w:val="00846236"/>
    <w:rsid w:val="008474B2"/>
    <w:rsid w:val="00852DF0"/>
    <w:rsid w:val="0085351C"/>
    <w:rsid w:val="00855D0B"/>
    <w:rsid w:val="0085693F"/>
    <w:rsid w:val="00860080"/>
    <w:rsid w:val="00860C1B"/>
    <w:rsid w:val="00861FFE"/>
    <w:rsid w:val="0086501D"/>
    <w:rsid w:val="00865108"/>
    <w:rsid w:val="00866433"/>
    <w:rsid w:val="008674E8"/>
    <w:rsid w:val="008675EA"/>
    <w:rsid w:val="008709AC"/>
    <w:rsid w:val="008717E2"/>
    <w:rsid w:val="00872E89"/>
    <w:rsid w:val="00873EF4"/>
    <w:rsid w:val="00874206"/>
    <w:rsid w:val="008750BA"/>
    <w:rsid w:val="00880312"/>
    <w:rsid w:val="0088096B"/>
    <w:rsid w:val="00882DC8"/>
    <w:rsid w:val="00883925"/>
    <w:rsid w:val="008847F7"/>
    <w:rsid w:val="00884CA9"/>
    <w:rsid w:val="00884F31"/>
    <w:rsid w:val="00886FB1"/>
    <w:rsid w:val="00896B26"/>
    <w:rsid w:val="008970C7"/>
    <w:rsid w:val="008A143D"/>
    <w:rsid w:val="008A20AE"/>
    <w:rsid w:val="008A3ED7"/>
    <w:rsid w:val="008A4149"/>
    <w:rsid w:val="008A45F5"/>
    <w:rsid w:val="008B4FCC"/>
    <w:rsid w:val="008B57B3"/>
    <w:rsid w:val="008B5D52"/>
    <w:rsid w:val="008B5F96"/>
    <w:rsid w:val="008B662E"/>
    <w:rsid w:val="008B7463"/>
    <w:rsid w:val="008C467A"/>
    <w:rsid w:val="008C5F7C"/>
    <w:rsid w:val="008C6F6D"/>
    <w:rsid w:val="008C6FDC"/>
    <w:rsid w:val="008C765D"/>
    <w:rsid w:val="008D056B"/>
    <w:rsid w:val="008D0663"/>
    <w:rsid w:val="008D13FA"/>
    <w:rsid w:val="008D1C49"/>
    <w:rsid w:val="008D1C7F"/>
    <w:rsid w:val="008D21F4"/>
    <w:rsid w:val="008D53A3"/>
    <w:rsid w:val="008D610D"/>
    <w:rsid w:val="008D6EBF"/>
    <w:rsid w:val="008E04EA"/>
    <w:rsid w:val="008E15C8"/>
    <w:rsid w:val="008E217F"/>
    <w:rsid w:val="008E27D5"/>
    <w:rsid w:val="008E4A4D"/>
    <w:rsid w:val="008E6A70"/>
    <w:rsid w:val="008E7AA9"/>
    <w:rsid w:val="008F24C3"/>
    <w:rsid w:val="008F255A"/>
    <w:rsid w:val="008F2FDA"/>
    <w:rsid w:val="008F36D8"/>
    <w:rsid w:val="008F4D0A"/>
    <w:rsid w:val="008F503B"/>
    <w:rsid w:val="008F5041"/>
    <w:rsid w:val="008F532B"/>
    <w:rsid w:val="008F68AA"/>
    <w:rsid w:val="00901442"/>
    <w:rsid w:val="009029F4"/>
    <w:rsid w:val="00903000"/>
    <w:rsid w:val="009030BE"/>
    <w:rsid w:val="00906F5E"/>
    <w:rsid w:val="009077DD"/>
    <w:rsid w:val="009077FC"/>
    <w:rsid w:val="009127F8"/>
    <w:rsid w:val="0091298D"/>
    <w:rsid w:val="009133FD"/>
    <w:rsid w:val="0091576F"/>
    <w:rsid w:val="0091751A"/>
    <w:rsid w:val="00921C34"/>
    <w:rsid w:val="009223AF"/>
    <w:rsid w:val="00923F0F"/>
    <w:rsid w:val="00925C31"/>
    <w:rsid w:val="00925F74"/>
    <w:rsid w:val="00927D23"/>
    <w:rsid w:val="00930168"/>
    <w:rsid w:val="009304B4"/>
    <w:rsid w:val="00931FEC"/>
    <w:rsid w:val="00932E78"/>
    <w:rsid w:val="009330BA"/>
    <w:rsid w:val="00933E3E"/>
    <w:rsid w:val="00934F88"/>
    <w:rsid w:val="00935014"/>
    <w:rsid w:val="00936A2A"/>
    <w:rsid w:val="00937E08"/>
    <w:rsid w:val="00945B25"/>
    <w:rsid w:val="00950FD1"/>
    <w:rsid w:val="00953240"/>
    <w:rsid w:val="0095431E"/>
    <w:rsid w:val="0095698C"/>
    <w:rsid w:val="00956994"/>
    <w:rsid w:val="0095706B"/>
    <w:rsid w:val="00960F39"/>
    <w:rsid w:val="009610CD"/>
    <w:rsid w:val="00961DFF"/>
    <w:rsid w:val="00962802"/>
    <w:rsid w:val="00964C75"/>
    <w:rsid w:val="009651D2"/>
    <w:rsid w:val="00965822"/>
    <w:rsid w:val="00965B3A"/>
    <w:rsid w:val="00970269"/>
    <w:rsid w:val="009706F7"/>
    <w:rsid w:val="0097481B"/>
    <w:rsid w:val="009754C6"/>
    <w:rsid w:val="00976497"/>
    <w:rsid w:val="0097726E"/>
    <w:rsid w:val="009777C3"/>
    <w:rsid w:val="00980349"/>
    <w:rsid w:val="00982B8E"/>
    <w:rsid w:val="009867C4"/>
    <w:rsid w:val="009922FB"/>
    <w:rsid w:val="0099349A"/>
    <w:rsid w:val="00994776"/>
    <w:rsid w:val="00997F30"/>
    <w:rsid w:val="009A02F4"/>
    <w:rsid w:val="009A1CEA"/>
    <w:rsid w:val="009A225E"/>
    <w:rsid w:val="009A2907"/>
    <w:rsid w:val="009A2BBA"/>
    <w:rsid w:val="009A37D6"/>
    <w:rsid w:val="009A59C7"/>
    <w:rsid w:val="009A5ACB"/>
    <w:rsid w:val="009A61F7"/>
    <w:rsid w:val="009A6336"/>
    <w:rsid w:val="009A6A57"/>
    <w:rsid w:val="009B02B3"/>
    <w:rsid w:val="009B0358"/>
    <w:rsid w:val="009B1A21"/>
    <w:rsid w:val="009B25A9"/>
    <w:rsid w:val="009B285A"/>
    <w:rsid w:val="009B2BFA"/>
    <w:rsid w:val="009B374E"/>
    <w:rsid w:val="009B4FD1"/>
    <w:rsid w:val="009B51A7"/>
    <w:rsid w:val="009C1AE0"/>
    <w:rsid w:val="009C222D"/>
    <w:rsid w:val="009C2738"/>
    <w:rsid w:val="009C4677"/>
    <w:rsid w:val="009C5B5E"/>
    <w:rsid w:val="009C66DF"/>
    <w:rsid w:val="009D119A"/>
    <w:rsid w:val="009D19A0"/>
    <w:rsid w:val="009D1D03"/>
    <w:rsid w:val="009D556A"/>
    <w:rsid w:val="009D6419"/>
    <w:rsid w:val="009D64B9"/>
    <w:rsid w:val="009D6B1B"/>
    <w:rsid w:val="009E04F9"/>
    <w:rsid w:val="009E1478"/>
    <w:rsid w:val="009E1942"/>
    <w:rsid w:val="009E5520"/>
    <w:rsid w:val="009E5733"/>
    <w:rsid w:val="009E5EB1"/>
    <w:rsid w:val="009E6A4B"/>
    <w:rsid w:val="009E7256"/>
    <w:rsid w:val="009E74F9"/>
    <w:rsid w:val="009E760A"/>
    <w:rsid w:val="009F0880"/>
    <w:rsid w:val="009F08AF"/>
    <w:rsid w:val="009F1481"/>
    <w:rsid w:val="009F3F0F"/>
    <w:rsid w:val="009F4B6A"/>
    <w:rsid w:val="009F5069"/>
    <w:rsid w:val="009F5304"/>
    <w:rsid w:val="009F5500"/>
    <w:rsid w:val="009F5A1E"/>
    <w:rsid w:val="009F6A65"/>
    <w:rsid w:val="009F7168"/>
    <w:rsid w:val="009F7DAB"/>
    <w:rsid w:val="00A0015D"/>
    <w:rsid w:val="00A00C64"/>
    <w:rsid w:val="00A00F8C"/>
    <w:rsid w:val="00A017D5"/>
    <w:rsid w:val="00A01A48"/>
    <w:rsid w:val="00A01C54"/>
    <w:rsid w:val="00A03C12"/>
    <w:rsid w:val="00A0556E"/>
    <w:rsid w:val="00A11B04"/>
    <w:rsid w:val="00A123F6"/>
    <w:rsid w:val="00A124F5"/>
    <w:rsid w:val="00A13DA5"/>
    <w:rsid w:val="00A17910"/>
    <w:rsid w:val="00A21C4A"/>
    <w:rsid w:val="00A22F7F"/>
    <w:rsid w:val="00A230C9"/>
    <w:rsid w:val="00A24069"/>
    <w:rsid w:val="00A253E3"/>
    <w:rsid w:val="00A27374"/>
    <w:rsid w:val="00A304E4"/>
    <w:rsid w:val="00A33909"/>
    <w:rsid w:val="00A3569E"/>
    <w:rsid w:val="00A36265"/>
    <w:rsid w:val="00A379F6"/>
    <w:rsid w:val="00A37CBF"/>
    <w:rsid w:val="00A40163"/>
    <w:rsid w:val="00A40B66"/>
    <w:rsid w:val="00A439D6"/>
    <w:rsid w:val="00A454C4"/>
    <w:rsid w:val="00A47DB6"/>
    <w:rsid w:val="00A5014C"/>
    <w:rsid w:val="00A52624"/>
    <w:rsid w:val="00A52FDE"/>
    <w:rsid w:val="00A53B6F"/>
    <w:rsid w:val="00A54484"/>
    <w:rsid w:val="00A54E51"/>
    <w:rsid w:val="00A55A81"/>
    <w:rsid w:val="00A5715E"/>
    <w:rsid w:val="00A57BD7"/>
    <w:rsid w:val="00A63AA3"/>
    <w:rsid w:val="00A64D5F"/>
    <w:rsid w:val="00A64F64"/>
    <w:rsid w:val="00A663E4"/>
    <w:rsid w:val="00A66B07"/>
    <w:rsid w:val="00A67582"/>
    <w:rsid w:val="00A7274E"/>
    <w:rsid w:val="00A753F5"/>
    <w:rsid w:val="00A8147B"/>
    <w:rsid w:val="00A82086"/>
    <w:rsid w:val="00A86046"/>
    <w:rsid w:val="00A86086"/>
    <w:rsid w:val="00A86D5D"/>
    <w:rsid w:val="00A922EE"/>
    <w:rsid w:val="00A937BF"/>
    <w:rsid w:val="00A96BDB"/>
    <w:rsid w:val="00AA0DEF"/>
    <w:rsid w:val="00AA1117"/>
    <w:rsid w:val="00AA12A4"/>
    <w:rsid w:val="00AA1D37"/>
    <w:rsid w:val="00AA1F4B"/>
    <w:rsid w:val="00AA4465"/>
    <w:rsid w:val="00AA5EBF"/>
    <w:rsid w:val="00AA755A"/>
    <w:rsid w:val="00AB00A6"/>
    <w:rsid w:val="00AB174A"/>
    <w:rsid w:val="00AB782F"/>
    <w:rsid w:val="00AC10D1"/>
    <w:rsid w:val="00AC12FA"/>
    <w:rsid w:val="00AC5CC9"/>
    <w:rsid w:val="00AC5E8D"/>
    <w:rsid w:val="00AD0747"/>
    <w:rsid w:val="00AD0A11"/>
    <w:rsid w:val="00AD10E4"/>
    <w:rsid w:val="00AD1275"/>
    <w:rsid w:val="00AD159D"/>
    <w:rsid w:val="00AD1F0F"/>
    <w:rsid w:val="00AD522B"/>
    <w:rsid w:val="00AD5358"/>
    <w:rsid w:val="00AD5772"/>
    <w:rsid w:val="00AE1486"/>
    <w:rsid w:val="00AE1EAE"/>
    <w:rsid w:val="00AE2286"/>
    <w:rsid w:val="00AE5941"/>
    <w:rsid w:val="00AE7FC5"/>
    <w:rsid w:val="00AF0E7A"/>
    <w:rsid w:val="00AF1E44"/>
    <w:rsid w:val="00AF3376"/>
    <w:rsid w:val="00AF5BF5"/>
    <w:rsid w:val="00AF60C3"/>
    <w:rsid w:val="00AF6989"/>
    <w:rsid w:val="00AF7E42"/>
    <w:rsid w:val="00B013A3"/>
    <w:rsid w:val="00B02129"/>
    <w:rsid w:val="00B022A2"/>
    <w:rsid w:val="00B10675"/>
    <w:rsid w:val="00B106B3"/>
    <w:rsid w:val="00B13F2B"/>
    <w:rsid w:val="00B14A8B"/>
    <w:rsid w:val="00B1580B"/>
    <w:rsid w:val="00B172DD"/>
    <w:rsid w:val="00B179C7"/>
    <w:rsid w:val="00B17BE1"/>
    <w:rsid w:val="00B20258"/>
    <w:rsid w:val="00B22616"/>
    <w:rsid w:val="00B2513B"/>
    <w:rsid w:val="00B25327"/>
    <w:rsid w:val="00B275FF"/>
    <w:rsid w:val="00B276EB"/>
    <w:rsid w:val="00B27994"/>
    <w:rsid w:val="00B3045E"/>
    <w:rsid w:val="00B32CFB"/>
    <w:rsid w:val="00B33FE5"/>
    <w:rsid w:val="00B36965"/>
    <w:rsid w:val="00B37C45"/>
    <w:rsid w:val="00B409D6"/>
    <w:rsid w:val="00B40AC6"/>
    <w:rsid w:val="00B43495"/>
    <w:rsid w:val="00B44395"/>
    <w:rsid w:val="00B44412"/>
    <w:rsid w:val="00B44936"/>
    <w:rsid w:val="00B44A65"/>
    <w:rsid w:val="00B4580A"/>
    <w:rsid w:val="00B45928"/>
    <w:rsid w:val="00B46060"/>
    <w:rsid w:val="00B51DA1"/>
    <w:rsid w:val="00B51E92"/>
    <w:rsid w:val="00B520C6"/>
    <w:rsid w:val="00B53330"/>
    <w:rsid w:val="00B540BE"/>
    <w:rsid w:val="00B54642"/>
    <w:rsid w:val="00B55604"/>
    <w:rsid w:val="00B55B3A"/>
    <w:rsid w:val="00B60895"/>
    <w:rsid w:val="00B60915"/>
    <w:rsid w:val="00B60E18"/>
    <w:rsid w:val="00B618E8"/>
    <w:rsid w:val="00B63872"/>
    <w:rsid w:val="00B63CB9"/>
    <w:rsid w:val="00B66531"/>
    <w:rsid w:val="00B66B4D"/>
    <w:rsid w:val="00B70E40"/>
    <w:rsid w:val="00B7244F"/>
    <w:rsid w:val="00B75320"/>
    <w:rsid w:val="00B8002D"/>
    <w:rsid w:val="00B81C97"/>
    <w:rsid w:val="00B82170"/>
    <w:rsid w:val="00B85F3D"/>
    <w:rsid w:val="00B876A2"/>
    <w:rsid w:val="00B90A1A"/>
    <w:rsid w:val="00B93A62"/>
    <w:rsid w:val="00B93F8F"/>
    <w:rsid w:val="00B9468D"/>
    <w:rsid w:val="00B957A9"/>
    <w:rsid w:val="00B960F8"/>
    <w:rsid w:val="00B97DF7"/>
    <w:rsid w:val="00BA0E22"/>
    <w:rsid w:val="00BA1233"/>
    <w:rsid w:val="00BA16E2"/>
    <w:rsid w:val="00BA2D55"/>
    <w:rsid w:val="00BA5BE2"/>
    <w:rsid w:val="00BA7DC7"/>
    <w:rsid w:val="00BB15BB"/>
    <w:rsid w:val="00BB2678"/>
    <w:rsid w:val="00BB2938"/>
    <w:rsid w:val="00BB4551"/>
    <w:rsid w:val="00BB59BE"/>
    <w:rsid w:val="00BB7F12"/>
    <w:rsid w:val="00BC0DB5"/>
    <w:rsid w:val="00BC16ED"/>
    <w:rsid w:val="00BC263E"/>
    <w:rsid w:val="00BC3AEA"/>
    <w:rsid w:val="00BC3D7D"/>
    <w:rsid w:val="00BC4A93"/>
    <w:rsid w:val="00BD1995"/>
    <w:rsid w:val="00BD3C4F"/>
    <w:rsid w:val="00BD6304"/>
    <w:rsid w:val="00BD6711"/>
    <w:rsid w:val="00BE1DC0"/>
    <w:rsid w:val="00BE2268"/>
    <w:rsid w:val="00BE2404"/>
    <w:rsid w:val="00BE2EA5"/>
    <w:rsid w:val="00BE4D1A"/>
    <w:rsid w:val="00BE5392"/>
    <w:rsid w:val="00BE634A"/>
    <w:rsid w:val="00BF331D"/>
    <w:rsid w:val="00BF3F19"/>
    <w:rsid w:val="00BF4862"/>
    <w:rsid w:val="00BF5D34"/>
    <w:rsid w:val="00BF6F5B"/>
    <w:rsid w:val="00C009CC"/>
    <w:rsid w:val="00C02280"/>
    <w:rsid w:val="00C02FB0"/>
    <w:rsid w:val="00C05FE6"/>
    <w:rsid w:val="00C06F0B"/>
    <w:rsid w:val="00C07717"/>
    <w:rsid w:val="00C103A6"/>
    <w:rsid w:val="00C103D4"/>
    <w:rsid w:val="00C168CD"/>
    <w:rsid w:val="00C224FF"/>
    <w:rsid w:val="00C2667B"/>
    <w:rsid w:val="00C26941"/>
    <w:rsid w:val="00C26C59"/>
    <w:rsid w:val="00C27381"/>
    <w:rsid w:val="00C30E81"/>
    <w:rsid w:val="00C31A53"/>
    <w:rsid w:val="00C3406C"/>
    <w:rsid w:val="00C34BA3"/>
    <w:rsid w:val="00C4392D"/>
    <w:rsid w:val="00C43EF0"/>
    <w:rsid w:val="00C4493B"/>
    <w:rsid w:val="00C5372D"/>
    <w:rsid w:val="00C54064"/>
    <w:rsid w:val="00C553FC"/>
    <w:rsid w:val="00C5749D"/>
    <w:rsid w:val="00C61819"/>
    <w:rsid w:val="00C618A7"/>
    <w:rsid w:val="00C6238F"/>
    <w:rsid w:val="00C65658"/>
    <w:rsid w:val="00C705C7"/>
    <w:rsid w:val="00C70901"/>
    <w:rsid w:val="00C71EA6"/>
    <w:rsid w:val="00C72587"/>
    <w:rsid w:val="00C75B51"/>
    <w:rsid w:val="00C8160D"/>
    <w:rsid w:val="00C81676"/>
    <w:rsid w:val="00C82041"/>
    <w:rsid w:val="00C83C11"/>
    <w:rsid w:val="00C86BD2"/>
    <w:rsid w:val="00C8750B"/>
    <w:rsid w:val="00C90AA2"/>
    <w:rsid w:val="00C92C73"/>
    <w:rsid w:val="00C9310C"/>
    <w:rsid w:val="00C936B9"/>
    <w:rsid w:val="00C93DF9"/>
    <w:rsid w:val="00C93F68"/>
    <w:rsid w:val="00C952B0"/>
    <w:rsid w:val="00C96195"/>
    <w:rsid w:val="00C96CBF"/>
    <w:rsid w:val="00CA2E23"/>
    <w:rsid w:val="00CA3369"/>
    <w:rsid w:val="00CA35D5"/>
    <w:rsid w:val="00CA5D22"/>
    <w:rsid w:val="00CA687A"/>
    <w:rsid w:val="00CA7DEE"/>
    <w:rsid w:val="00CB475E"/>
    <w:rsid w:val="00CB50AF"/>
    <w:rsid w:val="00CB57B3"/>
    <w:rsid w:val="00CB5C1B"/>
    <w:rsid w:val="00CB7046"/>
    <w:rsid w:val="00CB75C0"/>
    <w:rsid w:val="00CC3A14"/>
    <w:rsid w:val="00CC68E8"/>
    <w:rsid w:val="00CC7A55"/>
    <w:rsid w:val="00CD02DB"/>
    <w:rsid w:val="00CD05B4"/>
    <w:rsid w:val="00CD17A8"/>
    <w:rsid w:val="00CD3097"/>
    <w:rsid w:val="00CD69F4"/>
    <w:rsid w:val="00CE078B"/>
    <w:rsid w:val="00CE1365"/>
    <w:rsid w:val="00CE193D"/>
    <w:rsid w:val="00CE1978"/>
    <w:rsid w:val="00CE3434"/>
    <w:rsid w:val="00CE3BC2"/>
    <w:rsid w:val="00CE6FA1"/>
    <w:rsid w:val="00CF1DF5"/>
    <w:rsid w:val="00CF2AAC"/>
    <w:rsid w:val="00CF2C45"/>
    <w:rsid w:val="00CF62C7"/>
    <w:rsid w:val="00D01990"/>
    <w:rsid w:val="00D03C68"/>
    <w:rsid w:val="00D04CBE"/>
    <w:rsid w:val="00D04ED8"/>
    <w:rsid w:val="00D101EC"/>
    <w:rsid w:val="00D10A4C"/>
    <w:rsid w:val="00D10A8C"/>
    <w:rsid w:val="00D1131F"/>
    <w:rsid w:val="00D12231"/>
    <w:rsid w:val="00D138AC"/>
    <w:rsid w:val="00D13A2B"/>
    <w:rsid w:val="00D14A30"/>
    <w:rsid w:val="00D14ABC"/>
    <w:rsid w:val="00D153B8"/>
    <w:rsid w:val="00D156D5"/>
    <w:rsid w:val="00D16430"/>
    <w:rsid w:val="00D17323"/>
    <w:rsid w:val="00D179E2"/>
    <w:rsid w:val="00D21220"/>
    <w:rsid w:val="00D22F5C"/>
    <w:rsid w:val="00D2377F"/>
    <w:rsid w:val="00D237AE"/>
    <w:rsid w:val="00D26408"/>
    <w:rsid w:val="00D2686B"/>
    <w:rsid w:val="00D272B9"/>
    <w:rsid w:val="00D31D18"/>
    <w:rsid w:val="00D33E25"/>
    <w:rsid w:val="00D34677"/>
    <w:rsid w:val="00D34BC7"/>
    <w:rsid w:val="00D36B45"/>
    <w:rsid w:val="00D37887"/>
    <w:rsid w:val="00D4059C"/>
    <w:rsid w:val="00D43A98"/>
    <w:rsid w:val="00D44111"/>
    <w:rsid w:val="00D44F84"/>
    <w:rsid w:val="00D465DF"/>
    <w:rsid w:val="00D46D0E"/>
    <w:rsid w:val="00D5222A"/>
    <w:rsid w:val="00D52829"/>
    <w:rsid w:val="00D557AB"/>
    <w:rsid w:val="00D55DEB"/>
    <w:rsid w:val="00D6049A"/>
    <w:rsid w:val="00D60D5F"/>
    <w:rsid w:val="00D612E0"/>
    <w:rsid w:val="00D62849"/>
    <w:rsid w:val="00D62AD7"/>
    <w:rsid w:val="00D62E5D"/>
    <w:rsid w:val="00D638C2"/>
    <w:rsid w:val="00D64A7C"/>
    <w:rsid w:val="00D653BB"/>
    <w:rsid w:val="00D66C72"/>
    <w:rsid w:val="00D67273"/>
    <w:rsid w:val="00D67490"/>
    <w:rsid w:val="00D70CBC"/>
    <w:rsid w:val="00D74ED6"/>
    <w:rsid w:val="00D75056"/>
    <w:rsid w:val="00D75744"/>
    <w:rsid w:val="00D75F76"/>
    <w:rsid w:val="00D760A5"/>
    <w:rsid w:val="00D779FC"/>
    <w:rsid w:val="00D81FFB"/>
    <w:rsid w:val="00D84149"/>
    <w:rsid w:val="00D8495A"/>
    <w:rsid w:val="00D91DC2"/>
    <w:rsid w:val="00D94784"/>
    <w:rsid w:val="00D96FAA"/>
    <w:rsid w:val="00D97068"/>
    <w:rsid w:val="00D97D36"/>
    <w:rsid w:val="00DA02A7"/>
    <w:rsid w:val="00DA13DE"/>
    <w:rsid w:val="00DA2D5B"/>
    <w:rsid w:val="00DA30A4"/>
    <w:rsid w:val="00DA629F"/>
    <w:rsid w:val="00DA7BB5"/>
    <w:rsid w:val="00DB4EC6"/>
    <w:rsid w:val="00DB5D06"/>
    <w:rsid w:val="00DB7778"/>
    <w:rsid w:val="00DC13CE"/>
    <w:rsid w:val="00DC1A3C"/>
    <w:rsid w:val="00DC2CD9"/>
    <w:rsid w:val="00DC43AB"/>
    <w:rsid w:val="00DD0AF9"/>
    <w:rsid w:val="00DD0C46"/>
    <w:rsid w:val="00DD1171"/>
    <w:rsid w:val="00DD1776"/>
    <w:rsid w:val="00DD2024"/>
    <w:rsid w:val="00DD2A3A"/>
    <w:rsid w:val="00DD3090"/>
    <w:rsid w:val="00DE0D4B"/>
    <w:rsid w:val="00DE18B0"/>
    <w:rsid w:val="00DE2AD5"/>
    <w:rsid w:val="00DF3BE2"/>
    <w:rsid w:val="00DF4A7D"/>
    <w:rsid w:val="00DF6F64"/>
    <w:rsid w:val="00E006FC"/>
    <w:rsid w:val="00E00B17"/>
    <w:rsid w:val="00E04C42"/>
    <w:rsid w:val="00E1091B"/>
    <w:rsid w:val="00E11994"/>
    <w:rsid w:val="00E15018"/>
    <w:rsid w:val="00E15997"/>
    <w:rsid w:val="00E15DF3"/>
    <w:rsid w:val="00E16484"/>
    <w:rsid w:val="00E17A31"/>
    <w:rsid w:val="00E210AC"/>
    <w:rsid w:val="00E223EC"/>
    <w:rsid w:val="00E30FEE"/>
    <w:rsid w:val="00E340CF"/>
    <w:rsid w:val="00E40569"/>
    <w:rsid w:val="00E405AF"/>
    <w:rsid w:val="00E4277B"/>
    <w:rsid w:val="00E42C6B"/>
    <w:rsid w:val="00E43A3E"/>
    <w:rsid w:val="00E44026"/>
    <w:rsid w:val="00E44421"/>
    <w:rsid w:val="00E508C1"/>
    <w:rsid w:val="00E5155E"/>
    <w:rsid w:val="00E51C6B"/>
    <w:rsid w:val="00E5312F"/>
    <w:rsid w:val="00E56A1E"/>
    <w:rsid w:val="00E57CCF"/>
    <w:rsid w:val="00E60C2F"/>
    <w:rsid w:val="00E64E20"/>
    <w:rsid w:val="00E6580F"/>
    <w:rsid w:val="00E704C8"/>
    <w:rsid w:val="00E72642"/>
    <w:rsid w:val="00E72752"/>
    <w:rsid w:val="00E735F5"/>
    <w:rsid w:val="00E74D3B"/>
    <w:rsid w:val="00E7605D"/>
    <w:rsid w:val="00E8071F"/>
    <w:rsid w:val="00E843F1"/>
    <w:rsid w:val="00E84472"/>
    <w:rsid w:val="00E84E1F"/>
    <w:rsid w:val="00E84F22"/>
    <w:rsid w:val="00E8544C"/>
    <w:rsid w:val="00E85743"/>
    <w:rsid w:val="00E86D7C"/>
    <w:rsid w:val="00E906B2"/>
    <w:rsid w:val="00E90917"/>
    <w:rsid w:val="00E91D0F"/>
    <w:rsid w:val="00E92DF0"/>
    <w:rsid w:val="00E9459C"/>
    <w:rsid w:val="00E94D47"/>
    <w:rsid w:val="00E94DCB"/>
    <w:rsid w:val="00E94E50"/>
    <w:rsid w:val="00E94EF1"/>
    <w:rsid w:val="00EA31E9"/>
    <w:rsid w:val="00EA37B0"/>
    <w:rsid w:val="00EA4DEF"/>
    <w:rsid w:val="00EA69C1"/>
    <w:rsid w:val="00EB1220"/>
    <w:rsid w:val="00EB1484"/>
    <w:rsid w:val="00EB2ABC"/>
    <w:rsid w:val="00EB4A6C"/>
    <w:rsid w:val="00EB6763"/>
    <w:rsid w:val="00EC00FE"/>
    <w:rsid w:val="00EC0E31"/>
    <w:rsid w:val="00EC3909"/>
    <w:rsid w:val="00EC39DC"/>
    <w:rsid w:val="00EC626E"/>
    <w:rsid w:val="00EC7912"/>
    <w:rsid w:val="00ED19A5"/>
    <w:rsid w:val="00ED42EB"/>
    <w:rsid w:val="00ED52C1"/>
    <w:rsid w:val="00ED6A6D"/>
    <w:rsid w:val="00ED7EA5"/>
    <w:rsid w:val="00EE16F6"/>
    <w:rsid w:val="00EE39FB"/>
    <w:rsid w:val="00EE3B9E"/>
    <w:rsid w:val="00EE5D45"/>
    <w:rsid w:val="00EE68BD"/>
    <w:rsid w:val="00EE71A5"/>
    <w:rsid w:val="00EE7716"/>
    <w:rsid w:val="00EF0BE9"/>
    <w:rsid w:val="00EF3946"/>
    <w:rsid w:val="00EF43D0"/>
    <w:rsid w:val="00EF6361"/>
    <w:rsid w:val="00F0191E"/>
    <w:rsid w:val="00F029DE"/>
    <w:rsid w:val="00F02B88"/>
    <w:rsid w:val="00F069B5"/>
    <w:rsid w:val="00F101BF"/>
    <w:rsid w:val="00F10BCD"/>
    <w:rsid w:val="00F11482"/>
    <w:rsid w:val="00F12C39"/>
    <w:rsid w:val="00F12DAC"/>
    <w:rsid w:val="00F13AE0"/>
    <w:rsid w:val="00F14CBD"/>
    <w:rsid w:val="00F161BE"/>
    <w:rsid w:val="00F17038"/>
    <w:rsid w:val="00F179E7"/>
    <w:rsid w:val="00F200E3"/>
    <w:rsid w:val="00F203A5"/>
    <w:rsid w:val="00F20761"/>
    <w:rsid w:val="00F218A9"/>
    <w:rsid w:val="00F22B6F"/>
    <w:rsid w:val="00F23024"/>
    <w:rsid w:val="00F230B0"/>
    <w:rsid w:val="00F23BE8"/>
    <w:rsid w:val="00F2460A"/>
    <w:rsid w:val="00F248C1"/>
    <w:rsid w:val="00F24E6A"/>
    <w:rsid w:val="00F24F79"/>
    <w:rsid w:val="00F264F8"/>
    <w:rsid w:val="00F3076F"/>
    <w:rsid w:val="00F31FE3"/>
    <w:rsid w:val="00F32C8B"/>
    <w:rsid w:val="00F3565C"/>
    <w:rsid w:val="00F3635E"/>
    <w:rsid w:val="00F4047E"/>
    <w:rsid w:val="00F411B6"/>
    <w:rsid w:val="00F413F8"/>
    <w:rsid w:val="00F42EEA"/>
    <w:rsid w:val="00F442E7"/>
    <w:rsid w:val="00F4636F"/>
    <w:rsid w:val="00F46AB6"/>
    <w:rsid w:val="00F47F40"/>
    <w:rsid w:val="00F47FB6"/>
    <w:rsid w:val="00F52746"/>
    <w:rsid w:val="00F52B46"/>
    <w:rsid w:val="00F5424C"/>
    <w:rsid w:val="00F55E82"/>
    <w:rsid w:val="00F56140"/>
    <w:rsid w:val="00F5748E"/>
    <w:rsid w:val="00F616EA"/>
    <w:rsid w:val="00F618CC"/>
    <w:rsid w:val="00F636D6"/>
    <w:rsid w:val="00F643ED"/>
    <w:rsid w:val="00F648D7"/>
    <w:rsid w:val="00F653DC"/>
    <w:rsid w:val="00F6592D"/>
    <w:rsid w:val="00F67030"/>
    <w:rsid w:val="00F700AA"/>
    <w:rsid w:val="00F7183D"/>
    <w:rsid w:val="00F71AFF"/>
    <w:rsid w:val="00F7409F"/>
    <w:rsid w:val="00F75D27"/>
    <w:rsid w:val="00F7621D"/>
    <w:rsid w:val="00F76EBC"/>
    <w:rsid w:val="00F806F2"/>
    <w:rsid w:val="00F83290"/>
    <w:rsid w:val="00F8400A"/>
    <w:rsid w:val="00F84E57"/>
    <w:rsid w:val="00F85D71"/>
    <w:rsid w:val="00F91935"/>
    <w:rsid w:val="00F959C5"/>
    <w:rsid w:val="00F97BDE"/>
    <w:rsid w:val="00FA0B30"/>
    <w:rsid w:val="00FA12EF"/>
    <w:rsid w:val="00FA508B"/>
    <w:rsid w:val="00FA5340"/>
    <w:rsid w:val="00FA6C39"/>
    <w:rsid w:val="00FA6E62"/>
    <w:rsid w:val="00FB413F"/>
    <w:rsid w:val="00FB5862"/>
    <w:rsid w:val="00FB6EBF"/>
    <w:rsid w:val="00FC0904"/>
    <w:rsid w:val="00FC4426"/>
    <w:rsid w:val="00FC5874"/>
    <w:rsid w:val="00FC58E4"/>
    <w:rsid w:val="00FC6762"/>
    <w:rsid w:val="00FD1A56"/>
    <w:rsid w:val="00FD27DC"/>
    <w:rsid w:val="00FD2A63"/>
    <w:rsid w:val="00FD4592"/>
    <w:rsid w:val="00FD495C"/>
    <w:rsid w:val="00FD560B"/>
    <w:rsid w:val="00FD5A0D"/>
    <w:rsid w:val="00FD62FD"/>
    <w:rsid w:val="00FD7069"/>
    <w:rsid w:val="00FD77FA"/>
    <w:rsid w:val="00FE0ED5"/>
    <w:rsid w:val="00FE0EDE"/>
    <w:rsid w:val="00FE2FE2"/>
    <w:rsid w:val="00FE3AB7"/>
    <w:rsid w:val="00FE6276"/>
    <w:rsid w:val="00FE750A"/>
    <w:rsid w:val="00FF0B5A"/>
    <w:rsid w:val="00FF0BE2"/>
    <w:rsid w:val="00FF0CEA"/>
    <w:rsid w:val="00FF3DB5"/>
    <w:rsid w:val="00FF6D7C"/>
    <w:rsid w:val="00FF7932"/>
    <w:rsid w:val="00FF7FDE"/>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65C844A"/>
  <w15:docId w15:val="{06330C07-D568-4E80-8C9E-606B2723F4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D4947"/>
    <w:pPr>
      <w:spacing w:before="60" w:after="60"/>
      <w:ind w:left="1134"/>
      <w:jc w:val="both"/>
    </w:pPr>
    <w:rPr>
      <w:rFonts w:ascii="Garamond" w:hAnsi="Garamond"/>
      <w:sz w:val="24"/>
      <w:szCs w:val="24"/>
    </w:rPr>
  </w:style>
  <w:style w:type="paragraph" w:styleId="Ttulo1">
    <w:name w:val="heading 1"/>
    <w:next w:val="Normal"/>
    <w:qFormat/>
    <w:rsid w:val="005D4947"/>
    <w:pPr>
      <w:numPr>
        <w:numId w:val="3"/>
      </w:numPr>
      <w:pBdr>
        <w:bottom w:val="single" w:sz="4" w:space="1" w:color="FF9900"/>
      </w:pBdr>
      <w:tabs>
        <w:tab w:val="clear" w:pos="907"/>
        <w:tab w:val="left" w:pos="1276"/>
      </w:tabs>
      <w:spacing w:before="320" w:after="180"/>
      <w:ind w:left="1134" w:hanging="1134"/>
      <w:outlineLvl w:val="0"/>
    </w:pPr>
    <w:rPr>
      <w:rFonts w:ascii="Arial" w:hAnsi="Arial" w:cs="Arial"/>
      <w:b/>
      <w:bCs/>
      <w:color w:val="000080"/>
      <w:sz w:val="40"/>
      <w:szCs w:val="48"/>
    </w:rPr>
  </w:style>
  <w:style w:type="paragraph" w:styleId="Ttulo2">
    <w:name w:val="heading 2"/>
    <w:basedOn w:val="Ttulo1"/>
    <w:next w:val="Normal"/>
    <w:link w:val="Ttulo2Car"/>
    <w:qFormat/>
    <w:rsid w:val="005D4947"/>
    <w:pPr>
      <w:numPr>
        <w:ilvl w:val="1"/>
      </w:numPr>
      <w:pBdr>
        <w:bottom w:val="none" w:sz="0" w:space="0" w:color="auto"/>
      </w:pBdr>
      <w:tabs>
        <w:tab w:val="clear" w:pos="907"/>
      </w:tabs>
      <w:spacing w:before="240"/>
      <w:ind w:left="1134" w:hanging="1134"/>
      <w:outlineLvl w:val="1"/>
    </w:pPr>
    <w:rPr>
      <w:b w:val="0"/>
      <w:bCs w:val="0"/>
      <w:sz w:val="32"/>
      <w:szCs w:val="36"/>
    </w:rPr>
  </w:style>
  <w:style w:type="paragraph" w:styleId="Ttulo3">
    <w:name w:val="heading 3"/>
    <w:basedOn w:val="Ttulo2"/>
    <w:next w:val="Normal"/>
    <w:link w:val="Ttulo3Car"/>
    <w:qFormat/>
    <w:rsid w:val="005D4947"/>
    <w:pPr>
      <w:keepNext/>
      <w:numPr>
        <w:ilvl w:val="2"/>
      </w:numPr>
      <w:tabs>
        <w:tab w:val="clear" w:pos="907"/>
      </w:tabs>
      <w:ind w:left="1134" w:hanging="1134"/>
      <w:outlineLvl w:val="2"/>
    </w:pPr>
    <w:rPr>
      <w:b/>
      <w:bCs/>
      <w:sz w:val="28"/>
      <w:szCs w:val="28"/>
    </w:rPr>
  </w:style>
  <w:style w:type="paragraph" w:styleId="Ttulo4">
    <w:name w:val="heading 4"/>
    <w:basedOn w:val="Ttulo3"/>
    <w:next w:val="Normal"/>
    <w:qFormat/>
    <w:rsid w:val="005D4947"/>
    <w:pPr>
      <w:numPr>
        <w:ilvl w:val="3"/>
      </w:numPr>
      <w:tabs>
        <w:tab w:val="clear" w:pos="907"/>
      </w:tabs>
      <w:ind w:left="1134" w:hanging="1134"/>
      <w:outlineLvl w:val="3"/>
    </w:pPr>
    <w:rPr>
      <w:b w:val="0"/>
      <w:bCs w:val="0"/>
      <w:sz w:val="24"/>
      <w:szCs w:val="22"/>
    </w:rPr>
  </w:style>
  <w:style w:type="paragraph" w:styleId="Ttulo5">
    <w:name w:val="heading 5"/>
    <w:basedOn w:val="Ttulo4"/>
    <w:next w:val="Normal"/>
    <w:link w:val="Ttulo5Car"/>
    <w:qFormat/>
    <w:rsid w:val="005D4947"/>
    <w:pPr>
      <w:numPr>
        <w:ilvl w:val="4"/>
      </w:numPr>
      <w:tabs>
        <w:tab w:val="clear" w:pos="2005"/>
      </w:tabs>
      <w:ind w:left="1134" w:hanging="1134"/>
      <w:outlineLvl w:val="4"/>
    </w:pPr>
    <w:rPr>
      <w:b/>
      <w:bCs/>
      <w:szCs w:val="24"/>
    </w:rPr>
  </w:style>
  <w:style w:type="paragraph" w:styleId="Ttulo6">
    <w:name w:val="heading 6"/>
    <w:basedOn w:val="Ttulo5"/>
    <w:next w:val="Normal"/>
    <w:qFormat/>
    <w:rsid w:val="005D4947"/>
    <w:pPr>
      <w:numPr>
        <w:ilvl w:val="5"/>
      </w:numPr>
      <w:tabs>
        <w:tab w:val="clear" w:pos="1213"/>
      </w:tabs>
      <w:ind w:left="1134" w:hanging="1134"/>
      <w:outlineLvl w:val="5"/>
    </w:pPr>
    <w:rPr>
      <w:b w:val="0"/>
      <w:bCs w:val="0"/>
      <w:sz w:val="20"/>
    </w:rPr>
  </w:style>
  <w:style w:type="paragraph" w:styleId="Ttulo7">
    <w:name w:val="heading 7"/>
    <w:basedOn w:val="Ttulo6"/>
    <w:next w:val="Normal"/>
    <w:qFormat/>
    <w:rsid w:val="005D4947"/>
    <w:pPr>
      <w:numPr>
        <w:ilvl w:val="6"/>
      </w:numPr>
      <w:tabs>
        <w:tab w:val="clear" w:pos="1276"/>
        <w:tab w:val="clear" w:pos="3373"/>
        <w:tab w:val="left" w:pos="1560"/>
      </w:tabs>
      <w:ind w:left="1418" w:hanging="1418"/>
      <w:outlineLvl w:val="6"/>
    </w:pPr>
    <w:rPr>
      <w:b/>
      <w:bCs/>
    </w:rPr>
  </w:style>
  <w:style w:type="paragraph" w:styleId="Ttulo8">
    <w:name w:val="heading 8"/>
    <w:basedOn w:val="Normal"/>
    <w:next w:val="Normal"/>
    <w:rsid w:val="005D4947"/>
    <w:pPr>
      <w:numPr>
        <w:ilvl w:val="7"/>
        <w:numId w:val="1"/>
      </w:numPr>
      <w:spacing w:before="240" w:line="480" w:lineRule="auto"/>
      <w:outlineLvl w:val="7"/>
    </w:pPr>
    <w:rPr>
      <w:i/>
      <w:iCs/>
    </w:rPr>
  </w:style>
  <w:style w:type="paragraph" w:styleId="Ttulo9">
    <w:name w:val="heading 9"/>
    <w:basedOn w:val="Normal"/>
    <w:next w:val="Normal"/>
    <w:rsid w:val="005D4947"/>
    <w:pPr>
      <w:numPr>
        <w:ilvl w:val="8"/>
        <w:numId w:val="1"/>
      </w:numPr>
      <w:spacing w:before="240" w:line="480" w:lineRule="auto"/>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oto-centrada">
    <w:name w:val="Foto - centrada"/>
    <w:basedOn w:val="Normal"/>
    <w:rsid w:val="005D4947"/>
    <w:pPr>
      <w:spacing w:before="180" w:after="180"/>
      <w:ind w:left="0"/>
      <w:jc w:val="center"/>
    </w:pPr>
  </w:style>
  <w:style w:type="paragraph" w:customStyle="1" w:styleId="Lista1">
    <w:name w:val="Lista 1"/>
    <w:basedOn w:val="Normal"/>
    <w:rsid w:val="005D4947"/>
    <w:pPr>
      <w:numPr>
        <w:ilvl w:val="1"/>
        <w:numId w:val="4"/>
      </w:numPr>
      <w:tabs>
        <w:tab w:val="left" w:pos="1769"/>
      </w:tabs>
      <w:ind w:left="1769" w:hanging="567"/>
    </w:pPr>
  </w:style>
  <w:style w:type="paragraph" w:customStyle="1" w:styleId="Piedefoto">
    <w:name w:val="Pie de foto"/>
    <w:basedOn w:val="Normal"/>
    <w:rsid w:val="005D4947"/>
    <w:pPr>
      <w:spacing w:before="180" w:after="180"/>
      <w:ind w:left="0"/>
      <w:jc w:val="center"/>
    </w:pPr>
    <w:rPr>
      <w:rFonts w:ascii="Times New Roman" w:hAnsi="Times New Roman"/>
      <w:i/>
      <w:sz w:val="22"/>
    </w:rPr>
  </w:style>
  <w:style w:type="paragraph" w:styleId="Encabezado">
    <w:name w:val="header"/>
    <w:basedOn w:val="Normal"/>
    <w:rsid w:val="005D4947"/>
    <w:pPr>
      <w:tabs>
        <w:tab w:val="center" w:pos="4252"/>
        <w:tab w:val="right" w:pos="8504"/>
      </w:tabs>
    </w:pPr>
  </w:style>
  <w:style w:type="paragraph" w:styleId="Piedepgina">
    <w:name w:val="footer"/>
    <w:basedOn w:val="Normal"/>
    <w:rsid w:val="005D4947"/>
    <w:pPr>
      <w:tabs>
        <w:tab w:val="center" w:pos="4252"/>
        <w:tab w:val="right" w:pos="8504"/>
      </w:tabs>
    </w:pPr>
  </w:style>
  <w:style w:type="character" w:styleId="Nmerodepgina">
    <w:name w:val="page number"/>
    <w:basedOn w:val="Fuentedeprrafopredeter"/>
    <w:rsid w:val="005D4947"/>
  </w:style>
  <w:style w:type="paragraph" w:customStyle="1" w:styleId="comandoseinstrucciones">
    <w:name w:val="comandos e instrucciones"/>
    <w:link w:val="comandoseinstruccionesCarCar"/>
    <w:rsid w:val="005D4947"/>
    <w:pPr>
      <w:pBdr>
        <w:top w:val="dotted" w:sz="12" w:space="6" w:color="F79646"/>
        <w:left w:val="dotted" w:sz="12" w:space="4" w:color="F79646"/>
        <w:bottom w:val="dotted" w:sz="12" w:space="6" w:color="F79646"/>
        <w:right w:val="dotted" w:sz="12" w:space="4" w:color="F79646"/>
      </w:pBdr>
      <w:shd w:val="clear" w:color="auto" w:fill="F6F6E2"/>
      <w:ind w:left="540" w:hanging="540"/>
    </w:pPr>
    <w:rPr>
      <w:rFonts w:ascii="Courier New" w:hAnsi="Courier New"/>
      <w:sz w:val="18"/>
    </w:rPr>
  </w:style>
  <w:style w:type="character" w:customStyle="1" w:styleId="comandoseinstruccionesCarCar">
    <w:name w:val="comandos e instrucciones Car Car"/>
    <w:basedOn w:val="Fuentedeprrafopredeter"/>
    <w:link w:val="comandoseinstrucciones"/>
    <w:rsid w:val="005D4947"/>
    <w:rPr>
      <w:rFonts w:ascii="Courier New" w:hAnsi="Courier New"/>
      <w:sz w:val="18"/>
      <w:shd w:val="clear" w:color="auto" w:fill="F6F6E2"/>
    </w:rPr>
  </w:style>
  <w:style w:type="numbering" w:customStyle="1" w:styleId="Vineta">
    <w:name w:val="Vineta"/>
    <w:rsid w:val="005D4947"/>
    <w:pPr>
      <w:numPr>
        <w:numId w:val="2"/>
      </w:numPr>
    </w:pPr>
  </w:style>
  <w:style w:type="paragraph" w:customStyle="1" w:styleId="Lista0">
    <w:name w:val="Lista 0"/>
    <w:basedOn w:val="Normal"/>
    <w:qFormat/>
    <w:rsid w:val="005D4947"/>
    <w:pPr>
      <w:numPr>
        <w:numId w:val="5"/>
      </w:numPr>
      <w:tabs>
        <w:tab w:val="left" w:pos="1344"/>
      </w:tabs>
      <w:spacing w:before="240"/>
      <w:ind w:left="1344" w:hanging="567"/>
    </w:pPr>
    <w:rPr>
      <w:b/>
      <w:color w:val="000080"/>
    </w:rPr>
  </w:style>
  <w:style w:type="character" w:styleId="Textoennegrita">
    <w:name w:val="Strong"/>
    <w:basedOn w:val="Fuentedeprrafopredeter"/>
    <w:qFormat/>
    <w:rsid w:val="005D4947"/>
    <w:rPr>
      <w:b/>
      <w:bCs/>
      <w:color w:val="E36C0A"/>
    </w:rPr>
  </w:style>
  <w:style w:type="character" w:styleId="Hipervnculo">
    <w:name w:val="Hyperlink"/>
    <w:basedOn w:val="Fuentedeprrafopredeter"/>
    <w:uiPriority w:val="99"/>
    <w:rsid w:val="005D4947"/>
    <w:rPr>
      <w:color w:val="0000FF"/>
      <w:u w:val="single"/>
    </w:rPr>
  </w:style>
  <w:style w:type="paragraph" w:styleId="TDC1">
    <w:name w:val="toc 1"/>
    <w:basedOn w:val="Normal"/>
    <w:next w:val="Normal"/>
    <w:autoRedefine/>
    <w:uiPriority w:val="39"/>
    <w:rsid w:val="005D4947"/>
    <w:pPr>
      <w:spacing w:before="360" w:after="360"/>
      <w:ind w:left="0"/>
      <w:jc w:val="left"/>
    </w:pPr>
    <w:rPr>
      <w:rFonts w:asciiTheme="minorHAnsi" w:hAnsiTheme="minorHAnsi"/>
      <w:b/>
      <w:bCs/>
      <w:caps/>
      <w:sz w:val="22"/>
      <w:szCs w:val="22"/>
      <w:u w:val="single"/>
    </w:rPr>
  </w:style>
  <w:style w:type="paragraph" w:customStyle="1" w:styleId="Estilo1">
    <w:name w:val="Estilo1"/>
    <w:basedOn w:val="Normal"/>
    <w:qFormat/>
    <w:rsid w:val="005D4947"/>
  </w:style>
  <w:style w:type="paragraph" w:styleId="Lista2">
    <w:name w:val="List 2"/>
    <w:basedOn w:val="Normal"/>
    <w:rsid w:val="005D4947"/>
    <w:pPr>
      <w:numPr>
        <w:numId w:val="6"/>
      </w:numPr>
      <w:tabs>
        <w:tab w:val="left" w:pos="1769"/>
      </w:tabs>
      <w:ind w:left="1769" w:hanging="567"/>
    </w:pPr>
  </w:style>
  <w:style w:type="paragraph" w:styleId="Lista3">
    <w:name w:val="List 3"/>
    <w:basedOn w:val="Normal"/>
    <w:rsid w:val="005D4947"/>
    <w:pPr>
      <w:numPr>
        <w:numId w:val="11"/>
      </w:numPr>
      <w:tabs>
        <w:tab w:val="left" w:pos="2370"/>
      </w:tabs>
      <w:ind w:left="2370" w:hanging="567"/>
    </w:pPr>
  </w:style>
  <w:style w:type="paragraph" w:styleId="Lista4">
    <w:name w:val="List 4"/>
    <w:basedOn w:val="Normal"/>
    <w:rsid w:val="005D4947"/>
    <w:pPr>
      <w:numPr>
        <w:numId w:val="7"/>
      </w:numPr>
      <w:tabs>
        <w:tab w:val="left" w:pos="2370"/>
      </w:tabs>
    </w:pPr>
  </w:style>
  <w:style w:type="paragraph" w:styleId="Lista5">
    <w:name w:val="List 5"/>
    <w:basedOn w:val="Normal"/>
    <w:rsid w:val="005D4947"/>
    <w:pPr>
      <w:numPr>
        <w:numId w:val="12"/>
      </w:numPr>
      <w:tabs>
        <w:tab w:val="left" w:pos="2620"/>
      </w:tabs>
      <w:ind w:left="2620" w:hanging="567"/>
    </w:pPr>
  </w:style>
  <w:style w:type="paragraph" w:customStyle="1" w:styleId="Lista6">
    <w:name w:val="Lista 6"/>
    <w:basedOn w:val="Normal"/>
    <w:qFormat/>
    <w:rsid w:val="005D4947"/>
    <w:pPr>
      <w:numPr>
        <w:numId w:val="8"/>
      </w:numPr>
      <w:tabs>
        <w:tab w:val="left" w:pos="2620"/>
      </w:tabs>
    </w:pPr>
  </w:style>
  <w:style w:type="paragraph" w:customStyle="1" w:styleId="Lista7">
    <w:name w:val="Lista 7"/>
    <w:basedOn w:val="Normal"/>
    <w:qFormat/>
    <w:rsid w:val="005D4947"/>
    <w:pPr>
      <w:numPr>
        <w:numId w:val="13"/>
      </w:numPr>
      <w:tabs>
        <w:tab w:val="left" w:pos="3045"/>
      </w:tabs>
      <w:ind w:left="3045" w:hanging="567"/>
    </w:pPr>
  </w:style>
  <w:style w:type="paragraph" w:customStyle="1" w:styleId="Predeterminado">
    <w:name w:val="Predeterminado"/>
    <w:basedOn w:val="Normal"/>
    <w:qFormat/>
    <w:rsid w:val="005D4947"/>
  </w:style>
  <w:style w:type="paragraph" w:customStyle="1" w:styleId="Lista8">
    <w:name w:val="Lista 8"/>
    <w:basedOn w:val="Normal"/>
    <w:qFormat/>
    <w:rsid w:val="005D4947"/>
    <w:pPr>
      <w:numPr>
        <w:numId w:val="9"/>
      </w:numPr>
      <w:tabs>
        <w:tab w:val="left" w:pos="3045"/>
      </w:tabs>
    </w:pPr>
  </w:style>
  <w:style w:type="paragraph" w:customStyle="1" w:styleId="Lista9">
    <w:name w:val="Lista 9"/>
    <w:basedOn w:val="Normal"/>
    <w:qFormat/>
    <w:rsid w:val="005D4947"/>
    <w:pPr>
      <w:numPr>
        <w:numId w:val="10"/>
      </w:numPr>
      <w:pBdr>
        <w:top w:val="single" w:sz="4" w:space="1" w:color="auto"/>
        <w:left w:val="single" w:sz="4" w:space="4" w:color="auto"/>
        <w:bottom w:val="single" w:sz="4" w:space="1" w:color="auto"/>
        <w:right w:val="single" w:sz="4" w:space="4" w:color="auto"/>
      </w:pBdr>
      <w:shd w:val="clear" w:color="auto" w:fill="E8E8E8"/>
      <w:tabs>
        <w:tab w:val="left" w:pos="3544"/>
      </w:tabs>
    </w:pPr>
  </w:style>
  <w:style w:type="paragraph" w:customStyle="1" w:styleId="Lista0b">
    <w:name w:val="Lista 0b"/>
    <w:basedOn w:val="Normal"/>
    <w:qFormat/>
    <w:rsid w:val="005D4947"/>
    <w:pPr>
      <w:numPr>
        <w:numId w:val="14"/>
      </w:numPr>
      <w:tabs>
        <w:tab w:val="left" w:pos="1344"/>
      </w:tabs>
      <w:ind w:left="1344" w:hanging="567"/>
    </w:pPr>
    <w:rPr>
      <w:b/>
      <w:color w:val="000080"/>
    </w:rPr>
  </w:style>
  <w:style w:type="paragraph" w:styleId="Textodeglobo">
    <w:name w:val="Balloon Text"/>
    <w:basedOn w:val="Normal"/>
    <w:link w:val="TextodegloboCar"/>
    <w:rsid w:val="005D4947"/>
    <w:pPr>
      <w:spacing w:before="0" w:after="0"/>
    </w:pPr>
    <w:rPr>
      <w:rFonts w:ascii="Tahoma" w:hAnsi="Tahoma" w:cs="Tahoma"/>
      <w:sz w:val="16"/>
      <w:szCs w:val="16"/>
    </w:rPr>
  </w:style>
  <w:style w:type="character" w:customStyle="1" w:styleId="TextodegloboCar">
    <w:name w:val="Texto de globo Car"/>
    <w:basedOn w:val="Fuentedeprrafopredeter"/>
    <w:link w:val="Textodeglobo"/>
    <w:rsid w:val="005D4947"/>
    <w:rPr>
      <w:rFonts w:ascii="Tahoma" w:hAnsi="Tahoma" w:cs="Tahoma"/>
      <w:sz w:val="16"/>
      <w:szCs w:val="16"/>
    </w:rPr>
  </w:style>
  <w:style w:type="paragraph" w:styleId="TDC2">
    <w:name w:val="toc 2"/>
    <w:basedOn w:val="Normal"/>
    <w:next w:val="Normal"/>
    <w:autoRedefine/>
    <w:uiPriority w:val="39"/>
    <w:rsid w:val="005D4947"/>
    <w:pPr>
      <w:spacing w:before="0" w:after="0"/>
      <w:ind w:left="0"/>
      <w:jc w:val="left"/>
    </w:pPr>
    <w:rPr>
      <w:rFonts w:asciiTheme="minorHAnsi" w:hAnsiTheme="minorHAnsi"/>
      <w:b/>
      <w:bCs/>
      <w:smallCaps/>
      <w:sz w:val="22"/>
      <w:szCs w:val="22"/>
    </w:rPr>
  </w:style>
  <w:style w:type="paragraph" w:styleId="TDC3">
    <w:name w:val="toc 3"/>
    <w:basedOn w:val="Normal"/>
    <w:next w:val="Normal"/>
    <w:autoRedefine/>
    <w:uiPriority w:val="39"/>
    <w:rsid w:val="005D4947"/>
    <w:pPr>
      <w:spacing w:before="0" w:after="0"/>
      <w:ind w:left="0"/>
      <w:jc w:val="left"/>
    </w:pPr>
    <w:rPr>
      <w:rFonts w:asciiTheme="minorHAnsi" w:hAnsiTheme="minorHAnsi"/>
      <w:smallCaps/>
      <w:sz w:val="22"/>
      <w:szCs w:val="22"/>
    </w:rPr>
  </w:style>
  <w:style w:type="paragraph" w:styleId="HTMLconformatoprevio">
    <w:name w:val="HTML Preformatted"/>
    <w:basedOn w:val="Normal"/>
    <w:link w:val="HTMLconformatoprevioCar"/>
    <w:uiPriority w:val="99"/>
    <w:unhideWhenUsed/>
    <w:rsid w:val="00D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jc w:val="left"/>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rsid w:val="00D43A98"/>
    <w:rPr>
      <w:rFonts w:ascii="Courier New" w:hAnsi="Courier New" w:cs="Courier New"/>
    </w:rPr>
  </w:style>
  <w:style w:type="character" w:styleId="CdigoHTML">
    <w:name w:val="HTML Code"/>
    <w:basedOn w:val="Fuentedeprrafopredeter"/>
    <w:uiPriority w:val="99"/>
    <w:unhideWhenUsed/>
    <w:rsid w:val="00D43A98"/>
    <w:rPr>
      <w:rFonts w:ascii="Courier New" w:eastAsia="Times New Roman" w:hAnsi="Courier New" w:cs="Courier New"/>
      <w:sz w:val="20"/>
      <w:szCs w:val="20"/>
    </w:rPr>
  </w:style>
  <w:style w:type="table" w:styleId="Tablaconcuadrcula">
    <w:name w:val="Table Grid"/>
    <w:basedOn w:val="Tablanormal"/>
    <w:rsid w:val="007643B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notranslate">
    <w:name w:val="notranslate"/>
    <w:basedOn w:val="Fuentedeprrafopredeter"/>
    <w:rsid w:val="000234D3"/>
  </w:style>
  <w:style w:type="paragraph" w:styleId="NormalWeb">
    <w:name w:val="Normal (Web)"/>
    <w:basedOn w:val="Normal"/>
    <w:uiPriority w:val="99"/>
    <w:unhideWhenUsed/>
    <w:rsid w:val="00A00C64"/>
    <w:pPr>
      <w:spacing w:before="100" w:beforeAutospacing="1" w:after="100" w:afterAutospacing="1"/>
      <w:ind w:left="0"/>
      <w:jc w:val="left"/>
    </w:pPr>
    <w:rPr>
      <w:rFonts w:ascii="Times New Roman" w:hAnsi="Times New Roman"/>
    </w:rPr>
  </w:style>
  <w:style w:type="character" w:customStyle="1" w:styleId="nfasis1">
    <w:name w:val="Énfasis1"/>
    <w:basedOn w:val="Fuentedeprrafopredeter"/>
    <w:rsid w:val="00A00C64"/>
  </w:style>
  <w:style w:type="character" w:styleId="nfasis">
    <w:name w:val="Emphasis"/>
    <w:basedOn w:val="Fuentedeprrafopredeter"/>
    <w:uiPriority w:val="20"/>
    <w:qFormat/>
    <w:rsid w:val="00C2667B"/>
    <w:rPr>
      <w:i/>
      <w:iCs/>
    </w:rPr>
  </w:style>
  <w:style w:type="character" w:styleId="Hipervnculovisitado">
    <w:name w:val="FollowedHyperlink"/>
    <w:basedOn w:val="Fuentedeprrafopredeter"/>
    <w:rsid w:val="00435C0F"/>
    <w:rPr>
      <w:color w:val="800080" w:themeColor="followedHyperlink"/>
      <w:u w:val="single"/>
    </w:rPr>
  </w:style>
  <w:style w:type="paragraph" w:styleId="TDC4">
    <w:name w:val="toc 4"/>
    <w:basedOn w:val="Normal"/>
    <w:next w:val="Normal"/>
    <w:autoRedefine/>
    <w:uiPriority w:val="39"/>
    <w:rsid w:val="005D4947"/>
    <w:pPr>
      <w:spacing w:before="0" w:after="0"/>
      <w:ind w:left="0"/>
      <w:jc w:val="left"/>
    </w:pPr>
    <w:rPr>
      <w:rFonts w:asciiTheme="minorHAnsi" w:hAnsiTheme="minorHAnsi"/>
      <w:sz w:val="22"/>
      <w:szCs w:val="22"/>
    </w:rPr>
  </w:style>
  <w:style w:type="character" w:customStyle="1" w:styleId="Ttulo2Car">
    <w:name w:val="Título 2 Car"/>
    <w:basedOn w:val="Fuentedeprrafopredeter"/>
    <w:link w:val="Ttulo2"/>
    <w:rsid w:val="004A013A"/>
    <w:rPr>
      <w:rFonts w:ascii="Arial" w:hAnsi="Arial" w:cs="Arial"/>
      <w:color w:val="000080"/>
      <w:sz w:val="32"/>
      <w:szCs w:val="36"/>
    </w:rPr>
  </w:style>
  <w:style w:type="paragraph" w:styleId="TDC5">
    <w:name w:val="toc 5"/>
    <w:basedOn w:val="Normal"/>
    <w:next w:val="Normal"/>
    <w:autoRedefine/>
    <w:uiPriority w:val="39"/>
    <w:rsid w:val="005D4947"/>
    <w:pPr>
      <w:spacing w:before="0" w:after="0"/>
      <w:ind w:left="0"/>
      <w:jc w:val="left"/>
    </w:pPr>
    <w:rPr>
      <w:rFonts w:asciiTheme="minorHAnsi" w:hAnsiTheme="minorHAnsi"/>
      <w:sz w:val="22"/>
      <w:szCs w:val="22"/>
    </w:rPr>
  </w:style>
  <w:style w:type="paragraph" w:styleId="Listaconvietas2">
    <w:name w:val="List Bullet 2"/>
    <w:basedOn w:val="Normal"/>
    <w:rsid w:val="00664242"/>
    <w:pPr>
      <w:tabs>
        <w:tab w:val="num" w:pos="643"/>
      </w:tabs>
      <w:ind w:left="643" w:hanging="360"/>
      <w:contextualSpacing/>
    </w:pPr>
  </w:style>
  <w:style w:type="paragraph" w:styleId="Continuarlista">
    <w:name w:val="List Continue"/>
    <w:basedOn w:val="Normal"/>
    <w:rsid w:val="00664242"/>
    <w:pPr>
      <w:spacing w:after="120"/>
      <w:ind w:left="283"/>
      <w:contextualSpacing/>
    </w:pPr>
  </w:style>
  <w:style w:type="paragraph" w:styleId="Continuarlista2">
    <w:name w:val="List Continue 2"/>
    <w:basedOn w:val="Normal"/>
    <w:rsid w:val="00664242"/>
    <w:pPr>
      <w:spacing w:after="120"/>
      <w:ind w:left="566"/>
      <w:contextualSpacing/>
    </w:pPr>
  </w:style>
  <w:style w:type="paragraph" w:styleId="Continuarlista3">
    <w:name w:val="List Continue 3"/>
    <w:basedOn w:val="Normal"/>
    <w:rsid w:val="00664242"/>
    <w:pPr>
      <w:spacing w:after="120"/>
      <w:ind w:left="849"/>
      <w:contextualSpacing/>
    </w:pPr>
  </w:style>
  <w:style w:type="paragraph" w:styleId="Sangradetextonormal">
    <w:name w:val="Body Text Indent"/>
    <w:basedOn w:val="Normal"/>
    <w:link w:val="SangradetextonormalCar"/>
    <w:rsid w:val="00664242"/>
    <w:pPr>
      <w:spacing w:after="120"/>
      <w:ind w:left="283"/>
    </w:pPr>
  </w:style>
  <w:style w:type="character" w:customStyle="1" w:styleId="SangradetextonormalCar">
    <w:name w:val="Sangría de texto normal Car"/>
    <w:basedOn w:val="Fuentedeprrafopredeter"/>
    <w:link w:val="Sangradetextonormal"/>
    <w:rsid w:val="00664242"/>
    <w:rPr>
      <w:rFonts w:ascii="Garamond" w:hAnsi="Garamond"/>
      <w:sz w:val="24"/>
      <w:szCs w:val="24"/>
    </w:rPr>
  </w:style>
  <w:style w:type="paragraph" w:styleId="Textoindependienteprimerasangra2">
    <w:name w:val="Body Text First Indent 2"/>
    <w:basedOn w:val="Sangradetextonormal"/>
    <w:link w:val="Textoindependienteprimerasangra2Car"/>
    <w:rsid w:val="00664242"/>
    <w:pPr>
      <w:spacing w:after="60"/>
      <w:ind w:left="360" w:firstLine="360"/>
    </w:pPr>
  </w:style>
  <w:style w:type="character" w:customStyle="1" w:styleId="Textoindependienteprimerasangra2Car">
    <w:name w:val="Texto independiente primera sangría 2 Car"/>
    <w:basedOn w:val="SangradetextonormalCar"/>
    <w:link w:val="Textoindependienteprimerasangra2"/>
    <w:rsid w:val="00664242"/>
    <w:rPr>
      <w:rFonts w:ascii="Garamond" w:hAnsi="Garamond"/>
      <w:sz w:val="24"/>
      <w:szCs w:val="24"/>
    </w:rPr>
  </w:style>
  <w:style w:type="character" w:customStyle="1" w:styleId="Ttulo3Car">
    <w:name w:val="Título 3 Car"/>
    <w:basedOn w:val="Fuentedeprrafopredeter"/>
    <w:link w:val="Ttulo3"/>
    <w:rsid w:val="00D557AB"/>
    <w:rPr>
      <w:rFonts w:ascii="Arial" w:hAnsi="Arial" w:cs="Arial"/>
      <w:b/>
      <w:bCs/>
      <w:color w:val="000080"/>
      <w:sz w:val="28"/>
      <w:szCs w:val="28"/>
    </w:rPr>
  </w:style>
  <w:style w:type="paragraph" w:styleId="TDC6">
    <w:name w:val="toc 6"/>
    <w:basedOn w:val="Normal"/>
    <w:next w:val="Normal"/>
    <w:autoRedefine/>
    <w:uiPriority w:val="39"/>
    <w:rsid w:val="005D4947"/>
    <w:pPr>
      <w:spacing w:before="0" w:after="0"/>
      <w:ind w:left="0"/>
      <w:jc w:val="left"/>
    </w:pPr>
    <w:rPr>
      <w:rFonts w:asciiTheme="minorHAnsi" w:hAnsiTheme="minorHAnsi"/>
      <w:sz w:val="22"/>
      <w:szCs w:val="22"/>
    </w:rPr>
  </w:style>
  <w:style w:type="paragraph" w:styleId="TDC7">
    <w:name w:val="toc 7"/>
    <w:basedOn w:val="Normal"/>
    <w:next w:val="Normal"/>
    <w:autoRedefine/>
    <w:uiPriority w:val="39"/>
    <w:rsid w:val="005D4947"/>
    <w:pPr>
      <w:spacing w:before="0" w:after="0"/>
      <w:ind w:left="0"/>
      <w:jc w:val="left"/>
    </w:pPr>
    <w:rPr>
      <w:rFonts w:asciiTheme="minorHAnsi" w:hAnsiTheme="minorHAnsi"/>
      <w:sz w:val="22"/>
      <w:szCs w:val="22"/>
    </w:rPr>
  </w:style>
  <w:style w:type="paragraph" w:styleId="TDC8">
    <w:name w:val="toc 8"/>
    <w:basedOn w:val="Normal"/>
    <w:next w:val="Normal"/>
    <w:autoRedefine/>
    <w:uiPriority w:val="39"/>
    <w:rsid w:val="005D4947"/>
    <w:pPr>
      <w:spacing w:before="0" w:after="0"/>
      <w:ind w:left="0"/>
      <w:jc w:val="left"/>
    </w:pPr>
    <w:rPr>
      <w:rFonts w:asciiTheme="minorHAnsi" w:hAnsiTheme="minorHAnsi"/>
      <w:sz w:val="22"/>
      <w:szCs w:val="22"/>
    </w:rPr>
  </w:style>
  <w:style w:type="paragraph" w:styleId="TDC9">
    <w:name w:val="toc 9"/>
    <w:basedOn w:val="Normal"/>
    <w:next w:val="Normal"/>
    <w:autoRedefine/>
    <w:uiPriority w:val="39"/>
    <w:rsid w:val="005D4947"/>
    <w:pPr>
      <w:spacing w:before="0" w:after="0"/>
      <w:ind w:left="0"/>
      <w:jc w:val="left"/>
    </w:pPr>
    <w:rPr>
      <w:rFonts w:asciiTheme="minorHAnsi" w:hAnsiTheme="minorHAnsi"/>
      <w:sz w:val="22"/>
      <w:szCs w:val="22"/>
    </w:rPr>
  </w:style>
  <w:style w:type="paragraph" w:styleId="Prrafodelista">
    <w:name w:val="List Paragraph"/>
    <w:basedOn w:val="Normal"/>
    <w:uiPriority w:val="34"/>
    <w:qFormat/>
    <w:rsid w:val="00A017D5"/>
    <w:pPr>
      <w:ind w:left="720"/>
      <w:contextualSpacing/>
    </w:pPr>
  </w:style>
  <w:style w:type="paragraph" w:styleId="Mapadeldocumento">
    <w:name w:val="Document Map"/>
    <w:basedOn w:val="Normal"/>
    <w:link w:val="MapadeldocumentoCar"/>
    <w:rsid w:val="0024490F"/>
    <w:pPr>
      <w:spacing w:before="0" w:after="0"/>
    </w:pPr>
    <w:rPr>
      <w:rFonts w:ascii="Tahoma" w:hAnsi="Tahoma" w:cs="Tahoma"/>
      <w:sz w:val="16"/>
      <w:szCs w:val="16"/>
    </w:rPr>
  </w:style>
  <w:style w:type="character" w:customStyle="1" w:styleId="MapadeldocumentoCar">
    <w:name w:val="Mapa del documento Car"/>
    <w:basedOn w:val="Fuentedeprrafopredeter"/>
    <w:link w:val="Mapadeldocumento"/>
    <w:rsid w:val="0024490F"/>
    <w:rPr>
      <w:rFonts w:ascii="Tahoma" w:hAnsi="Tahoma" w:cs="Tahoma"/>
      <w:sz w:val="16"/>
      <w:szCs w:val="16"/>
    </w:rPr>
  </w:style>
  <w:style w:type="character" w:customStyle="1" w:styleId="pln">
    <w:name w:val="pln"/>
    <w:basedOn w:val="Fuentedeprrafopredeter"/>
    <w:rsid w:val="007715DD"/>
  </w:style>
  <w:style w:type="character" w:customStyle="1" w:styleId="pun">
    <w:name w:val="pun"/>
    <w:basedOn w:val="Fuentedeprrafopredeter"/>
    <w:rsid w:val="007715DD"/>
  </w:style>
  <w:style w:type="character" w:customStyle="1" w:styleId="kwd">
    <w:name w:val="kwd"/>
    <w:basedOn w:val="Fuentedeprrafopredeter"/>
    <w:rsid w:val="007715DD"/>
  </w:style>
  <w:style w:type="character" w:customStyle="1" w:styleId="com">
    <w:name w:val="com"/>
    <w:basedOn w:val="Fuentedeprrafopredeter"/>
    <w:rsid w:val="007715DD"/>
  </w:style>
  <w:style w:type="character" w:customStyle="1" w:styleId="lit">
    <w:name w:val="lit"/>
    <w:basedOn w:val="Fuentedeprrafopredeter"/>
    <w:rsid w:val="007715DD"/>
  </w:style>
  <w:style w:type="character" w:customStyle="1" w:styleId="str">
    <w:name w:val="str"/>
    <w:basedOn w:val="Fuentedeprrafopredeter"/>
    <w:rsid w:val="007715DD"/>
  </w:style>
  <w:style w:type="paragraph" w:customStyle="1" w:styleId="Ttulo10">
    <w:name w:val="Título1"/>
    <w:basedOn w:val="Normal"/>
    <w:rsid w:val="00E04C42"/>
    <w:pPr>
      <w:spacing w:before="100" w:beforeAutospacing="1" w:after="100" w:afterAutospacing="1"/>
      <w:ind w:left="0"/>
      <w:jc w:val="left"/>
    </w:pPr>
    <w:rPr>
      <w:rFonts w:ascii="Times New Roman" w:hAnsi="Times New Roman"/>
    </w:rPr>
  </w:style>
  <w:style w:type="character" w:customStyle="1" w:styleId="token">
    <w:name w:val="token"/>
    <w:basedOn w:val="Fuentedeprrafopredeter"/>
    <w:rsid w:val="007325D7"/>
  </w:style>
  <w:style w:type="character" w:customStyle="1" w:styleId="Ttulo5Car">
    <w:name w:val="Título 5 Car"/>
    <w:basedOn w:val="Fuentedeprrafopredeter"/>
    <w:link w:val="Ttulo5"/>
    <w:rsid w:val="00994776"/>
    <w:rPr>
      <w:rFonts w:ascii="Arial" w:hAnsi="Arial" w:cs="Arial"/>
      <w:b/>
      <w:bCs/>
      <w:color w:val="000080"/>
      <w:sz w:val="24"/>
      <w:szCs w:val="24"/>
    </w:rPr>
  </w:style>
  <w:style w:type="character" w:styleId="Mencinsinresolver">
    <w:name w:val="Unresolved Mention"/>
    <w:basedOn w:val="Fuentedeprrafopredeter"/>
    <w:uiPriority w:val="99"/>
    <w:semiHidden/>
    <w:unhideWhenUsed/>
    <w:rsid w:val="00D62A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096372">
      <w:bodyDiv w:val="1"/>
      <w:marLeft w:val="0"/>
      <w:marRight w:val="0"/>
      <w:marTop w:val="0"/>
      <w:marBottom w:val="0"/>
      <w:divBdr>
        <w:top w:val="none" w:sz="0" w:space="0" w:color="auto"/>
        <w:left w:val="none" w:sz="0" w:space="0" w:color="auto"/>
        <w:bottom w:val="none" w:sz="0" w:space="0" w:color="auto"/>
        <w:right w:val="none" w:sz="0" w:space="0" w:color="auto"/>
      </w:divBdr>
    </w:div>
    <w:div w:id="101077226">
      <w:bodyDiv w:val="1"/>
      <w:marLeft w:val="0"/>
      <w:marRight w:val="0"/>
      <w:marTop w:val="0"/>
      <w:marBottom w:val="0"/>
      <w:divBdr>
        <w:top w:val="none" w:sz="0" w:space="0" w:color="auto"/>
        <w:left w:val="none" w:sz="0" w:space="0" w:color="auto"/>
        <w:bottom w:val="none" w:sz="0" w:space="0" w:color="auto"/>
        <w:right w:val="none" w:sz="0" w:space="0" w:color="auto"/>
      </w:divBdr>
    </w:div>
    <w:div w:id="128330171">
      <w:bodyDiv w:val="1"/>
      <w:marLeft w:val="0"/>
      <w:marRight w:val="0"/>
      <w:marTop w:val="0"/>
      <w:marBottom w:val="0"/>
      <w:divBdr>
        <w:top w:val="none" w:sz="0" w:space="0" w:color="auto"/>
        <w:left w:val="none" w:sz="0" w:space="0" w:color="auto"/>
        <w:bottom w:val="none" w:sz="0" w:space="0" w:color="auto"/>
        <w:right w:val="none" w:sz="0" w:space="0" w:color="auto"/>
      </w:divBdr>
    </w:div>
    <w:div w:id="191119266">
      <w:bodyDiv w:val="1"/>
      <w:marLeft w:val="0"/>
      <w:marRight w:val="0"/>
      <w:marTop w:val="0"/>
      <w:marBottom w:val="0"/>
      <w:divBdr>
        <w:top w:val="none" w:sz="0" w:space="0" w:color="auto"/>
        <w:left w:val="none" w:sz="0" w:space="0" w:color="auto"/>
        <w:bottom w:val="none" w:sz="0" w:space="0" w:color="auto"/>
        <w:right w:val="none" w:sz="0" w:space="0" w:color="auto"/>
      </w:divBdr>
    </w:div>
    <w:div w:id="243997648">
      <w:bodyDiv w:val="1"/>
      <w:marLeft w:val="0"/>
      <w:marRight w:val="0"/>
      <w:marTop w:val="0"/>
      <w:marBottom w:val="0"/>
      <w:divBdr>
        <w:top w:val="none" w:sz="0" w:space="0" w:color="auto"/>
        <w:left w:val="none" w:sz="0" w:space="0" w:color="auto"/>
        <w:bottom w:val="none" w:sz="0" w:space="0" w:color="auto"/>
        <w:right w:val="none" w:sz="0" w:space="0" w:color="auto"/>
      </w:divBdr>
    </w:div>
    <w:div w:id="278298586">
      <w:bodyDiv w:val="1"/>
      <w:marLeft w:val="0"/>
      <w:marRight w:val="0"/>
      <w:marTop w:val="0"/>
      <w:marBottom w:val="0"/>
      <w:divBdr>
        <w:top w:val="none" w:sz="0" w:space="0" w:color="auto"/>
        <w:left w:val="none" w:sz="0" w:space="0" w:color="auto"/>
        <w:bottom w:val="none" w:sz="0" w:space="0" w:color="auto"/>
        <w:right w:val="none" w:sz="0" w:space="0" w:color="auto"/>
      </w:divBdr>
    </w:div>
    <w:div w:id="294258395">
      <w:bodyDiv w:val="1"/>
      <w:marLeft w:val="0"/>
      <w:marRight w:val="0"/>
      <w:marTop w:val="0"/>
      <w:marBottom w:val="0"/>
      <w:divBdr>
        <w:top w:val="none" w:sz="0" w:space="0" w:color="auto"/>
        <w:left w:val="none" w:sz="0" w:space="0" w:color="auto"/>
        <w:bottom w:val="none" w:sz="0" w:space="0" w:color="auto"/>
        <w:right w:val="none" w:sz="0" w:space="0" w:color="auto"/>
      </w:divBdr>
    </w:div>
    <w:div w:id="300618862">
      <w:bodyDiv w:val="1"/>
      <w:marLeft w:val="0"/>
      <w:marRight w:val="0"/>
      <w:marTop w:val="0"/>
      <w:marBottom w:val="0"/>
      <w:divBdr>
        <w:top w:val="none" w:sz="0" w:space="0" w:color="auto"/>
        <w:left w:val="none" w:sz="0" w:space="0" w:color="auto"/>
        <w:bottom w:val="none" w:sz="0" w:space="0" w:color="auto"/>
        <w:right w:val="none" w:sz="0" w:space="0" w:color="auto"/>
      </w:divBdr>
      <w:divsChild>
        <w:div w:id="66849046">
          <w:marLeft w:val="0"/>
          <w:marRight w:val="0"/>
          <w:marTop w:val="0"/>
          <w:marBottom w:val="0"/>
          <w:divBdr>
            <w:top w:val="none" w:sz="0" w:space="0" w:color="auto"/>
            <w:left w:val="none" w:sz="0" w:space="0" w:color="auto"/>
            <w:bottom w:val="none" w:sz="0" w:space="0" w:color="auto"/>
            <w:right w:val="none" w:sz="0" w:space="0" w:color="auto"/>
          </w:divBdr>
        </w:div>
      </w:divsChild>
    </w:div>
    <w:div w:id="331448312">
      <w:bodyDiv w:val="1"/>
      <w:marLeft w:val="0"/>
      <w:marRight w:val="0"/>
      <w:marTop w:val="0"/>
      <w:marBottom w:val="0"/>
      <w:divBdr>
        <w:top w:val="none" w:sz="0" w:space="0" w:color="auto"/>
        <w:left w:val="none" w:sz="0" w:space="0" w:color="auto"/>
        <w:bottom w:val="none" w:sz="0" w:space="0" w:color="auto"/>
        <w:right w:val="none" w:sz="0" w:space="0" w:color="auto"/>
      </w:divBdr>
      <w:divsChild>
        <w:div w:id="1873108252">
          <w:marLeft w:val="0"/>
          <w:marRight w:val="0"/>
          <w:marTop w:val="0"/>
          <w:marBottom w:val="0"/>
          <w:divBdr>
            <w:top w:val="none" w:sz="0" w:space="0" w:color="auto"/>
            <w:left w:val="none" w:sz="0" w:space="0" w:color="auto"/>
            <w:bottom w:val="none" w:sz="0" w:space="0" w:color="auto"/>
            <w:right w:val="none" w:sz="0" w:space="0" w:color="auto"/>
          </w:divBdr>
          <w:divsChild>
            <w:div w:id="1978145727">
              <w:marLeft w:val="0"/>
              <w:marRight w:val="0"/>
              <w:marTop w:val="0"/>
              <w:marBottom w:val="0"/>
              <w:divBdr>
                <w:top w:val="none" w:sz="0" w:space="0" w:color="auto"/>
                <w:left w:val="none" w:sz="0" w:space="0" w:color="auto"/>
                <w:bottom w:val="none" w:sz="0" w:space="0" w:color="auto"/>
                <w:right w:val="none" w:sz="0" w:space="0" w:color="auto"/>
              </w:divBdr>
              <w:divsChild>
                <w:div w:id="1361736702">
                  <w:marLeft w:val="0"/>
                  <w:marRight w:val="0"/>
                  <w:marTop w:val="0"/>
                  <w:marBottom w:val="0"/>
                  <w:divBdr>
                    <w:top w:val="none" w:sz="0" w:space="0" w:color="auto"/>
                    <w:left w:val="none" w:sz="0" w:space="0" w:color="auto"/>
                    <w:bottom w:val="none" w:sz="0" w:space="0" w:color="auto"/>
                    <w:right w:val="none" w:sz="0" w:space="0" w:color="auto"/>
                  </w:divBdr>
                  <w:divsChild>
                    <w:div w:id="1627197730">
                      <w:marLeft w:val="0"/>
                      <w:marRight w:val="0"/>
                      <w:marTop w:val="0"/>
                      <w:marBottom w:val="0"/>
                      <w:divBdr>
                        <w:top w:val="none" w:sz="0" w:space="0" w:color="auto"/>
                        <w:left w:val="none" w:sz="0" w:space="0" w:color="auto"/>
                        <w:bottom w:val="none" w:sz="0" w:space="0" w:color="auto"/>
                        <w:right w:val="none" w:sz="0" w:space="0" w:color="auto"/>
                      </w:divBdr>
                    </w:div>
                    <w:div w:id="902790712">
                      <w:marLeft w:val="720"/>
                      <w:marRight w:val="720"/>
                      <w:marTop w:val="0"/>
                      <w:marBottom w:val="0"/>
                      <w:divBdr>
                        <w:top w:val="none" w:sz="0" w:space="0" w:color="auto"/>
                        <w:left w:val="none" w:sz="0" w:space="0" w:color="auto"/>
                        <w:bottom w:val="none" w:sz="0" w:space="0" w:color="auto"/>
                        <w:right w:val="none" w:sz="0" w:space="0" w:color="auto"/>
                      </w:divBdr>
                      <w:divsChild>
                        <w:div w:id="161501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7173918">
          <w:marLeft w:val="0"/>
          <w:marRight w:val="0"/>
          <w:marTop w:val="0"/>
          <w:marBottom w:val="0"/>
          <w:divBdr>
            <w:top w:val="none" w:sz="0" w:space="0" w:color="auto"/>
            <w:left w:val="none" w:sz="0" w:space="0" w:color="auto"/>
            <w:bottom w:val="none" w:sz="0" w:space="0" w:color="auto"/>
            <w:right w:val="none" w:sz="0" w:space="0" w:color="auto"/>
          </w:divBdr>
          <w:divsChild>
            <w:div w:id="67534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342343">
      <w:bodyDiv w:val="1"/>
      <w:marLeft w:val="0"/>
      <w:marRight w:val="0"/>
      <w:marTop w:val="0"/>
      <w:marBottom w:val="0"/>
      <w:divBdr>
        <w:top w:val="none" w:sz="0" w:space="0" w:color="auto"/>
        <w:left w:val="none" w:sz="0" w:space="0" w:color="auto"/>
        <w:bottom w:val="none" w:sz="0" w:space="0" w:color="auto"/>
        <w:right w:val="none" w:sz="0" w:space="0" w:color="auto"/>
      </w:divBdr>
      <w:divsChild>
        <w:div w:id="1519856382">
          <w:marLeft w:val="0"/>
          <w:marRight w:val="0"/>
          <w:marTop w:val="0"/>
          <w:marBottom w:val="0"/>
          <w:divBdr>
            <w:top w:val="none" w:sz="0" w:space="0" w:color="auto"/>
            <w:left w:val="none" w:sz="0" w:space="0" w:color="auto"/>
            <w:bottom w:val="none" w:sz="0" w:space="0" w:color="auto"/>
            <w:right w:val="none" w:sz="0" w:space="0" w:color="auto"/>
          </w:divBdr>
        </w:div>
        <w:div w:id="1550454919">
          <w:marLeft w:val="0"/>
          <w:marRight w:val="0"/>
          <w:marTop w:val="0"/>
          <w:marBottom w:val="0"/>
          <w:divBdr>
            <w:top w:val="none" w:sz="0" w:space="0" w:color="auto"/>
            <w:left w:val="none" w:sz="0" w:space="0" w:color="auto"/>
            <w:bottom w:val="none" w:sz="0" w:space="0" w:color="auto"/>
            <w:right w:val="none" w:sz="0" w:space="0" w:color="auto"/>
          </w:divBdr>
        </w:div>
      </w:divsChild>
    </w:div>
    <w:div w:id="373115060">
      <w:bodyDiv w:val="1"/>
      <w:marLeft w:val="0"/>
      <w:marRight w:val="0"/>
      <w:marTop w:val="0"/>
      <w:marBottom w:val="0"/>
      <w:divBdr>
        <w:top w:val="none" w:sz="0" w:space="0" w:color="auto"/>
        <w:left w:val="none" w:sz="0" w:space="0" w:color="auto"/>
        <w:bottom w:val="none" w:sz="0" w:space="0" w:color="auto"/>
        <w:right w:val="none" w:sz="0" w:space="0" w:color="auto"/>
      </w:divBdr>
    </w:div>
    <w:div w:id="424571212">
      <w:bodyDiv w:val="1"/>
      <w:marLeft w:val="0"/>
      <w:marRight w:val="0"/>
      <w:marTop w:val="0"/>
      <w:marBottom w:val="0"/>
      <w:divBdr>
        <w:top w:val="none" w:sz="0" w:space="0" w:color="auto"/>
        <w:left w:val="none" w:sz="0" w:space="0" w:color="auto"/>
        <w:bottom w:val="none" w:sz="0" w:space="0" w:color="auto"/>
        <w:right w:val="none" w:sz="0" w:space="0" w:color="auto"/>
      </w:divBdr>
    </w:div>
    <w:div w:id="425271545">
      <w:bodyDiv w:val="1"/>
      <w:marLeft w:val="0"/>
      <w:marRight w:val="0"/>
      <w:marTop w:val="0"/>
      <w:marBottom w:val="0"/>
      <w:divBdr>
        <w:top w:val="none" w:sz="0" w:space="0" w:color="auto"/>
        <w:left w:val="none" w:sz="0" w:space="0" w:color="auto"/>
        <w:bottom w:val="none" w:sz="0" w:space="0" w:color="auto"/>
        <w:right w:val="none" w:sz="0" w:space="0" w:color="auto"/>
      </w:divBdr>
      <w:divsChild>
        <w:div w:id="1053309346">
          <w:marLeft w:val="720"/>
          <w:marRight w:val="720"/>
          <w:marTop w:val="0"/>
          <w:marBottom w:val="0"/>
          <w:divBdr>
            <w:top w:val="none" w:sz="0" w:space="0" w:color="auto"/>
            <w:left w:val="none" w:sz="0" w:space="0" w:color="auto"/>
            <w:bottom w:val="none" w:sz="0" w:space="0" w:color="auto"/>
            <w:right w:val="none" w:sz="0" w:space="0" w:color="auto"/>
          </w:divBdr>
          <w:divsChild>
            <w:div w:id="97610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236512">
      <w:bodyDiv w:val="1"/>
      <w:marLeft w:val="0"/>
      <w:marRight w:val="0"/>
      <w:marTop w:val="0"/>
      <w:marBottom w:val="0"/>
      <w:divBdr>
        <w:top w:val="none" w:sz="0" w:space="0" w:color="auto"/>
        <w:left w:val="none" w:sz="0" w:space="0" w:color="auto"/>
        <w:bottom w:val="none" w:sz="0" w:space="0" w:color="auto"/>
        <w:right w:val="none" w:sz="0" w:space="0" w:color="auto"/>
      </w:divBdr>
      <w:divsChild>
        <w:div w:id="1871643913">
          <w:marLeft w:val="0"/>
          <w:marRight w:val="0"/>
          <w:marTop w:val="0"/>
          <w:marBottom w:val="0"/>
          <w:divBdr>
            <w:top w:val="none" w:sz="0" w:space="0" w:color="auto"/>
            <w:left w:val="none" w:sz="0" w:space="0" w:color="auto"/>
            <w:bottom w:val="none" w:sz="0" w:space="0" w:color="auto"/>
            <w:right w:val="none" w:sz="0" w:space="0" w:color="auto"/>
          </w:divBdr>
          <w:divsChild>
            <w:div w:id="902791153">
              <w:marLeft w:val="0"/>
              <w:marRight w:val="0"/>
              <w:marTop w:val="0"/>
              <w:marBottom w:val="0"/>
              <w:divBdr>
                <w:top w:val="none" w:sz="0" w:space="0" w:color="auto"/>
                <w:left w:val="none" w:sz="0" w:space="0" w:color="auto"/>
                <w:bottom w:val="none" w:sz="0" w:space="0" w:color="auto"/>
                <w:right w:val="none" w:sz="0" w:space="0" w:color="auto"/>
              </w:divBdr>
              <w:divsChild>
                <w:div w:id="2043051031">
                  <w:marLeft w:val="0"/>
                  <w:marRight w:val="0"/>
                  <w:marTop w:val="0"/>
                  <w:marBottom w:val="0"/>
                  <w:divBdr>
                    <w:top w:val="none" w:sz="0" w:space="0" w:color="auto"/>
                    <w:left w:val="none" w:sz="0" w:space="0" w:color="auto"/>
                    <w:bottom w:val="none" w:sz="0" w:space="0" w:color="auto"/>
                    <w:right w:val="none" w:sz="0" w:space="0" w:color="auto"/>
                  </w:divBdr>
                  <w:divsChild>
                    <w:div w:id="680736645">
                      <w:marLeft w:val="0"/>
                      <w:marRight w:val="0"/>
                      <w:marTop w:val="0"/>
                      <w:marBottom w:val="0"/>
                      <w:divBdr>
                        <w:top w:val="none" w:sz="0" w:space="0" w:color="auto"/>
                        <w:left w:val="none" w:sz="0" w:space="0" w:color="auto"/>
                        <w:bottom w:val="none" w:sz="0" w:space="0" w:color="auto"/>
                        <w:right w:val="none" w:sz="0" w:space="0" w:color="auto"/>
                      </w:divBdr>
                    </w:div>
                    <w:div w:id="1374843555">
                      <w:marLeft w:val="720"/>
                      <w:marRight w:val="720"/>
                      <w:marTop w:val="0"/>
                      <w:marBottom w:val="0"/>
                      <w:divBdr>
                        <w:top w:val="none" w:sz="0" w:space="0" w:color="auto"/>
                        <w:left w:val="none" w:sz="0" w:space="0" w:color="auto"/>
                        <w:bottom w:val="none" w:sz="0" w:space="0" w:color="auto"/>
                        <w:right w:val="none" w:sz="0" w:space="0" w:color="auto"/>
                      </w:divBdr>
                      <w:divsChild>
                        <w:div w:id="24812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6107531">
          <w:marLeft w:val="0"/>
          <w:marRight w:val="0"/>
          <w:marTop w:val="0"/>
          <w:marBottom w:val="0"/>
          <w:divBdr>
            <w:top w:val="none" w:sz="0" w:space="0" w:color="auto"/>
            <w:left w:val="none" w:sz="0" w:space="0" w:color="auto"/>
            <w:bottom w:val="none" w:sz="0" w:space="0" w:color="auto"/>
            <w:right w:val="none" w:sz="0" w:space="0" w:color="auto"/>
          </w:divBdr>
          <w:divsChild>
            <w:div w:id="102278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186997">
      <w:bodyDiv w:val="1"/>
      <w:marLeft w:val="0"/>
      <w:marRight w:val="0"/>
      <w:marTop w:val="0"/>
      <w:marBottom w:val="0"/>
      <w:divBdr>
        <w:top w:val="none" w:sz="0" w:space="0" w:color="auto"/>
        <w:left w:val="none" w:sz="0" w:space="0" w:color="auto"/>
        <w:bottom w:val="none" w:sz="0" w:space="0" w:color="auto"/>
        <w:right w:val="none" w:sz="0" w:space="0" w:color="auto"/>
      </w:divBdr>
      <w:divsChild>
        <w:div w:id="935751462">
          <w:marLeft w:val="0"/>
          <w:marRight w:val="0"/>
          <w:marTop w:val="0"/>
          <w:marBottom w:val="0"/>
          <w:divBdr>
            <w:top w:val="none" w:sz="0" w:space="0" w:color="auto"/>
            <w:left w:val="none" w:sz="0" w:space="0" w:color="auto"/>
            <w:bottom w:val="none" w:sz="0" w:space="0" w:color="auto"/>
            <w:right w:val="none" w:sz="0" w:space="0" w:color="auto"/>
          </w:divBdr>
        </w:div>
      </w:divsChild>
    </w:div>
    <w:div w:id="577373641">
      <w:bodyDiv w:val="1"/>
      <w:marLeft w:val="0"/>
      <w:marRight w:val="0"/>
      <w:marTop w:val="0"/>
      <w:marBottom w:val="0"/>
      <w:divBdr>
        <w:top w:val="none" w:sz="0" w:space="0" w:color="auto"/>
        <w:left w:val="none" w:sz="0" w:space="0" w:color="auto"/>
        <w:bottom w:val="none" w:sz="0" w:space="0" w:color="auto"/>
        <w:right w:val="none" w:sz="0" w:space="0" w:color="auto"/>
      </w:divBdr>
    </w:div>
    <w:div w:id="583345368">
      <w:bodyDiv w:val="1"/>
      <w:marLeft w:val="0"/>
      <w:marRight w:val="0"/>
      <w:marTop w:val="0"/>
      <w:marBottom w:val="0"/>
      <w:divBdr>
        <w:top w:val="none" w:sz="0" w:space="0" w:color="auto"/>
        <w:left w:val="none" w:sz="0" w:space="0" w:color="auto"/>
        <w:bottom w:val="none" w:sz="0" w:space="0" w:color="auto"/>
        <w:right w:val="none" w:sz="0" w:space="0" w:color="auto"/>
      </w:divBdr>
      <w:divsChild>
        <w:div w:id="1424380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1301718">
      <w:bodyDiv w:val="1"/>
      <w:marLeft w:val="0"/>
      <w:marRight w:val="0"/>
      <w:marTop w:val="0"/>
      <w:marBottom w:val="0"/>
      <w:divBdr>
        <w:top w:val="none" w:sz="0" w:space="0" w:color="auto"/>
        <w:left w:val="none" w:sz="0" w:space="0" w:color="auto"/>
        <w:bottom w:val="none" w:sz="0" w:space="0" w:color="auto"/>
        <w:right w:val="none" w:sz="0" w:space="0" w:color="auto"/>
      </w:divBdr>
    </w:div>
    <w:div w:id="742917294">
      <w:bodyDiv w:val="1"/>
      <w:marLeft w:val="0"/>
      <w:marRight w:val="0"/>
      <w:marTop w:val="0"/>
      <w:marBottom w:val="0"/>
      <w:divBdr>
        <w:top w:val="none" w:sz="0" w:space="0" w:color="auto"/>
        <w:left w:val="none" w:sz="0" w:space="0" w:color="auto"/>
        <w:bottom w:val="none" w:sz="0" w:space="0" w:color="auto"/>
        <w:right w:val="none" w:sz="0" w:space="0" w:color="auto"/>
      </w:divBdr>
    </w:div>
    <w:div w:id="769815321">
      <w:bodyDiv w:val="1"/>
      <w:marLeft w:val="0"/>
      <w:marRight w:val="0"/>
      <w:marTop w:val="0"/>
      <w:marBottom w:val="0"/>
      <w:divBdr>
        <w:top w:val="none" w:sz="0" w:space="0" w:color="auto"/>
        <w:left w:val="none" w:sz="0" w:space="0" w:color="auto"/>
        <w:bottom w:val="none" w:sz="0" w:space="0" w:color="auto"/>
        <w:right w:val="none" w:sz="0" w:space="0" w:color="auto"/>
      </w:divBdr>
    </w:div>
    <w:div w:id="806315575">
      <w:bodyDiv w:val="1"/>
      <w:marLeft w:val="0"/>
      <w:marRight w:val="0"/>
      <w:marTop w:val="0"/>
      <w:marBottom w:val="0"/>
      <w:divBdr>
        <w:top w:val="none" w:sz="0" w:space="0" w:color="auto"/>
        <w:left w:val="none" w:sz="0" w:space="0" w:color="auto"/>
        <w:bottom w:val="none" w:sz="0" w:space="0" w:color="auto"/>
        <w:right w:val="none" w:sz="0" w:space="0" w:color="auto"/>
      </w:divBdr>
      <w:divsChild>
        <w:div w:id="1717118563">
          <w:marLeft w:val="0"/>
          <w:marRight w:val="0"/>
          <w:marTop w:val="0"/>
          <w:marBottom w:val="0"/>
          <w:divBdr>
            <w:top w:val="none" w:sz="0" w:space="0" w:color="auto"/>
            <w:left w:val="none" w:sz="0" w:space="0" w:color="auto"/>
            <w:bottom w:val="none" w:sz="0" w:space="0" w:color="auto"/>
            <w:right w:val="none" w:sz="0" w:space="0" w:color="auto"/>
          </w:divBdr>
          <w:divsChild>
            <w:div w:id="86521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205547">
      <w:bodyDiv w:val="1"/>
      <w:marLeft w:val="0"/>
      <w:marRight w:val="0"/>
      <w:marTop w:val="0"/>
      <w:marBottom w:val="0"/>
      <w:divBdr>
        <w:top w:val="none" w:sz="0" w:space="0" w:color="auto"/>
        <w:left w:val="none" w:sz="0" w:space="0" w:color="auto"/>
        <w:bottom w:val="none" w:sz="0" w:space="0" w:color="auto"/>
        <w:right w:val="none" w:sz="0" w:space="0" w:color="auto"/>
      </w:divBdr>
    </w:div>
    <w:div w:id="837619953">
      <w:bodyDiv w:val="1"/>
      <w:marLeft w:val="0"/>
      <w:marRight w:val="0"/>
      <w:marTop w:val="0"/>
      <w:marBottom w:val="0"/>
      <w:divBdr>
        <w:top w:val="none" w:sz="0" w:space="0" w:color="auto"/>
        <w:left w:val="none" w:sz="0" w:space="0" w:color="auto"/>
        <w:bottom w:val="none" w:sz="0" w:space="0" w:color="auto"/>
        <w:right w:val="none" w:sz="0" w:space="0" w:color="auto"/>
      </w:divBdr>
    </w:div>
    <w:div w:id="840394613">
      <w:bodyDiv w:val="1"/>
      <w:marLeft w:val="0"/>
      <w:marRight w:val="0"/>
      <w:marTop w:val="0"/>
      <w:marBottom w:val="0"/>
      <w:divBdr>
        <w:top w:val="none" w:sz="0" w:space="0" w:color="auto"/>
        <w:left w:val="none" w:sz="0" w:space="0" w:color="auto"/>
        <w:bottom w:val="none" w:sz="0" w:space="0" w:color="auto"/>
        <w:right w:val="none" w:sz="0" w:space="0" w:color="auto"/>
      </w:divBdr>
    </w:div>
    <w:div w:id="980617715">
      <w:bodyDiv w:val="1"/>
      <w:marLeft w:val="0"/>
      <w:marRight w:val="0"/>
      <w:marTop w:val="0"/>
      <w:marBottom w:val="0"/>
      <w:divBdr>
        <w:top w:val="none" w:sz="0" w:space="0" w:color="auto"/>
        <w:left w:val="none" w:sz="0" w:space="0" w:color="auto"/>
        <w:bottom w:val="none" w:sz="0" w:space="0" w:color="auto"/>
        <w:right w:val="none" w:sz="0" w:space="0" w:color="auto"/>
      </w:divBdr>
      <w:divsChild>
        <w:div w:id="281695263">
          <w:marLeft w:val="0"/>
          <w:marRight w:val="0"/>
          <w:marTop w:val="0"/>
          <w:marBottom w:val="0"/>
          <w:divBdr>
            <w:top w:val="none" w:sz="0" w:space="0" w:color="auto"/>
            <w:left w:val="none" w:sz="0" w:space="0" w:color="auto"/>
            <w:bottom w:val="none" w:sz="0" w:space="0" w:color="auto"/>
            <w:right w:val="none" w:sz="0" w:space="0" w:color="auto"/>
          </w:divBdr>
        </w:div>
      </w:divsChild>
    </w:div>
    <w:div w:id="1101949602">
      <w:bodyDiv w:val="1"/>
      <w:marLeft w:val="0"/>
      <w:marRight w:val="0"/>
      <w:marTop w:val="0"/>
      <w:marBottom w:val="0"/>
      <w:divBdr>
        <w:top w:val="none" w:sz="0" w:space="0" w:color="auto"/>
        <w:left w:val="none" w:sz="0" w:space="0" w:color="auto"/>
        <w:bottom w:val="none" w:sz="0" w:space="0" w:color="auto"/>
        <w:right w:val="none" w:sz="0" w:space="0" w:color="auto"/>
      </w:divBdr>
    </w:div>
    <w:div w:id="1138300032">
      <w:bodyDiv w:val="1"/>
      <w:marLeft w:val="0"/>
      <w:marRight w:val="0"/>
      <w:marTop w:val="0"/>
      <w:marBottom w:val="0"/>
      <w:divBdr>
        <w:top w:val="none" w:sz="0" w:space="0" w:color="auto"/>
        <w:left w:val="none" w:sz="0" w:space="0" w:color="auto"/>
        <w:bottom w:val="none" w:sz="0" w:space="0" w:color="auto"/>
        <w:right w:val="none" w:sz="0" w:space="0" w:color="auto"/>
      </w:divBdr>
    </w:div>
    <w:div w:id="1266232361">
      <w:bodyDiv w:val="1"/>
      <w:marLeft w:val="0"/>
      <w:marRight w:val="0"/>
      <w:marTop w:val="0"/>
      <w:marBottom w:val="0"/>
      <w:divBdr>
        <w:top w:val="none" w:sz="0" w:space="0" w:color="auto"/>
        <w:left w:val="none" w:sz="0" w:space="0" w:color="auto"/>
        <w:bottom w:val="none" w:sz="0" w:space="0" w:color="auto"/>
        <w:right w:val="none" w:sz="0" w:space="0" w:color="auto"/>
      </w:divBdr>
    </w:div>
    <w:div w:id="1305308150">
      <w:bodyDiv w:val="1"/>
      <w:marLeft w:val="0"/>
      <w:marRight w:val="0"/>
      <w:marTop w:val="0"/>
      <w:marBottom w:val="0"/>
      <w:divBdr>
        <w:top w:val="none" w:sz="0" w:space="0" w:color="auto"/>
        <w:left w:val="none" w:sz="0" w:space="0" w:color="auto"/>
        <w:bottom w:val="none" w:sz="0" w:space="0" w:color="auto"/>
        <w:right w:val="none" w:sz="0" w:space="0" w:color="auto"/>
      </w:divBdr>
    </w:div>
    <w:div w:id="1325234209">
      <w:bodyDiv w:val="1"/>
      <w:marLeft w:val="0"/>
      <w:marRight w:val="0"/>
      <w:marTop w:val="0"/>
      <w:marBottom w:val="0"/>
      <w:divBdr>
        <w:top w:val="none" w:sz="0" w:space="0" w:color="auto"/>
        <w:left w:val="none" w:sz="0" w:space="0" w:color="auto"/>
        <w:bottom w:val="none" w:sz="0" w:space="0" w:color="auto"/>
        <w:right w:val="none" w:sz="0" w:space="0" w:color="auto"/>
      </w:divBdr>
    </w:div>
    <w:div w:id="1327709073">
      <w:bodyDiv w:val="1"/>
      <w:marLeft w:val="0"/>
      <w:marRight w:val="0"/>
      <w:marTop w:val="0"/>
      <w:marBottom w:val="0"/>
      <w:divBdr>
        <w:top w:val="none" w:sz="0" w:space="0" w:color="auto"/>
        <w:left w:val="none" w:sz="0" w:space="0" w:color="auto"/>
        <w:bottom w:val="none" w:sz="0" w:space="0" w:color="auto"/>
        <w:right w:val="none" w:sz="0" w:space="0" w:color="auto"/>
      </w:divBdr>
      <w:divsChild>
        <w:div w:id="1933585476">
          <w:marLeft w:val="0"/>
          <w:marRight w:val="0"/>
          <w:marTop w:val="0"/>
          <w:marBottom w:val="0"/>
          <w:divBdr>
            <w:top w:val="none" w:sz="0" w:space="0" w:color="auto"/>
            <w:left w:val="none" w:sz="0" w:space="0" w:color="auto"/>
            <w:bottom w:val="none" w:sz="0" w:space="0" w:color="auto"/>
            <w:right w:val="none" w:sz="0" w:space="0" w:color="auto"/>
          </w:divBdr>
          <w:divsChild>
            <w:div w:id="176006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750071">
      <w:bodyDiv w:val="1"/>
      <w:marLeft w:val="0"/>
      <w:marRight w:val="0"/>
      <w:marTop w:val="0"/>
      <w:marBottom w:val="0"/>
      <w:divBdr>
        <w:top w:val="none" w:sz="0" w:space="0" w:color="auto"/>
        <w:left w:val="none" w:sz="0" w:space="0" w:color="auto"/>
        <w:bottom w:val="none" w:sz="0" w:space="0" w:color="auto"/>
        <w:right w:val="none" w:sz="0" w:space="0" w:color="auto"/>
      </w:divBdr>
    </w:div>
    <w:div w:id="1331326977">
      <w:bodyDiv w:val="1"/>
      <w:marLeft w:val="0"/>
      <w:marRight w:val="0"/>
      <w:marTop w:val="0"/>
      <w:marBottom w:val="0"/>
      <w:divBdr>
        <w:top w:val="none" w:sz="0" w:space="0" w:color="auto"/>
        <w:left w:val="none" w:sz="0" w:space="0" w:color="auto"/>
        <w:bottom w:val="none" w:sz="0" w:space="0" w:color="auto"/>
        <w:right w:val="none" w:sz="0" w:space="0" w:color="auto"/>
      </w:divBdr>
    </w:div>
    <w:div w:id="1356923611">
      <w:bodyDiv w:val="1"/>
      <w:marLeft w:val="0"/>
      <w:marRight w:val="0"/>
      <w:marTop w:val="0"/>
      <w:marBottom w:val="0"/>
      <w:divBdr>
        <w:top w:val="none" w:sz="0" w:space="0" w:color="auto"/>
        <w:left w:val="none" w:sz="0" w:space="0" w:color="auto"/>
        <w:bottom w:val="none" w:sz="0" w:space="0" w:color="auto"/>
        <w:right w:val="none" w:sz="0" w:space="0" w:color="auto"/>
      </w:divBdr>
    </w:div>
    <w:div w:id="1362248817">
      <w:bodyDiv w:val="1"/>
      <w:marLeft w:val="0"/>
      <w:marRight w:val="0"/>
      <w:marTop w:val="0"/>
      <w:marBottom w:val="0"/>
      <w:divBdr>
        <w:top w:val="none" w:sz="0" w:space="0" w:color="auto"/>
        <w:left w:val="none" w:sz="0" w:space="0" w:color="auto"/>
        <w:bottom w:val="none" w:sz="0" w:space="0" w:color="auto"/>
        <w:right w:val="none" w:sz="0" w:space="0" w:color="auto"/>
      </w:divBdr>
    </w:div>
    <w:div w:id="1375078592">
      <w:bodyDiv w:val="1"/>
      <w:marLeft w:val="0"/>
      <w:marRight w:val="0"/>
      <w:marTop w:val="0"/>
      <w:marBottom w:val="0"/>
      <w:divBdr>
        <w:top w:val="none" w:sz="0" w:space="0" w:color="auto"/>
        <w:left w:val="none" w:sz="0" w:space="0" w:color="auto"/>
        <w:bottom w:val="none" w:sz="0" w:space="0" w:color="auto"/>
        <w:right w:val="none" w:sz="0" w:space="0" w:color="auto"/>
      </w:divBdr>
      <w:divsChild>
        <w:div w:id="1198273949">
          <w:marLeft w:val="0"/>
          <w:marRight w:val="0"/>
          <w:marTop w:val="0"/>
          <w:marBottom w:val="0"/>
          <w:divBdr>
            <w:top w:val="none" w:sz="0" w:space="0" w:color="auto"/>
            <w:left w:val="none" w:sz="0" w:space="0" w:color="auto"/>
            <w:bottom w:val="none" w:sz="0" w:space="0" w:color="auto"/>
            <w:right w:val="none" w:sz="0" w:space="0" w:color="auto"/>
          </w:divBdr>
          <w:divsChild>
            <w:div w:id="330302699">
              <w:marLeft w:val="720"/>
              <w:marRight w:val="720"/>
              <w:marTop w:val="0"/>
              <w:marBottom w:val="0"/>
              <w:divBdr>
                <w:top w:val="none" w:sz="0" w:space="0" w:color="auto"/>
                <w:left w:val="none" w:sz="0" w:space="0" w:color="auto"/>
                <w:bottom w:val="none" w:sz="0" w:space="0" w:color="auto"/>
                <w:right w:val="none" w:sz="0" w:space="0" w:color="auto"/>
              </w:divBdr>
              <w:divsChild>
                <w:div w:id="48038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1094420">
      <w:bodyDiv w:val="1"/>
      <w:marLeft w:val="0"/>
      <w:marRight w:val="0"/>
      <w:marTop w:val="0"/>
      <w:marBottom w:val="0"/>
      <w:divBdr>
        <w:top w:val="none" w:sz="0" w:space="0" w:color="auto"/>
        <w:left w:val="none" w:sz="0" w:space="0" w:color="auto"/>
        <w:bottom w:val="none" w:sz="0" w:space="0" w:color="auto"/>
        <w:right w:val="none" w:sz="0" w:space="0" w:color="auto"/>
      </w:divBdr>
    </w:div>
    <w:div w:id="1521580292">
      <w:bodyDiv w:val="1"/>
      <w:marLeft w:val="0"/>
      <w:marRight w:val="0"/>
      <w:marTop w:val="0"/>
      <w:marBottom w:val="0"/>
      <w:divBdr>
        <w:top w:val="none" w:sz="0" w:space="0" w:color="auto"/>
        <w:left w:val="none" w:sz="0" w:space="0" w:color="auto"/>
        <w:bottom w:val="none" w:sz="0" w:space="0" w:color="auto"/>
        <w:right w:val="none" w:sz="0" w:space="0" w:color="auto"/>
      </w:divBdr>
    </w:div>
    <w:div w:id="1551499544">
      <w:bodyDiv w:val="1"/>
      <w:marLeft w:val="0"/>
      <w:marRight w:val="0"/>
      <w:marTop w:val="0"/>
      <w:marBottom w:val="0"/>
      <w:divBdr>
        <w:top w:val="none" w:sz="0" w:space="0" w:color="auto"/>
        <w:left w:val="none" w:sz="0" w:space="0" w:color="auto"/>
        <w:bottom w:val="none" w:sz="0" w:space="0" w:color="auto"/>
        <w:right w:val="none" w:sz="0" w:space="0" w:color="auto"/>
      </w:divBdr>
    </w:div>
    <w:div w:id="1668554555">
      <w:bodyDiv w:val="1"/>
      <w:marLeft w:val="0"/>
      <w:marRight w:val="0"/>
      <w:marTop w:val="0"/>
      <w:marBottom w:val="0"/>
      <w:divBdr>
        <w:top w:val="none" w:sz="0" w:space="0" w:color="auto"/>
        <w:left w:val="none" w:sz="0" w:space="0" w:color="auto"/>
        <w:bottom w:val="none" w:sz="0" w:space="0" w:color="auto"/>
        <w:right w:val="none" w:sz="0" w:space="0" w:color="auto"/>
      </w:divBdr>
      <w:divsChild>
        <w:div w:id="483592352">
          <w:marLeft w:val="0"/>
          <w:marRight w:val="0"/>
          <w:marTop w:val="0"/>
          <w:marBottom w:val="0"/>
          <w:divBdr>
            <w:top w:val="none" w:sz="0" w:space="0" w:color="auto"/>
            <w:left w:val="none" w:sz="0" w:space="0" w:color="auto"/>
            <w:bottom w:val="none" w:sz="0" w:space="0" w:color="auto"/>
            <w:right w:val="none" w:sz="0" w:space="0" w:color="auto"/>
          </w:divBdr>
          <w:divsChild>
            <w:div w:id="166195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994581">
      <w:bodyDiv w:val="1"/>
      <w:marLeft w:val="0"/>
      <w:marRight w:val="0"/>
      <w:marTop w:val="0"/>
      <w:marBottom w:val="0"/>
      <w:divBdr>
        <w:top w:val="none" w:sz="0" w:space="0" w:color="auto"/>
        <w:left w:val="none" w:sz="0" w:space="0" w:color="auto"/>
        <w:bottom w:val="none" w:sz="0" w:space="0" w:color="auto"/>
        <w:right w:val="none" w:sz="0" w:space="0" w:color="auto"/>
      </w:divBdr>
    </w:div>
    <w:div w:id="1735353083">
      <w:bodyDiv w:val="1"/>
      <w:marLeft w:val="0"/>
      <w:marRight w:val="0"/>
      <w:marTop w:val="0"/>
      <w:marBottom w:val="0"/>
      <w:divBdr>
        <w:top w:val="none" w:sz="0" w:space="0" w:color="auto"/>
        <w:left w:val="none" w:sz="0" w:space="0" w:color="auto"/>
        <w:bottom w:val="none" w:sz="0" w:space="0" w:color="auto"/>
        <w:right w:val="none" w:sz="0" w:space="0" w:color="auto"/>
      </w:divBdr>
    </w:div>
    <w:div w:id="1779369091">
      <w:bodyDiv w:val="1"/>
      <w:marLeft w:val="0"/>
      <w:marRight w:val="0"/>
      <w:marTop w:val="0"/>
      <w:marBottom w:val="0"/>
      <w:divBdr>
        <w:top w:val="none" w:sz="0" w:space="0" w:color="auto"/>
        <w:left w:val="none" w:sz="0" w:space="0" w:color="auto"/>
        <w:bottom w:val="none" w:sz="0" w:space="0" w:color="auto"/>
        <w:right w:val="none" w:sz="0" w:space="0" w:color="auto"/>
      </w:divBdr>
      <w:divsChild>
        <w:div w:id="853229867">
          <w:marLeft w:val="0"/>
          <w:marRight w:val="0"/>
          <w:marTop w:val="0"/>
          <w:marBottom w:val="0"/>
          <w:divBdr>
            <w:top w:val="none" w:sz="0" w:space="0" w:color="auto"/>
            <w:left w:val="none" w:sz="0" w:space="0" w:color="auto"/>
            <w:bottom w:val="none" w:sz="0" w:space="0" w:color="auto"/>
            <w:right w:val="none" w:sz="0" w:space="0" w:color="auto"/>
          </w:divBdr>
          <w:divsChild>
            <w:div w:id="1202867850">
              <w:marLeft w:val="0"/>
              <w:marRight w:val="0"/>
              <w:marTop w:val="0"/>
              <w:marBottom w:val="0"/>
              <w:divBdr>
                <w:top w:val="none" w:sz="0" w:space="0" w:color="auto"/>
                <w:left w:val="none" w:sz="0" w:space="0" w:color="auto"/>
                <w:bottom w:val="none" w:sz="0" w:space="0" w:color="auto"/>
                <w:right w:val="none" w:sz="0" w:space="0" w:color="auto"/>
              </w:divBdr>
            </w:div>
          </w:divsChild>
        </w:div>
        <w:div w:id="1646858634">
          <w:marLeft w:val="0"/>
          <w:marRight w:val="0"/>
          <w:marTop w:val="0"/>
          <w:marBottom w:val="0"/>
          <w:divBdr>
            <w:top w:val="none" w:sz="0" w:space="0" w:color="auto"/>
            <w:left w:val="none" w:sz="0" w:space="0" w:color="auto"/>
            <w:bottom w:val="none" w:sz="0" w:space="0" w:color="auto"/>
            <w:right w:val="none" w:sz="0" w:space="0" w:color="auto"/>
          </w:divBdr>
          <w:divsChild>
            <w:div w:id="83469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416583">
      <w:bodyDiv w:val="1"/>
      <w:marLeft w:val="0"/>
      <w:marRight w:val="0"/>
      <w:marTop w:val="0"/>
      <w:marBottom w:val="0"/>
      <w:divBdr>
        <w:top w:val="none" w:sz="0" w:space="0" w:color="auto"/>
        <w:left w:val="none" w:sz="0" w:space="0" w:color="auto"/>
        <w:bottom w:val="none" w:sz="0" w:space="0" w:color="auto"/>
        <w:right w:val="none" w:sz="0" w:space="0" w:color="auto"/>
      </w:divBdr>
    </w:div>
    <w:div w:id="1861772979">
      <w:bodyDiv w:val="1"/>
      <w:marLeft w:val="0"/>
      <w:marRight w:val="0"/>
      <w:marTop w:val="0"/>
      <w:marBottom w:val="0"/>
      <w:divBdr>
        <w:top w:val="none" w:sz="0" w:space="0" w:color="auto"/>
        <w:left w:val="none" w:sz="0" w:space="0" w:color="auto"/>
        <w:bottom w:val="none" w:sz="0" w:space="0" w:color="auto"/>
        <w:right w:val="none" w:sz="0" w:space="0" w:color="auto"/>
      </w:divBdr>
      <w:divsChild>
        <w:div w:id="1857380987">
          <w:marLeft w:val="0"/>
          <w:marRight w:val="0"/>
          <w:marTop w:val="0"/>
          <w:marBottom w:val="0"/>
          <w:divBdr>
            <w:top w:val="none" w:sz="0" w:space="0" w:color="auto"/>
            <w:left w:val="none" w:sz="0" w:space="0" w:color="auto"/>
            <w:bottom w:val="none" w:sz="0" w:space="0" w:color="auto"/>
            <w:right w:val="none" w:sz="0" w:space="0" w:color="auto"/>
          </w:divBdr>
          <w:divsChild>
            <w:div w:id="836186378">
              <w:marLeft w:val="0"/>
              <w:marRight w:val="0"/>
              <w:marTop w:val="0"/>
              <w:marBottom w:val="0"/>
              <w:divBdr>
                <w:top w:val="none" w:sz="0" w:space="0" w:color="auto"/>
                <w:left w:val="none" w:sz="0" w:space="0" w:color="auto"/>
                <w:bottom w:val="none" w:sz="0" w:space="0" w:color="auto"/>
                <w:right w:val="none" w:sz="0" w:space="0" w:color="auto"/>
              </w:divBdr>
              <w:divsChild>
                <w:div w:id="61938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078656">
          <w:marLeft w:val="0"/>
          <w:marRight w:val="0"/>
          <w:marTop w:val="0"/>
          <w:marBottom w:val="0"/>
          <w:divBdr>
            <w:top w:val="none" w:sz="0" w:space="0" w:color="auto"/>
            <w:left w:val="none" w:sz="0" w:space="0" w:color="auto"/>
            <w:bottom w:val="none" w:sz="0" w:space="0" w:color="auto"/>
            <w:right w:val="none" w:sz="0" w:space="0" w:color="auto"/>
          </w:divBdr>
          <w:divsChild>
            <w:div w:id="114735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087968">
      <w:bodyDiv w:val="1"/>
      <w:marLeft w:val="0"/>
      <w:marRight w:val="0"/>
      <w:marTop w:val="0"/>
      <w:marBottom w:val="0"/>
      <w:divBdr>
        <w:top w:val="none" w:sz="0" w:space="0" w:color="auto"/>
        <w:left w:val="none" w:sz="0" w:space="0" w:color="auto"/>
        <w:bottom w:val="none" w:sz="0" w:space="0" w:color="auto"/>
        <w:right w:val="none" w:sz="0" w:space="0" w:color="auto"/>
      </w:divBdr>
      <w:divsChild>
        <w:div w:id="1928422099">
          <w:marLeft w:val="0"/>
          <w:marRight w:val="0"/>
          <w:marTop w:val="0"/>
          <w:marBottom w:val="0"/>
          <w:divBdr>
            <w:top w:val="none" w:sz="0" w:space="0" w:color="auto"/>
            <w:left w:val="none" w:sz="0" w:space="0" w:color="auto"/>
            <w:bottom w:val="none" w:sz="0" w:space="0" w:color="auto"/>
            <w:right w:val="none" w:sz="0" w:space="0" w:color="auto"/>
          </w:divBdr>
          <w:divsChild>
            <w:div w:id="289552958">
              <w:marLeft w:val="0"/>
              <w:marRight w:val="0"/>
              <w:marTop w:val="0"/>
              <w:marBottom w:val="0"/>
              <w:divBdr>
                <w:top w:val="none" w:sz="0" w:space="0" w:color="auto"/>
                <w:left w:val="none" w:sz="0" w:space="0" w:color="auto"/>
                <w:bottom w:val="none" w:sz="0" w:space="0" w:color="auto"/>
                <w:right w:val="none" w:sz="0" w:space="0" w:color="auto"/>
              </w:divBdr>
            </w:div>
          </w:divsChild>
        </w:div>
        <w:div w:id="970596944">
          <w:marLeft w:val="0"/>
          <w:marRight w:val="0"/>
          <w:marTop w:val="0"/>
          <w:marBottom w:val="0"/>
          <w:divBdr>
            <w:top w:val="none" w:sz="0" w:space="0" w:color="auto"/>
            <w:left w:val="none" w:sz="0" w:space="0" w:color="auto"/>
            <w:bottom w:val="none" w:sz="0" w:space="0" w:color="auto"/>
            <w:right w:val="none" w:sz="0" w:space="0" w:color="auto"/>
          </w:divBdr>
          <w:divsChild>
            <w:div w:id="1487236032">
              <w:marLeft w:val="0"/>
              <w:marRight w:val="0"/>
              <w:marTop w:val="0"/>
              <w:marBottom w:val="0"/>
              <w:divBdr>
                <w:top w:val="none" w:sz="0" w:space="0" w:color="auto"/>
                <w:left w:val="none" w:sz="0" w:space="0" w:color="auto"/>
                <w:bottom w:val="none" w:sz="0" w:space="0" w:color="auto"/>
                <w:right w:val="none" w:sz="0" w:space="0" w:color="auto"/>
              </w:divBdr>
            </w:div>
          </w:divsChild>
        </w:div>
        <w:div w:id="2100373026">
          <w:marLeft w:val="0"/>
          <w:marRight w:val="0"/>
          <w:marTop w:val="0"/>
          <w:marBottom w:val="0"/>
          <w:divBdr>
            <w:top w:val="none" w:sz="0" w:space="0" w:color="auto"/>
            <w:left w:val="none" w:sz="0" w:space="0" w:color="auto"/>
            <w:bottom w:val="none" w:sz="0" w:space="0" w:color="auto"/>
            <w:right w:val="none" w:sz="0" w:space="0" w:color="auto"/>
          </w:divBdr>
          <w:divsChild>
            <w:div w:id="1461653745">
              <w:marLeft w:val="0"/>
              <w:marRight w:val="0"/>
              <w:marTop w:val="0"/>
              <w:marBottom w:val="0"/>
              <w:divBdr>
                <w:top w:val="none" w:sz="0" w:space="0" w:color="auto"/>
                <w:left w:val="none" w:sz="0" w:space="0" w:color="auto"/>
                <w:bottom w:val="none" w:sz="0" w:space="0" w:color="auto"/>
                <w:right w:val="none" w:sz="0" w:space="0" w:color="auto"/>
              </w:divBdr>
            </w:div>
          </w:divsChild>
        </w:div>
        <w:div w:id="65567062">
          <w:marLeft w:val="0"/>
          <w:marRight w:val="0"/>
          <w:marTop w:val="0"/>
          <w:marBottom w:val="0"/>
          <w:divBdr>
            <w:top w:val="none" w:sz="0" w:space="0" w:color="auto"/>
            <w:left w:val="none" w:sz="0" w:space="0" w:color="auto"/>
            <w:bottom w:val="none" w:sz="0" w:space="0" w:color="auto"/>
            <w:right w:val="none" w:sz="0" w:space="0" w:color="auto"/>
          </w:divBdr>
          <w:divsChild>
            <w:div w:id="186733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607451">
      <w:bodyDiv w:val="1"/>
      <w:marLeft w:val="0"/>
      <w:marRight w:val="0"/>
      <w:marTop w:val="0"/>
      <w:marBottom w:val="0"/>
      <w:divBdr>
        <w:top w:val="none" w:sz="0" w:space="0" w:color="auto"/>
        <w:left w:val="none" w:sz="0" w:space="0" w:color="auto"/>
        <w:bottom w:val="none" w:sz="0" w:space="0" w:color="auto"/>
        <w:right w:val="none" w:sz="0" w:space="0" w:color="auto"/>
      </w:divBdr>
      <w:divsChild>
        <w:div w:id="1771045870">
          <w:marLeft w:val="0"/>
          <w:marRight w:val="0"/>
          <w:marTop w:val="0"/>
          <w:marBottom w:val="0"/>
          <w:divBdr>
            <w:top w:val="none" w:sz="0" w:space="0" w:color="auto"/>
            <w:left w:val="none" w:sz="0" w:space="0" w:color="auto"/>
            <w:bottom w:val="none" w:sz="0" w:space="0" w:color="auto"/>
            <w:right w:val="none" w:sz="0" w:space="0" w:color="auto"/>
          </w:divBdr>
          <w:divsChild>
            <w:div w:id="836262184">
              <w:marLeft w:val="0"/>
              <w:marRight w:val="0"/>
              <w:marTop w:val="0"/>
              <w:marBottom w:val="0"/>
              <w:divBdr>
                <w:top w:val="none" w:sz="0" w:space="0" w:color="auto"/>
                <w:left w:val="none" w:sz="0" w:space="0" w:color="auto"/>
                <w:bottom w:val="none" w:sz="0" w:space="0" w:color="auto"/>
                <w:right w:val="none" w:sz="0" w:space="0" w:color="auto"/>
              </w:divBdr>
            </w:div>
          </w:divsChild>
        </w:div>
        <w:div w:id="577204494">
          <w:marLeft w:val="0"/>
          <w:marRight w:val="0"/>
          <w:marTop w:val="0"/>
          <w:marBottom w:val="0"/>
          <w:divBdr>
            <w:top w:val="none" w:sz="0" w:space="0" w:color="auto"/>
            <w:left w:val="none" w:sz="0" w:space="0" w:color="auto"/>
            <w:bottom w:val="none" w:sz="0" w:space="0" w:color="auto"/>
            <w:right w:val="none" w:sz="0" w:space="0" w:color="auto"/>
          </w:divBdr>
          <w:divsChild>
            <w:div w:id="1311902098">
              <w:marLeft w:val="0"/>
              <w:marRight w:val="0"/>
              <w:marTop w:val="0"/>
              <w:marBottom w:val="0"/>
              <w:divBdr>
                <w:top w:val="none" w:sz="0" w:space="0" w:color="auto"/>
                <w:left w:val="none" w:sz="0" w:space="0" w:color="auto"/>
                <w:bottom w:val="none" w:sz="0" w:space="0" w:color="auto"/>
                <w:right w:val="none" w:sz="0" w:space="0" w:color="auto"/>
              </w:divBdr>
            </w:div>
          </w:divsChild>
        </w:div>
        <w:div w:id="242686950">
          <w:marLeft w:val="0"/>
          <w:marRight w:val="0"/>
          <w:marTop w:val="0"/>
          <w:marBottom w:val="0"/>
          <w:divBdr>
            <w:top w:val="none" w:sz="0" w:space="0" w:color="auto"/>
            <w:left w:val="none" w:sz="0" w:space="0" w:color="auto"/>
            <w:bottom w:val="none" w:sz="0" w:space="0" w:color="auto"/>
            <w:right w:val="none" w:sz="0" w:space="0" w:color="auto"/>
          </w:divBdr>
          <w:divsChild>
            <w:div w:id="1231623206">
              <w:marLeft w:val="0"/>
              <w:marRight w:val="0"/>
              <w:marTop w:val="0"/>
              <w:marBottom w:val="0"/>
              <w:divBdr>
                <w:top w:val="none" w:sz="0" w:space="0" w:color="auto"/>
                <w:left w:val="none" w:sz="0" w:space="0" w:color="auto"/>
                <w:bottom w:val="none" w:sz="0" w:space="0" w:color="auto"/>
                <w:right w:val="none" w:sz="0" w:space="0" w:color="auto"/>
              </w:divBdr>
            </w:div>
          </w:divsChild>
        </w:div>
        <w:div w:id="829442099">
          <w:marLeft w:val="0"/>
          <w:marRight w:val="0"/>
          <w:marTop w:val="0"/>
          <w:marBottom w:val="0"/>
          <w:divBdr>
            <w:top w:val="none" w:sz="0" w:space="0" w:color="auto"/>
            <w:left w:val="none" w:sz="0" w:space="0" w:color="auto"/>
            <w:bottom w:val="none" w:sz="0" w:space="0" w:color="auto"/>
            <w:right w:val="none" w:sz="0" w:space="0" w:color="auto"/>
          </w:divBdr>
          <w:divsChild>
            <w:div w:id="1363632910">
              <w:marLeft w:val="0"/>
              <w:marRight w:val="0"/>
              <w:marTop w:val="0"/>
              <w:marBottom w:val="0"/>
              <w:divBdr>
                <w:top w:val="none" w:sz="0" w:space="0" w:color="auto"/>
                <w:left w:val="none" w:sz="0" w:space="0" w:color="auto"/>
                <w:bottom w:val="none" w:sz="0" w:space="0" w:color="auto"/>
                <w:right w:val="none" w:sz="0" w:space="0" w:color="auto"/>
              </w:divBdr>
            </w:div>
          </w:divsChild>
        </w:div>
        <w:div w:id="1027952548">
          <w:marLeft w:val="0"/>
          <w:marRight w:val="0"/>
          <w:marTop w:val="0"/>
          <w:marBottom w:val="0"/>
          <w:divBdr>
            <w:top w:val="none" w:sz="0" w:space="0" w:color="auto"/>
            <w:left w:val="none" w:sz="0" w:space="0" w:color="auto"/>
            <w:bottom w:val="none" w:sz="0" w:space="0" w:color="auto"/>
            <w:right w:val="none" w:sz="0" w:space="0" w:color="auto"/>
          </w:divBdr>
          <w:divsChild>
            <w:div w:id="151368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921618">
      <w:bodyDiv w:val="1"/>
      <w:marLeft w:val="0"/>
      <w:marRight w:val="0"/>
      <w:marTop w:val="0"/>
      <w:marBottom w:val="0"/>
      <w:divBdr>
        <w:top w:val="none" w:sz="0" w:space="0" w:color="auto"/>
        <w:left w:val="none" w:sz="0" w:space="0" w:color="auto"/>
        <w:bottom w:val="none" w:sz="0" w:space="0" w:color="auto"/>
        <w:right w:val="none" w:sz="0" w:space="0" w:color="auto"/>
      </w:divBdr>
    </w:div>
    <w:div w:id="1964458914">
      <w:bodyDiv w:val="1"/>
      <w:marLeft w:val="0"/>
      <w:marRight w:val="0"/>
      <w:marTop w:val="0"/>
      <w:marBottom w:val="0"/>
      <w:divBdr>
        <w:top w:val="none" w:sz="0" w:space="0" w:color="auto"/>
        <w:left w:val="none" w:sz="0" w:space="0" w:color="auto"/>
        <w:bottom w:val="none" w:sz="0" w:space="0" w:color="auto"/>
        <w:right w:val="none" w:sz="0" w:space="0" w:color="auto"/>
      </w:divBdr>
    </w:div>
    <w:div w:id="2071296164">
      <w:bodyDiv w:val="1"/>
      <w:marLeft w:val="0"/>
      <w:marRight w:val="0"/>
      <w:marTop w:val="0"/>
      <w:marBottom w:val="0"/>
      <w:divBdr>
        <w:top w:val="none" w:sz="0" w:space="0" w:color="auto"/>
        <w:left w:val="none" w:sz="0" w:space="0" w:color="auto"/>
        <w:bottom w:val="none" w:sz="0" w:space="0" w:color="auto"/>
        <w:right w:val="none" w:sz="0" w:space="0" w:color="auto"/>
      </w:divBdr>
    </w:div>
    <w:div w:id="2100059371">
      <w:bodyDiv w:val="1"/>
      <w:marLeft w:val="0"/>
      <w:marRight w:val="0"/>
      <w:marTop w:val="0"/>
      <w:marBottom w:val="0"/>
      <w:divBdr>
        <w:top w:val="none" w:sz="0" w:space="0" w:color="auto"/>
        <w:left w:val="none" w:sz="0" w:space="0" w:color="auto"/>
        <w:bottom w:val="none" w:sz="0" w:space="0" w:color="auto"/>
        <w:right w:val="none" w:sz="0" w:space="0" w:color="auto"/>
      </w:divBdr>
    </w:div>
    <w:div w:id="2116554058">
      <w:bodyDiv w:val="1"/>
      <w:marLeft w:val="0"/>
      <w:marRight w:val="0"/>
      <w:marTop w:val="0"/>
      <w:marBottom w:val="0"/>
      <w:divBdr>
        <w:top w:val="none" w:sz="0" w:space="0" w:color="auto"/>
        <w:left w:val="none" w:sz="0" w:space="0" w:color="auto"/>
        <w:bottom w:val="none" w:sz="0" w:space="0" w:color="auto"/>
        <w:right w:val="none" w:sz="0" w:space="0" w:color="auto"/>
      </w:divBdr>
    </w:div>
    <w:div w:id="2129733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ev.mysql.com/doc/refman/8.0/en/server-system-variables.html" TargetMode="External"/><Relationship Id="rId117" Type="http://schemas.openxmlformats.org/officeDocument/2006/relationships/header" Target="header1.xml"/><Relationship Id="rId21" Type="http://schemas.openxmlformats.org/officeDocument/2006/relationships/hyperlink" Target="http://dev.mysql.com/doc/refman/5.7/en/can-not-connect-to-server.html" TargetMode="External"/><Relationship Id="rId42" Type="http://schemas.openxmlformats.org/officeDocument/2006/relationships/hyperlink" Target="http://dev.mysql.com/doc/refman/5.7/en/innodb-storage-engine.html" TargetMode="External"/><Relationship Id="rId47" Type="http://schemas.openxmlformats.org/officeDocument/2006/relationships/hyperlink" Target="https://www.w3resource.com/mysql/mysql-partition.php" TargetMode="External"/><Relationship Id="rId63" Type="http://schemas.openxmlformats.org/officeDocument/2006/relationships/hyperlink" Target="https://dev.mysql.com/doc/refman/5.7/en/mysqldump.html" TargetMode="External"/><Relationship Id="rId68" Type="http://schemas.openxmlformats.org/officeDocument/2006/relationships/hyperlink" Target="https://dev.mysql.com/doc/refman/5.7/en/innodb-parameters.html" TargetMode="External"/><Relationship Id="rId84" Type="http://schemas.openxmlformats.org/officeDocument/2006/relationships/hyperlink" Target="http://www.databasejournal.com/features/mysql/the-pros-and-cons-of-mysql-table-locking.html" TargetMode="External"/><Relationship Id="rId89" Type="http://schemas.openxmlformats.org/officeDocument/2006/relationships/hyperlink" Target="https://translate.google.com/translate?hl=es&amp;prev=_t&amp;sl=en&amp;tl=es&amp;u=http://dev.mysql.com/doc/refman/5.6/en/join.html" TargetMode="External"/><Relationship Id="rId112" Type="http://schemas.openxmlformats.org/officeDocument/2006/relationships/hyperlink" Target="http://stackoverflow.com/questions/32737478/how-should-i-tackle-secure-file-priv-in-mysql" TargetMode="External"/><Relationship Id="rId16" Type="http://schemas.openxmlformats.org/officeDocument/2006/relationships/hyperlink" Target="https://w6.seg-social.es/solTse/Inicio?Input1=Solicitar+%2F+Renovar++Tarjeta+Sanitaria" TargetMode="External"/><Relationship Id="rId107" Type="http://schemas.openxmlformats.org/officeDocument/2006/relationships/hyperlink" Target="https://dev.mysql.com/doc/refman/5.6/en/date-and-time-functions.html" TargetMode="External"/><Relationship Id="rId11" Type="http://schemas.openxmlformats.org/officeDocument/2006/relationships/hyperlink" Target="http://www.nachocabanes.com/sql/curso/index.php" TargetMode="External"/><Relationship Id="rId32" Type="http://schemas.openxmlformats.org/officeDocument/2006/relationships/hyperlink" Target="http://www.w3schools.com/sql/sql_unique.asp" TargetMode="External"/><Relationship Id="rId37" Type="http://schemas.openxmlformats.org/officeDocument/2006/relationships/hyperlink" Target="https://mysqlserverteam.com/mysql-8-0-16-introducing-check-constraint/" TargetMode="External"/><Relationship Id="rId53" Type="http://schemas.openxmlformats.org/officeDocument/2006/relationships/hyperlink" Target="https://dev.mysql.com/doc/refman/5.7/en/optimizing-innodb-bulk-data-loading.html" TargetMode="External"/><Relationship Id="rId58" Type="http://schemas.openxmlformats.org/officeDocument/2006/relationships/hyperlink" Target="https://dev.mysql.com/doc/refman/5.7/en/load-data.html" TargetMode="External"/><Relationship Id="rId74" Type="http://schemas.openxmlformats.org/officeDocument/2006/relationships/hyperlink" Target="https://dev.mysql.com/doc/refman/5.7/en/optimizing-innodb-logging.html" TargetMode="External"/><Relationship Id="rId79" Type="http://schemas.openxmlformats.org/officeDocument/2006/relationships/hyperlink" Target="http://mysql.conclase.net/curso/?sqlsen=DELETE" TargetMode="External"/><Relationship Id="rId102" Type="http://schemas.openxmlformats.org/officeDocument/2006/relationships/image" Target="media/image14.png"/><Relationship Id="rId123"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dev.mysql.com/doc/refman/5.7/en/commit.html" TargetMode="External"/><Relationship Id="rId82" Type="http://schemas.openxmlformats.org/officeDocument/2006/relationships/hyperlink" Target="http://www.mysqltutorial.org/mysql-table-locking/" TargetMode="External"/><Relationship Id="rId90" Type="http://schemas.openxmlformats.org/officeDocument/2006/relationships/hyperlink" Target="http://www.w3schools.com/sql/sql_isnull.asp" TargetMode="External"/><Relationship Id="rId95" Type="http://schemas.openxmlformats.org/officeDocument/2006/relationships/hyperlink" Target="http://dev.mysql.com/doc/refman/5.0/es/pattern-matching.html" TargetMode="External"/><Relationship Id="rId19" Type="http://schemas.openxmlformats.org/officeDocument/2006/relationships/hyperlink" Target="https://stackoverflow.com/questions/50570592/mysql-8-remote-access" TargetMode="External"/><Relationship Id="rId14" Type="http://schemas.openxmlformats.org/officeDocument/2006/relationships/hyperlink" Target="https://w6.seg-social.es/solTse/Inicio?Input1=Solicitar+%2F+Renovar++Tarjeta+Sanitaria" TargetMode="External"/><Relationship Id="rId22" Type="http://schemas.openxmlformats.org/officeDocument/2006/relationships/hyperlink" Target="https://dev.mysql.com/doc/refman/5.6/en/windows-installation-layout.html" TargetMode="External"/><Relationship Id="rId27" Type="http://schemas.openxmlformats.org/officeDocument/2006/relationships/hyperlink" Target="http://dev.mysql.com/doc/refman/5.6/en/sql-syntax-data-definition.html" TargetMode="External"/><Relationship Id="rId30" Type="http://schemas.openxmlformats.org/officeDocument/2006/relationships/hyperlink" Target="http://dev.mysql.com/doc/refman/5.7/en/create-table.html" TargetMode="External"/><Relationship Id="rId35" Type="http://schemas.openxmlformats.org/officeDocument/2006/relationships/image" Target="media/image5.png"/><Relationship Id="rId43" Type="http://schemas.openxmlformats.org/officeDocument/2006/relationships/hyperlink" Target="http://dev.mysql.com/doc/refman/5.7/en/myisam-storage-engine.html" TargetMode="External"/><Relationship Id="rId48" Type="http://schemas.openxmlformats.org/officeDocument/2006/relationships/hyperlink" Target="https://dev.mysql.com/doc/refman/5.7/en/partitioning.html" TargetMode="External"/><Relationship Id="rId56" Type="http://schemas.openxmlformats.org/officeDocument/2006/relationships/hyperlink" Target="https://dev.mysql.com/doc/refman/5.7/en/server-system-variables.html" TargetMode="External"/><Relationship Id="rId64" Type="http://schemas.openxmlformats.org/officeDocument/2006/relationships/hyperlink" Target="https://dev.mysql.com/doc/refman/5.7/en/mysqldump.html" TargetMode="External"/><Relationship Id="rId69" Type="http://schemas.openxmlformats.org/officeDocument/2006/relationships/hyperlink" Target="https://dev.mysql.com/doc/refman/5.7/en/innodb-auto-increment-handling.html" TargetMode="External"/><Relationship Id="rId77" Type="http://schemas.openxmlformats.org/officeDocument/2006/relationships/hyperlink" Target="https://dev.mysql.com/doc/refman/5.7/en/optimizing-innodb-queries.html" TargetMode="External"/><Relationship Id="rId100" Type="http://schemas.openxmlformats.org/officeDocument/2006/relationships/hyperlink" Target="https://dev.mysql.com/doc/refman/5.6/en/regexp.html" TargetMode="External"/><Relationship Id="rId105" Type="http://schemas.openxmlformats.org/officeDocument/2006/relationships/hyperlink" Target="http://www.w3schools.com/sql/sql_top.asp" TargetMode="External"/><Relationship Id="rId113" Type="http://schemas.openxmlformats.org/officeDocument/2006/relationships/hyperlink" Target="http://dev.mysql.com/doc/refman/5.7/en/functions.html" TargetMode="External"/><Relationship Id="rId118" Type="http://schemas.openxmlformats.org/officeDocument/2006/relationships/footer" Target="footer1.xml"/><Relationship Id="rId8" Type="http://schemas.openxmlformats.org/officeDocument/2006/relationships/hyperlink" Target="http://dev.mysql.com/doc/refman/5.6/en/create-table.html" TargetMode="External"/><Relationship Id="rId51" Type="http://schemas.openxmlformats.org/officeDocument/2006/relationships/image" Target="media/image8.png"/><Relationship Id="rId72" Type="http://schemas.openxmlformats.org/officeDocument/2006/relationships/hyperlink" Target="https://dev.mysql.com/doc/refman/5.7/en/update.html" TargetMode="External"/><Relationship Id="rId80" Type="http://schemas.openxmlformats.org/officeDocument/2006/relationships/hyperlink" Target="http://dev.mysql.com/doc/refman/5.6/en/truncate-table.html" TargetMode="External"/><Relationship Id="rId85" Type="http://schemas.openxmlformats.org/officeDocument/2006/relationships/image" Target="media/image10.jpeg"/><Relationship Id="rId93" Type="http://schemas.openxmlformats.org/officeDocument/2006/relationships/hyperlink" Target="http://dev.mysql.com/doc/refman/5.7/en/working-with-null.html" TargetMode="External"/><Relationship Id="rId98" Type="http://schemas.openxmlformats.org/officeDocument/2006/relationships/hyperlink" Target="https://dev.mysql.com/doc/refman/5.6/en/pattern-matching.html" TargetMode="External"/><Relationship Id="rId121" Type="http://schemas.openxmlformats.org/officeDocument/2006/relationships/footer" Target="footer3.xml"/><Relationship Id="rId3" Type="http://schemas.openxmlformats.org/officeDocument/2006/relationships/styles" Target="styles.xml"/><Relationship Id="rId12" Type="http://schemas.openxmlformats.org/officeDocument/2006/relationships/hyperlink" Target="https://w6.seg-social.es/solTse/Inicio?Input1=Solicitar+%2F+Renovar++Tarjeta+Sanitaria" TargetMode="External"/><Relationship Id="rId17" Type="http://schemas.openxmlformats.org/officeDocument/2006/relationships/hyperlink" Target="https://universo-digital.net/comandos-utiles-de-mysqladmin/" TargetMode="External"/><Relationship Id="rId25" Type="http://schemas.openxmlformats.org/officeDocument/2006/relationships/hyperlink" Target="https://wiki.cifprodolfoucha.es/index.php?title=Mysql_Instalaci%C3%B3n" TargetMode="External"/><Relationship Id="rId33" Type="http://schemas.openxmlformats.org/officeDocument/2006/relationships/image" Target="media/image3.png"/><Relationship Id="rId38" Type="http://schemas.openxmlformats.org/officeDocument/2006/relationships/hyperlink" Target="https://www.w3resource.com/mysql/creating-table-advance/constraint.php" TargetMode="External"/><Relationship Id="rId46" Type="http://schemas.openxmlformats.org/officeDocument/2006/relationships/hyperlink" Target="http://www.vertabelo.com/blog/technical-articles/everything-you-need-to-know-about-mysql-partitions" TargetMode="External"/><Relationship Id="rId59" Type="http://schemas.openxmlformats.org/officeDocument/2006/relationships/hyperlink" Target="https://dev.mysql.com/doc/refman/5.7/en/insert.html" TargetMode="External"/><Relationship Id="rId67" Type="http://schemas.openxmlformats.org/officeDocument/2006/relationships/hyperlink" Target="https://dev.mysql.com/doc/refman/5.7/en/insert.html" TargetMode="External"/><Relationship Id="rId103" Type="http://schemas.openxmlformats.org/officeDocument/2006/relationships/image" Target="media/image15.png"/><Relationship Id="rId108" Type="http://schemas.openxmlformats.org/officeDocument/2006/relationships/hyperlink" Target="http://dev.mysql.com/doc/refman/5.7/en/date-calculations.htm" TargetMode="External"/><Relationship Id="rId116" Type="http://schemas.openxmlformats.org/officeDocument/2006/relationships/hyperlink" Target="https://www.safaribooksonline.com/library/view/high-performance-mysql/9781449332471/ch04.html" TargetMode="External"/><Relationship Id="rId20" Type="http://schemas.openxmlformats.org/officeDocument/2006/relationships/hyperlink" Target="https://blog.sqlauthority.com/2014/01/07/mysql-locate-the-configuration-file-my-ini-or-my-cnf-on-windows-platform/" TargetMode="External"/><Relationship Id="rId41" Type="http://schemas.openxmlformats.org/officeDocument/2006/relationships/hyperlink" Target="http://dev.mysql.com/doc/refman/5.7/en/identifiers.html" TargetMode="External"/><Relationship Id="rId54" Type="http://schemas.openxmlformats.org/officeDocument/2006/relationships/hyperlink" Target="https://dev.mysql.com/doc/refman/5.7/en/insert.html" TargetMode="External"/><Relationship Id="rId62" Type="http://schemas.openxmlformats.org/officeDocument/2006/relationships/hyperlink" Target="https://dev.mysql.com/doc/refman/5.7/en/commit.html" TargetMode="External"/><Relationship Id="rId70" Type="http://schemas.openxmlformats.org/officeDocument/2006/relationships/hyperlink" Target="https://dev.mysql.com/doc/refman/5.7/en/glossary.html" TargetMode="External"/><Relationship Id="rId75" Type="http://schemas.openxmlformats.org/officeDocument/2006/relationships/hyperlink" Target="https://dev.mysql.com/doc/refman/5.7/en/index.html" TargetMode="External"/><Relationship Id="rId83" Type="http://schemas.openxmlformats.org/officeDocument/2006/relationships/hyperlink" Target="http://dev.mysql.com/doc/refman/5.7/en/lock-tables.html" TargetMode="External"/><Relationship Id="rId88" Type="http://schemas.openxmlformats.org/officeDocument/2006/relationships/image" Target="media/image11.jpeg"/><Relationship Id="rId91" Type="http://schemas.openxmlformats.org/officeDocument/2006/relationships/hyperlink" Target="http://dev.mysql.com/doc/refman/5.7/en/union.html" TargetMode="External"/><Relationship Id="rId96" Type="http://schemas.openxmlformats.org/officeDocument/2006/relationships/hyperlink" Target="https://support.office.com/es-es/article/Ejemplos-de-caracteres-comod%C3%ADn-939e153f-bd30-47e4-a763-61897c87b3f4" TargetMode="External"/><Relationship Id="rId111" Type="http://schemas.openxmlformats.org/officeDocument/2006/relationships/hyperlink" Target="https://dev.mysql.com/doc/refman/8.0/en/server-system-variables.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s://dev.mysql.com/doc/refman/8.0/en/windows-installation-layout.html" TargetMode="External"/><Relationship Id="rId28" Type="http://schemas.openxmlformats.org/officeDocument/2006/relationships/hyperlink" Target="https://dev.mysql.com/doc/refman/5.7/en/create-table.html" TargetMode="External"/><Relationship Id="rId36" Type="http://schemas.openxmlformats.org/officeDocument/2006/relationships/hyperlink" Target="https://dev.mysql.com/doc/refman/8.0/en/create-table-check-constraints.html" TargetMode="External"/><Relationship Id="rId49" Type="http://schemas.openxmlformats.org/officeDocument/2006/relationships/image" Target="media/image6.png"/><Relationship Id="rId57" Type="http://schemas.openxmlformats.org/officeDocument/2006/relationships/hyperlink" Target="https://dev.mysql.com/doc/refman/5.7/en/server-system-variables.html" TargetMode="External"/><Relationship Id="rId106" Type="http://schemas.openxmlformats.org/officeDocument/2006/relationships/hyperlink" Target="http://forums.mysql.com/read.php?71,154336,154380" TargetMode="External"/><Relationship Id="rId114" Type="http://schemas.openxmlformats.org/officeDocument/2006/relationships/hyperlink" Target="http://dev.mysql.com/doc/refman/5.7/en/func-op-summary-ref.html" TargetMode="External"/><Relationship Id="rId119" Type="http://schemas.openxmlformats.org/officeDocument/2006/relationships/footer" Target="footer2.xml"/><Relationship Id="rId10" Type="http://schemas.openxmlformats.org/officeDocument/2006/relationships/hyperlink" Target="http://www.jorgesanchez.net/bd/sgbd.html" TargetMode="External"/><Relationship Id="rId31" Type="http://schemas.openxmlformats.org/officeDocument/2006/relationships/hyperlink" Target="http://dev.mysql.com/doc/refman/5.5/en/data-type-defaults.html" TargetMode="External"/><Relationship Id="rId44" Type="http://schemas.openxmlformats.org/officeDocument/2006/relationships/hyperlink" Target="http://dev.mysql.com/doc/refman/5.7/en/storage-engines.html" TargetMode="External"/><Relationship Id="rId52" Type="http://schemas.openxmlformats.org/officeDocument/2006/relationships/hyperlink" Target="https://dev.mysql.com/doc/refman/5.7/en/insert-optimization.html" TargetMode="External"/><Relationship Id="rId60" Type="http://schemas.openxmlformats.org/officeDocument/2006/relationships/hyperlink" Target="https://dev.mysql.com/doc/refman/5.7/en/load-data.html" TargetMode="External"/><Relationship Id="rId65" Type="http://schemas.openxmlformats.org/officeDocument/2006/relationships/hyperlink" Target="https://dev.mysql.com/doc/refman/5.7/en/commit.html" TargetMode="External"/><Relationship Id="rId73" Type="http://schemas.openxmlformats.org/officeDocument/2006/relationships/hyperlink" Target="https://dev.mysql.com/doc/refman/5.7/en/create-index.html" TargetMode="External"/><Relationship Id="rId78" Type="http://schemas.openxmlformats.org/officeDocument/2006/relationships/image" Target="media/image9.png"/><Relationship Id="rId81" Type="http://schemas.openxmlformats.org/officeDocument/2006/relationships/hyperlink" Target="http://mysql.conclase.net/curso/?sqlsen=TRUNCATE" TargetMode="External"/><Relationship Id="rId86" Type="http://schemas.openxmlformats.org/officeDocument/2006/relationships/hyperlink" Target="http://dev.mysql.com/doc/refman/5.7/en/join.html" TargetMode="External"/><Relationship Id="rId94" Type="http://schemas.openxmlformats.org/officeDocument/2006/relationships/hyperlink" Target="http://dev.mysql.com/doc/refman/5.7/en/problems-with-null.html" TargetMode="External"/><Relationship Id="rId99" Type="http://schemas.openxmlformats.org/officeDocument/2006/relationships/hyperlink" Target="https://dev.mysql.com/doc/refman/5.6/en/regexp.html" TargetMode="External"/><Relationship Id="rId101" Type="http://schemas.openxmlformats.org/officeDocument/2006/relationships/image" Target="media/image13.png"/><Relationship Id="rId12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w3schools.com/sql/" TargetMode="External"/><Relationship Id="rId13" Type="http://schemas.openxmlformats.org/officeDocument/2006/relationships/image" Target="media/image1.png"/><Relationship Id="rId18" Type="http://schemas.openxmlformats.org/officeDocument/2006/relationships/hyperlink" Target="https://dev.mysql.com/doc/refman/8.0/en/optimizer-hints.html" TargetMode="External"/><Relationship Id="rId39" Type="http://schemas.openxmlformats.org/officeDocument/2006/relationships/hyperlink" Target="http://stackoverflow.com/questions/67093/how-do-i-quickly-rename-a-mysql-database-change-schema-name" TargetMode="External"/><Relationship Id="rId109" Type="http://schemas.openxmlformats.org/officeDocument/2006/relationships/hyperlink" Target="http://dev.mysql.com/doc/refman/5.7/en/date-calculations.htm" TargetMode="External"/><Relationship Id="rId34" Type="http://schemas.openxmlformats.org/officeDocument/2006/relationships/image" Target="media/image4.png"/><Relationship Id="rId50" Type="http://schemas.openxmlformats.org/officeDocument/2006/relationships/image" Target="media/image7.png"/><Relationship Id="rId55" Type="http://schemas.openxmlformats.org/officeDocument/2006/relationships/hyperlink" Target="https://dev.mysql.com/doc/refman/5.7/en/insert.html" TargetMode="External"/><Relationship Id="rId76" Type="http://schemas.openxmlformats.org/officeDocument/2006/relationships/hyperlink" Target="https://dev.mysql.com/doc/refman/5.7/en/optimizing-innodb.html" TargetMode="External"/><Relationship Id="rId97" Type="http://schemas.openxmlformats.org/officeDocument/2006/relationships/hyperlink" Target="https://dev.mysql.com/doc/refman/5.6/en/pattern-matching.html" TargetMode="External"/><Relationship Id="rId104" Type="http://schemas.openxmlformats.org/officeDocument/2006/relationships/image" Target="media/image16.png"/><Relationship Id="rId120"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hyperlink" Target="https://dev.mysql.com/doc/refman/5.7/en/insert.html" TargetMode="External"/><Relationship Id="rId92" Type="http://schemas.openxmlformats.org/officeDocument/2006/relationships/image" Target="media/image12.png"/><Relationship Id="rId2" Type="http://schemas.openxmlformats.org/officeDocument/2006/relationships/numbering" Target="numbering.xml"/><Relationship Id="rId29" Type="http://schemas.openxmlformats.org/officeDocument/2006/relationships/hyperlink" Target="http://dev.mysql.com/doc/refman/5.7/en/create-table.html" TargetMode="External"/><Relationship Id="rId24" Type="http://schemas.openxmlformats.org/officeDocument/2006/relationships/hyperlink" Target="https://dev.mysql.com/doc/refman/8.0/en/binary-installation.html" TargetMode="External"/><Relationship Id="rId40" Type="http://schemas.openxmlformats.org/officeDocument/2006/relationships/hyperlink" Target="http://dev.mysql.com/doc/sakila/en/sakila-installation.html" TargetMode="External"/><Relationship Id="rId45" Type="http://schemas.openxmlformats.org/officeDocument/2006/relationships/hyperlink" Target="http://dev.mysql.com/doc/refman/5.7/en/memory-storage-engine.html" TargetMode="External"/><Relationship Id="rId66" Type="http://schemas.openxmlformats.org/officeDocument/2006/relationships/hyperlink" Target="https://dev.mysql.com/doc/refman/5.7/en/commit.html" TargetMode="External"/><Relationship Id="rId87" Type="http://schemas.openxmlformats.org/officeDocument/2006/relationships/hyperlink" Target="http://dev.mysql.com/doc/refman/5.7/en/join.html" TargetMode="External"/><Relationship Id="rId110" Type="http://schemas.openxmlformats.org/officeDocument/2006/relationships/hyperlink" Target="https://dev.mysql.com/doc/refman/8.0/en/server-system-variable-reference.html" TargetMode="External"/><Relationship Id="rId115" Type="http://schemas.openxmlformats.org/officeDocument/2006/relationships/hyperlink" Target="https://dev.mysql.com/doc/refman/5.6/en/backup-and-recovery.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nielts\AppData\Roaming\Microsoft\Templates\__Plantilla%20Apuntes%20Clase%2003.dot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4E3409-398E-45F1-9621-1829F55AAD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__Plantilla Apuntes Clase 03.dotm</Template>
  <TotalTime>56</TotalTime>
  <Pages>91</Pages>
  <Words>26232</Words>
  <Characters>144276</Characters>
  <Application>Microsoft Office Word</Application>
  <DocSecurity>0</DocSecurity>
  <Lines>1202</Lines>
  <Paragraphs>340</Paragraphs>
  <ScaleCrop>false</ScaleCrop>
  <HeadingPairs>
    <vt:vector size="2" baseType="variant">
      <vt:variant>
        <vt:lpstr>Título</vt:lpstr>
      </vt:variant>
      <vt:variant>
        <vt:i4>1</vt:i4>
      </vt:variant>
    </vt:vector>
  </HeadingPairs>
  <TitlesOfParts>
    <vt:vector size="1" baseType="lpstr">
      <vt:lpstr>documentos</vt:lpstr>
    </vt:vector>
  </TitlesOfParts>
  <Company>RUP</Company>
  <LinksUpToDate>false</LinksUpToDate>
  <CharactersWithSpaces>170168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documentos</dc:title>
  <dc:creator>DANIELTS</dc:creator>
  <cp:lastModifiedBy>Daniel Touceda Santorio</cp:lastModifiedBy>
  <cp:revision>7</cp:revision>
  <cp:lastPrinted>2020-09-14T12:47:00Z</cp:lastPrinted>
  <dcterms:created xsi:type="dcterms:W3CDTF">2023-02-13T07:30:00Z</dcterms:created>
  <dcterms:modified xsi:type="dcterms:W3CDTF">2023-02-17T09:39:00Z</dcterms:modified>
</cp:coreProperties>
</file>